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EAFE7" w14:textId="77777777" w:rsidR="00F63DF0" w:rsidRPr="00A73992" w:rsidRDefault="00F63DF0">
      <w:pPr>
        <w:pStyle w:val="0DraftNormal"/>
        <w:tabs>
          <w:tab w:val="clear" w:pos="5040"/>
        </w:tabs>
        <w:rPr>
          <w:rFonts w:ascii="Montserrat" w:hAnsi="Montserrat"/>
          <w:sz w:val="24"/>
        </w:rPr>
      </w:pPr>
    </w:p>
    <w:p w14:paraId="08BF2F67" w14:textId="77777777" w:rsidR="00F63DF0" w:rsidRPr="00A73992" w:rsidRDefault="00A73992">
      <w:pPr>
        <w:pStyle w:val="0DraftTitle"/>
        <w:tabs>
          <w:tab w:val="clear" w:pos="5040"/>
        </w:tabs>
        <w:rPr>
          <w:rFonts w:ascii="Montserrat" w:hAnsi="Montserrat"/>
          <w:sz w:val="24"/>
        </w:rPr>
      </w:pPr>
      <w:r w:rsidRPr="00A73992">
        <w:rPr>
          <w:rFonts w:ascii="Montserrat" w:hAnsi="Montserrat"/>
          <w:sz w:val="24"/>
        </w:rPr>
        <w:t>Overture</w:t>
      </w:r>
    </w:p>
    <w:p w14:paraId="298A26E9" w14:textId="77777777" w:rsidR="00F63DF0" w:rsidRPr="00A73992" w:rsidRDefault="00A73992">
      <w:pPr>
        <w:pStyle w:val="0DraftNormal"/>
        <w:tabs>
          <w:tab w:val="clear" w:pos="5040"/>
        </w:tabs>
        <w:rPr>
          <w:rFonts w:ascii="Montserrat" w:hAnsi="Montserrat"/>
          <w:w w:val="200"/>
          <w:sz w:val="24"/>
          <w:vertAlign w:val="superscript"/>
        </w:rPr>
      </w:pPr>
      <w:r w:rsidRPr="00A73992">
        <w:rPr>
          <w:rFonts w:ascii="Montserrat" w:hAnsi="Montserrat"/>
          <w:w w:val="200"/>
          <w:sz w:val="24"/>
          <w:vertAlign w:val="superscript"/>
        </w:rPr>
        <w:t xml:space="preserve"> a child of paradox : outtakes </w:t>
      </w:r>
    </w:p>
    <w:p w14:paraId="34037DBB" w14:textId="77777777" w:rsidR="00F63DF0" w:rsidRPr="00A73992" w:rsidRDefault="00F63DF0">
      <w:pPr>
        <w:pStyle w:val="0DraftNormal"/>
        <w:tabs>
          <w:tab w:val="clear" w:pos="5040"/>
        </w:tabs>
        <w:rPr>
          <w:rFonts w:ascii="Montserrat" w:hAnsi="Montserrat"/>
          <w:sz w:val="24"/>
        </w:rPr>
      </w:pPr>
    </w:p>
    <w:p w14:paraId="04FB348C" w14:textId="77777777" w:rsidR="00F63DF0" w:rsidRPr="00A73992" w:rsidRDefault="00F63DF0">
      <w:pPr>
        <w:pStyle w:val="0DraftNormal"/>
        <w:tabs>
          <w:tab w:val="clear" w:pos="5040"/>
        </w:tabs>
        <w:rPr>
          <w:rFonts w:ascii="Montserrat" w:hAnsi="Montserrat"/>
          <w:sz w:val="24"/>
        </w:rPr>
      </w:pPr>
    </w:p>
    <w:p w14:paraId="341B8885" w14:textId="77777777" w:rsidR="00F63DF0" w:rsidRPr="00A73992" w:rsidRDefault="00F63DF0">
      <w:pPr>
        <w:pStyle w:val="0DraftNormal"/>
        <w:tabs>
          <w:tab w:val="clear" w:pos="5040"/>
        </w:tabs>
        <w:rPr>
          <w:rFonts w:ascii="Montserrat" w:hAnsi="Montserrat"/>
          <w:sz w:val="24"/>
        </w:rPr>
      </w:pPr>
    </w:p>
    <w:p w14:paraId="1F512FD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r w:rsidRPr="00A73992">
        <w:rPr>
          <w:rFonts w:ascii="Montserrat" w:eastAsia="MS Mincho" w:hAnsi="Montserrat"/>
          <w:sz w:val="24"/>
          <w:szCs w:val="14"/>
        </w:rPr>
        <w:t>Moments in Time</w:t>
      </w:r>
    </w:p>
    <w:p w14:paraId="08A5C0B9"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p>
    <w:p w14:paraId="59DF3CB7" w14:textId="77777777" w:rsidR="00F63DF0" w:rsidRPr="00A73992" w:rsidRDefault="00A73992">
      <w:pPr>
        <w:pStyle w:val="0DraftNormal6"/>
        <w:rPr>
          <w:rFonts w:ascii="Montserrat" w:hAnsi="Montserrat"/>
          <w:sz w:val="24"/>
        </w:rPr>
      </w:pPr>
      <w:r w:rsidRPr="00A73992">
        <w:rPr>
          <w:rFonts w:ascii="Montserrat" w:hAnsi="Montserrat"/>
          <w:sz w:val="24"/>
        </w:rPr>
        <w:t>Dawn was believed to have been abducted by her initiation mate and his father. Her ‘abductors’ had assumed she was the product of an accidental dual reincarnation of Dusk’s father, Musk, when Dusk and Dawn merged into one, because that was the only possible explanation. Dusk had initially fled out of confusion, transformed by the experience into a girl. Musk had stepped in and taken charge, taking refuge in the home of his best friend, Dusk’s uncle. Confiding what he had determined about his son’s true natu</w:t>
      </w:r>
      <w:r w:rsidRPr="00A73992">
        <w:rPr>
          <w:rFonts w:ascii="Montserrat" w:hAnsi="Montserrat"/>
          <w:sz w:val="24"/>
        </w:rPr>
        <w:t>re, he hastily proposed a union of their families and schools through an arranged marriage between Dusk and his friend’s daughter, Drama. Fear of being reincarnated as a girl compelled him to hide the truth from Dawn’s family, who he feared would encourage the ascension of Dawn’s mind over Dusk’s so that she could sustain her place in the royal family. While her royal heritage made her an attractive prospective mate, nothing was worth becoming female. Unfortunately, his courage and honor were challenged, fo</w:t>
      </w:r>
      <w:r w:rsidRPr="00A73992">
        <w:rPr>
          <w:rFonts w:ascii="Montserrat" w:hAnsi="Montserrat"/>
          <w:sz w:val="24"/>
        </w:rPr>
        <w:t xml:space="preserve">rcing him to allow the initiation of his son’s female half in concert with the initiation of his male half. Even worse, the commitments he had made prior to being approached by Dawn’s mentors, came back to haunt him, and his son, bringing with them the girl’s mother and the author of this bizarre circumstance. </w:t>
      </w:r>
    </w:p>
    <w:p w14:paraId="64292B92" w14:textId="77777777" w:rsidR="00F63DF0" w:rsidRPr="00A73992" w:rsidRDefault="00A73992">
      <w:pPr>
        <w:pStyle w:val="0DraftNormal6"/>
        <w:rPr>
          <w:rFonts w:ascii="Montserrat" w:hAnsi="Montserrat"/>
          <w:sz w:val="24"/>
        </w:rPr>
      </w:pPr>
      <w:r w:rsidRPr="00A73992">
        <w:rPr>
          <w:rFonts w:ascii="Montserrat" w:hAnsi="Montserrat"/>
          <w:sz w:val="24"/>
        </w:rPr>
        <w:tab/>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disciplined and techniques of dance and dreaming. In spite of rivalries, stubborn denials and outright rejection, they strove to master the most intimate and delicate devotions of their arts, while mastering the most </w:t>
      </w:r>
      <w:r w:rsidRPr="00A73992">
        <w:rPr>
          <w:rFonts w:ascii="Montserrat" w:hAnsi="Montserrat"/>
          <w:sz w:val="24"/>
        </w:rPr>
        <w:t>intricate and demanding disciplines of their arts. 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w:t>
      </w:r>
      <w:r w:rsidRPr="00A73992">
        <w:rPr>
          <w:rFonts w:ascii="Montserrat" w:hAnsi="Montserrat"/>
          <w:sz w:val="24"/>
        </w:rPr>
        <w:t>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w:t>
      </w:r>
      <w:r w:rsidRPr="00A73992">
        <w:rPr>
          <w:rFonts w:ascii="Montserrat" w:hAnsi="Montserrat"/>
          <w:sz w:val="24"/>
        </w:rPr>
        <w:t xml:space="preserve">scovering who she was, the legacy of what she was. Once confronted with the truth, she could not deny she was the phoenix, nor could she deny that, as the phoenix, she was the goddess of sex. </w:t>
      </w:r>
    </w:p>
    <w:p w14:paraId="1A7959E1" w14:textId="77777777" w:rsidR="00F63DF0" w:rsidRPr="00A73992" w:rsidRDefault="00F63DF0">
      <w:pPr>
        <w:pStyle w:val="0DraftNormal6"/>
        <w:rPr>
          <w:rFonts w:ascii="Montserrat" w:hAnsi="Montserrat"/>
          <w:sz w:val="24"/>
        </w:rPr>
      </w:pPr>
    </w:p>
    <w:p w14:paraId="3C79DE69" w14:textId="77777777" w:rsidR="00F63DF0" w:rsidRPr="00A73992" w:rsidRDefault="00A73992">
      <w:pPr>
        <w:pStyle w:val="0DraftNormal6"/>
        <w:rPr>
          <w:rFonts w:ascii="Montserrat" w:hAnsi="Montserrat"/>
          <w:sz w:val="24"/>
        </w:rPr>
      </w:pPr>
      <w:r w:rsidRPr="00A73992">
        <w:rPr>
          <w:rFonts w:ascii="Montserrat" w:hAnsi="Montserrat"/>
          <w:sz w:val="24"/>
        </w:rPr>
        <w:t>Dusk and Dawn first met when they were sixteen and seeking mates for the more carnal aspects of their initiation. At Raven’s urging, Dawn’s mother and mentors had been on the lookout for a suitable mate for Dawn’s ninth year initiation. As a phoenix, she required a phoenix partner. Ash had canvassed the Phoenix House, while Tempest searched among the initiates of the schools of dance. Dusk and Dawn were introduced through Musk and Tempest. Dusk and Dawn were raised in two different, but similar worlds, as m</w:t>
      </w:r>
      <w:r w:rsidRPr="00A73992">
        <w:rPr>
          <w:rFonts w:ascii="Montserrat" w:hAnsi="Montserrat"/>
          <w:sz w:val="24"/>
        </w:rPr>
        <w:t>ost of their childhood was dominated by initiation and devotion to the disciplines of Dance. Dusk was initiated by his father, Musk, and his uncle, Dancer, although Dreamer was responsible for overseeing the development of his psychic gifts. Dancer and Dreamer were brother and sister with distant ties to nobility. While this connected them to the Phoenix House, they were not children of the Phoenix Legacy. The awesome accomplishment of living up to their names had been achieved realizing their own human pot</w:t>
      </w:r>
      <w:r w:rsidRPr="00A73992">
        <w:rPr>
          <w:rFonts w:ascii="Montserrat" w:hAnsi="Montserrat"/>
          <w:sz w:val="24"/>
        </w:rPr>
        <w:t>ential, a feat comparable only to that of Raven. Dawn was initiated by Raven, who also initiated her cousin Ash and her older sisters Cinder and Ember. Raven was mostly concerned with overseeing the development of her psychic gifts, while she worked most closely with her dance mentor, Tempest. Unable to contact Dawn’s mother, Raven settled the arrangements. They were obviously well matched, and Dusk was the first and only male to appeal to Dawn more than Ash, whom she loved intensely. Once they met, they re</w:t>
      </w:r>
      <w:r w:rsidRPr="00A73992">
        <w:rPr>
          <w:rFonts w:ascii="Montserrat" w:hAnsi="Montserrat"/>
          <w:sz w:val="24"/>
        </w:rPr>
        <w:t xml:space="preserve">alized they could not survive without each other. While this was obvious to Dawn’s mentor, Dusk’s father complicated their lives by insisting on their betrothal. </w:t>
      </w:r>
    </w:p>
    <w:p w14:paraId="2A563B89" w14:textId="77777777" w:rsidR="00F63DF0" w:rsidRPr="00A73992" w:rsidRDefault="00F63DF0">
      <w:pPr>
        <w:pStyle w:val="0DraftNormal6"/>
        <w:rPr>
          <w:rFonts w:ascii="Montserrat" w:hAnsi="Montserrat"/>
          <w:sz w:val="24"/>
        </w:rPr>
      </w:pPr>
    </w:p>
    <w:p w14:paraId="4936C4FF" w14:textId="77777777" w:rsidR="00F63DF0" w:rsidRPr="00A73992" w:rsidRDefault="00A73992">
      <w:pPr>
        <w:pStyle w:val="0DraftNormal6"/>
        <w:rPr>
          <w:rFonts w:ascii="Montserrat" w:hAnsi="Montserrat"/>
          <w:sz w:val="24"/>
        </w:rPr>
      </w:pPr>
      <w:r w:rsidRPr="00A73992">
        <w:rPr>
          <w:rFonts w:ascii="Montserrat" w:hAnsi="Montserrat"/>
          <w:sz w:val="24"/>
        </w:rPr>
        <w:t>Musk had jumped at the prospect of mating Dusk to a princess, burning previous commitments to do so, but refused to consent to the mating without a more binding commitment. Traditionally, it was common for arranged marriages to be ensured by mating the couple during their initiation, as mates tended to bond and marry after initiation. Raven had acquired the rights of a father through marriage to her mother, and as much as it galled him to give in to such blackmail, there was no question that the two were me</w:t>
      </w:r>
      <w:r w:rsidRPr="00A73992">
        <w:rPr>
          <w:rFonts w:ascii="Montserrat" w:hAnsi="Montserrat"/>
          <w:sz w:val="24"/>
        </w:rPr>
        <w:t xml:space="preserv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Raven, who assured the boys and girls that the school would continue to seek out mates for those who still needed them. By tradition, intimates were initiated in the home of the female </w:t>
      </w:r>
      <w:r w:rsidRPr="00A73992">
        <w:rPr>
          <w:rFonts w:ascii="Montserrat" w:hAnsi="Montserrat"/>
          <w:sz w:val="24"/>
        </w:rPr>
        <w:t xml:space="preserve">initiate, unless she had no family of her own of her mate was from a family with greater status. Although the identity she had assumed for her initiation grated her lower status than Dusk, Musk had easily conceded to accompanying his son to her home for the duration. Father and son joined the company of Dawn’s school for the return to Phoenix Gate. </w:t>
      </w:r>
    </w:p>
    <w:p w14:paraId="55303663" w14:textId="77777777" w:rsidR="00F63DF0" w:rsidRPr="00A73992" w:rsidRDefault="00F63DF0">
      <w:pPr>
        <w:pStyle w:val="0DraftNormal6"/>
        <w:rPr>
          <w:rFonts w:ascii="Montserrat" w:hAnsi="Montserrat"/>
          <w:sz w:val="24"/>
        </w:rPr>
      </w:pPr>
    </w:p>
    <w:p w14:paraId="35A3664E" w14:textId="77777777" w:rsidR="00F63DF0" w:rsidRPr="00A73992" w:rsidRDefault="00A73992">
      <w:pPr>
        <w:pStyle w:val="0DraftNormal6"/>
        <w:rPr>
          <w:rFonts w:ascii="Montserrat" w:hAnsi="Montserrat"/>
          <w:sz w:val="24"/>
        </w:rPr>
      </w:pPr>
      <w:r w:rsidRPr="00A73992">
        <w:rPr>
          <w:rFonts w:ascii="Montserrat" w:hAnsi="Montserrat"/>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was both disturbed and fascinated by the differences in her anatomy. Dawn could not believe Dusk had never seen a girl naked before, until Dusk explained what it had been like </w:t>
      </w:r>
      <w:r w:rsidRPr="00A73992">
        <w:rPr>
          <w:rFonts w:ascii="Montserrat" w:hAnsi="Montserrat"/>
          <w:sz w:val="24"/>
        </w:rPr>
        <w:t>being trained almost exclusively by his father for most of his life. In a sense, his world was not defined by gender. He grew up with only the vaguest notion that the difference between boys and girls extended beyond manner and form of dress. Charmed by his innocence, Dawn submitted herself to his curiosity, introducing them to the intimate phase of their initiations. Dawn indulged her own curiosity as well, giving Dusk his first taste of the true mystery of sex. While it would have been simple enough to pr</w:t>
      </w:r>
      <w:r w:rsidRPr="00A73992">
        <w:rPr>
          <w:rFonts w:ascii="Montserrat" w:hAnsi="Montserrat"/>
          <w:sz w:val="24"/>
        </w:rPr>
        <w:t xml:space="preserve">oceed from there, his father had done far more to complicate the issue. At the same time Musk denied his son the opportunity to explore the most rudimentary aspects of sex and gender, he had frequently used his son to curry favor with the families of suitable young girls. </w:t>
      </w:r>
    </w:p>
    <w:p w14:paraId="58989F38" w14:textId="77777777" w:rsidR="00F63DF0" w:rsidRPr="00A73992" w:rsidRDefault="00F63DF0">
      <w:pPr>
        <w:pStyle w:val="0DraftNormal6"/>
        <w:rPr>
          <w:rFonts w:ascii="Montserrat" w:hAnsi="Montserrat"/>
          <w:sz w:val="24"/>
        </w:rPr>
      </w:pPr>
    </w:p>
    <w:p w14:paraId="7220FBDC" w14:textId="77777777" w:rsidR="00F63DF0" w:rsidRPr="00A73992" w:rsidRDefault="00A73992">
      <w:pPr>
        <w:pStyle w:val="0DraftNormal6"/>
        <w:rPr>
          <w:rFonts w:ascii="Montserrat" w:hAnsi="Montserrat"/>
          <w:sz w:val="24"/>
        </w:rPr>
      </w:pPr>
      <w:r w:rsidRPr="00A73992">
        <w:rPr>
          <w:rFonts w:ascii="Montserrat" w:hAnsi="Montserrat"/>
          <w:sz w:val="24"/>
        </w:rPr>
        <w:t>On their way to the capital, where they were to settle for the duration of their ninth year, they paused often to allow other initiates to mate up. Dawn realized that at almost every stop, there was some girl there expecting to be mated to Dusk. In some cases more than one. A number of tense confrontations, most between Dusk and his father, required Raven’s intervention. Most of the girls gracefully accepted Raven’s assurance that they had been displaced by true love. One girl in particular, however, had ma</w:t>
      </w:r>
      <w:r w:rsidRPr="00A73992">
        <w:rPr>
          <w:rFonts w:ascii="Montserrat" w:hAnsi="Montserrat"/>
          <w:sz w:val="24"/>
        </w:rPr>
        <w:t>de a much more personal investment in her choice of mate. Tiger,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w:t>
      </w:r>
      <w:r w:rsidRPr="00A73992">
        <w:rPr>
          <w:rFonts w:ascii="Montserrat" w:hAnsi="Montserrat"/>
          <w:sz w:val="24"/>
        </w:rPr>
        <w:t xml:space="preserve">sist. Her commitment was pure torture for Panther, a son of the Phoenix House who was obsessed with Tiger. he had grown up dreaming of the day they would complete initiation together, only to be disappointed in the past few months. His family had been surprised at the slight to their son, but considered it a blessing when they were approached by the Dragon Princess, Ash, seeking a suitable mate for Dawn’s initiation. </w:t>
      </w:r>
    </w:p>
    <w:p w14:paraId="766B22ED" w14:textId="77777777" w:rsidR="00F63DF0" w:rsidRPr="00A73992" w:rsidRDefault="00F63DF0">
      <w:pPr>
        <w:pStyle w:val="0DraftNormal6"/>
        <w:rPr>
          <w:rFonts w:ascii="Montserrat" w:hAnsi="Montserrat"/>
          <w:sz w:val="24"/>
        </w:rPr>
      </w:pPr>
    </w:p>
    <w:p w14:paraId="0727CF9E" w14:textId="77777777" w:rsidR="00F63DF0" w:rsidRPr="00A73992" w:rsidRDefault="00A73992">
      <w:pPr>
        <w:pStyle w:val="0DraftNormal6"/>
        <w:rPr>
          <w:rFonts w:ascii="Montserrat" w:hAnsi="Montserrat"/>
          <w:sz w:val="24"/>
        </w:rPr>
      </w:pPr>
      <w:r w:rsidRPr="00A73992">
        <w:rPr>
          <w:rFonts w:ascii="Montserrat" w:hAnsi="Montserrat"/>
          <w:sz w:val="24"/>
        </w:rPr>
        <w:t xml:space="preserve">Tiger went ballistic when she learned that Dusk had been mated to another girl. The news came back to her through an older brother, returning from his own ninth year initiation to prepare for his trials. Panther learned that Tiger had left the capital the next day, when he tried to pay a visit. Hearing that the boy Tiger had been waiting for had taken another mate, Panther dropped everything to track Tiger down, intending to console her and bid his suit. He pursued without a second thought, leaving no word </w:t>
      </w:r>
      <w:r w:rsidRPr="00A73992">
        <w:rPr>
          <w:rFonts w:ascii="Montserrat" w:hAnsi="Montserrat"/>
          <w:sz w:val="24"/>
        </w:rPr>
        <w:t>for his family. When morning came, without his appearance at home, Ash set out after him. Ash managed to catch up to Panther and explain that he had been placed in her care, when she received his family’s blessing for her proposal. He pleaded with her, describing his life long devotion to Tiger, explaining the opportunity that had been created when her mate put her aside for someone else. Ash considered the situation, sensing that the boy was doomed to be disappointed, and offered a deal. Ash would help him</w:t>
      </w:r>
      <w:r w:rsidRPr="00A73992">
        <w:rPr>
          <w:rFonts w:ascii="Montserrat" w:hAnsi="Montserrat"/>
          <w:sz w:val="24"/>
        </w:rPr>
        <w:t xml:space="preserve"> track down Tiger. If she accepted his proposal, Ash would escort them back to the capital and find another prospect for her daughter, but if she rejected him, he would accept Dawn. Unfortunately, Ash found herself more challenged by riding herd on Panther than by tracking Tiger. </w:t>
      </w:r>
    </w:p>
    <w:p w14:paraId="1D549B12" w14:textId="77777777" w:rsidR="00F63DF0" w:rsidRPr="00A73992" w:rsidRDefault="00F63DF0">
      <w:pPr>
        <w:pStyle w:val="0DraftNormal6"/>
        <w:rPr>
          <w:rFonts w:ascii="Montserrat" w:hAnsi="Montserrat"/>
          <w:sz w:val="24"/>
        </w:rPr>
      </w:pPr>
    </w:p>
    <w:p w14:paraId="51CDBDA1" w14:textId="77777777" w:rsidR="00F63DF0" w:rsidRPr="00A73992" w:rsidRDefault="00A73992">
      <w:pPr>
        <w:pStyle w:val="0DraftNormal6"/>
        <w:rPr>
          <w:rFonts w:ascii="Montserrat" w:hAnsi="Montserrat"/>
          <w:sz w:val="24"/>
        </w:rPr>
      </w:pPr>
      <w:r w:rsidRPr="00A73992">
        <w:rPr>
          <w:rFonts w:ascii="Montserrat" w:hAnsi="Montserrat"/>
          <w:sz w:val="24"/>
        </w:rPr>
        <w:t>Dawn had been approached by boys starting years earlier, many of whom had sought her out as soon as she came of age. Most of them excused themselves upon learning of the engagement to Dusk. The surplus of young boys frustrated in their pursuit of Dawn, eager to find a suitable mate at the last moment, prevented the families of those girls from taking legal action against Musk and his son. The bad impression Musk had made on Dawn, the first time they met, was compounded by everything she learned about the ma</w:t>
      </w:r>
      <w:r w:rsidRPr="00A73992">
        <w:rPr>
          <w:rFonts w:ascii="Montserrat" w:hAnsi="Montserrat"/>
          <w:sz w:val="24"/>
        </w:rPr>
        <w:t>n and his actions. Worse, he always hovered around his son, forcing Dawn to expose herself to unwanted suitors, just to escape from Musk’s shadow. From the boys who still pined for her, she was used to hearing an endless stream of endearing compliments, and worship. One who approached spouting insults, and assaulting her without warning, was the last thing she expected. Rage, in his eternal pursuit of Dusk, mistook her for him on the basis of their uncanny resemblance and clothing Dusk had loaned her that w</w:t>
      </w:r>
      <w:r w:rsidRPr="00A73992">
        <w:rPr>
          <w:rFonts w:ascii="Montserrat" w:hAnsi="Montserrat"/>
          <w:sz w:val="24"/>
        </w:rPr>
        <w:t xml:space="preserve">as familiar to Rage. Once he recognized she was female, he apologized profusely and spent the rest of the day trying to make up for attacking her. In spite of informing him that she was Dusk’s mate, he continued to curse Dusk. Rage had ignored the call to find an initiate mate to pursue his rivalry with Dusk. In the spirit of that rivalry, Rage impulsively proposed to her, urging her to abandon Dusk and take him as a mate instead. </w:t>
      </w:r>
    </w:p>
    <w:p w14:paraId="5CF0BD40" w14:textId="77777777" w:rsidR="00F63DF0" w:rsidRPr="00A73992" w:rsidRDefault="00F63DF0">
      <w:pPr>
        <w:pStyle w:val="0DraftNormal6"/>
        <w:rPr>
          <w:rFonts w:ascii="Montserrat" w:hAnsi="Montserrat"/>
          <w:sz w:val="24"/>
        </w:rPr>
      </w:pPr>
    </w:p>
    <w:p w14:paraId="1A993271" w14:textId="77777777" w:rsidR="00F63DF0" w:rsidRPr="00A73992" w:rsidRDefault="00A73992">
      <w:pPr>
        <w:pStyle w:val="0DraftNormal6"/>
        <w:rPr>
          <w:rFonts w:ascii="Montserrat" w:hAnsi="Montserrat"/>
          <w:sz w:val="24"/>
        </w:rPr>
      </w:pPr>
      <w:r w:rsidRPr="00A73992">
        <w:rPr>
          <w:rFonts w:ascii="Montserrat" w:hAnsi="Montserrat"/>
          <w:sz w:val="24"/>
        </w:rPr>
        <w:t>Bemused by Rage’s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Tiger was not impressed by Dawn’s appeal, dismissing it out of hand and informing Dawn that she con</w:t>
      </w:r>
      <w:r w:rsidRPr="00A73992">
        <w:rPr>
          <w:rFonts w:ascii="Montserrat" w:hAnsi="Montserrat"/>
          <w:sz w:val="24"/>
        </w:rPr>
        <w:t>sidered the theft of her mate a mortal insult, over which she was prepared to duel Dusk’s mate to the death. When Tiger issued her challenge, Dawn realized who she was. Tiger would have been a princess herself if not for the establishment of the empire. She was till of royal blood, a member of the high nobility, and an heir to one of the most powerful domains in the western empire. Dawn, as a result of her childhood abduction, was prevented from disclosing her higher rank, but even if she could have, she co</w:t>
      </w:r>
      <w:r w:rsidRPr="00A73992">
        <w:rPr>
          <w:rFonts w:ascii="Montserrat" w:hAnsi="Montserrat"/>
          <w:sz w:val="24"/>
        </w:rPr>
        <w:t xml:space="preserve">uld not refuse the challenge. She welcomed the chance to prove her worthiness before her mate, and casually defeated Tiger in their first confrontation. Unfortunately, Tiger did not accept defeat. She swore that she would not rest until Dawn was dead and Dusk was hers. </w:t>
      </w:r>
    </w:p>
    <w:p w14:paraId="0230EC00" w14:textId="77777777" w:rsidR="00F63DF0" w:rsidRPr="00A73992" w:rsidRDefault="00F63DF0">
      <w:pPr>
        <w:pStyle w:val="0DraftNormal6"/>
        <w:rPr>
          <w:rFonts w:ascii="Montserrat" w:hAnsi="Montserrat"/>
          <w:sz w:val="24"/>
        </w:rPr>
      </w:pPr>
    </w:p>
    <w:p w14:paraId="29DA7266" w14:textId="77777777" w:rsidR="00F63DF0" w:rsidRPr="00A73992" w:rsidRDefault="00A73992">
      <w:pPr>
        <w:pStyle w:val="0DraftNormal6"/>
        <w:rPr>
          <w:rFonts w:ascii="Montserrat" w:hAnsi="Montserrat"/>
          <w:sz w:val="24"/>
        </w:rPr>
      </w:pPr>
      <w:r w:rsidRPr="00A73992">
        <w:rPr>
          <w:rFonts w:ascii="Montserrat" w:hAnsi="Montserrat"/>
          <w:sz w:val="24"/>
        </w:rPr>
        <w:t>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As they became acquainted, they discovered they were more than a good match, they seemed to be two versions of the same person, or two halves. They probed the mystery until they proved it was</w:t>
      </w:r>
      <w:r w:rsidRPr="00A73992">
        <w:rPr>
          <w:rFonts w:ascii="Montserrat" w:hAnsi="Montserrat"/>
          <w:sz w:val="24"/>
        </w:rPr>
        <w:t xml:space="preserve"> 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to his father. He was confused, inexplicably transformed by the experience into a girl and haunted by her presence in his mind. He perceived her as a projection he created to protect the integrity of his o</w:t>
      </w:r>
      <w:r w:rsidRPr="00A73992">
        <w:rPr>
          <w:rFonts w:ascii="Montserrat" w:hAnsi="Montserrat"/>
          <w:sz w:val="24"/>
        </w:rPr>
        <w:t>wn mind, a ghostly image which served to convince him that she had died. The only person he dared to approach was his father. When the panicked words finally penetrated his skull, and he realized that the girl who disturbed him was his son, Musk took her and fled. His first thought had been to protect his son by taking him into hiding. He feared what might happen if Dusk fell into the hands of Dawn’s people in his present condition.</w:t>
      </w:r>
    </w:p>
    <w:p w14:paraId="3C6387F4" w14:textId="77777777" w:rsidR="00F63DF0" w:rsidRPr="00A73992" w:rsidRDefault="00F63DF0">
      <w:pPr>
        <w:pStyle w:val="0DraftNormal6"/>
        <w:rPr>
          <w:rFonts w:ascii="Montserrat" w:hAnsi="Montserrat"/>
          <w:sz w:val="24"/>
        </w:rPr>
      </w:pPr>
    </w:p>
    <w:p w14:paraId="51635E67" w14:textId="77777777" w:rsidR="00F63DF0" w:rsidRPr="00A73992" w:rsidRDefault="00A73992">
      <w:pPr>
        <w:pStyle w:val="0DraftNormal6"/>
        <w:rPr>
          <w:rFonts w:ascii="Montserrat" w:hAnsi="Montserrat"/>
          <w:sz w:val="24"/>
        </w:rPr>
      </w:pPr>
      <w:r w:rsidRPr="00A73992">
        <w:rPr>
          <w:rFonts w:ascii="Montserrat" w:hAnsi="Montserrat"/>
          <w:sz w:val="24"/>
        </w:rPr>
        <w:t>Their absence was discovered the next day. Rage and Tiger were both questioned, on account of having openly and persistently threatened one member of the couple over the other. Rage was accustomed to this tendency of his rival’s to disappear without warning, and wasted no time taking pursuit. Tiger mistook the flight of Dusk and Dawn for fear of her, and pursued with extreme caution and prejudice. Aside from Tiger, everyone believed Dawn had been abducted by her intimate and his father. Raven’s hands were t</w:t>
      </w:r>
      <w:r w:rsidRPr="00A73992">
        <w:rPr>
          <w:rFonts w:ascii="Montserrat" w:hAnsi="Montserrat"/>
          <w:sz w:val="24"/>
        </w:rPr>
        <w:t>ied herding the initiates he still had to mate, and the ones who were years away from mating. Tempest set off in search of Dawn, who was her primary responsibility. Ash and Panther arrived after the departure of Musk, Dusk, Dawn and Tiger. Ash was informed of her daughter’s disappearance, in the process learning about the arrangements that Raven had made in her absence. Ash surprised him by revealing that she knew the family in question. Ash led them to Dreamer, who was quickly brought up to speed. Dreamer’</w:t>
      </w:r>
      <w:r w:rsidRPr="00A73992">
        <w:rPr>
          <w:rFonts w:ascii="Montserrat" w:hAnsi="Montserrat"/>
          <w:sz w:val="24"/>
        </w:rPr>
        <w:t xml:space="preserve">s relationship with Ash began when Ash arrived as a woman and became drawn to the woman overwhelmed by her brother’s ailing wife. </w:t>
      </w:r>
    </w:p>
    <w:p w14:paraId="6C29692F" w14:textId="77777777" w:rsidR="00F63DF0" w:rsidRPr="00A73992" w:rsidRDefault="00F63DF0">
      <w:pPr>
        <w:pStyle w:val="0DraftNormal6"/>
        <w:rPr>
          <w:rFonts w:ascii="Montserrat" w:hAnsi="Montserrat"/>
          <w:sz w:val="24"/>
        </w:rPr>
      </w:pPr>
    </w:p>
    <w:p w14:paraId="0BB53321" w14:textId="77777777" w:rsidR="00F63DF0" w:rsidRPr="00A73992" w:rsidRDefault="00A73992">
      <w:pPr>
        <w:pStyle w:val="0DraftNormal6"/>
        <w:rPr>
          <w:rFonts w:ascii="Montserrat" w:hAnsi="Montserrat"/>
          <w:sz w:val="24"/>
        </w:rPr>
      </w:pPr>
      <w:r w:rsidRPr="00A73992">
        <w:rPr>
          <w:rFonts w:ascii="Montserrat" w:hAnsi="Montserrat"/>
          <w:sz w:val="24"/>
        </w:rPr>
        <w:t xml:space="preserve">Ash recalled that period in her life. Depressed after fulfilling her pact of rebirth with Forge, she had set out to see the world through human eyes. In a sense, she was seeking some sort of personal enlightenment, but in her heart, she was aching for her soul mate. At the time, she had become involved with Dreamer, a woman who possessed the fierceness and beauty, as well as the innocence and nobility of the phoenix in her almost human incarnation. Ash, as a man, had become her lover. While meditating upon </w:t>
      </w:r>
      <w:r w:rsidRPr="00A73992">
        <w:rPr>
          <w:rFonts w:ascii="Montserrat" w:hAnsi="Montserrat"/>
          <w:sz w:val="24"/>
        </w:rPr>
        <w:t xml:space="preserve">the soul of creation and her lost love, Ash was startled by the conception of Dawn.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w:t>
      </w:r>
      <w:r w:rsidRPr="00A73992">
        <w:rPr>
          <w:rFonts w:ascii="Montserrat" w:hAnsi="Montserrat"/>
          <w:sz w:val="24"/>
        </w:rPr>
        <w:t xml:space="preserve">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14:paraId="417720A0" w14:textId="77777777" w:rsidR="00F63DF0" w:rsidRPr="00A73992" w:rsidRDefault="00F63DF0">
      <w:pPr>
        <w:pStyle w:val="0DraftNormal6"/>
        <w:rPr>
          <w:rFonts w:ascii="Montserrat" w:hAnsi="Montserrat"/>
          <w:sz w:val="24"/>
        </w:rPr>
      </w:pPr>
    </w:p>
    <w:p w14:paraId="122B7757" w14:textId="77777777" w:rsidR="00F63DF0" w:rsidRPr="00A73992" w:rsidRDefault="00A73992">
      <w:pPr>
        <w:pStyle w:val="0DraftNormal6"/>
        <w:rPr>
          <w:rFonts w:ascii="Montserrat" w:hAnsi="Montserrat"/>
          <w:sz w:val="24"/>
        </w:rPr>
      </w:pPr>
      <w:r w:rsidRPr="00A73992">
        <w:rPr>
          <w:rFonts w:ascii="Montserrat" w:hAnsi="Montserrat"/>
          <w:sz w:val="24"/>
        </w:rPr>
        <w:t>As Ash and Dreamer became reacquainted, it was discovered that Ash was Dusk’s father in addition to being Dawn’s mother.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w:t>
      </w:r>
      <w:r w:rsidRPr="00A73992">
        <w:rPr>
          <w:rFonts w:ascii="Montserrat" w:hAnsi="Montserrat"/>
          <w:sz w:val="24"/>
        </w:rPr>
        <w:t>at emerged during his absence, Ash confided his undying love for the phoenix and the resemblance in Dreamer that had drawn him to her. She remembered this when she named the son he gave her the night of his abrupt departure from her life. Dreamer had always assumed that Ash had sensed the arrival of her husband. When they discovered Dreamer was pregnant, Musk had smugly confided that he had declined the offer in the bizarre conviction that doing so would encourage his wife to pursue it in his absence. Dream</w:t>
      </w:r>
      <w:r w:rsidRPr="00A73992">
        <w:rPr>
          <w:rFonts w:ascii="Montserrat" w:hAnsi="Montserrat"/>
          <w:sz w:val="24"/>
        </w:rPr>
        <w:t xml:space="preserve">er suspected that Ash had been immune to that kind of manipulation. The fact that her husband had actually planned on her infidelity did little to improve their strained relationship. Once Musk had come to the conclusion that Dusk was a reincarnation of himself, she realized it would be best not to challenge it, for the child’s sake. </w:t>
      </w:r>
    </w:p>
    <w:p w14:paraId="288DF696" w14:textId="77777777" w:rsidR="00F63DF0" w:rsidRPr="00A73992" w:rsidRDefault="00F63DF0">
      <w:pPr>
        <w:pStyle w:val="0DraftNormal6"/>
        <w:rPr>
          <w:rFonts w:ascii="Montserrat" w:hAnsi="Montserrat"/>
          <w:sz w:val="24"/>
        </w:rPr>
      </w:pPr>
    </w:p>
    <w:p w14:paraId="693991E3" w14:textId="77777777" w:rsidR="00F63DF0" w:rsidRPr="00A73992" w:rsidRDefault="00A73992">
      <w:pPr>
        <w:pStyle w:val="0DraftNormal6"/>
        <w:rPr>
          <w:rFonts w:ascii="Montserrat" w:hAnsi="Montserrat"/>
          <w:sz w:val="24"/>
        </w:rPr>
      </w:pPr>
      <w:r w:rsidRPr="00A73992">
        <w:rPr>
          <w:rFonts w:ascii="Montserrat" w:hAnsi="Montserrat"/>
          <w:sz w:val="24"/>
        </w:rPr>
        <w:t>As he led his son on a mad route through the wilderness designed to throw off pursuit, Musk struggled to understand what had happened. He forced his son to relate every detail of that night, trying to figure out what exactly had happened. Musk was terrified to discover that Dusk and Dawn had actually merged. There were two precedents for the kind of union his son had experienced, but only one which applied in this case. Because Dusk and Dawn were both tested and confirmed to have phoenix natures, their unio</w:t>
      </w:r>
      <w:r w:rsidRPr="00A73992">
        <w:rPr>
          <w:rFonts w:ascii="Montserrat" w:hAnsi="Montserrat"/>
          <w:sz w:val="24"/>
        </w:rPr>
        <w:t>n revealed that they had been separate incarnations of the same person. Musk only had to take one look at his child to see how precarious the balance between dusk and Dawn was. If her family got their hands on Dusk, they would do all in their power to shift the balance in Dawns favor, to restore her to her place in the royal family. His personal prejudices lead him to conclude that she was the product of an accidental dual reincarnation of himself. Musk was forced to scrap all the plans he had made to explo</w:t>
      </w:r>
      <w:r w:rsidRPr="00A73992">
        <w:rPr>
          <w:rFonts w:ascii="Montserrat" w:hAnsi="Montserrat"/>
          <w:sz w:val="24"/>
        </w:rPr>
        <w:t xml:space="preserve">it Dawn’s position. While her royal heritage made her an attractive prospective mate, nothing was worth being reincarnated female. Opportunist that he was, he immediately saw a say to use what he had learned, while taking refuge in the home of his best friend, Dusk’s uncle. Musk had realized that he now had proof that Dusk was not related to his family by blood and dispatched a letter explaining what he had deduced to his friend, Dreamer, proposing the union of their schools through Dusk. </w:t>
      </w:r>
    </w:p>
    <w:p w14:paraId="609E908C" w14:textId="77777777" w:rsidR="00F63DF0" w:rsidRPr="00A73992" w:rsidRDefault="00F63DF0">
      <w:pPr>
        <w:pStyle w:val="0DraftNormal6"/>
        <w:rPr>
          <w:rFonts w:ascii="Montserrat" w:hAnsi="Montserrat"/>
          <w:sz w:val="24"/>
        </w:rPr>
      </w:pPr>
    </w:p>
    <w:p w14:paraId="3E1C37F5" w14:textId="77777777" w:rsidR="00F63DF0" w:rsidRPr="00A73992" w:rsidRDefault="00A73992">
      <w:pPr>
        <w:pStyle w:val="0DraftNormal6"/>
        <w:rPr>
          <w:rFonts w:ascii="Montserrat" w:hAnsi="Montserrat"/>
          <w:sz w:val="24"/>
        </w:rPr>
      </w:pPr>
      <w:r w:rsidRPr="00A73992">
        <w:rPr>
          <w:rFonts w:ascii="Montserrat" w:hAnsi="Montserrat"/>
          <w:sz w:val="24"/>
        </w:rPr>
        <w:t>Dancer, concerned by his daughter’s refusal to participate in the most important part of her initiation, received Musk’s proposal with celebration. He contacted his sister to check his friend’s assumption. Dreamer confirmed that Ash’s dragon gift had enabled her to reincarnate the same person divided by the embodiment of both sexes. She did not confide her suspicion that the person reincarnated was not her husband. Dancer senses she was holding something back, but did not press. Instead, he shared the conte</w:t>
      </w:r>
      <w:r w:rsidRPr="00A73992">
        <w:rPr>
          <w:rFonts w:ascii="Montserrat" w:hAnsi="Montserrat"/>
          <w:sz w:val="24"/>
        </w:rPr>
        <w:t>nts of Musk’s letter, in which all of her husband’s assumptions were spelled out. After her brother informed her of the good news, Dreamer advised Raven. The magus was relieved to learn that Dawn had not been abducted, at least not in the sense he had feared, and called off the manhunt. Dreamer assured Raven she would keep an eye on the situation, and asked him to pass the word on to Ash, if he could contact her. She was not particularly surprised to find Ash unreachable. During the first three months of he</w:t>
      </w:r>
      <w:r w:rsidRPr="00A73992">
        <w:rPr>
          <w:rFonts w:ascii="Montserrat" w:hAnsi="Montserrat"/>
          <w:sz w:val="24"/>
        </w:rPr>
        <w:t xml:space="preserve">r pregnancy, she had tried in vain to contact the dragon, before circumstances forced her to inform her husband that she was expecting. </w:t>
      </w:r>
    </w:p>
    <w:p w14:paraId="5B9B7776" w14:textId="77777777" w:rsidR="00F63DF0" w:rsidRPr="00A73992" w:rsidRDefault="00F63DF0">
      <w:pPr>
        <w:pStyle w:val="0DraftNormal6"/>
        <w:rPr>
          <w:rFonts w:ascii="Montserrat" w:hAnsi="Montserrat"/>
          <w:sz w:val="24"/>
        </w:rPr>
      </w:pPr>
    </w:p>
    <w:p w14:paraId="7642D250" w14:textId="77777777" w:rsidR="00F63DF0" w:rsidRPr="00A73992" w:rsidRDefault="00A73992">
      <w:pPr>
        <w:pStyle w:val="0DraftNormal6"/>
        <w:rPr>
          <w:rFonts w:ascii="Montserrat" w:hAnsi="Montserrat"/>
          <w:sz w:val="24"/>
        </w:rPr>
      </w:pPr>
      <w:r w:rsidRPr="00A73992">
        <w:rPr>
          <w:rFonts w:ascii="Montserrat" w:hAnsi="Montserrat"/>
          <w:sz w:val="24"/>
        </w:rPr>
        <w:t>Fear of being reincarnated as a girl compelled Musk to do more than just hide the truth from Dawn’s family. He labored to convince Dusk that Dawn had been an accident, a side effect he hoped Dusk would overcome before Musk’s passing. Musk had always treated Dusk as property, undermining their relationship. Subjecting it to new abuse was all it took to begin to crack it. Musk had always been a selfish, self-centered and demanding task master, but his campaign against Dawn crossed the line. Able to taste Dawn</w:t>
      </w:r>
      <w:r w:rsidRPr="00A73992">
        <w:rPr>
          <w:rFonts w:ascii="Montserrat" w:hAnsi="Montserrat"/>
          <w:sz w:val="24"/>
        </w:rPr>
        <w:t xml:space="preserve">’s fear, Dusk’s respect for his father withered. Able to taste Dusk’s love, Dawn fought to contain her own hatred. If Musk had confided his intentions, Dusk might have cut loose and returned to Dawn’s people. Instead, Dusk knew only that Musk was taking him somewhere safe, where he could focus on sorting this mess out. Musk’s plans were complicated by Dusk’s difficulty in asserting his normal form. Before doing anything as ludicrous as introducing a girl as his son, he needed to confirm the arrangements he </w:t>
      </w:r>
      <w:r w:rsidRPr="00A73992">
        <w:rPr>
          <w:rFonts w:ascii="Montserrat" w:hAnsi="Montserrat"/>
          <w:sz w:val="24"/>
        </w:rPr>
        <w:t xml:space="preserve">had made by correspondence, so he instructed Dusk to go to the school ad wait to be summoned while Musk went to the house to meet with Dreamer. </w:t>
      </w:r>
    </w:p>
    <w:p w14:paraId="7C8B4F34" w14:textId="77777777" w:rsidR="00F63DF0" w:rsidRPr="00A73992" w:rsidRDefault="00F63DF0">
      <w:pPr>
        <w:pStyle w:val="0DraftNormal6"/>
        <w:rPr>
          <w:rFonts w:ascii="Montserrat" w:hAnsi="Montserrat"/>
          <w:sz w:val="24"/>
        </w:rPr>
      </w:pPr>
    </w:p>
    <w:p w14:paraId="076A7FBF" w14:textId="77777777" w:rsidR="00F63DF0" w:rsidRPr="00A73992" w:rsidRDefault="00A73992">
      <w:pPr>
        <w:pStyle w:val="0DraftNormal6"/>
        <w:rPr>
          <w:rFonts w:ascii="Montserrat" w:hAnsi="Montserrat"/>
          <w:sz w:val="24"/>
        </w:rPr>
      </w:pPr>
      <w:r w:rsidRPr="00A73992">
        <w:rPr>
          <w:rFonts w:ascii="Montserrat" w:hAnsi="Montserrat"/>
          <w:sz w:val="24"/>
        </w:rPr>
        <w:t xml:space="preserve">Dusk had been separated from his cousins since the start of his initiation eight years earlier.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Only after her presence was taken for that of a challenge to the school did she recognize Drama for </w:t>
      </w:r>
      <w:r w:rsidRPr="00A73992">
        <w:rPr>
          <w:rFonts w:ascii="Montserrat" w:hAnsi="Montserrat"/>
          <w:sz w:val="24"/>
        </w:rPr>
        <w:t>who she was. Forbidden by his father to reveal his identity, Dusk introduced herself as Dawn, unwittingly allowing the girl to surface during the bout that ensued. Dawn impressed Drama and the two became instant friends. Dawn was still bound by Musk’s orders, but ironically the story she relayed resulted in Drama insisting she stay as a guest of the school. Drama dragged her to the house, where her eldest sister took the travel worn girl aside to bathe. Unable to resist the older girl’s charm and curiosity,</w:t>
      </w:r>
      <w:r w:rsidRPr="00A73992">
        <w:rPr>
          <w:rFonts w:ascii="Montserrat" w:hAnsi="Montserrat"/>
          <w:sz w:val="24"/>
        </w:rPr>
        <w:t xml:space="preserve"> Dawn confessed her feelings for her cousin, the loss of her betrothed and the endearing proposal of a boy she had recently met, Rage, to Dolphin during their first encounter. </w:t>
      </w:r>
    </w:p>
    <w:p w14:paraId="1BB36D9F" w14:textId="77777777" w:rsidR="00F63DF0" w:rsidRPr="00A73992" w:rsidRDefault="00F63DF0">
      <w:pPr>
        <w:pStyle w:val="0DraftNormal6"/>
        <w:rPr>
          <w:rFonts w:ascii="Montserrat" w:hAnsi="Montserrat"/>
          <w:sz w:val="24"/>
        </w:rPr>
      </w:pPr>
    </w:p>
    <w:p w14:paraId="4D813F2F" w14:textId="77777777" w:rsidR="00F63DF0" w:rsidRPr="00A73992" w:rsidRDefault="00A73992">
      <w:pPr>
        <w:pStyle w:val="0DraftNormal6"/>
        <w:rPr>
          <w:rFonts w:ascii="Montserrat" w:hAnsi="Montserrat"/>
          <w:sz w:val="24"/>
        </w:rPr>
      </w:pPr>
      <w:r w:rsidRPr="00A73992">
        <w:rPr>
          <w:rFonts w:ascii="Montserrat" w:hAnsi="Montserrat"/>
          <w:sz w:val="24"/>
        </w:rPr>
        <w:t>Musk had spent the afternoon closeted with Dreamer, discussing the details of his proposal. he too was offered the hospitality of Dancer’s home, and had bathed before Dawn was brought up to the house. Musk had gone down to retrieve Dusk only to find his child gone. He had inquired among the students and rushed back to the house when he learned what the girl had done. Musk distracted Dolphin then went in to the bath to confront Dawn. Her response to being manhandled by Musk roused the boy in her, pushing Daw</w:t>
      </w:r>
      <w:r w:rsidRPr="00A73992">
        <w:rPr>
          <w:rFonts w:ascii="Montserrat" w:hAnsi="Montserrat"/>
          <w:sz w:val="24"/>
        </w:rPr>
        <w:t>n aside before she tried to kill his father. Musk commanded Dusk to get a grip on himself and make himself presentable as a boy. Unfortunately, Drama arrived after Musk departed, to join Dawn in the bath. Because her father had insisted on certain concessions to modesty, before allowing boys and girls to train together, Drama had never confronted a boy in the nude, and she was not prepared for this first encounter with Dusk. Like Dusk, she did not recognize her cousin, in truth did not even remember that he</w:t>
      </w:r>
      <w:r w:rsidRPr="00A73992">
        <w:rPr>
          <w:rFonts w:ascii="Montserrat" w:hAnsi="Montserrat"/>
          <w:sz w:val="24"/>
        </w:rPr>
        <w:t xml:space="preserve"> had existed, and lashed out at this unexpected invasion of her home. the commotion that followed roused the entire house.</w:t>
      </w:r>
    </w:p>
    <w:p w14:paraId="7261C06B" w14:textId="77777777" w:rsidR="00F63DF0" w:rsidRPr="00A73992" w:rsidRDefault="00F63DF0">
      <w:pPr>
        <w:pStyle w:val="0DraftNormal6"/>
        <w:rPr>
          <w:rFonts w:ascii="Montserrat" w:hAnsi="Montserrat"/>
          <w:sz w:val="24"/>
        </w:rPr>
      </w:pPr>
    </w:p>
    <w:p w14:paraId="2B1FBA9D" w14:textId="77777777" w:rsidR="00F63DF0" w:rsidRPr="00A73992" w:rsidRDefault="00A73992">
      <w:pPr>
        <w:pStyle w:val="0DraftNormal6"/>
        <w:rPr>
          <w:rFonts w:ascii="Montserrat" w:hAnsi="Montserrat"/>
          <w:sz w:val="24"/>
        </w:rPr>
      </w:pPr>
      <w:r w:rsidRPr="00A73992">
        <w:rPr>
          <w:rFonts w:ascii="Montserrat" w:hAnsi="Montserrat"/>
          <w:sz w:val="24"/>
        </w:rPr>
        <w:t>Dancer stepped in and urged everyone to calm down, promising to explain the presence of this unexpected guest. A couple of nights before, he had informed the girls that an arrangement had been made between the two houses of their father’s family. Dancer had insisted that the truth about their cousin had to be revealed before Musk’s proposal was introduced, so Dusk and Dawn’s strange condition was revealed, shattering the fragile friendship that had started between them. Confiding what he had determined abou</w:t>
      </w:r>
      <w:r w:rsidRPr="00A73992">
        <w:rPr>
          <w:rFonts w:ascii="Montserrat" w:hAnsi="Montserrat"/>
          <w:sz w:val="24"/>
        </w:rPr>
        <w:t>t his son’s true nature, Musk explained the proposed a union of their families and schools through an arranged marriage between Dusk and his friend’s daughter, Drama. Unfortunately, by this disclosure, all Drama had to do to envision her future husband was look at Musk, and she instantly objected. Her retort was picked up in a somewhat skewed way by her eldest sister, who was a bit shaken by the notion of the girl she had met being eclipsed by her male half. Dolphin announced that, obviously, a wedding woul</w:t>
      </w:r>
      <w:r w:rsidRPr="00A73992">
        <w:rPr>
          <w:rFonts w:ascii="Montserrat" w:hAnsi="Montserrat"/>
          <w:sz w:val="24"/>
        </w:rPr>
        <w:t xml:space="preserve">d have to wait until after Dusk and Dawn’s initiations were complete, in case Dawn became the dominant half. Deep down, Dawn understood that Dolphin had thrown her a life line, and she wondered if she would be willing and able to seize hold of it. </w:t>
      </w:r>
    </w:p>
    <w:p w14:paraId="7B46E8AE" w14:textId="77777777" w:rsidR="00F63DF0" w:rsidRPr="00A73992" w:rsidRDefault="00F63DF0">
      <w:pPr>
        <w:pStyle w:val="0DraftNormal6"/>
        <w:rPr>
          <w:rFonts w:ascii="Montserrat" w:hAnsi="Montserrat"/>
          <w:sz w:val="24"/>
        </w:rPr>
      </w:pPr>
    </w:p>
    <w:p w14:paraId="6A595EA2" w14:textId="77777777" w:rsidR="00F63DF0" w:rsidRPr="00A73992" w:rsidRDefault="00A73992">
      <w:pPr>
        <w:pStyle w:val="0DraftNormal6"/>
        <w:rPr>
          <w:rFonts w:ascii="Montserrat" w:hAnsi="Montserrat"/>
          <w:sz w:val="24"/>
        </w:rPr>
      </w:pPr>
      <w:r w:rsidRPr="00A73992">
        <w:rPr>
          <w:rFonts w:ascii="Montserrat" w:hAnsi="Montserrat"/>
          <w:sz w:val="24"/>
        </w:rPr>
        <w:t>The house fell silent at Dolphin’s comment. Dancer instantly agreed that was the most prudent path. Dolphin explained the proposal from Rage, on the mistaken assumption that Dawn had accepted it. Musk fumed in silence. His courage and honor had been challenged by Dolphin’s amendment, forcing him to allow the initiation of his son’s female half in concert with the initiation of his male half. Dusk tried to protest, but Musk silenced him, saying that, if Rage showed up, and still wished to pursue the relation</w:t>
      </w:r>
      <w:r w:rsidRPr="00A73992">
        <w:rPr>
          <w:rFonts w:ascii="Montserrat" w:hAnsi="Montserrat"/>
          <w:sz w:val="24"/>
        </w:rPr>
        <w:t>ship with Dusk, the boy was honor bound to meet that commitment. Dusk realized that his father was counting on the boy’s hatred of Dusk causing him to withdraw the proposal the instant he learned Dawn’s secret. Drama announced that she would not consent to this mating until she had discussed the situation with the boy, given the extraordinary complication of having to share a mate. With that she stormed out of the room. No one could dispute her reservation, which meant that until her condition was meat ther</w:t>
      </w:r>
      <w:r w:rsidRPr="00A73992">
        <w:rPr>
          <w:rFonts w:ascii="Montserrat" w:hAnsi="Montserrat"/>
          <w:sz w:val="24"/>
        </w:rPr>
        <w:t xml:space="preserve">e could be no intimacy between Dusk and Drama, so father and son were put up in a guest room. Dusk and Dawn were of one mind in their relief over the respite. </w:t>
      </w:r>
    </w:p>
    <w:p w14:paraId="01905DC6" w14:textId="77777777" w:rsidR="00F63DF0" w:rsidRPr="00A73992" w:rsidRDefault="00F63DF0">
      <w:pPr>
        <w:pStyle w:val="0DraftNormal6"/>
        <w:rPr>
          <w:rFonts w:ascii="Montserrat" w:hAnsi="Montserrat"/>
          <w:sz w:val="24"/>
        </w:rPr>
      </w:pPr>
    </w:p>
    <w:p w14:paraId="1A6A1E25" w14:textId="77777777" w:rsidR="00F63DF0" w:rsidRPr="00A73992" w:rsidRDefault="00A73992">
      <w:pPr>
        <w:pStyle w:val="0DraftNormal6"/>
        <w:rPr>
          <w:rFonts w:ascii="Montserrat" w:hAnsi="Montserrat"/>
          <w:sz w:val="24"/>
        </w:rPr>
      </w:pPr>
      <w:r w:rsidRPr="00A73992">
        <w:rPr>
          <w:rFonts w:ascii="Montserrat" w:hAnsi="Montserrat"/>
          <w:sz w:val="24"/>
        </w:rPr>
        <w:t>Dancer and Dreamer were brother and sister, born to a minor noble branch of the Phoenix House</w:t>
      </w:r>
    </w:p>
    <w:p w14:paraId="7413212B" w14:textId="77777777" w:rsidR="00F63DF0" w:rsidRPr="00A73992" w:rsidRDefault="00A73992">
      <w:pPr>
        <w:pStyle w:val="0DraftNormal6"/>
        <w:rPr>
          <w:rFonts w:ascii="Montserrat" w:hAnsi="Montserrat"/>
          <w:sz w:val="24"/>
        </w:rPr>
      </w:pPr>
      <w:r w:rsidRPr="00A73992">
        <w:rPr>
          <w:rFonts w:ascii="Montserrat" w:hAnsi="Montserrat"/>
          <w:sz w:val="24"/>
        </w:rPr>
        <w:t>Dancer had been married to Mist, Musk’s sister, who died when Drama was six</w:t>
      </w:r>
    </w:p>
    <w:p w14:paraId="1CEC6F03" w14:textId="77777777" w:rsidR="00F63DF0" w:rsidRPr="00A73992" w:rsidRDefault="00A73992">
      <w:pPr>
        <w:pStyle w:val="0DraftNormal6"/>
        <w:rPr>
          <w:rFonts w:ascii="Montserrat" w:hAnsi="Montserrat"/>
          <w:sz w:val="24"/>
        </w:rPr>
      </w:pPr>
      <w:r w:rsidRPr="00A73992">
        <w:rPr>
          <w:rFonts w:ascii="Montserrat" w:hAnsi="Montserrat"/>
          <w:sz w:val="24"/>
        </w:rPr>
        <w:t>Dolphin was the eldest daughter of Dancer, three years older than Dusk and Dawn</w:t>
      </w:r>
    </w:p>
    <w:p w14:paraId="356B960A" w14:textId="77777777" w:rsidR="00F63DF0" w:rsidRPr="00A73992" w:rsidRDefault="00A73992">
      <w:pPr>
        <w:pStyle w:val="0DraftNormal6"/>
        <w:rPr>
          <w:rFonts w:ascii="Montserrat" w:hAnsi="Montserrat"/>
          <w:sz w:val="24"/>
        </w:rPr>
      </w:pPr>
      <w:r w:rsidRPr="00A73992">
        <w:rPr>
          <w:rFonts w:ascii="Montserrat" w:hAnsi="Montserrat"/>
          <w:sz w:val="24"/>
        </w:rPr>
        <w:t>Dagger was the middle daughter of Dancer, a year older than Dusk and Dawn</w:t>
      </w:r>
    </w:p>
    <w:p w14:paraId="7B67D033" w14:textId="77777777" w:rsidR="00F63DF0" w:rsidRPr="00A73992" w:rsidRDefault="00A73992">
      <w:pPr>
        <w:pStyle w:val="0DraftNormal6"/>
        <w:rPr>
          <w:rFonts w:ascii="Montserrat" w:hAnsi="Montserrat"/>
          <w:sz w:val="24"/>
        </w:rPr>
      </w:pPr>
      <w:r w:rsidRPr="00A73992">
        <w:rPr>
          <w:rFonts w:ascii="Montserrat" w:hAnsi="Montserrat"/>
          <w:sz w:val="24"/>
        </w:rPr>
        <w:t>Drama was the youngest daughter of Dancer, the same age as Dusk and Dawn</w:t>
      </w:r>
    </w:p>
    <w:p w14:paraId="58AB3B2C" w14:textId="77777777" w:rsidR="00F63DF0" w:rsidRPr="00A73992" w:rsidRDefault="00F63DF0">
      <w:pPr>
        <w:pStyle w:val="0DraftNormal6"/>
        <w:rPr>
          <w:rFonts w:ascii="Montserrat" w:hAnsi="Montserrat"/>
          <w:sz w:val="24"/>
        </w:rPr>
      </w:pPr>
    </w:p>
    <w:p w14:paraId="3C09F08F" w14:textId="77777777" w:rsidR="00F63DF0" w:rsidRPr="00A73992" w:rsidRDefault="00A73992">
      <w:pPr>
        <w:pStyle w:val="0DraftNormal6"/>
        <w:rPr>
          <w:rFonts w:ascii="Montserrat" w:hAnsi="Montserrat"/>
          <w:sz w:val="24"/>
        </w:rPr>
      </w:pPr>
      <w:r w:rsidRPr="00A73992">
        <w:rPr>
          <w:rFonts w:ascii="Montserrat" w:hAnsi="Montserrat"/>
          <w:sz w:val="24"/>
        </w:rPr>
        <w:t>Bone was Dolphin’s mate during initiation, the couple fell in love, though circumstances had kept them apart since</w:t>
      </w:r>
    </w:p>
    <w:p w14:paraId="645E752A" w14:textId="77777777" w:rsidR="00F63DF0" w:rsidRPr="00A73992" w:rsidRDefault="00A73992">
      <w:pPr>
        <w:pStyle w:val="0DraftNormal6"/>
        <w:rPr>
          <w:rFonts w:ascii="Montserrat" w:hAnsi="Montserrat"/>
          <w:sz w:val="24"/>
        </w:rPr>
      </w:pPr>
      <w:r w:rsidRPr="00A73992">
        <w:rPr>
          <w:rFonts w:ascii="Montserrat" w:hAnsi="Montserrat"/>
          <w:sz w:val="24"/>
        </w:rPr>
        <w:t>Dragon was Dagger’s mate during initiation, there was little love between them, but circumstances had kept them together</w:t>
      </w:r>
    </w:p>
    <w:p w14:paraId="16C1B695" w14:textId="77777777" w:rsidR="00F63DF0" w:rsidRPr="00A73992" w:rsidRDefault="00A73992">
      <w:pPr>
        <w:pStyle w:val="0DraftNormal6"/>
        <w:rPr>
          <w:rFonts w:ascii="Montserrat" w:hAnsi="Montserrat"/>
          <w:sz w:val="24"/>
        </w:rPr>
      </w:pPr>
      <w:r w:rsidRPr="00A73992">
        <w:rPr>
          <w:rFonts w:ascii="Montserrat" w:hAnsi="Montserrat"/>
          <w:sz w:val="24"/>
        </w:rPr>
        <w:t>Drama refused to consider a mate for initiation, though she could have had any boy she chose</w:t>
      </w:r>
    </w:p>
    <w:p w14:paraId="2086424E" w14:textId="77777777" w:rsidR="00F63DF0" w:rsidRPr="00A73992" w:rsidRDefault="00A73992">
      <w:pPr>
        <w:pStyle w:val="0DraftNormal6"/>
        <w:rPr>
          <w:rFonts w:ascii="Montserrat" w:hAnsi="Montserrat"/>
          <w:sz w:val="24"/>
        </w:rPr>
      </w:pPr>
      <w:r w:rsidRPr="00A73992">
        <w:rPr>
          <w:rFonts w:ascii="Montserrat" w:hAnsi="Montserrat"/>
          <w:sz w:val="24"/>
        </w:rPr>
        <w:t>Dusk and Dawn had been attracted to each other by the desire to become whole, and would now be repulsed by the fear of losing their own identities.</w:t>
      </w:r>
    </w:p>
    <w:p w14:paraId="59AA6B73" w14:textId="77777777" w:rsidR="00F63DF0" w:rsidRPr="00A73992" w:rsidRDefault="00F63DF0">
      <w:pPr>
        <w:pStyle w:val="0DraftNormal6"/>
        <w:rPr>
          <w:rFonts w:ascii="Montserrat" w:hAnsi="Montserrat"/>
          <w:sz w:val="24"/>
        </w:rPr>
      </w:pPr>
    </w:p>
    <w:p w14:paraId="79E8EEB2" w14:textId="77777777" w:rsidR="00F63DF0" w:rsidRPr="00A73992" w:rsidRDefault="00A73992">
      <w:pPr>
        <w:pStyle w:val="0DraftNormal6"/>
        <w:rPr>
          <w:rFonts w:ascii="Montserrat" w:hAnsi="Montserrat"/>
          <w:sz w:val="24"/>
        </w:rPr>
      </w:pPr>
      <w:r w:rsidRPr="00A73992">
        <w:rPr>
          <w:rFonts w:ascii="Montserrat" w:hAnsi="Montserrat"/>
          <w:sz w:val="24"/>
        </w:rPr>
        <w:t>Dusk and Dawn were hindered by an absolute injunction against revealing their union to others</w:t>
      </w:r>
    </w:p>
    <w:p w14:paraId="781A0D49" w14:textId="77777777" w:rsidR="00F63DF0" w:rsidRPr="00A73992" w:rsidRDefault="00A73992">
      <w:pPr>
        <w:pStyle w:val="0DraftNormal6"/>
        <w:rPr>
          <w:rFonts w:ascii="Montserrat" w:hAnsi="Montserrat"/>
          <w:sz w:val="24"/>
        </w:rPr>
      </w:pPr>
      <w:r w:rsidRPr="00A73992">
        <w:rPr>
          <w:rFonts w:ascii="Montserrat" w:hAnsi="Montserrat"/>
          <w:sz w:val="24"/>
        </w:rPr>
        <w:t>Drama was instantly the focus of a rivalry between Dragon and Dusk, who had become infatuated with Drama</w:t>
      </w:r>
    </w:p>
    <w:p w14:paraId="1A7C95A5" w14:textId="77777777" w:rsidR="00F63DF0" w:rsidRPr="00A73992" w:rsidRDefault="00A73992">
      <w:pPr>
        <w:pStyle w:val="0DraftNormal6"/>
        <w:rPr>
          <w:rFonts w:ascii="Montserrat" w:hAnsi="Montserrat"/>
          <w:sz w:val="24"/>
        </w:rPr>
      </w:pPr>
      <w:r w:rsidRPr="00A73992">
        <w:rPr>
          <w:rFonts w:ascii="Montserrat" w:hAnsi="Montserrat"/>
          <w:sz w:val="24"/>
        </w:rPr>
        <w:t>Dagger was more than willing to take advantage of Dusk and Dawn’s situation</w:t>
      </w:r>
    </w:p>
    <w:p w14:paraId="3885929D" w14:textId="77777777" w:rsidR="00F63DF0" w:rsidRPr="00A73992" w:rsidRDefault="00A73992">
      <w:pPr>
        <w:pStyle w:val="0DraftNormal6"/>
        <w:rPr>
          <w:rFonts w:ascii="Montserrat" w:hAnsi="Montserrat"/>
          <w:sz w:val="24"/>
        </w:rPr>
      </w:pPr>
      <w:r w:rsidRPr="00A73992">
        <w:rPr>
          <w:rFonts w:ascii="Montserrat" w:hAnsi="Montserrat"/>
          <w:sz w:val="24"/>
        </w:rPr>
        <w:t>Dagger had already been taking advantage of Dragon’s interest in her little sister, making him pay for his ‘infidelities’</w:t>
      </w:r>
    </w:p>
    <w:p w14:paraId="7756694C" w14:textId="77777777" w:rsidR="00F63DF0" w:rsidRPr="00A73992" w:rsidRDefault="00A73992">
      <w:pPr>
        <w:pStyle w:val="0DraftNormal6"/>
        <w:rPr>
          <w:rFonts w:ascii="Montserrat" w:hAnsi="Montserrat"/>
          <w:sz w:val="24"/>
        </w:rPr>
      </w:pPr>
      <w:r w:rsidRPr="00A73992">
        <w:rPr>
          <w:rFonts w:ascii="Montserrat" w:hAnsi="Montserrat"/>
          <w:sz w:val="24"/>
        </w:rPr>
        <w:t>Dragon’s interest expanded to include Dawn, even as he declared himself a rival to Dusk for their affection</w:t>
      </w:r>
    </w:p>
    <w:p w14:paraId="491287C3" w14:textId="77777777" w:rsidR="00F63DF0" w:rsidRPr="00A73992" w:rsidRDefault="00A73992">
      <w:pPr>
        <w:pStyle w:val="0DraftNormal6"/>
        <w:rPr>
          <w:rFonts w:ascii="Montserrat" w:hAnsi="Montserrat"/>
          <w:sz w:val="24"/>
        </w:rPr>
      </w:pPr>
      <w:r w:rsidRPr="00A73992">
        <w:rPr>
          <w:rFonts w:ascii="Montserrat" w:hAnsi="Montserrat"/>
          <w:sz w:val="24"/>
        </w:rPr>
        <w:t>Dragon seemed impervious to the perception that Dusk and Dawn were essentially the same person</w:t>
      </w:r>
    </w:p>
    <w:p w14:paraId="66EF271E" w14:textId="77777777" w:rsidR="00F63DF0" w:rsidRPr="00A73992" w:rsidRDefault="00F63DF0">
      <w:pPr>
        <w:pStyle w:val="0DraftNormal6"/>
        <w:rPr>
          <w:rFonts w:ascii="Montserrat" w:hAnsi="Montserrat"/>
          <w:sz w:val="24"/>
        </w:rPr>
      </w:pPr>
    </w:p>
    <w:p w14:paraId="7FBC9D96" w14:textId="77777777" w:rsidR="00F63DF0" w:rsidRPr="00A73992" w:rsidRDefault="00A73992">
      <w:pPr>
        <w:pStyle w:val="0DraftNormal6"/>
        <w:rPr>
          <w:rFonts w:ascii="Montserrat" w:hAnsi="Montserrat"/>
          <w:sz w:val="24"/>
        </w:rPr>
      </w:pPr>
      <w:r w:rsidRPr="00A73992">
        <w:rPr>
          <w:rFonts w:ascii="Montserrat" w:hAnsi="Montserrat"/>
          <w:sz w:val="24"/>
        </w:rPr>
        <w:t>Rage arrived in search of Dusk and Dawn brought him home to explain what had happened to her and Dusk</w:t>
      </w:r>
    </w:p>
    <w:p w14:paraId="01F66EB8" w14:textId="77777777" w:rsidR="00F63DF0" w:rsidRPr="00A73992" w:rsidRDefault="00A73992">
      <w:pPr>
        <w:pStyle w:val="0DraftNormal6"/>
        <w:rPr>
          <w:rFonts w:ascii="Montserrat" w:hAnsi="Montserrat"/>
          <w:sz w:val="24"/>
        </w:rPr>
      </w:pPr>
      <w:r w:rsidRPr="00A73992">
        <w:rPr>
          <w:rFonts w:ascii="Montserrat" w:hAnsi="Montserrat"/>
          <w:sz w:val="24"/>
        </w:rPr>
        <w:t>Dolphin unwittingly complicated several people’s lives by proposing Rage as Dawn’s mate</w:t>
      </w:r>
    </w:p>
    <w:p w14:paraId="6602399F" w14:textId="77777777" w:rsidR="00F63DF0" w:rsidRPr="00A73992" w:rsidRDefault="00A73992">
      <w:pPr>
        <w:pStyle w:val="0DraftNormal6"/>
        <w:rPr>
          <w:rFonts w:ascii="Montserrat" w:hAnsi="Montserrat"/>
          <w:sz w:val="24"/>
        </w:rPr>
      </w:pPr>
      <w:r w:rsidRPr="00A73992">
        <w:rPr>
          <w:rFonts w:ascii="Montserrat" w:hAnsi="Montserrat"/>
          <w:sz w:val="24"/>
        </w:rPr>
        <w:t>Musk tried to break the commitment between Dawn and Rage by abruptly revealing Dusk</w:t>
      </w:r>
    </w:p>
    <w:p w14:paraId="7E696C1E" w14:textId="77777777" w:rsidR="00F63DF0" w:rsidRPr="00A73992" w:rsidRDefault="00A73992">
      <w:pPr>
        <w:pStyle w:val="0DraftNormal6"/>
        <w:rPr>
          <w:rFonts w:ascii="Montserrat" w:hAnsi="Montserrat"/>
          <w:sz w:val="24"/>
        </w:rPr>
      </w:pPr>
      <w:r w:rsidRPr="00A73992">
        <w:rPr>
          <w:rFonts w:ascii="Montserrat" w:hAnsi="Montserrat"/>
          <w:sz w:val="24"/>
        </w:rPr>
        <w:t>Dusk and Dawn were seen as the same person, due to Musk’s revelation of their origin</w:t>
      </w:r>
    </w:p>
    <w:p w14:paraId="2D65A632" w14:textId="77777777" w:rsidR="00F63DF0" w:rsidRPr="00A73992" w:rsidRDefault="00A73992">
      <w:pPr>
        <w:pStyle w:val="0DraftNormal6"/>
        <w:rPr>
          <w:rFonts w:ascii="Montserrat" w:hAnsi="Montserrat"/>
          <w:sz w:val="24"/>
        </w:rPr>
      </w:pPr>
      <w:r w:rsidRPr="00A73992">
        <w:rPr>
          <w:rFonts w:ascii="Montserrat" w:hAnsi="Montserrat"/>
          <w:sz w:val="24"/>
        </w:rPr>
        <w:t>Dusk and Dawn, though too devout to reject their mates, focused on finding a cure to their condition</w:t>
      </w:r>
    </w:p>
    <w:p w14:paraId="2FA5AA33" w14:textId="77777777" w:rsidR="00F63DF0" w:rsidRPr="00A73992" w:rsidRDefault="00A73992">
      <w:pPr>
        <w:pStyle w:val="0DraftNormal6"/>
        <w:rPr>
          <w:rFonts w:ascii="Montserrat" w:hAnsi="Montserrat"/>
          <w:sz w:val="24"/>
        </w:rPr>
      </w:pPr>
      <w:r w:rsidRPr="00A73992">
        <w:rPr>
          <w:rFonts w:ascii="Montserrat" w:hAnsi="Montserrat"/>
          <w:sz w:val="24"/>
        </w:rPr>
        <w:t>Dusk and Dawn, though attracted to each other, presented obstacles to each other against intimacy with anyone else</w:t>
      </w:r>
    </w:p>
    <w:p w14:paraId="017F3ECC" w14:textId="77777777" w:rsidR="00F63DF0" w:rsidRPr="00A73992" w:rsidRDefault="00A73992">
      <w:pPr>
        <w:pStyle w:val="0DraftNormal6"/>
        <w:rPr>
          <w:rFonts w:ascii="Montserrat" w:hAnsi="Montserrat"/>
          <w:sz w:val="24"/>
        </w:rPr>
      </w:pPr>
      <w:r w:rsidRPr="00A73992">
        <w:rPr>
          <w:rFonts w:ascii="Montserrat" w:hAnsi="Montserrat"/>
          <w:sz w:val="24"/>
        </w:rPr>
        <w:t>Drama and Rage were allowed to keep the initiative in their relationships with Dusk and Dawn</w:t>
      </w:r>
    </w:p>
    <w:p w14:paraId="0998CA8A" w14:textId="77777777" w:rsidR="00F63DF0" w:rsidRPr="00A73992" w:rsidRDefault="00F63DF0">
      <w:pPr>
        <w:pStyle w:val="0DraftNormal6"/>
        <w:rPr>
          <w:rFonts w:ascii="Montserrat" w:hAnsi="Montserrat"/>
          <w:sz w:val="24"/>
        </w:rPr>
      </w:pPr>
    </w:p>
    <w:p w14:paraId="459ECCFA" w14:textId="77777777" w:rsidR="00F63DF0" w:rsidRPr="00A73992" w:rsidRDefault="00A73992">
      <w:pPr>
        <w:pStyle w:val="0DraftNormal6"/>
        <w:rPr>
          <w:rFonts w:ascii="Montserrat" w:hAnsi="Montserrat"/>
          <w:sz w:val="24"/>
        </w:rPr>
      </w:pPr>
      <w:r w:rsidRPr="00A73992">
        <w:rPr>
          <w:rFonts w:ascii="Montserrat" w:hAnsi="Montserrat"/>
          <w:sz w:val="24"/>
        </w:rPr>
        <w:t>Drama and Rage both recoiled from the thought of intimacy with Dusk and Dawn, though honor forbid their objection</w:t>
      </w:r>
    </w:p>
    <w:p w14:paraId="782A64AD" w14:textId="77777777" w:rsidR="00F63DF0" w:rsidRPr="00A73992" w:rsidRDefault="00A73992">
      <w:pPr>
        <w:pStyle w:val="0DraftNormal6"/>
        <w:rPr>
          <w:rFonts w:ascii="Montserrat" w:hAnsi="Montserrat"/>
          <w:sz w:val="24"/>
        </w:rPr>
      </w:pPr>
      <w:r w:rsidRPr="00A73992">
        <w:rPr>
          <w:rFonts w:ascii="Montserrat" w:hAnsi="Montserrat"/>
          <w:sz w:val="24"/>
        </w:rPr>
        <w:t>Dusk had been too long perceived as Drama’s cousin for her comfort, despite any revelations, people would still talk</w:t>
      </w:r>
    </w:p>
    <w:p w14:paraId="0D653EE1" w14:textId="77777777" w:rsidR="00F63DF0" w:rsidRPr="00A73992" w:rsidRDefault="00A73992">
      <w:pPr>
        <w:pStyle w:val="0DraftNormal6"/>
        <w:rPr>
          <w:rFonts w:ascii="Montserrat" w:hAnsi="Montserrat"/>
          <w:sz w:val="24"/>
        </w:rPr>
      </w:pPr>
      <w:r w:rsidRPr="00A73992">
        <w:rPr>
          <w:rFonts w:ascii="Montserrat" w:hAnsi="Montserrat"/>
          <w:sz w:val="24"/>
        </w:rPr>
        <w:t>Dawn was seen as a disguise by Rage a despicable act adopted by his nemesis, tainting a contest between men</w:t>
      </w:r>
    </w:p>
    <w:p w14:paraId="002A054D" w14:textId="77777777" w:rsidR="00F63DF0" w:rsidRPr="00A73992" w:rsidRDefault="00A73992">
      <w:pPr>
        <w:pStyle w:val="0DraftNormal6"/>
        <w:rPr>
          <w:rFonts w:ascii="Montserrat" w:hAnsi="Montserrat"/>
          <w:sz w:val="24"/>
        </w:rPr>
      </w:pPr>
      <w:r w:rsidRPr="00A73992">
        <w:rPr>
          <w:rFonts w:ascii="Montserrat" w:hAnsi="Montserrat"/>
          <w:sz w:val="24"/>
        </w:rPr>
        <w:t xml:space="preserve">Drama thoughtlessly confessed that she would much rather have been partnered with Rage </w:t>
      </w:r>
    </w:p>
    <w:p w14:paraId="6719F9FE" w14:textId="77777777" w:rsidR="00F63DF0" w:rsidRPr="00A73992" w:rsidRDefault="00A73992">
      <w:pPr>
        <w:pStyle w:val="0DraftNormal6"/>
        <w:rPr>
          <w:rFonts w:ascii="Montserrat" w:hAnsi="Montserrat"/>
          <w:sz w:val="24"/>
        </w:rPr>
      </w:pPr>
      <w:r w:rsidRPr="00A73992">
        <w:rPr>
          <w:rFonts w:ascii="Montserrat" w:hAnsi="Montserrat"/>
          <w:sz w:val="24"/>
        </w:rPr>
        <w:t>Rage missed the sarcasm of her comment, and mistook the overture of friendship that followed for much more</w:t>
      </w:r>
    </w:p>
    <w:p w14:paraId="6A9866C1" w14:textId="77777777" w:rsidR="00F63DF0" w:rsidRPr="00A73992" w:rsidRDefault="00F63DF0">
      <w:pPr>
        <w:pStyle w:val="0DraftNormal6"/>
        <w:rPr>
          <w:rFonts w:ascii="Montserrat" w:hAnsi="Montserrat"/>
          <w:sz w:val="24"/>
        </w:rPr>
      </w:pPr>
    </w:p>
    <w:p w14:paraId="73AAEE66" w14:textId="77777777" w:rsidR="00F63DF0" w:rsidRPr="00A73992" w:rsidRDefault="00A73992">
      <w:pPr>
        <w:pStyle w:val="0DraftNormal6"/>
        <w:rPr>
          <w:rFonts w:ascii="Montserrat" w:hAnsi="Montserrat"/>
          <w:sz w:val="24"/>
        </w:rPr>
      </w:pPr>
      <w:r w:rsidRPr="00A73992">
        <w:rPr>
          <w:rFonts w:ascii="Montserrat" w:hAnsi="Montserrat"/>
          <w:sz w:val="24"/>
        </w:rPr>
        <w:t>Drama became the focus of Rage’s rivalry with Dusk, as Drama’s sympathy over the burden they shared snared his heart</w:t>
      </w:r>
    </w:p>
    <w:p w14:paraId="7F88BBA8" w14:textId="77777777" w:rsidR="00F63DF0" w:rsidRPr="00A73992" w:rsidRDefault="00A73992">
      <w:pPr>
        <w:pStyle w:val="0DraftNormal6"/>
        <w:rPr>
          <w:rFonts w:ascii="Montserrat" w:hAnsi="Montserrat"/>
          <w:sz w:val="24"/>
        </w:rPr>
      </w:pPr>
      <w:r w:rsidRPr="00A73992">
        <w:rPr>
          <w:rFonts w:ascii="Montserrat" w:hAnsi="Montserrat"/>
          <w:sz w:val="24"/>
        </w:rPr>
        <w:t>Dragon quickly determined that Rage was no rival for Dawn, for he never held back when they fought</w:t>
      </w:r>
    </w:p>
    <w:p w14:paraId="3B941EEE" w14:textId="77777777" w:rsidR="00F63DF0" w:rsidRPr="00A73992" w:rsidRDefault="00A73992">
      <w:pPr>
        <w:pStyle w:val="0DraftNormal6"/>
        <w:rPr>
          <w:rFonts w:ascii="Montserrat" w:hAnsi="Montserrat"/>
          <w:sz w:val="24"/>
        </w:rPr>
      </w:pPr>
      <w:r w:rsidRPr="00A73992">
        <w:rPr>
          <w:rFonts w:ascii="Montserrat" w:hAnsi="Montserrat"/>
          <w:sz w:val="24"/>
        </w:rPr>
        <w:t>Dragon also determined that Rage was not a serious rival for Drama, after seeing her treating him as a friend</w:t>
      </w:r>
    </w:p>
    <w:p w14:paraId="3C7376E3" w14:textId="77777777" w:rsidR="00F63DF0" w:rsidRPr="00A73992" w:rsidRDefault="00A73992">
      <w:pPr>
        <w:pStyle w:val="0DraftNormal6"/>
        <w:rPr>
          <w:rFonts w:ascii="Montserrat" w:hAnsi="Montserrat"/>
          <w:sz w:val="24"/>
        </w:rPr>
      </w:pPr>
      <w:r w:rsidRPr="00A73992">
        <w:rPr>
          <w:rFonts w:ascii="Montserrat" w:hAnsi="Montserrat"/>
          <w:sz w:val="24"/>
        </w:rPr>
        <w:t>Dragon understood Drama well enough to sense that an intimate relationship with her would be combative</w:t>
      </w:r>
    </w:p>
    <w:p w14:paraId="34A4C7EB" w14:textId="77777777" w:rsidR="00F63DF0" w:rsidRPr="00A73992" w:rsidRDefault="00F63DF0">
      <w:pPr>
        <w:pStyle w:val="0DraftNormal6"/>
        <w:rPr>
          <w:rFonts w:ascii="Montserrat" w:hAnsi="Montserrat"/>
          <w:sz w:val="24"/>
        </w:rPr>
      </w:pPr>
    </w:p>
    <w:p w14:paraId="309659F7" w14:textId="77777777" w:rsidR="00F63DF0" w:rsidRPr="00A73992" w:rsidRDefault="00A73992">
      <w:pPr>
        <w:pStyle w:val="0DraftNormal6"/>
        <w:rPr>
          <w:rFonts w:ascii="Montserrat" w:hAnsi="Montserrat"/>
          <w:sz w:val="24"/>
        </w:rPr>
      </w:pPr>
      <w:r w:rsidRPr="00A73992">
        <w:rPr>
          <w:rFonts w:ascii="Montserrat" w:hAnsi="Montserrat"/>
          <w:sz w:val="24"/>
        </w:rPr>
        <w:t xml:space="preserve">Even worse, the commitments he had made prior to being approached by Dawn’s mentors, came back to haunt him, and his son, bringing with them the girl’s mother and the author of this bizarre circumstance. </w:t>
      </w:r>
    </w:p>
    <w:p w14:paraId="1306192C" w14:textId="77777777" w:rsidR="00F63DF0" w:rsidRPr="00A73992" w:rsidRDefault="00F63DF0">
      <w:pPr>
        <w:pStyle w:val="0DraftNormal6"/>
        <w:rPr>
          <w:rFonts w:ascii="Montserrat" w:hAnsi="Montserrat"/>
          <w:sz w:val="24"/>
        </w:rPr>
      </w:pPr>
    </w:p>
    <w:p w14:paraId="6C00688D" w14:textId="77777777" w:rsidR="00F63DF0" w:rsidRPr="00A73992" w:rsidRDefault="00A73992">
      <w:pPr>
        <w:pStyle w:val="0DraftNormal6"/>
        <w:rPr>
          <w:rFonts w:ascii="Montserrat" w:hAnsi="Montserrat"/>
          <w:sz w:val="24"/>
        </w:rPr>
      </w:pPr>
      <w:r w:rsidRPr="00A73992">
        <w:rPr>
          <w:rFonts w:ascii="Montserrat" w:hAnsi="Montserrat"/>
          <w:sz w:val="24"/>
        </w:rPr>
        <w:t>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disciplines and techniques of dance and dreaming. In spite of rivalries, stubborn denials and outright rejection, they strove to master the most intimate and delicate devotions of their arts, while mastering the most i</w:t>
      </w:r>
      <w:r w:rsidRPr="00A73992">
        <w:rPr>
          <w:rFonts w:ascii="Montserrat" w:hAnsi="Montserrat"/>
          <w:sz w:val="24"/>
        </w:rPr>
        <w:t xml:space="preserve">ntricate and demanding disciplines of their arts. </w:t>
      </w:r>
    </w:p>
    <w:p w14:paraId="66B7D292" w14:textId="77777777" w:rsidR="00F63DF0" w:rsidRPr="00A73992" w:rsidRDefault="00F63DF0">
      <w:pPr>
        <w:pStyle w:val="0DraftNormal6"/>
        <w:rPr>
          <w:rFonts w:ascii="Montserrat" w:hAnsi="Montserrat"/>
          <w:sz w:val="24"/>
        </w:rPr>
      </w:pPr>
    </w:p>
    <w:p w14:paraId="351613DD" w14:textId="77777777" w:rsidR="00F63DF0" w:rsidRPr="00A73992" w:rsidRDefault="00A73992">
      <w:pPr>
        <w:pStyle w:val="0DraftNormal6"/>
        <w:rPr>
          <w:rFonts w:ascii="Montserrat" w:hAnsi="Montserrat"/>
          <w:sz w:val="24"/>
        </w:rPr>
      </w:pPr>
      <w:r w:rsidRPr="00A73992">
        <w:rPr>
          <w:rFonts w:ascii="Montserrat" w:hAnsi="Montserrat"/>
          <w:sz w:val="24"/>
        </w:rPr>
        <w:t>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w:t>
      </w:r>
      <w:r w:rsidRPr="00A73992">
        <w:rPr>
          <w:rFonts w:ascii="Montserrat" w:hAnsi="Montserrat"/>
          <w:sz w:val="24"/>
        </w:rPr>
        <w:t xml:space="preserve">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w:t>
      </w:r>
      <w:r w:rsidRPr="00A73992">
        <w:rPr>
          <w:rFonts w:ascii="Montserrat" w:hAnsi="Montserrat"/>
          <w:sz w:val="24"/>
        </w:rPr>
        <w:t xml:space="preserve">Once confronted with the truth, she could not deny she was the phoenix, nor could she deny that, as the phoenix, she was the goddess of sex. </w:t>
      </w:r>
    </w:p>
    <w:p w14:paraId="2B04E38C" w14:textId="77777777" w:rsidR="00F63DF0" w:rsidRPr="00A73992" w:rsidRDefault="00F63DF0">
      <w:pPr>
        <w:pStyle w:val="0DraftNormal6"/>
        <w:rPr>
          <w:rFonts w:ascii="Montserrat" w:hAnsi="Montserrat"/>
          <w:sz w:val="24"/>
        </w:rPr>
      </w:pPr>
    </w:p>
    <w:p w14:paraId="759A38AA" w14:textId="77777777" w:rsidR="00F63DF0" w:rsidRPr="00A73992" w:rsidRDefault="00A73992">
      <w:pPr>
        <w:pStyle w:val="0DraftNormal6"/>
        <w:rPr>
          <w:rFonts w:ascii="Montserrat" w:hAnsi="Montserrat"/>
          <w:sz w:val="24"/>
        </w:rPr>
      </w:pPr>
      <w:r w:rsidRPr="00A73992">
        <w:rPr>
          <w:rFonts w:ascii="Montserrat" w:hAnsi="Montserrat"/>
          <w:sz w:val="24"/>
        </w:rPr>
        <w:t>Unknown to all, a spy was in their midst. Thorn, the minion of Talon, had possessed Tempest to keep an eye on Dawn. For the most part, he resided quietly in the back of her mind, influencing her subtly, only taking over to report to his master. Since the failure of Crow’s resurrection, Talon had been struggling to figure out why Dawn had not been the right sacrifice. When Dusk came into the picture, Thorn reported his suspicion that he might be the true sacrifice. He was instructed to keep an eye on Dusk un</w:t>
      </w:r>
      <w:r w:rsidRPr="00A73992">
        <w:rPr>
          <w:rFonts w:ascii="Montserrat" w:hAnsi="Montserrat"/>
          <w:sz w:val="24"/>
        </w:rPr>
        <w:t>til his master could get his hands on the boy and find out for himself. Given the circumstances, the simplest way to keep tabs on Dusk was to ensure that he was mated with Dawn, thus enabling Thorn to keep both prospects under observation. Unfortunately, Ash would never consort with a man like Musk, so Thorn blocked communication with Ash, expecting her to continue searching for a prospective mate for Dawn until her daughter returned to the capital. By then, his master would have intercepted the boy. Unfort</w:t>
      </w:r>
      <w:r w:rsidRPr="00A73992">
        <w:rPr>
          <w:rFonts w:ascii="Montserrat" w:hAnsi="Montserrat"/>
          <w:sz w:val="24"/>
        </w:rPr>
        <w:t xml:space="preserve">unately, the boy and his father abducted Dawn and disappeared before Talon could move. By the time Thorn caught up to Dusk and Dawn, they had merged. Talon understood the implications immediately, and estimated the time necessary for Phoenix to awaken, at which time she would be ready for sacrifice. Thorn was instructed to ensure that Dusk and Dawn became properly integrated, pitting Thorn against Musk’s intentions, unaccountably making Thorn Dawn’s champion, and Dusk’s counselor. </w:t>
      </w:r>
    </w:p>
    <w:p w14:paraId="387CC48C" w14:textId="77777777" w:rsidR="00F63DF0" w:rsidRPr="00A73992" w:rsidRDefault="00F63DF0">
      <w:pPr>
        <w:pStyle w:val="0DraftNormal6"/>
        <w:rPr>
          <w:rFonts w:ascii="Montserrat" w:hAnsi="Montserrat"/>
          <w:sz w:val="24"/>
        </w:rPr>
      </w:pPr>
    </w:p>
    <w:p w14:paraId="258D1331" w14:textId="77777777" w:rsidR="00F63DF0" w:rsidRPr="00A73992" w:rsidRDefault="00A73992">
      <w:pPr>
        <w:pStyle w:val="0DraftNormal6"/>
        <w:rPr>
          <w:rFonts w:ascii="Montserrat" w:hAnsi="Montserrat"/>
          <w:sz w:val="24"/>
        </w:rPr>
      </w:pPr>
      <w:r w:rsidRPr="00A73992">
        <w:rPr>
          <w:rFonts w:ascii="Montserrat" w:hAnsi="Montserrat"/>
          <w:sz w:val="24"/>
        </w:rPr>
        <w:t>Book I</w:t>
      </w:r>
    </w:p>
    <w:p w14:paraId="3025FA98" w14:textId="77777777" w:rsidR="00F63DF0" w:rsidRPr="00A73992" w:rsidRDefault="00F63DF0">
      <w:pPr>
        <w:pStyle w:val="0DraftNormal6"/>
        <w:rPr>
          <w:rFonts w:ascii="Montserrat" w:hAnsi="Montserrat"/>
          <w:sz w:val="24"/>
        </w:rPr>
      </w:pPr>
    </w:p>
    <w:p w14:paraId="3C0B711C" w14:textId="77777777" w:rsidR="00F63DF0" w:rsidRPr="00A73992" w:rsidRDefault="00A73992">
      <w:pPr>
        <w:pStyle w:val="0DraftNormal6"/>
        <w:rPr>
          <w:rFonts w:ascii="Montserrat" w:hAnsi="Montserrat"/>
          <w:sz w:val="24"/>
        </w:rPr>
      </w:pPr>
      <w:r w:rsidRPr="00A73992">
        <w:rPr>
          <w:rFonts w:ascii="Montserrat" w:hAnsi="Montserrat"/>
          <w:sz w:val="24"/>
        </w:rPr>
        <w:t>Part I</w:t>
      </w:r>
      <w:r w:rsidRPr="00A73992">
        <w:rPr>
          <w:rFonts w:ascii="Montserrat" w:hAnsi="Montserrat"/>
          <w:sz w:val="24"/>
        </w:rPr>
        <w:tab/>
      </w:r>
      <w:r w:rsidRPr="00A73992">
        <w:rPr>
          <w:rFonts w:ascii="Montserrat" w:hAnsi="Montserrat"/>
          <w:sz w:val="24"/>
        </w:rPr>
        <w:tab/>
        <w:t>Establishment</w:t>
      </w:r>
    </w:p>
    <w:p w14:paraId="1DFF1B7C" w14:textId="77777777" w:rsidR="00F63DF0" w:rsidRPr="00A73992" w:rsidRDefault="00F63DF0">
      <w:pPr>
        <w:pStyle w:val="0DraftNormal6"/>
        <w:rPr>
          <w:rFonts w:ascii="Montserrat" w:hAnsi="Montserrat"/>
          <w:sz w:val="24"/>
          <w:szCs w:val="14"/>
        </w:rPr>
      </w:pPr>
    </w:p>
    <w:p w14:paraId="5ECE357E" w14:textId="77777777" w:rsidR="00F63DF0" w:rsidRPr="00A73992" w:rsidRDefault="00A73992">
      <w:pPr>
        <w:pStyle w:val="0DraftNormal6"/>
        <w:rPr>
          <w:rFonts w:ascii="Montserrat" w:hAnsi="Montserrat"/>
          <w:sz w:val="24"/>
        </w:rPr>
      </w:pPr>
      <w:r w:rsidRPr="00A73992">
        <w:rPr>
          <w:rFonts w:ascii="Montserrat" w:hAnsi="Montserrat"/>
          <w:sz w:val="24"/>
          <w:szCs w:val="14"/>
        </w:rPr>
        <w:t xml:space="preserve">On the eve of their seventeenth year, and their final examinations and trials, the initiates returned to Dream Gate. </w:t>
      </w:r>
      <w:r w:rsidRPr="00A73992">
        <w:rPr>
          <w:rFonts w:ascii="Montserrat" w:hAnsi="Montserrat"/>
          <w:sz w:val="24"/>
        </w:rPr>
        <w:t>The final, and most intimate, years of Phoenix’s initiation were very hard on her. From early childhood, she had been irresistibly drawn to her cousin, Ash, the imperial heir. Cinder and Ember, her older sisters, were practically joined at the hip, interested in no one but each other, but pretended to an interest in Ash to tease Ash and Phoenix. In a way, her desire for him had only grown stronger since Ash, Ember and Cinder had completed their initiation and returned home two years before. During those two</w:t>
      </w:r>
      <w:r w:rsidRPr="00A73992">
        <w:rPr>
          <w:rFonts w:ascii="Montserrat" w:hAnsi="Montserrat"/>
          <w:sz w:val="24"/>
        </w:rPr>
        <w:t xml:space="preserve"> years, Phoenix had been struggling with her inner demon on her own. A struggle manifest in traumatic flashbacks and nightmares, crippling fits and seizures and bizarre blackouts during which she dreamed of indulging in behavior she felt fortunate not to remember clearly. It was bad enough that they inspired somewhat less than modest behavior in her waking life. To an outside observer, her misadventures were merely those of tempestuous and impetuous youth, and not really out of character. They alarmed her b</w:t>
      </w:r>
      <w:r w:rsidRPr="00A73992">
        <w:rPr>
          <w:rFonts w:ascii="Montserrat" w:hAnsi="Montserrat"/>
          <w:sz w:val="24"/>
        </w:rPr>
        <w:t xml:space="preserve">ecause they made her feel out of control, and because she feared what might happen if anyone realized she was out of control. She desperately wanted to finish her initiation and see Ash again, so she had confessed to the nightmares and disturbing flashbacks that had plagued her since her abduction when her mentor realized there was something wrong with her. </w:t>
      </w:r>
    </w:p>
    <w:p w14:paraId="27E70D9F" w14:textId="77777777" w:rsidR="00F63DF0" w:rsidRPr="00A73992" w:rsidRDefault="00F63DF0">
      <w:pPr>
        <w:pStyle w:val="0DraftNormal6"/>
        <w:rPr>
          <w:rFonts w:ascii="Montserrat" w:hAnsi="Montserrat"/>
          <w:sz w:val="24"/>
        </w:rPr>
      </w:pPr>
    </w:p>
    <w:p w14:paraId="66026759" w14:textId="77777777" w:rsidR="00F63DF0" w:rsidRPr="00A73992" w:rsidRDefault="00A73992">
      <w:pPr>
        <w:pStyle w:val="0DraftNormal6"/>
        <w:rPr>
          <w:rFonts w:ascii="Montserrat" w:hAnsi="Montserrat"/>
          <w:sz w:val="24"/>
        </w:rPr>
      </w:pPr>
      <w:r w:rsidRPr="00A73992">
        <w:rPr>
          <w:rFonts w:ascii="Montserrat" w:eastAsia="MS Mincho" w:hAnsi="Montserrat"/>
          <w:sz w:val="24"/>
        </w:rPr>
        <w:t xml:space="preserve">The nightmares, combined with the disturbed and agitated thoughts and emotions they provoked, had driven her prowling out of the warmth of her bed often in the past. Never more so than what she was experiencing of late. Her roaming brought her under the eaves of a private conversation between her mother and her dance mentor, Talon, who had come in the cover of darkness. Though she could not bear to hear what was spoken, she could not flee without giving herself away. </w:t>
      </w:r>
      <w:r w:rsidRPr="00A73992">
        <w:rPr>
          <w:rFonts w:ascii="Montserrat" w:hAnsi="Montserrat"/>
          <w:sz w:val="24"/>
        </w:rPr>
        <w:t xml:space="preserve">The journey to Dream Gate had been inspired by Phoenix’s revelation about herself and encouraged by Thorn, as a test of their courage and discipline. For most, Dream Gate was a fearful place, for it remained a haunt of the demonic and undead. Many young warriors ventured there to test their skills and gain experience in real combat, and in facing the unnerving forces of darkness which were the recurring bane of the young empire. As a phoenix, demons and undead were not as frightening, nor as disturbing, as </w:t>
      </w:r>
      <w:r w:rsidRPr="00A73992">
        <w:rPr>
          <w:rFonts w:ascii="Montserrat" w:hAnsi="Montserrat"/>
          <w:sz w:val="24"/>
        </w:rPr>
        <w:t xml:space="preserve">the memory of what had been done to her in their hours of captivity when she had been seven years old. </w:t>
      </w:r>
    </w:p>
    <w:p w14:paraId="0543B254" w14:textId="77777777" w:rsidR="00F63DF0" w:rsidRPr="00A73992" w:rsidRDefault="00F63DF0">
      <w:pPr>
        <w:pStyle w:val="0DraftNormal6"/>
        <w:rPr>
          <w:rFonts w:ascii="Montserrat" w:eastAsia="MS Mincho" w:hAnsi="Montserrat"/>
          <w:sz w:val="24"/>
          <w:szCs w:val="14"/>
        </w:rPr>
      </w:pPr>
    </w:p>
    <w:p w14:paraId="111CF0B3" w14:textId="77777777" w:rsidR="00F63DF0" w:rsidRPr="00A73992" w:rsidRDefault="00A73992">
      <w:pPr>
        <w:pStyle w:val="0DraftNormal6"/>
        <w:rPr>
          <w:rFonts w:ascii="Montserrat" w:hAnsi="Montserrat"/>
          <w:sz w:val="24"/>
        </w:rPr>
      </w:pPr>
      <w:r w:rsidRPr="00A73992">
        <w:rPr>
          <w:rFonts w:ascii="Montserrat" w:hAnsi="Montserrat"/>
          <w:sz w:val="24"/>
          <w:szCs w:val="14"/>
        </w:rPr>
        <w:t xml:space="preserve">The initiates final examinations and trials were to be conducted in the ruins of Dream Gate. they had been brought here to confront their childhood demons. While the things that haunted the ancient ruins were the monsters of every child’s bed time stories and nightmares, the place itself held a more intimate horror for one initiate in particular. </w:t>
      </w:r>
      <w:r w:rsidRPr="00A73992">
        <w:rPr>
          <w:rFonts w:ascii="Montserrat" w:hAnsi="Montserrat"/>
          <w:sz w:val="24"/>
        </w:rPr>
        <w:t>Phoenix had the distinction of being with the school the longest, having accompanied her mother, when she chaperoned her older sisters and the imperial heir for the duration of their initiation, and thus became an initiate of Raven herself a couple of years later. Immediately prior to the start of her initiation, however, she was abducted and traumatized by an attempt to resurrect the god of death and destruction by a dangerous cabal of demonologists and necromancers. The cabal had been drawn to her by omen</w:t>
      </w:r>
      <w:r w:rsidRPr="00A73992">
        <w:rPr>
          <w:rFonts w:ascii="Montserrat" w:hAnsi="Montserrat"/>
          <w:sz w:val="24"/>
        </w:rPr>
        <w:t xml:space="preserve">s and divination, and she was tortured for hours to confirm that she was the one they wanted. She was rescued before she could be sacrificed to complete the ritual, and tried to shut the nightmare she had endured from her mind. The aborted assault on her mind left her haunted by a warped reflection of herself the ritual had forced her to confront. </w:t>
      </w:r>
    </w:p>
    <w:p w14:paraId="1E4AAEA3" w14:textId="77777777" w:rsidR="00F63DF0" w:rsidRPr="00A73992" w:rsidRDefault="00F63DF0">
      <w:pPr>
        <w:pStyle w:val="0DraftNormal6"/>
        <w:rPr>
          <w:rFonts w:ascii="Montserrat" w:hAnsi="Montserrat"/>
          <w:sz w:val="24"/>
        </w:rPr>
      </w:pPr>
    </w:p>
    <w:p w14:paraId="321A721E" w14:textId="77777777" w:rsidR="00F63DF0" w:rsidRPr="00A73992" w:rsidRDefault="00A73992">
      <w:pPr>
        <w:pStyle w:val="0DraftNormal6"/>
        <w:rPr>
          <w:rFonts w:ascii="Montserrat" w:eastAsia="MS Mincho" w:hAnsi="Montserrat"/>
          <w:sz w:val="24"/>
          <w:szCs w:val="14"/>
        </w:rPr>
      </w:pPr>
      <w:r w:rsidRPr="00A73992">
        <w:rPr>
          <w:rFonts w:ascii="Montserrat" w:hAnsi="Montserrat"/>
          <w:sz w:val="24"/>
        </w:rPr>
        <w:t xml:space="preserve">A consequence of encountering an unusually perceptive friend before her trial at Dream Gate, was the disclosure of her ability to change sex at will. </w:t>
      </w:r>
      <w:r w:rsidRPr="00A73992">
        <w:rPr>
          <w:rFonts w:ascii="Montserrat" w:eastAsia="MS Mincho" w:hAnsi="Montserrat"/>
          <w:sz w:val="24"/>
          <w:szCs w:val="14"/>
        </w:rPr>
        <w:t>Everything came apart in a moment the next morning. Phoenix was ambushed on the beach, and dragged into a cove. She had been in telepathic rapport with her mother when her assailants attacked. They had taken advantage of her open mind to stun her. The link was cut as Phoenix recoiled in shock. It took her a moment to realize that she was about to be raped. While uncommon, rape was not unheard of, nor was it unusual for her to draw the unwanted attention dangerous men. Training dictated that her first priori</w:t>
      </w:r>
      <w:r w:rsidRPr="00A73992">
        <w:rPr>
          <w:rFonts w:ascii="Montserrat" w:eastAsia="MS Mincho" w:hAnsi="Montserrat"/>
          <w:sz w:val="24"/>
          <w:szCs w:val="14"/>
        </w:rPr>
        <w:t>ty was survival. As horrible as it was, rape could be survived, but resistance could prove fatal. Seeing that the odds were heavily against her, her best hope was to give them as little of her as she could. She was already withdrawing into herself, as she had been taught, when a horrible intuition seized her. Looking into her assailants’ eyes, she saw the kind of menace that had lurked in the eyes of her abductors nine years earlier. Those eyes promised far worse than rape or murder. Having no time to verif</w:t>
      </w:r>
      <w:r w:rsidRPr="00A73992">
        <w:rPr>
          <w:rFonts w:ascii="Montserrat" w:eastAsia="MS Mincho" w:hAnsi="Montserrat"/>
          <w:sz w:val="24"/>
          <w:szCs w:val="14"/>
        </w:rPr>
        <w:t xml:space="preserve">y her suspicion, she acted. Calling on her training she tried to break away, but in the struggle something inside her snapped, and she exploded into a blood red rage. </w:t>
      </w:r>
    </w:p>
    <w:p w14:paraId="3B98A6A4" w14:textId="77777777" w:rsidR="00F63DF0" w:rsidRPr="00A73992" w:rsidRDefault="00F63DF0">
      <w:pPr>
        <w:pStyle w:val="0DraftNormal6"/>
        <w:rPr>
          <w:rFonts w:ascii="Montserrat" w:eastAsia="MS Mincho" w:hAnsi="Montserrat"/>
          <w:sz w:val="24"/>
          <w:szCs w:val="14"/>
        </w:rPr>
      </w:pPr>
    </w:p>
    <w:p w14:paraId="6A3DAED4" w14:textId="77777777" w:rsidR="00F63DF0" w:rsidRPr="00A73992" w:rsidRDefault="00A73992">
      <w:pPr>
        <w:pStyle w:val="0DraftNormal6"/>
        <w:rPr>
          <w:rFonts w:ascii="Montserrat" w:eastAsia="MS Mincho" w:hAnsi="Montserrat"/>
          <w:sz w:val="24"/>
        </w:rPr>
      </w:pPr>
      <w:r w:rsidRPr="00A73992">
        <w:rPr>
          <w:rFonts w:ascii="Montserrat" w:eastAsia="MS Mincho" w:hAnsi="Montserrat"/>
          <w:sz w:val="24"/>
        </w:rPr>
        <w:t xml:space="preserve">When she came to her senses, bathed in blood, she confronted her handiwork in shock. How was she to explain this? If she could not, her life, her future, was ruined before it had even begun. She returned from the beach, half naked, bathed in blood and still gripping the sword she had wrested from her assailants. She hardly noticed the knight champion, though she should have recognized him, and the boy at his side. He took her swiftly into custody, and sent others on her path to investigate. They arrived to </w:t>
      </w:r>
      <w:r w:rsidRPr="00A73992">
        <w:rPr>
          <w:rFonts w:ascii="Montserrat" w:eastAsia="MS Mincho" w:hAnsi="Montserrat"/>
          <w:sz w:val="24"/>
        </w:rPr>
        <w:t>see one of their comrades standing in apparent shock in full view of the massacre. When one of them called out to see to the wounded, he rushed forward to investigate a mortally wounded youth. Thorn could see the mount was dying. He silently urged the thing inside the dying body to hold on, waiting for someone to check on him. The knight signaled to the first of the arriving healers to rush to his side. River ran and knelt at his side</w:t>
      </w:r>
      <w:r w:rsidRPr="00A73992">
        <w:rPr>
          <w:rFonts w:ascii="Montserrat" w:hAnsi="Montserrat"/>
          <w:sz w:val="24"/>
          <w:szCs w:val="24"/>
        </w:rPr>
        <w:t xml:space="preserve"> , carefully probing the extent of the young man’s wounds</w:t>
      </w:r>
      <w:r w:rsidRPr="00A73992">
        <w:rPr>
          <w:rFonts w:ascii="Montserrat" w:eastAsia="MS Mincho" w:hAnsi="Montserrat"/>
          <w:sz w:val="24"/>
        </w:rPr>
        <w:t>. Recognition was instant, and full of terror, as the boy’s gaze trapped hers. Holding onto eye contact, he finally let go. The knight held the girl steady as the shadow took possession of her, and looked around at the others who had run to assist. He made no comment at the subtle seizures afflicting several of them. They were fully trained knight companions he noticed. Three of them gave a knowing nod in his direction as the bodies they treated died.</w:t>
      </w:r>
    </w:p>
    <w:p w14:paraId="5B68DF45" w14:textId="77777777" w:rsidR="00F63DF0" w:rsidRPr="00A73992" w:rsidRDefault="00A73992">
      <w:pPr>
        <w:pStyle w:val="0DraftNormal6"/>
        <w:rPr>
          <w:rFonts w:ascii="Montserrat" w:eastAsia="MS Mincho" w:hAnsi="Montserrat"/>
          <w:sz w:val="24"/>
        </w:rPr>
      </w:pPr>
      <w:r w:rsidRPr="00A73992">
        <w:rPr>
          <w:rFonts w:ascii="Montserrat" w:eastAsia="MS Mincho" w:hAnsi="Montserrat"/>
          <w:sz w:val="24"/>
        </w:rPr>
        <w:t>·</w:t>
      </w:r>
    </w:p>
    <w:p w14:paraId="614A3541" w14:textId="77777777" w:rsidR="00F63DF0" w:rsidRPr="00A73992" w:rsidRDefault="00A73992">
      <w:pPr>
        <w:pStyle w:val="0DraftNormal6"/>
        <w:rPr>
          <w:rFonts w:ascii="Montserrat" w:eastAsia="MS Mincho" w:hAnsi="Montserrat"/>
          <w:sz w:val="24"/>
          <w:szCs w:val="14"/>
        </w:rPr>
      </w:pPr>
      <w:r w:rsidRPr="00A73992">
        <w:rPr>
          <w:rFonts w:ascii="Montserrat" w:eastAsia="MS Mincho" w:hAnsi="Montserrat"/>
          <w:sz w:val="24"/>
          <w:szCs w:val="14"/>
        </w:rPr>
        <w:t>By the time her mind opened up again to the paths, Phoenix had been arrested. Phoenix relayed brief impressions of the ambush and it’s conclusion. Phoenix was just about to ask her mother what she had to do when she was collared, which broke the link. Ash was instantly alarmed. She contacted Raven and Thorn, Phoenix’s mentors, and crisply related the details of the incident and then broke contact. Ash had been running to the scene since she initially lost contact with her daughter, and arrived as Phoenix wa</w:t>
      </w:r>
      <w:r w:rsidRPr="00A73992">
        <w:rPr>
          <w:rFonts w:ascii="Montserrat" w:eastAsia="MS Mincho" w:hAnsi="Montserrat"/>
          <w:sz w:val="24"/>
          <w:szCs w:val="14"/>
        </w:rPr>
        <w:t>s being led away. She introduced herself as Phoenix’s mother and revealed that she was in communication with her when the attack started. From the condition of Phoenix’s body, and given the kind of testimony they were hearing, the guards were inclined to believe Phoenix had merely defended herself. her body was recovering from what would have been mortal wounds on virtually anyone else. It took her a while to notice that the boy who tended to her, the same boy, was her long time friend Rain. The only proble</w:t>
      </w:r>
      <w:r w:rsidRPr="00A73992">
        <w:rPr>
          <w:rFonts w:ascii="Montserrat" w:eastAsia="MS Mincho" w:hAnsi="Montserrat"/>
          <w:sz w:val="24"/>
          <w:szCs w:val="14"/>
        </w:rPr>
        <w:t xml:space="preserve">m was, Rain had only known her as a boy, and she had unconsciously recognized him, and babbled at him in shock. The way he looked at her told her he knew, could not believe, but knew who she was. </w:t>
      </w:r>
    </w:p>
    <w:p w14:paraId="76E9DA9F" w14:textId="77777777" w:rsidR="00F63DF0" w:rsidRPr="00A73992" w:rsidRDefault="00F63DF0">
      <w:pPr>
        <w:pStyle w:val="0DraftNormal6"/>
        <w:rPr>
          <w:rFonts w:ascii="Montserrat" w:eastAsia="MS Mincho" w:hAnsi="Montserrat"/>
          <w:sz w:val="24"/>
          <w:szCs w:val="14"/>
        </w:rPr>
      </w:pPr>
    </w:p>
    <w:p w14:paraId="04750811" w14:textId="77777777" w:rsidR="00F63DF0" w:rsidRPr="00A73992" w:rsidRDefault="00A73992">
      <w:pPr>
        <w:pStyle w:val="0DraftNormal6"/>
        <w:rPr>
          <w:rFonts w:ascii="Montserrat" w:eastAsia="MS Mincho" w:hAnsi="Montserrat"/>
          <w:sz w:val="24"/>
          <w:szCs w:val="14"/>
        </w:rPr>
      </w:pPr>
      <w:r w:rsidRPr="00A73992">
        <w:rPr>
          <w:rFonts w:ascii="Montserrat" w:eastAsia="MS Mincho" w:hAnsi="Montserrat"/>
          <w:sz w:val="24"/>
          <w:szCs w:val="14"/>
        </w:rPr>
        <w:t>Thorn, the corrupted knight, and Phoenix’s dance mentor, had returned from the beach, accompanied by River and the newly possessed knight companions. They observed in silence as Phoenix was debriefed by another knight. His subtle efforts to get custody of Phoenix failed, once he admitted that he was a witness to the event. It was the truth, or as much as he had dared to confide. It also meant that he would not be left alone with her. This would delay their objective, but he still had the advantage. Dismissi</w:t>
      </w:r>
      <w:r w:rsidRPr="00A73992">
        <w:rPr>
          <w:rFonts w:ascii="Montserrat" w:eastAsia="MS Mincho" w:hAnsi="Montserrat"/>
          <w:sz w:val="24"/>
          <w:szCs w:val="14"/>
        </w:rPr>
        <w:t>ng himself, he considered the status of his mission. He had been fortunate. Three of his comrades had been able to break new mounts, but they still suffered from the deaths of their birth mounts, and would never fully assimilate the identities they has been forced to assume. He would not be able to use them in his immediate plans, but they would be adequate to prepare a trap. It would be up to him to drive her into their trap. Fortuitously, he was the star witness. the boys who had attacked her were all rec</w:t>
      </w:r>
      <w:r w:rsidRPr="00A73992">
        <w:rPr>
          <w:rFonts w:ascii="Montserrat" w:eastAsia="MS Mincho" w:hAnsi="Montserrat"/>
          <w:sz w:val="24"/>
          <w:szCs w:val="14"/>
        </w:rPr>
        <w:t xml:space="preserve">ognized as a group of initiates who had remained in Dream Gate following their trials there a year ago. They had been an insular group, living off their skills and the land, remaining strangers to the community. </w:t>
      </w:r>
    </w:p>
    <w:p w14:paraId="18C322DC" w14:textId="77777777" w:rsidR="00F63DF0" w:rsidRPr="00A73992" w:rsidRDefault="00F63DF0">
      <w:pPr>
        <w:pStyle w:val="0DraftNormal6"/>
        <w:rPr>
          <w:rFonts w:ascii="Montserrat" w:eastAsia="MS Mincho" w:hAnsi="Montserrat"/>
          <w:sz w:val="24"/>
          <w:szCs w:val="14"/>
        </w:rPr>
      </w:pPr>
    </w:p>
    <w:p w14:paraId="111D0B9F" w14:textId="77777777" w:rsidR="00F63DF0" w:rsidRPr="00A73992" w:rsidRDefault="00A73992">
      <w:pPr>
        <w:pStyle w:val="0DraftNormal6"/>
        <w:rPr>
          <w:rFonts w:ascii="Montserrat" w:eastAsia="MS Mincho" w:hAnsi="Montserrat"/>
          <w:sz w:val="24"/>
          <w:szCs w:val="14"/>
        </w:rPr>
      </w:pPr>
      <w:r w:rsidRPr="00A73992">
        <w:rPr>
          <w:rFonts w:ascii="Montserrat" w:eastAsia="MS Mincho" w:hAnsi="Montserrat"/>
          <w:sz w:val="24"/>
          <w:szCs w:val="14"/>
        </w:rPr>
        <w:t>Phoenix was kept in the custody of the knight champion, closely attended to by his son Rain, and his daughter, River. As soon as the two of them had a moment of privacy, Rain confronted her, desperate to know if she was really Dusk. She admitted she was, offering some personal details of her friend’s life as evidence. Rain lived in Dream Gate where he was initiated as a dancer by his best friend, Lion’s, father. They spent much of their time exploring the ruins of the ancient city north of Dream Gate, and L</w:t>
      </w:r>
      <w:r w:rsidRPr="00A73992">
        <w:rPr>
          <w:rFonts w:ascii="Montserrat" w:eastAsia="MS Mincho" w:hAnsi="Montserrat"/>
          <w:sz w:val="24"/>
          <w:szCs w:val="14"/>
        </w:rPr>
        <w:t xml:space="preserve">ion was a devious practical joker. </w:t>
      </w:r>
      <w:r w:rsidRPr="00A73992">
        <w:rPr>
          <w:rFonts w:ascii="Montserrat" w:hAnsi="Montserrat"/>
          <w:sz w:val="24"/>
          <w:szCs w:val="14"/>
        </w:rPr>
        <w:t xml:space="preserve">As a child, Phoenix had mixed with other children her age by posing as a boy, to escape the burden of royalty and simply be a child. After her abduction, such a disguise became even more important, since the people who tried to kill her had escaped retribution. </w:t>
      </w:r>
      <w:r w:rsidRPr="00A73992">
        <w:rPr>
          <w:rFonts w:ascii="Montserrat" w:hAnsi="Montserrat"/>
          <w:sz w:val="24"/>
        </w:rPr>
        <w:t>As a child, Phoenix had merely posed as a boy, but as a teen, she had discovered the ability to become male. As a result, she had been able to appear naked as a boy to her two best friends. She maintained that pose for them, even after she assumed a female alias as an initiate.</w:t>
      </w:r>
    </w:p>
    <w:p w14:paraId="225380FF" w14:textId="77777777" w:rsidR="00F63DF0" w:rsidRPr="00A73992" w:rsidRDefault="00F63DF0">
      <w:pPr>
        <w:pStyle w:val="0DraftNormal6"/>
        <w:rPr>
          <w:rFonts w:ascii="Montserrat" w:eastAsia="MS Mincho" w:hAnsi="Montserrat"/>
          <w:sz w:val="24"/>
          <w:szCs w:val="14"/>
        </w:rPr>
      </w:pPr>
    </w:p>
    <w:p w14:paraId="78886CE2" w14:textId="77777777" w:rsidR="00F63DF0" w:rsidRPr="00A73992" w:rsidRDefault="00A73992">
      <w:pPr>
        <w:pStyle w:val="0DraftNormal6"/>
        <w:rPr>
          <w:rFonts w:ascii="Montserrat" w:hAnsi="Montserrat"/>
          <w:sz w:val="24"/>
          <w:szCs w:val="14"/>
        </w:rPr>
      </w:pPr>
      <w:r w:rsidRPr="00A73992">
        <w:rPr>
          <w:rFonts w:ascii="Montserrat" w:hAnsi="Montserrat"/>
          <w:sz w:val="24"/>
          <w:szCs w:val="14"/>
        </w:rPr>
        <w:t>The incident was cleared up the next day, and Phoenix was absolved of any criminal intent. Phoenix made a bet with Rain, to get him to keep her secret, which she won when Lion failed to recognize her as a girl. For the sake of friendship, she confided the details of her life to Rain over the following days. Things had almost been very different. The trauma of her ordeal had almost disqualified her from initiation altogether, but it had been determined that she possessed such awesome potential that no one bu</w:t>
      </w:r>
      <w:r w:rsidRPr="00A73992">
        <w:rPr>
          <w:rFonts w:ascii="Montserrat" w:hAnsi="Montserrat"/>
          <w:sz w:val="24"/>
          <w:szCs w:val="14"/>
        </w:rPr>
        <w:t>t Raven dared to unlock it. Even then, her mentor considered her a dangerous protégé. At the same time, she had been more promising than the imperial heir, Ash. Raven could not resist overseeing her natural development, but declared that she would have to learn discipline through the athletic and martial arts. Unfortunately, athletes, due to the nature of the training, were not much for wearing clothes because they were so often working and playing together in the nude. There was no way she could successful</w:t>
      </w:r>
      <w:r w:rsidRPr="00A73992">
        <w:rPr>
          <w:rFonts w:ascii="Montserrat" w:hAnsi="Montserrat"/>
          <w:sz w:val="24"/>
          <w:szCs w:val="14"/>
        </w:rPr>
        <w:t xml:space="preserve">ly pose as a boy. With slight alteration her name could be changed from Phoenix to Dawn, as she had done to create her male alias, Dusk, and at least escape the burden of royalty. </w:t>
      </w:r>
    </w:p>
    <w:p w14:paraId="24C6076D" w14:textId="77777777" w:rsidR="00F63DF0" w:rsidRPr="00A73992" w:rsidRDefault="00F63DF0">
      <w:pPr>
        <w:pStyle w:val="0DraftNormal6"/>
        <w:rPr>
          <w:rFonts w:ascii="Montserrat" w:hAnsi="Montserrat"/>
          <w:sz w:val="24"/>
          <w:szCs w:val="14"/>
        </w:rPr>
      </w:pPr>
    </w:p>
    <w:p w14:paraId="5C1794AC" w14:textId="77777777" w:rsidR="00F63DF0" w:rsidRPr="00A73992" w:rsidRDefault="00A73992">
      <w:pPr>
        <w:pStyle w:val="0DraftNormal6"/>
        <w:rPr>
          <w:rFonts w:ascii="Montserrat" w:hAnsi="Montserrat"/>
          <w:sz w:val="24"/>
          <w:szCs w:val="14"/>
        </w:rPr>
      </w:pPr>
      <w:r w:rsidRPr="00A73992">
        <w:rPr>
          <w:rFonts w:ascii="Montserrat" w:hAnsi="Montserrat"/>
          <w:sz w:val="24"/>
          <w:szCs w:val="14"/>
        </w:rPr>
        <w:t xml:space="preserve">Her mother had worried that would not be enough, being uncomfortable with the thought of allowing Dawn to seen publicly as a girl after her abduction, and Dawn dreaded the rejection of the boys she knew as Dusk if they recognized her as Dawn. Her unease was aggravated by other things she overheard adults arguing about. Her mother argued against forcing her to reveal herself as a girl. Her mentor retorted that she would have to be turned into a boy if her mother truly insisted on having her daughter pose as </w:t>
      </w:r>
      <w:r w:rsidRPr="00A73992">
        <w:rPr>
          <w:rFonts w:ascii="Montserrat" w:hAnsi="Montserrat"/>
          <w:sz w:val="24"/>
          <w:szCs w:val="14"/>
        </w:rPr>
        <w:t>one. He did compromise a little, however, pointing out that her exposure would be limited to the intimates of the school, and Dawn could pose as a boy whenever the school came into contact with outsiders during its travels. The real problem was how to include her in high impact training designed for boys without endangering her life, or worse as time went on, her modesty. Females were not barred from the arts of combat, but they required different training which normally kept them separate from males. She w</w:t>
      </w:r>
      <w:r w:rsidRPr="00A73992">
        <w:rPr>
          <w:rFonts w:ascii="Montserrat" w:hAnsi="Montserrat"/>
          <w:sz w:val="24"/>
          <w:szCs w:val="14"/>
        </w:rPr>
        <w:t xml:space="preserve">ould require a dance mentor expert in adapting fighting and athletic techniques to the strengths and weaknesses she possessed as a girl. </w:t>
      </w:r>
    </w:p>
    <w:p w14:paraId="0FAF6D8B" w14:textId="77777777" w:rsidR="00F63DF0" w:rsidRPr="00A73992" w:rsidRDefault="00A73992">
      <w:pPr>
        <w:pStyle w:val="0DraftNormal6"/>
        <w:rPr>
          <w:rFonts w:ascii="Montserrat" w:hAnsi="Montserrat"/>
          <w:sz w:val="24"/>
          <w:szCs w:val="14"/>
        </w:rPr>
      </w:pPr>
      <w:r w:rsidRPr="00A73992">
        <w:rPr>
          <w:rFonts w:ascii="Montserrat" w:hAnsi="Montserrat"/>
          <w:sz w:val="24"/>
          <w:szCs w:val="14"/>
        </w:rPr>
        <w:t>·</w:t>
      </w:r>
    </w:p>
    <w:p w14:paraId="580A25EA" w14:textId="77777777" w:rsidR="00F63DF0" w:rsidRPr="00A73992" w:rsidRDefault="00A73992">
      <w:pPr>
        <w:pStyle w:val="0DraftNormal6"/>
        <w:rPr>
          <w:rFonts w:ascii="Montserrat" w:hAnsi="Montserrat"/>
          <w:sz w:val="24"/>
          <w:szCs w:val="14"/>
        </w:rPr>
      </w:pPr>
      <w:r w:rsidRPr="00A73992">
        <w:rPr>
          <w:rFonts w:ascii="Montserrat" w:hAnsi="Montserrat"/>
          <w:sz w:val="24"/>
          <w:szCs w:val="14"/>
        </w:rPr>
        <w:t>A number of gifted children, including many of the orphans of the Phoenix House that Arden had taken in, were also chosen as initiates. Dawn spent most of her youth in the company of her school mates. It was a school that toured the world, sought out and took in individuals who exhibited unusual or extraordinary potential. Growing up on the road would be hard, but the initiates would always presented with new and interesting places to explore, spending only a couple of months each year at the places they ca</w:t>
      </w:r>
      <w:r w:rsidRPr="00A73992">
        <w:rPr>
          <w:rFonts w:ascii="Montserrat" w:hAnsi="Montserrat"/>
          <w:sz w:val="24"/>
          <w:szCs w:val="14"/>
        </w:rPr>
        <w:t>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While traveling, she was able to pose among strangers as Dusk, although she had to be careful to avoid her school mates who knew her only as Dawn. Individuals who knew her recogni</w:t>
      </w:r>
      <w:r w:rsidRPr="00A73992">
        <w:rPr>
          <w:rFonts w:ascii="Montserrat" w:hAnsi="Montserrat"/>
          <w:sz w:val="24"/>
          <w:szCs w:val="14"/>
        </w:rPr>
        <w:t xml:space="preserve">zed her as either a boy or a girl, but almost never as both, and no one who did not know the truth ever guessed it. </w:t>
      </w:r>
    </w:p>
    <w:p w14:paraId="185D7999" w14:textId="77777777" w:rsidR="00F63DF0" w:rsidRPr="00A73992" w:rsidRDefault="00F63DF0">
      <w:pPr>
        <w:pStyle w:val="0DraftNormal6"/>
        <w:rPr>
          <w:rFonts w:ascii="Montserrat" w:hAnsi="Montserrat"/>
          <w:sz w:val="24"/>
          <w:szCs w:val="14"/>
        </w:rPr>
      </w:pPr>
    </w:p>
    <w:p w14:paraId="550E9229" w14:textId="77777777" w:rsidR="00F63DF0" w:rsidRPr="00A73992" w:rsidRDefault="00A73992">
      <w:pPr>
        <w:pStyle w:val="0DraftNormal6"/>
        <w:rPr>
          <w:rFonts w:ascii="Montserrat" w:hAnsi="Montserrat"/>
          <w:sz w:val="24"/>
        </w:rPr>
      </w:pPr>
      <w:r w:rsidRPr="00A73992">
        <w:rPr>
          <w:rFonts w:ascii="Montserrat" w:hAnsi="Montserrat"/>
          <w:sz w:val="24"/>
        </w:rPr>
        <w:t>The ability to assume a male form had manifested shortly after she was possessed by a strange impulse to feed a morsel of her own flesh to Ash, in some weird notion that would bind him to her. In the years following, she had accidentally betrayed this ability to others, who expressed an interest in developing such an ability. Unfortunately, it had turned out that the ability was a product of her phoenix potential. Her phoenix potential did not respond very well to training designed for dragon potential, tho</w:t>
      </w:r>
      <w:r w:rsidRPr="00A73992">
        <w:rPr>
          <w:rFonts w:ascii="Montserrat" w:hAnsi="Montserrat"/>
          <w:sz w:val="24"/>
        </w:rPr>
        <w:t>ugh her natural ability and raw power were astonishing. Like Dawn, most of the other children were untrained psychics,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w:t>
      </w:r>
      <w:r w:rsidRPr="00A73992">
        <w:rPr>
          <w:rFonts w:ascii="Montserrat" w:hAnsi="Montserrat"/>
          <w:sz w:val="24"/>
        </w:rPr>
        <w:t xml:space="preserve">. </w:t>
      </w:r>
      <w:r w:rsidRPr="00A73992">
        <w:rPr>
          <w:rFonts w:ascii="Montserrat" w:eastAsia="MS Mincho" w:hAnsi="Montserrat"/>
          <w:sz w:val="2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A73992">
        <w:rPr>
          <w:rFonts w:ascii="Montserrat" w:hAnsi="Montserrat"/>
          <w:sz w:val="24"/>
        </w:rPr>
        <w:t xml:space="preserve">Their regenerative abilities and athletic aptitude brought them all to the attention of other school’s dancers, masters of the physical arts like Rain and Lion’s fathers. It was a demanding apprenticeship, disciplining their bodies in the skills of combat and courtship, and all forms of gymnastics and acrobatics, demanded for true mastery of the art of dance. </w:t>
      </w:r>
    </w:p>
    <w:p w14:paraId="2B0A15D9" w14:textId="77777777" w:rsidR="00F63DF0" w:rsidRPr="00A73992" w:rsidRDefault="00F63DF0">
      <w:pPr>
        <w:pStyle w:val="0DraftNormal6"/>
        <w:rPr>
          <w:rFonts w:ascii="Montserrat" w:hAnsi="Montserrat"/>
          <w:sz w:val="24"/>
        </w:rPr>
      </w:pPr>
    </w:p>
    <w:p w14:paraId="3CF4EF56" w14:textId="77777777" w:rsidR="00F63DF0" w:rsidRPr="00A73992" w:rsidRDefault="00A73992">
      <w:pPr>
        <w:pStyle w:val="0DraftNormal6"/>
        <w:rPr>
          <w:rFonts w:ascii="Montserrat" w:eastAsia="MS Mincho" w:hAnsi="Montserrat"/>
          <w:sz w:val="24"/>
        </w:rPr>
      </w:pPr>
      <w:r w:rsidRPr="00A73992">
        <w:rPr>
          <w:rFonts w:ascii="Montserrat" w:eastAsia="MS Mincho" w:hAnsi="Montserrat"/>
          <w:sz w:val="24"/>
        </w:rPr>
        <w:t>Inevitably, the respite from her trials at Dream Gate, after the incident on the beach, came to an end, and she was reminded of what the school was there for. Because Rain and Lion had impressed her mentors, they were invited to join Phoenix and her fellow initiates on their expedition. They spent a day in preparation, going over maps, and discussing the rules and boundaries for the trials. The next morning, Phoenix lead a party into the ruins, to confront the reality of the horrors unleashed in the war fir</w:t>
      </w:r>
      <w:r w:rsidRPr="00A73992">
        <w:rPr>
          <w:rFonts w:ascii="Montserrat" w:eastAsia="MS Mincho" w:hAnsi="Montserrat"/>
          <w:sz w:val="24"/>
        </w:rPr>
        <w:t>st hand for the first time. Phoenix was surprised to find a kind of peace and beauty amid the ruins. According to legend and rumors, demons and undead infested the catacombs buried under the temples, mansion and fortifications of the ancient inner city. Alarmed to find undead indeed milling about in the catacombs, she divided the party, instructing the detachment to continue their trial in the upper levels, while she descended with a group of volunteers into the depths to determine the extend of the infesta</w:t>
      </w:r>
      <w:r w:rsidRPr="00A73992">
        <w:rPr>
          <w:rFonts w:ascii="Montserrat" w:eastAsia="MS Mincho" w:hAnsi="Montserrat"/>
          <w:sz w:val="24"/>
        </w:rPr>
        <w:t xml:space="preserve">tion. They encountered nothing they could not handle on their way in, but were forced to retreat when they stumbled into a chamber stuffed with hundreds, maybe thousands of undead. They raced through the catacombs and emerged within the forbidden section near the mansion at the heart of the ruins. Given the true size of the ruins, the forbidden sections were the majority of the ancient city. </w:t>
      </w:r>
    </w:p>
    <w:p w14:paraId="1B8E975A" w14:textId="77777777" w:rsidR="00F63DF0" w:rsidRPr="00A73992" w:rsidRDefault="00F63DF0">
      <w:pPr>
        <w:pStyle w:val="0DraftNormal6"/>
        <w:rPr>
          <w:rFonts w:ascii="Montserrat" w:eastAsia="MS Mincho" w:hAnsi="Montserrat"/>
          <w:color w:val="333399"/>
          <w:sz w:val="24"/>
        </w:rPr>
      </w:pPr>
    </w:p>
    <w:p w14:paraId="48511AC2" w14:textId="77777777" w:rsidR="00F63DF0" w:rsidRPr="00A73992" w:rsidRDefault="00A73992">
      <w:pPr>
        <w:pStyle w:val="0DraftNormal6"/>
        <w:rPr>
          <w:rFonts w:ascii="Montserrat" w:eastAsia="MS Mincho" w:hAnsi="Montserrat"/>
          <w:sz w:val="24"/>
        </w:rPr>
      </w:pPr>
      <w:r w:rsidRPr="00A73992">
        <w:rPr>
          <w:rFonts w:ascii="Montserrat" w:eastAsia="MS Mincho" w:hAnsi="Montserrat"/>
          <w:sz w:val="24"/>
        </w:rPr>
        <w:t>With little hesitation, they entered the estate proper. The group discovered the horrors that lived, or in spite of death, yet endured. A careful tour of the mansion turned up an impressive count of greater undead and even a few demons, all, for the most part, dormant in the daylight hours. Nightmares given flesh and blood, and other abominations. Death walked in the shadows, in a wary and armed truce. They also discovered that the mansion itself did not sleep soundly. Locks and keys like none they had know</w:t>
      </w:r>
      <w:r w:rsidRPr="00A73992">
        <w:rPr>
          <w:rFonts w:ascii="Montserrat" w:eastAsia="MS Mincho" w:hAnsi="Montserrat"/>
          <w:sz w:val="24"/>
        </w:rPr>
        <w:t>n were active, and in them were secrets that could take them apart or redefine them at a glance, opening and manifesting potential buried in their spirits, forcing them to confront themselves, taunting them with the promise of power such as only legends spoke of. Such powerful artifacts could only be relics of the age of gods, and no one could imagine how they had failed to be destroyed in the purge. At one point they came across an inscription etched into a stone wall, a prophetic phrase that sent shills d</w:t>
      </w:r>
      <w:r w:rsidRPr="00A73992">
        <w:rPr>
          <w:rFonts w:ascii="Montserrat" w:eastAsia="MS Mincho" w:hAnsi="Montserrat"/>
          <w:sz w:val="24"/>
        </w:rPr>
        <w:t xml:space="preserve">own their spines. “One day Death’s Gate will open, heralding the beginning of the end of Exile and the return of the gods.” </w:t>
      </w:r>
      <w:r w:rsidRPr="00A73992">
        <w:rPr>
          <w:rFonts w:ascii="Montserrat" w:eastAsia="MS Mincho" w:hAnsi="Montserrat"/>
          <w:sz w:val="24"/>
          <w:szCs w:val="14"/>
        </w:rPr>
        <w:t xml:space="preserve">While exploring the catacombs, they became trapped underground and a piece of Phoenix’s past rose up to confront her, and awaken old demons. </w:t>
      </w:r>
      <w:r w:rsidRPr="00A73992">
        <w:rPr>
          <w:rFonts w:ascii="Montserrat" w:eastAsia="MS Mincho" w:hAnsi="Montserrat"/>
          <w:sz w:val="24"/>
        </w:rPr>
        <w:t xml:space="preserve">A darkness within her was manifested by a key in one of the rooms where they sheltered for a night. A thing of sex and death, naked and amoral. </w:t>
      </w:r>
    </w:p>
    <w:p w14:paraId="6A7C4DC1" w14:textId="77777777" w:rsidR="00F63DF0" w:rsidRPr="00A73992" w:rsidRDefault="00F63DF0">
      <w:pPr>
        <w:pStyle w:val="0DraftNormal6"/>
        <w:rPr>
          <w:rFonts w:ascii="Montserrat" w:hAnsi="Montserrat"/>
          <w:sz w:val="24"/>
        </w:rPr>
      </w:pPr>
    </w:p>
    <w:p w14:paraId="3DBFD7AE" w14:textId="77777777" w:rsidR="00F63DF0" w:rsidRPr="00A73992" w:rsidRDefault="00A73992">
      <w:pPr>
        <w:pStyle w:val="0DraftNormal6"/>
        <w:rPr>
          <w:rFonts w:ascii="Montserrat" w:eastAsia="MS Mincho" w:hAnsi="Montserrat"/>
          <w:sz w:val="24"/>
        </w:rPr>
      </w:pPr>
      <w:r w:rsidRPr="00A73992">
        <w:rPr>
          <w:rFonts w:ascii="Montserrat" w:eastAsia="MS Mincho" w:hAnsi="Montserrat"/>
          <w:sz w:val="24"/>
        </w:rPr>
        <w:t>Among the many oddities picked up along the way, a deck of keys and a signet ring ended up in her possession. An instinct and a ruthlessness compelled her to seize it even before the power of the deck's keys was discovered. Her quest was all but forgotten in the face of this deep transformation. She did not even notice the fact that her fits had ended with the advent of this transformation. She flowered darkly as they walked through the ruins, awakening to grace and guile, swiftness and subtlety, strength a</w:t>
      </w:r>
      <w:r w:rsidRPr="00A73992">
        <w:rPr>
          <w:rFonts w:ascii="Montserrat" w:eastAsia="MS Mincho" w:hAnsi="Montserrat"/>
          <w:sz w:val="24"/>
        </w:rPr>
        <w:t>nd beauty. And yet for all she changed, she remained herself. 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w:t>
      </w:r>
      <w:r w:rsidRPr="00A73992">
        <w:rPr>
          <w:rFonts w:ascii="Montserrat" w:eastAsia="MS Mincho" w:hAnsi="Montserrat"/>
          <w:sz w:val="24"/>
        </w:rPr>
        <w:t xml:space="preserve"> they had tapped and the deck of keys was returned into her keeping before they set forth again. Just emerging from the depths was sufficient challenge to end their trials and complete their initiations. </w:t>
      </w:r>
    </w:p>
    <w:p w14:paraId="03C1FDA4" w14:textId="77777777" w:rsidR="00F63DF0" w:rsidRPr="00A73992" w:rsidRDefault="00F63DF0">
      <w:pPr>
        <w:pStyle w:val="0DraftNormal6"/>
        <w:rPr>
          <w:rFonts w:ascii="Montserrat" w:eastAsia="MS Mincho" w:hAnsi="Montserrat"/>
          <w:color w:val="333399"/>
          <w:sz w:val="24"/>
        </w:rPr>
      </w:pPr>
    </w:p>
    <w:p w14:paraId="442C1E5F" w14:textId="77777777" w:rsidR="00F63DF0" w:rsidRPr="00A73992" w:rsidRDefault="00A73992">
      <w:pPr>
        <w:pStyle w:val="0DraftNormal6"/>
        <w:rPr>
          <w:rFonts w:ascii="Montserrat" w:hAnsi="Montserrat"/>
          <w:sz w:val="24"/>
        </w:rPr>
      </w:pPr>
      <w:r w:rsidRPr="00A73992">
        <w:rPr>
          <w:rFonts w:ascii="Montserrat" w:hAnsi="Montserrat"/>
          <w:sz w:val="24"/>
        </w:rPr>
        <w:t>Part II</w:t>
      </w:r>
      <w:r w:rsidRPr="00A73992">
        <w:rPr>
          <w:rFonts w:ascii="Montserrat" w:hAnsi="Montserrat"/>
          <w:sz w:val="24"/>
        </w:rPr>
        <w:tab/>
      </w:r>
      <w:r w:rsidRPr="00A73992">
        <w:rPr>
          <w:rFonts w:ascii="Montserrat" w:hAnsi="Montserrat"/>
          <w:sz w:val="24"/>
        </w:rPr>
        <w:tab/>
        <w:t>Complications</w:t>
      </w:r>
    </w:p>
    <w:p w14:paraId="6B95F947" w14:textId="77777777" w:rsidR="00F63DF0" w:rsidRPr="00A73992" w:rsidRDefault="00F63DF0">
      <w:pPr>
        <w:pStyle w:val="0DraftNormal6"/>
        <w:rPr>
          <w:rFonts w:ascii="Montserrat" w:hAnsi="Montserrat"/>
          <w:sz w:val="24"/>
        </w:rPr>
      </w:pPr>
    </w:p>
    <w:p w14:paraId="7388FFAB" w14:textId="77777777" w:rsidR="00F63DF0" w:rsidRPr="00A73992" w:rsidRDefault="00A73992">
      <w:pPr>
        <w:pStyle w:val="0DraftNormal6"/>
        <w:rPr>
          <w:rFonts w:ascii="Montserrat" w:hAnsi="Montserrat"/>
          <w:sz w:val="24"/>
        </w:rPr>
      </w:pPr>
      <w:r w:rsidRPr="00A73992">
        <w:rPr>
          <w:rFonts w:ascii="Montserrat" w:hAnsi="Montserrat"/>
          <w:sz w:val="24"/>
        </w:rPr>
        <w:t xml:space="preserve">It was during the final stage of her nine year initiation that she became recognized as a </w:t>
      </w:r>
      <w:r w:rsidRPr="00A73992">
        <w:rPr>
          <w:rFonts w:ascii="Montserrat" w:hAnsi="Montserrat"/>
          <w:caps/>
          <w:sz w:val="24"/>
        </w:rPr>
        <w:t>“</w:t>
      </w:r>
      <w:r w:rsidRPr="00A73992">
        <w:rPr>
          <w:rFonts w:ascii="Montserrat" w:hAnsi="Montserrat"/>
          <w:sz w:val="24"/>
        </w:rPr>
        <w:t>phoenix” and through her resemblance to the phoenix of legend was recognized by the phoenix house as her paladin. Phoenix had been recruited, almost the moment she first set foot in the sanctuary at Dream Gate, as the champion of the phoenix house. The title brought with it patents of nobility separate from those she obtained through her family, and dominion over the Phoenix Coast, which included both Phoenix Gate and Dream Gate. It had been the absence of a Phoenix Paladin that had left the domain free for</w:t>
      </w:r>
      <w:r w:rsidRPr="00A73992">
        <w:rPr>
          <w:rFonts w:ascii="Montserrat" w:hAnsi="Montserrat"/>
          <w:sz w:val="24"/>
        </w:rPr>
        <w:t xml:space="preserve"> the establishment of the imperial capital. If not for her royal heritage, the imperial court would have stridently opposed its assignment to her. Though she was aware of the controversy, the only thing that mattered to her was that she had made it. She succeeded in completing her initiation without betraying her affliction, and returned home filled with hope and desire. </w:t>
      </w:r>
    </w:p>
    <w:p w14:paraId="69C52C18" w14:textId="77777777" w:rsidR="00F63DF0" w:rsidRPr="00A73992" w:rsidRDefault="00F63DF0">
      <w:pPr>
        <w:pStyle w:val="0DraftNormal6"/>
        <w:rPr>
          <w:rFonts w:ascii="Montserrat" w:hAnsi="Montserrat"/>
          <w:sz w:val="24"/>
        </w:rPr>
      </w:pPr>
    </w:p>
    <w:p w14:paraId="4C3980FD" w14:textId="77777777" w:rsidR="00F63DF0" w:rsidRPr="00A73992" w:rsidRDefault="00A73992">
      <w:pPr>
        <w:pStyle w:val="0DraftNormal6"/>
        <w:rPr>
          <w:rFonts w:ascii="Montserrat" w:hAnsi="Montserrat"/>
          <w:sz w:val="24"/>
        </w:rPr>
      </w:pPr>
      <w:r w:rsidRPr="00A73992">
        <w:rPr>
          <w:rFonts w:ascii="Montserrat" w:hAnsi="Montserrat"/>
          <w:sz w:val="24"/>
        </w:rPr>
        <w:t>Phoenix confronted two conflicting endeavors. The academic training necessary to administer to her own noble responsibilities and the obligations that came with being named the paladin of the phoenix. Phoenix entered the university full time to tend to the first endeavor. At the same time, her enrollment in the university had brought her together with a number of young geniuses—initiates, like herself, scrambling to acquire the academic skills and resources to meet the demands of titles they had inherited—w</w:t>
      </w:r>
      <w:r w:rsidRPr="00A73992">
        <w:rPr>
          <w:rFonts w:ascii="Montserrat" w:hAnsi="Montserrat"/>
          <w:sz w:val="24"/>
        </w:rPr>
        <w:t xml:space="preserve">ho previously were or would become her closest friends and confidants. The summer session started a week after the completion of her initiation. Since her birthday fell during that week, she left immediately. Her friends had a party planned and would cheerfully strangle her if she missed it. In the two years she attended summer classes she had earned enough credit that it would be possible for her to graduate at the end of that year. </w:t>
      </w:r>
    </w:p>
    <w:p w14:paraId="551655CE" w14:textId="77777777" w:rsidR="00F63DF0" w:rsidRPr="00A73992" w:rsidRDefault="00F63DF0">
      <w:pPr>
        <w:pStyle w:val="0DraftNormal6"/>
        <w:rPr>
          <w:rFonts w:ascii="Montserrat" w:hAnsi="Montserrat"/>
          <w:sz w:val="24"/>
        </w:rPr>
      </w:pPr>
    </w:p>
    <w:p w14:paraId="54E6AF41" w14:textId="77777777" w:rsidR="00F63DF0" w:rsidRPr="00A73992" w:rsidRDefault="00A73992">
      <w:pPr>
        <w:pStyle w:val="0DraftNormal6"/>
        <w:rPr>
          <w:rFonts w:ascii="Montserrat" w:hAnsi="Montserrat"/>
          <w:sz w:val="24"/>
        </w:rPr>
      </w:pPr>
      <w:r w:rsidRPr="00A73992">
        <w:rPr>
          <w:rFonts w:ascii="Montserrat" w:hAnsi="Montserrat"/>
          <w:sz w:val="24"/>
        </w:rPr>
        <w:t>She was the first to arrive. The dorm house where she had stayed during previous summer sessions, when her initiates were released to spend a few months with their families, had been torn down that year. Her mother had anticipated that she would need a permanent residence near the university, and used money her daughter had not realized she had been earning to purchase and renovate a mansion in the hills above the campus. Technically, it was her house, and it had been rebuilt based on a design she had dream</w:t>
      </w:r>
      <w:r w:rsidRPr="00A73992">
        <w:rPr>
          <w:rFonts w:ascii="Montserrat" w:hAnsi="Montserrat"/>
          <w:sz w:val="24"/>
        </w:rPr>
        <w:t>ed up as a girl. The new house was one part living space, including lab and gym space, and two parts atrium and aquarium system. She had invited the group to move in with her when she realized how big the place was going to be, once she started full time at the university. Her mother had advised her to insist that her friends pay rent, and use that money to keep the house running. Thanks to that suggestion, she was able to hire a staff and keep the kitchen stocked. The fact that her staff would almost certa</w:t>
      </w:r>
      <w:r w:rsidRPr="00A73992">
        <w:rPr>
          <w:rFonts w:ascii="Montserrat" w:hAnsi="Montserrat"/>
          <w:sz w:val="24"/>
        </w:rPr>
        <w:t xml:space="preserve">inly consist of spies reporting to her family or her family’s enemies was unavoidable. At least this way she would get to know their faces. With her chaperones there to take care of the unpacking and such, Phoenix was free to explore her new home. She was curious to see how faithfully it conformed to her designs. </w:t>
      </w:r>
    </w:p>
    <w:p w14:paraId="30DE2E46" w14:textId="77777777" w:rsidR="00F63DF0" w:rsidRPr="00A73992" w:rsidRDefault="00F63DF0">
      <w:pPr>
        <w:pStyle w:val="0DraftNormal6"/>
        <w:rPr>
          <w:rFonts w:ascii="Montserrat" w:hAnsi="Montserrat"/>
          <w:sz w:val="24"/>
        </w:rPr>
      </w:pPr>
    </w:p>
    <w:p w14:paraId="56A20F37" w14:textId="77777777" w:rsidR="00F63DF0" w:rsidRPr="00A73992" w:rsidRDefault="00A73992">
      <w:pPr>
        <w:pStyle w:val="0DraftNormal6"/>
        <w:rPr>
          <w:rFonts w:ascii="Montserrat" w:hAnsi="Montserrat"/>
          <w:sz w:val="24"/>
        </w:rPr>
      </w:pPr>
      <w:r w:rsidRPr="00A73992">
        <w:rPr>
          <w:rFonts w:ascii="Montserrat" w:hAnsi="Montserrat"/>
          <w:sz w:val="24"/>
        </w:rPr>
        <w:t>First night. Phoenix’s nightmares came to the fore when she moved into the house. In the embrace of nightmares, Phoenix gradually confronted a legacy of the madness that had shattered her mind as a child. The thing that terrified her was that she seemed to be acting against her own will. It was like she was really two people sharing the same body without ever communicating with each other. Her awareness, her attention encompassed both perspectives. It was so hard to tell when she was acting according to her</w:t>
      </w:r>
      <w:r w:rsidRPr="00A73992">
        <w:rPr>
          <w:rFonts w:ascii="Montserrat" w:hAnsi="Montserrat"/>
          <w:sz w:val="24"/>
        </w:rPr>
        <w:t xml:space="preserve">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Phoenix. Programmed to possess all that Phoenix was, her nemesis drove Phoenix into fits and killing rages. </w:t>
      </w:r>
    </w:p>
    <w:p w14:paraId="222E9E61" w14:textId="77777777" w:rsidR="00F63DF0" w:rsidRPr="00A73992" w:rsidRDefault="00F63DF0">
      <w:pPr>
        <w:pStyle w:val="0DraftNormal6"/>
        <w:rPr>
          <w:rFonts w:ascii="Montserrat" w:hAnsi="Montserrat"/>
          <w:sz w:val="24"/>
        </w:rPr>
      </w:pPr>
    </w:p>
    <w:p w14:paraId="717EAA34" w14:textId="77777777" w:rsidR="00F63DF0" w:rsidRPr="00A73992" w:rsidRDefault="00A73992">
      <w:pPr>
        <w:pStyle w:val="0DraftNormal6"/>
        <w:rPr>
          <w:rFonts w:ascii="Montserrat" w:hAnsi="Montserrat"/>
          <w:sz w:val="24"/>
        </w:rPr>
      </w:pPr>
      <w:r w:rsidRPr="00A73992">
        <w:rPr>
          <w:rFonts w:ascii="Montserrat" w:hAnsi="Montserrat"/>
          <w:sz w:val="24"/>
        </w:rPr>
        <w:t xml:space="preserve">Somehow, that house figured into her nightmares. She could not guess how, since her nightmares were rather exclusively about something horrible that had happened when she was a little girl, and which had left her psychically scarred. Even though she blocked out the horror, the nightmares had hinted enough over the years for her to guess some of what had happened. </w:t>
      </w:r>
      <w:r w:rsidRPr="00A73992">
        <w:rPr>
          <w:rFonts w:ascii="Montserrat" w:hAnsi="Montserrat"/>
          <w:caps/>
          <w:sz w:val="24"/>
        </w:rPr>
        <w:t>S</w:t>
      </w:r>
      <w:r w:rsidRPr="00A73992">
        <w:rPr>
          <w:rFonts w:ascii="Montserrat" w:hAnsi="Montserrat"/>
          <w:sz w:val="24"/>
        </w:rPr>
        <w:t>he never knew who had abducted her and tried to shatter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the souls she had seen slain and then go on. Her life returned to normal, barring a lingering sense of discontinuity brought on by the absence of fam</w:t>
      </w:r>
      <w:r w:rsidRPr="00A73992">
        <w:rPr>
          <w:rFonts w:ascii="Montserrat" w:hAnsi="Montserrat"/>
          <w:sz w:val="24"/>
        </w:rPr>
        <w:t xml:space="preserve">iliar faces and landmarks as she began her initiation. The routine of practicing her disciplines, playing with friends, and striving to get involved in tournaments and pageants had helped her regain her equilibrium. </w:t>
      </w:r>
    </w:p>
    <w:p w14:paraId="23548B39" w14:textId="77777777" w:rsidR="00F63DF0" w:rsidRPr="00A73992" w:rsidRDefault="00F63DF0">
      <w:pPr>
        <w:pStyle w:val="0DraftNormal6"/>
        <w:rPr>
          <w:rFonts w:ascii="Montserrat" w:hAnsi="Montserrat"/>
          <w:sz w:val="24"/>
        </w:rPr>
      </w:pPr>
    </w:p>
    <w:p w14:paraId="7D6DC6C5" w14:textId="77777777" w:rsidR="00F63DF0" w:rsidRPr="00A73992" w:rsidRDefault="00A73992">
      <w:pPr>
        <w:pStyle w:val="0DraftNormal6"/>
        <w:rPr>
          <w:rFonts w:ascii="Montserrat" w:hAnsi="Montserrat"/>
          <w:sz w:val="24"/>
        </w:rPr>
      </w:pPr>
      <w:r w:rsidRPr="00A73992">
        <w:rPr>
          <w:rFonts w:ascii="Montserrat" w:hAnsi="Montserrat"/>
          <w:sz w:val="24"/>
        </w:rPr>
        <w:t>First day. The unrecognized omen. A second fit had made her late to her appointments with the administrator of her new school, and the steward who she now knew was the regent over her lands and titles. Phoenix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w:t>
      </w:r>
      <w:r w:rsidRPr="00A73992">
        <w:rPr>
          <w:rFonts w:ascii="Montserrat" w:hAnsi="Montserrat"/>
          <w:sz w:val="24"/>
        </w:rPr>
        <w:t>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It was as if her body and mind conspired against her, forcing her to face her exotic heritage. T</w:t>
      </w:r>
      <w:r w:rsidRPr="00A73992">
        <w:rPr>
          <w:rFonts w:ascii="Montserrat" w:hAnsi="Montserrat"/>
          <w:sz w:val="24"/>
        </w:rPr>
        <w:t xml:space="preserve">he time had come for her to discover her sexual identity, and shed the disguise behind which she had hidden the androgyny that had resulted from being able to assume either sex. As uncertain of her nature as she was of her gender, there was no possible way she could know that unlocking her sexuality would also release the seeds of her own destruction. </w:t>
      </w:r>
    </w:p>
    <w:p w14:paraId="776F7530" w14:textId="77777777" w:rsidR="00F63DF0" w:rsidRPr="00A73992" w:rsidRDefault="00F63DF0">
      <w:pPr>
        <w:pStyle w:val="0DraftNormal6"/>
        <w:rPr>
          <w:rFonts w:ascii="Montserrat" w:hAnsi="Montserrat"/>
          <w:sz w:val="24"/>
        </w:rPr>
      </w:pPr>
    </w:p>
    <w:p w14:paraId="09EFBBEF" w14:textId="77777777" w:rsidR="00F63DF0" w:rsidRPr="00A73992" w:rsidRDefault="00A73992">
      <w:pPr>
        <w:pStyle w:val="0DraftNormal6"/>
        <w:rPr>
          <w:rFonts w:ascii="Montserrat" w:hAnsi="Montserrat"/>
          <w:sz w:val="24"/>
        </w:rPr>
      </w:pPr>
      <w:r w:rsidRPr="00A73992">
        <w:rPr>
          <w:rFonts w:ascii="Montserrat" w:hAnsi="Montserrat"/>
          <w:sz w:val="24"/>
        </w:rPr>
        <w:t>The rest of the group showed up the next day while she was settling in. Dragon had appointed himself as Phoenix’s mentor and honorary big brother when she appeared on the university campus two years earlier. She had been barely fifteen years old, and quite wet behind the ears. Dragon was a genius who understood the true potential of the mind and the need for a practical science of aesthetics. He hailed from the same domain as Rain and Lion, and which Phoenix had visited on a regular basis during her initiat</w:t>
      </w:r>
      <w:r w:rsidRPr="00A73992">
        <w:rPr>
          <w:rFonts w:ascii="Montserrat" w:hAnsi="Montserrat"/>
          <w:sz w:val="24"/>
        </w:rPr>
        <w:t>ion. Unknown to Phoenix, Rain and Lion were also enrolled for that first summer session, and enjoyed the same status with Dragon who ha taken them under his wing during winter sessions over the preceding years. Dragon had been working on a way to reconcile the mechanics of psychic phenomena with the widely accepted, and almost universally misunderstood, aesthetic arts. Phoenix, as one of the few initiates who honestly did understand the interface of dimensions and media implicit in the aesthetic arts was or</w:t>
      </w:r>
      <w:r w:rsidRPr="00A73992">
        <w:rPr>
          <w:rFonts w:ascii="Montserrat" w:hAnsi="Montserrat"/>
          <w:sz w:val="24"/>
        </w:rPr>
        <w:t xml:space="preserve">iginally recruited out of Raven’s school to help him. Phoenix was thrilled to learn that her childhood friends had joined the group, at Dragon’s request. Lion had a knack for learning and applying new psionic techniques. Rain was a sound theorist, with superior communication skills, strong in languages and mathematics. In spite of some awkwardness, she was also happy to see her dance partner. and fellow initiate, Fox. Her mate, in the more intimate aspects of her initiation, was exceptionally well educated </w:t>
      </w:r>
      <w:r w:rsidRPr="00A73992">
        <w:rPr>
          <w:rFonts w:ascii="Montserrat" w:hAnsi="Montserrat"/>
          <w:sz w:val="24"/>
        </w:rPr>
        <w:t xml:space="preserve">and possessed a profound level of intuition. Rain and Lion were her oldest friends in the group, but the day Dragon’s study group met for the first time that semester might as well have been the first time Phoenix, Rain and Lion had met. As far as Fox was concerned, it still was. </w:t>
      </w:r>
    </w:p>
    <w:p w14:paraId="4D097F4A" w14:textId="77777777" w:rsidR="00F63DF0" w:rsidRPr="00A73992" w:rsidRDefault="00F63DF0">
      <w:pPr>
        <w:pStyle w:val="0DraftNormal6"/>
        <w:rPr>
          <w:rFonts w:ascii="Montserrat" w:hAnsi="Montserrat"/>
          <w:sz w:val="24"/>
        </w:rPr>
      </w:pPr>
    </w:p>
    <w:p w14:paraId="00650DF5" w14:textId="77777777" w:rsidR="00F63DF0" w:rsidRPr="00A73992" w:rsidRDefault="00A73992">
      <w:pPr>
        <w:pStyle w:val="0DraftNormal6"/>
        <w:rPr>
          <w:rFonts w:ascii="Montserrat" w:hAnsi="Montserrat"/>
          <w:sz w:val="24"/>
        </w:rPr>
      </w:pPr>
      <w:r w:rsidRPr="00A73992">
        <w:rPr>
          <w:rFonts w:ascii="Montserrat" w:hAnsi="Montserrat"/>
          <w:sz w:val="24"/>
        </w:rPr>
        <w:t>A change of pace. Rain pulled her aside for a private conversation. Phoenix had two major secrets, both associated with unusual aspects of her power. Rain knew about one, her absolute control over her physical form, and a tendency to switch at will—or under the slightest provocation—between the female and male sexes. When Rain saw her in her natural form, during the trials at Dream Gate two weeks earlier, he recognized her. It was a turning point in the quiet but unhappy boy’s life. Rain confided a deep and</w:t>
      </w:r>
      <w:r w:rsidRPr="00A73992">
        <w:rPr>
          <w:rFonts w:ascii="Montserrat" w:hAnsi="Montserrat"/>
          <w:sz w:val="24"/>
        </w:rPr>
        <w:t xml:space="preserve"> terrible secret to Phoenix and appealed to her for help. Born a boy, Rain had spent the past two years learning how to be a girl, courtesy of special tutoring from a sympathetic friend. Rain had acquired an artifact which enabled him to turn into a girl, and had saved the small fortune necessary to pay for a permanent transformation by one of the university’s adepts, which had been his real reason for coming. While rare, it happened on occasion that an individual’s psyche was better suited to life as the o</w:t>
      </w:r>
      <w:r w:rsidRPr="00A73992">
        <w:rPr>
          <w:rFonts w:ascii="Montserrat" w:hAnsi="Montserrat"/>
          <w:sz w:val="24"/>
        </w:rPr>
        <w:t>pposite sex, but measures were taken to ensure that only those who needed it could obtain such transformations. Among those measures was a year long observation period after transformation. Rain had already made arrangements to attend classes as a girl, and wanted Phoenix’s help explaining this to Dragon and Lion, before presenting himself for transformation. Phoenix suggested it might be best to confront them with an accomplished fact, and accompanied Rain to the adept’s lab. The two girls then went out an</w:t>
      </w:r>
      <w:r w:rsidRPr="00A73992">
        <w:rPr>
          <w:rFonts w:ascii="Montserrat" w:hAnsi="Montserrat"/>
          <w:sz w:val="24"/>
        </w:rPr>
        <w:t xml:space="preserve">d confronted the boys with the truth and its painful history. </w:t>
      </w:r>
    </w:p>
    <w:p w14:paraId="3FD51BD6" w14:textId="77777777" w:rsidR="00F63DF0" w:rsidRPr="00A73992" w:rsidRDefault="00F63DF0">
      <w:pPr>
        <w:pStyle w:val="0DraftNormal6"/>
        <w:rPr>
          <w:rFonts w:ascii="Montserrat" w:hAnsi="Montserrat"/>
          <w:sz w:val="24"/>
        </w:rPr>
      </w:pPr>
    </w:p>
    <w:p w14:paraId="6D99C48C" w14:textId="77777777" w:rsidR="00F63DF0" w:rsidRPr="00A73992" w:rsidRDefault="00A73992">
      <w:pPr>
        <w:pStyle w:val="0DraftNormal6"/>
        <w:rPr>
          <w:rFonts w:ascii="Montserrat" w:hAnsi="Montserrat"/>
          <w:sz w:val="24"/>
        </w:rPr>
      </w:pPr>
      <w:r w:rsidRPr="00A73992">
        <w:rPr>
          <w:rFonts w:ascii="Montserrat" w:hAnsi="Montserrat"/>
          <w:sz w:val="24"/>
        </w:rPr>
        <w:t xml:space="preserve">A glimpse. While walking through the woods, Phoenix was startled to recognize scenery from her nightmares. The next time she spoke to her mother, she mentioned it. She learned, as the days went by, that the day she had been abducted, she had been out wandering the streets of that neighborhood, and ventured into the woods where she disappeared. If she believed her nightmares, then somewhere in the woods, underground, was a bunker or forgotten cellar where she had been trapped alone for a few terrifying days </w:t>
      </w:r>
      <w:r w:rsidRPr="00A73992">
        <w:rPr>
          <w:rFonts w:ascii="Montserrat" w:hAnsi="Montserrat"/>
          <w:sz w:val="24"/>
        </w:rPr>
        <w:t xml:space="preserve">before being delivered to the men who tortured her in Dream Gate. It had been so long she had blocked out the memory of that first chapter in her ordeal. </w:t>
      </w:r>
    </w:p>
    <w:p w14:paraId="3F1614FD" w14:textId="77777777" w:rsidR="00F63DF0" w:rsidRPr="00A73992" w:rsidRDefault="00F63DF0">
      <w:pPr>
        <w:pStyle w:val="0DraftNormal6"/>
        <w:rPr>
          <w:rFonts w:ascii="Montserrat" w:hAnsi="Montserrat"/>
          <w:sz w:val="24"/>
        </w:rPr>
      </w:pPr>
    </w:p>
    <w:p w14:paraId="4D2FF790" w14:textId="77777777" w:rsidR="00F63DF0" w:rsidRPr="00A73992" w:rsidRDefault="00A73992">
      <w:pPr>
        <w:pStyle w:val="0DraftNormal6"/>
        <w:rPr>
          <w:rFonts w:ascii="Montserrat" w:hAnsi="Montserrat"/>
          <w:sz w:val="24"/>
        </w:rPr>
      </w:pPr>
      <w:r w:rsidRPr="00A73992">
        <w:rPr>
          <w:rFonts w:ascii="Montserrat" w:hAnsi="Montserrat"/>
          <w:sz w:val="24"/>
        </w:rPr>
        <w:t>The lies we tell ourselves. During the past decade Dusk had fought to emerge through Phoenix, and in recent years started succeeding in forcing her down into the oubliette of her mind to take possession of her body. The hard part was causing Phoenix to disengage, disrupting her attention and thereby causing her grip on reality to slip. A strange quirk of her sexuality created an exploitable weakness, but the nightmares which lay buried in her memories proved a more potent weapon. With the nightmares, she ro</w:t>
      </w:r>
      <w:r w:rsidRPr="00A73992">
        <w:rPr>
          <w:rFonts w:ascii="Montserrat" w:hAnsi="Montserrat"/>
          <w:sz w:val="24"/>
        </w:rPr>
        <w:t>bbed Phoenix of her sexuality which the demon had claimed for herself once she discovered that arousal opened the door between them wide enough for the demon to emerge at will. Afraid of the consequences of disclosing her problem, Phoenix covered for it by working so hard that it could only seem natural for her to drop off and sleep whenever possible. Her standing request with her friends was, if she nodded off, let her sleep, she would catch up or finish her work once she had a rest. They already knew that</w:t>
      </w:r>
      <w:r w:rsidRPr="00A73992">
        <w:rPr>
          <w:rFonts w:ascii="Montserrat" w:hAnsi="Montserrat"/>
          <w:sz w:val="24"/>
        </w:rPr>
        <w:t xml:space="preserve">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Phoenix when</w:t>
      </w:r>
      <w:r w:rsidRPr="00A73992">
        <w:rPr>
          <w:rFonts w:ascii="Montserrat" w:hAnsi="Montserrat"/>
          <w:sz w:val="24"/>
        </w:rPr>
        <w:t xml:space="preserve"> she was in her sexually active mode. Whenever someone did, Phoenix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14:paraId="44393E5B" w14:textId="77777777" w:rsidR="00F63DF0" w:rsidRPr="00A73992" w:rsidRDefault="00F63DF0">
      <w:pPr>
        <w:pStyle w:val="0DraftNormal6"/>
        <w:rPr>
          <w:rFonts w:ascii="Montserrat" w:hAnsi="Montserrat"/>
          <w:sz w:val="24"/>
        </w:rPr>
      </w:pPr>
    </w:p>
    <w:p w14:paraId="631A0A3D" w14:textId="77777777" w:rsidR="00F63DF0" w:rsidRPr="00A73992" w:rsidRDefault="00A73992">
      <w:pPr>
        <w:pStyle w:val="0DraftNormal6"/>
        <w:rPr>
          <w:rFonts w:ascii="Montserrat" w:hAnsi="Montserrat"/>
          <w:sz w:val="24"/>
        </w:rPr>
      </w:pPr>
      <w:r w:rsidRPr="00A73992">
        <w:rPr>
          <w:rFonts w:ascii="Montserrat" w:hAnsi="Montserrat"/>
          <w:sz w:val="24"/>
        </w:rPr>
        <w:t xml:space="preserve">Even when working… Their study group was still confronted with a strange paradox, in which thought appeared to be the defining principle of existence. Something which had lain dormant within Phoenix was roused by this controversy, a thought which had taken on a life of its own, and which stalked her from within. It was inevitable that Phoenix would discover the truth, that her unconscious actions would have consequences and that those consequences would confront her. Even a blind man could have seen that. </w:t>
      </w:r>
    </w:p>
    <w:p w14:paraId="7907B68D" w14:textId="77777777" w:rsidR="00F63DF0" w:rsidRPr="00A73992" w:rsidRDefault="00F63DF0">
      <w:pPr>
        <w:pStyle w:val="0DraftNormal6"/>
        <w:rPr>
          <w:rFonts w:ascii="Montserrat" w:hAnsi="Montserrat"/>
          <w:sz w:val="24"/>
        </w:rPr>
      </w:pPr>
    </w:p>
    <w:p w14:paraId="37F32ABF" w14:textId="77777777" w:rsidR="00F63DF0" w:rsidRPr="00A73992" w:rsidRDefault="00A73992">
      <w:pPr>
        <w:pStyle w:val="0DraftNormal6"/>
        <w:rPr>
          <w:rFonts w:ascii="Montserrat" w:hAnsi="Montserrat"/>
          <w:sz w:val="24"/>
        </w:rPr>
      </w:pPr>
      <w:r w:rsidRPr="00A73992">
        <w:rPr>
          <w:rFonts w:ascii="Montserrat" w:hAnsi="Montserrat"/>
          <w:sz w:val="24"/>
        </w:rPr>
        <w:t xml:space="preserve">Phoenix was enjoying being on her own for the summer, living in her own home, and attending summer classes. In trying to avoid the ghost of intimacy between herself and Fox, she started going out dancing and attending parties every night, and unknowingly engaged in a string of purely physical relationships which would haunt her in the coming years. She became intimately involved—without guessing </w:t>
      </w:r>
      <w:r w:rsidRPr="00A73992">
        <w:rPr>
          <w:rFonts w:ascii="Montserrat" w:hAnsi="Montserrat"/>
          <w:i/>
          <w:iCs/>
          <w:sz w:val="24"/>
        </w:rPr>
        <w:t>how</w:t>
      </w:r>
      <w:r w:rsidRPr="00A73992">
        <w:rPr>
          <w:rFonts w:ascii="Montserrat" w:hAnsi="Montserrat"/>
          <w:sz w:val="24"/>
        </w:rPr>
        <w:t xml:space="preserve"> intimately—with several people, mostly older male students she considered trustworthy friends. Dragon and Fox, her mentor and her dancing partner, who had become close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w:t>
      </w:r>
      <w:r w:rsidRPr="00A73992">
        <w:rPr>
          <w:rFonts w:ascii="Montserrat" w:hAnsi="Montserrat"/>
          <w:sz w:val="24"/>
        </w:rPr>
        <w:t xml:space="preserve">crete if he simply could not restrain himself. Her odd reaction was becoming an inside joke. She could not even wonder how her friends were dealing with her erotic behavior, since she believed she was only dreaming it, but she envied the intimacy they enjoyed in their own relationships. </w:t>
      </w:r>
    </w:p>
    <w:p w14:paraId="06BBAE0B" w14:textId="77777777" w:rsidR="00F63DF0" w:rsidRPr="00A73992" w:rsidRDefault="00F63DF0">
      <w:pPr>
        <w:pStyle w:val="0DraftNormal6"/>
        <w:rPr>
          <w:rFonts w:ascii="Montserrat" w:hAnsi="Montserrat"/>
          <w:sz w:val="24"/>
        </w:rPr>
      </w:pPr>
    </w:p>
    <w:p w14:paraId="69108880" w14:textId="77777777" w:rsidR="00F63DF0" w:rsidRPr="00A73992" w:rsidRDefault="00A73992">
      <w:pPr>
        <w:pStyle w:val="0DraftNormal6"/>
        <w:rPr>
          <w:rFonts w:ascii="Montserrat" w:hAnsi="Montserrat"/>
          <w:sz w:val="24"/>
        </w:rPr>
      </w:pPr>
      <w:r w:rsidRPr="00A73992">
        <w:rPr>
          <w:rFonts w:ascii="Montserrat" w:hAnsi="Montserrat"/>
          <w:sz w:val="24"/>
        </w:rPr>
        <w:t xml:space="preserve">A case in point. Phoenix spent part of her seventeenth birthday making plans for the end of summer. In spite of the pain of parting, and one heated argument, she and Ash managed to have fun their last night together. Ash had been commissioned to investigate a plague of undead in the northeast, and was departing the next morning. When they had discussed the matter before, he had assumed their separation would only be for one week. That would have been hard enough, since it was the first time their paths had </w:t>
      </w:r>
      <w:r w:rsidRPr="00A73992">
        <w:rPr>
          <w:rFonts w:ascii="Montserrat" w:hAnsi="Montserrat"/>
          <w:sz w:val="24"/>
        </w:rPr>
        <w:t xml:space="preserve">brought them together in almost three years. Ash had assumed that she would be able to join him on these missions, and been disappointed to learn that Phoenix had been asked to enroll in classes for one more year. She had agreed, even though it put a strain on her relationship with her mother. Hence the argument. He had been aware that she loved him, and long had wanted to confess the same. Only recently had he found a loop hole that would allow them to pursue a relationship, but he wanted to save the good </w:t>
      </w:r>
      <w:r w:rsidRPr="00A73992">
        <w:rPr>
          <w:rFonts w:ascii="Montserrat" w:hAnsi="Montserrat"/>
          <w:sz w:val="24"/>
        </w:rPr>
        <w:t xml:space="preserve">news for after. He had come to give her the thrill of one illicit liaison before revealing the prospect of a perfectly legitimate union. Unwilling to be put to sleep, however, she thoroughly rebuffed his advances. It was the first time she had to openly ban the subject of sex. For most of those present, it was the first time anyone had actually heard her talk about sex out of school. </w:t>
      </w:r>
    </w:p>
    <w:p w14:paraId="3A5192A8" w14:textId="77777777" w:rsidR="00F63DF0" w:rsidRPr="00A73992" w:rsidRDefault="00F63DF0">
      <w:pPr>
        <w:pStyle w:val="0DraftNormal6"/>
        <w:rPr>
          <w:rFonts w:ascii="Montserrat" w:hAnsi="Montserrat"/>
          <w:sz w:val="24"/>
        </w:rPr>
      </w:pPr>
    </w:p>
    <w:p w14:paraId="6674100B" w14:textId="77777777" w:rsidR="00F63DF0" w:rsidRPr="00A73992" w:rsidRDefault="00A73992">
      <w:pPr>
        <w:pStyle w:val="0DraftNormal6"/>
        <w:rPr>
          <w:rFonts w:ascii="Montserrat" w:hAnsi="Montserrat"/>
          <w:sz w:val="24"/>
        </w:rPr>
      </w:pPr>
      <w:r w:rsidRPr="00A73992">
        <w:rPr>
          <w:rFonts w:ascii="Montserrat" w:hAnsi="Montserrat"/>
          <w:sz w:val="24"/>
        </w:rPr>
        <w:t>There’s a funny thing about safety nets…  In the morning, Ash had departed in confusion, leaving her at the mercy of her nemesis. He had confided his dismay to her older sisters, including the good news he had intended to share until she rejected him, before departing. The girls decided Phoenix needed a different kind of inspiration, and composed a letter and a rumor to rattle her cage. The rumor made its circulation and struck Phoenix a double blow combined with a shattering letter presumably from Ash. Unw</w:t>
      </w:r>
      <w:r w:rsidRPr="00A73992">
        <w:rPr>
          <w:rFonts w:ascii="Montserrat" w:hAnsi="Montserrat"/>
          <w:sz w:val="24"/>
        </w:rPr>
        <w:t xml:space="preserve">illing to deal with the thought of an incestuous relationship and insulted by her seeming loss of interest in him, Ash simply cut her off. Apparently, she was the last to learn of it, as her initiate consort, Fox, was there at hand to offer her comfort whether she wanted it or not. After an abrupt fight, she set off to intercept Ash at the docks. His ship was pulling out of the harbor as she arrived, and she simply folded, her heart crushed. </w:t>
      </w:r>
    </w:p>
    <w:p w14:paraId="0D986E1C" w14:textId="77777777" w:rsidR="00F63DF0" w:rsidRPr="00A73992" w:rsidRDefault="00F63DF0">
      <w:pPr>
        <w:pStyle w:val="0DraftNormal6"/>
        <w:rPr>
          <w:rFonts w:ascii="Montserrat" w:hAnsi="Montserrat"/>
          <w:sz w:val="24"/>
        </w:rPr>
      </w:pPr>
    </w:p>
    <w:p w14:paraId="2BC4E22B" w14:textId="77777777" w:rsidR="00F63DF0" w:rsidRPr="00A73992" w:rsidRDefault="00A73992">
      <w:pPr>
        <w:pStyle w:val="0DraftNormal6"/>
        <w:rPr>
          <w:rFonts w:ascii="Montserrat" w:hAnsi="Montserrat"/>
          <w:sz w:val="24"/>
        </w:rPr>
      </w:pPr>
      <w:r w:rsidRPr="00A73992">
        <w:rPr>
          <w:rFonts w:ascii="Montserrat" w:hAnsi="Montserrat"/>
          <w:sz w:val="24"/>
        </w:rPr>
        <w:t>Denial can lead to other problems. Phoenix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Phoenix to try the male role with her. Phoenix beat a hasty retreat, stumbling over herself as she tried to assert that sh</w:t>
      </w:r>
      <w:r w:rsidRPr="00A73992">
        <w:rPr>
          <w:rFonts w:ascii="Montserrat" w:hAnsi="Montserrat"/>
          <w:sz w:val="24"/>
        </w:rPr>
        <w:t>e had in no way meant to weasel her friend into the sack. She had been talking about relationships not about sex. Nevertheless, she did dream about it that night. As Rain had warned, it seemed Phoenix could make a girl scream with delight but the experience was little more than exercise for Phoenix. Just as she was admitting this to herself, Lion interrupted, drawn by Rain’s exquisite torment. Leaping to Rain’s defense, Phoenix was forced to reveal her secret to keep Lion from smashing her face in. It was o</w:t>
      </w:r>
      <w:r w:rsidRPr="00A73992">
        <w:rPr>
          <w:rFonts w:ascii="Montserrat" w:hAnsi="Montserrat"/>
          <w:sz w:val="24"/>
        </w:rPr>
        <w:t xml:space="preserve">ne of her dreams, so she was not surprised that the three of them went at it. </w:t>
      </w:r>
    </w:p>
    <w:p w14:paraId="3B2555BA" w14:textId="77777777" w:rsidR="00F63DF0" w:rsidRPr="00A73992" w:rsidRDefault="00F63DF0">
      <w:pPr>
        <w:pStyle w:val="0DraftNormal6"/>
        <w:rPr>
          <w:rFonts w:ascii="Montserrat" w:hAnsi="Montserrat"/>
          <w:sz w:val="24"/>
        </w:rPr>
      </w:pPr>
    </w:p>
    <w:p w14:paraId="22568CB3" w14:textId="77777777" w:rsidR="00F63DF0" w:rsidRPr="00A73992" w:rsidRDefault="00A73992">
      <w:pPr>
        <w:pStyle w:val="0DraftNormal6"/>
        <w:rPr>
          <w:rFonts w:ascii="Montserrat" w:hAnsi="Montserrat"/>
          <w:sz w:val="24"/>
        </w:rPr>
      </w:pPr>
      <w:r w:rsidRPr="00A73992">
        <w:rPr>
          <w:rFonts w:ascii="Montserrat" w:hAnsi="Montserrat"/>
          <w:sz w:val="24"/>
        </w:rPr>
        <w:t>Crossing the line. Her dreams seemed to reflect reality. It became obvious that Lion and Rain had finally opened up to each other. Phoenix liked Lion almost as much as she did Rain, but Rain and Lion had been in love without knowing it since they were boyhood friends. If she had doubted it before, she could not now. Phoenix assumed that Rain had confided her secret to Lion, when he approached her a few days later. Lion confessed that he had not made the connection between Phoenix the girl and Phoenix the bo</w:t>
      </w:r>
      <w:r w:rsidRPr="00A73992">
        <w:rPr>
          <w:rFonts w:ascii="Montserrat" w:hAnsi="Montserrat"/>
          <w:sz w:val="24"/>
        </w:rPr>
        <w:t>y, even after seeing Rain as a girl. Lion knew better than to refer to their night together with Rain, so he danced around it.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w:t>
      </w:r>
      <w:r w:rsidRPr="00A73992">
        <w:rPr>
          <w:rFonts w:ascii="Montserrat" w:hAnsi="Montserrat"/>
          <w:sz w:val="24"/>
        </w:rPr>
        <w:t xml:space="preserve">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14:paraId="6D60777B" w14:textId="77777777" w:rsidR="00F63DF0" w:rsidRPr="00A73992" w:rsidRDefault="00F63DF0">
      <w:pPr>
        <w:pStyle w:val="0DraftNormal6"/>
        <w:rPr>
          <w:rFonts w:ascii="Montserrat" w:hAnsi="Montserrat"/>
          <w:sz w:val="24"/>
        </w:rPr>
      </w:pPr>
    </w:p>
    <w:p w14:paraId="28D49C53" w14:textId="77777777" w:rsidR="00F63DF0" w:rsidRPr="00A73992" w:rsidRDefault="00A73992">
      <w:pPr>
        <w:pStyle w:val="0DraftNormal6"/>
        <w:rPr>
          <w:rFonts w:ascii="Montserrat" w:hAnsi="Montserrat"/>
          <w:sz w:val="24"/>
        </w:rPr>
      </w:pPr>
      <w:r w:rsidRPr="00A73992">
        <w:rPr>
          <w:rFonts w:ascii="Montserrat" w:hAnsi="Montserrat"/>
          <w:sz w:val="24"/>
        </w:rPr>
        <w:t>I was just dangling my feet in the water… Lion was inspired to new creative heights. Rain’s transformation had startled him, while fascinating him at the same time. Learning Phoenix’s secret had only encouraged him. With his exquisite curiosity and pranksterish nature, he pursued the unusual art, eventually winning Phoenix over to assisting in one of his devious little pranks. With Rain’s help, Phoenix was able to teach Lion by the end of the summer, and the three of them celebrated by going out clubbing. I</w:t>
      </w:r>
      <w:r w:rsidRPr="00A73992">
        <w:rPr>
          <w:rFonts w:ascii="Montserrat" w:hAnsi="Montserrat"/>
          <w:sz w:val="24"/>
        </w:rPr>
        <w:t xml:space="preserve">t made them closer, and gave her the insight into his character she needed to understand his feelings for Rain. In turn, she resolved to help him express those feelings to her other childhood friend. </w:t>
      </w:r>
    </w:p>
    <w:p w14:paraId="7F7DF2B1" w14:textId="77777777" w:rsidR="00F63DF0" w:rsidRPr="00A73992" w:rsidRDefault="00F63DF0">
      <w:pPr>
        <w:pStyle w:val="0DraftNormal6"/>
        <w:rPr>
          <w:rFonts w:ascii="Montserrat" w:hAnsi="Montserrat"/>
          <w:sz w:val="24"/>
        </w:rPr>
      </w:pPr>
    </w:p>
    <w:p w14:paraId="1DD468A3" w14:textId="77777777" w:rsidR="00F63DF0" w:rsidRPr="00A73992" w:rsidRDefault="00A73992">
      <w:pPr>
        <w:pStyle w:val="0DraftNormal6"/>
        <w:rPr>
          <w:rFonts w:ascii="Montserrat" w:hAnsi="Montserrat"/>
          <w:sz w:val="24"/>
        </w:rPr>
      </w:pPr>
      <w:r w:rsidRPr="00A73992">
        <w:rPr>
          <w:rFonts w:ascii="Montserrat" w:hAnsi="Montserrat"/>
          <w:sz w:val="24"/>
        </w:rPr>
        <w:t>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w:t>
      </w:r>
      <w:r w:rsidRPr="00A73992">
        <w:rPr>
          <w:rFonts w:ascii="Montserrat" w:hAnsi="Montserrat"/>
          <w:sz w:val="24"/>
        </w:rPr>
        <w:t xml:space="preserve">thers than it had been to teach Rain and Lion. </w:t>
      </w:r>
    </w:p>
    <w:p w14:paraId="78BF0443" w14:textId="77777777" w:rsidR="00F63DF0" w:rsidRPr="00A73992" w:rsidRDefault="00F63DF0">
      <w:pPr>
        <w:pStyle w:val="0DraftNormal6"/>
        <w:rPr>
          <w:rFonts w:ascii="Montserrat" w:hAnsi="Montserrat"/>
          <w:sz w:val="24"/>
        </w:rPr>
      </w:pPr>
    </w:p>
    <w:p w14:paraId="53137061" w14:textId="77777777" w:rsidR="00F63DF0" w:rsidRPr="00A73992" w:rsidRDefault="00A73992">
      <w:pPr>
        <w:pStyle w:val="0DraftNormal6"/>
        <w:rPr>
          <w:rFonts w:ascii="Montserrat" w:hAnsi="Montserrat"/>
          <w:sz w:val="24"/>
        </w:rPr>
      </w:pPr>
      <w:r w:rsidRPr="00A73992">
        <w:rPr>
          <w:rFonts w:ascii="Montserrat" w:hAnsi="Montserrat"/>
          <w:sz w:val="24"/>
        </w:rPr>
        <w:t>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mentor, or with other instructors, teachers, counselors, fellow students, and strangers. The ability to regenerate gave her a deceptively eternal virginity, a mockery of the virginity of her o</w:t>
      </w:r>
      <w:r w:rsidRPr="00A73992">
        <w:rPr>
          <w:rFonts w:ascii="Montserrat" w:hAnsi="Montserrat"/>
          <w:sz w:val="24"/>
        </w:rPr>
        <w:t>wn mind. Phoenix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Artists who were mentally unstable did not have very long life expectancies. She dared not allow it to go on, damn the fits and seizures. Her iron will was enough to preserve that resoluti</w:t>
      </w:r>
      <w:r w:rsidRPr="00A73992">
        <w:rPr>
          <w:rFonts w:ascii="Montserrat" w:hAnsi="Montserrat"/>
          <w:sz w:val="24"/>
        </w:rPr>
        <w:t xml:space="preserve">on, but provoked an even stranger twist. Her determination to keep herself under control forced the conflict to its next stage. </w:t>
      </w:r>
    </w:p>
    <w:p w14:paraId="2BCB24C3" w14:textId="77777777" w:rsidR="00F63DF0" w:rsidRPr="00A73992" w:rsidRDefault="00F63DF0">
      <w:pPr>
        <w:pStyle w:val="0DraftNormal6"/>
        <w:rPr>
          <w:rFonts w:ascii="Montserrat" w:hAnsi="Montserrat"/>
          <w:sz w:val="24"/>
        </w:rPr>
      </w:pPr>
    </w:p>
    <w:p w14:paraId="2B4E196B" w14:textId="77777777" w:rsidR="00F63DF0" w:rsidRPr="00A73992" w:rsidRDefault="00A73992">
      <w:pPr>
        <w:pStyle w:val="0DraftNormal6"/>
        <w:rPr>
          <w:rFonts w:ascii="Montserrat" w:hAnsi="Montserrat"/>
          <w:sz w:val="24"/>
        </w:rPr>
      </w:pPr>
      <w:r w:rsidRPr="00A73992">
        <w:rPr>
          <w:rFonts w:ascii="Montserrat" w:hAnsi="Montserrat"/>
          <w:sz w:val="24"/>
        </w:rPr>
        <w:t>Part III</w:t>
      </w:r>
      <w:r w:rsidRPr="00A73992">
        <w:rPr>
          <w:rFonts w:ascii="Montserrat" w:hAnsi="Montserrat"/>
          <w:sz w:val="24"/>
        </w:rPr>
        <w:tab/>
      </w:r>
      <w:r w:rsidRPr="00A73992">
        <w:rPr>
          <w:rFonts w:ascii="Montserrat" w:hAnsi="Montserrat"/>
          <w:sz w:val="24"/>
        </w:rPr>
        <w:tab/>
        <w:t>Conflicts</w:t>
      </w:r>
    </w:p>
    <w:p w14:paraId="6E31E9C5" w14:textId="77777777" w:rsidR="00F63DF0" w:rsidRPr="00A73992" w:rsidRDefault="00F63DF0">
      <w:pPr>
        <w:pStyle w:val="0DraftNormal6"/>
        <w:rPr>
          <w:rFonts w:ascii="Montserrat" w:hAnsi="Montserrat"/>
          <w:sz w:val="24"/>
        </w:rPr>
      </w:pPr>
    </w:p>
    <w:p w14:paraId="0BE22AD9" w14:textId="77777777" w:rsidR="00F63DF0" w:rsidRPr="00A73992" w:rsidRDefault="00A73992">
      <w:pPr>
        <w:pStyle w:val="0DraftNormal6"/>
        <w:rPr>
          <w:rFonts w:ascii="Montserrat" w:hAnsi="Montserrat"/>
          <w:sz w:val="24"/>
        </w:rPr>
      </w:pPr>
      <w:r w:rsidRPr="00A73992">
        <w:rPr>
          <w:rFonts w:ascii="Montserrat" w:hAnsi="Montserrat"/>
          <w:sz w:val="24"/>
        </w:rPr>
        <w:t>The most intimate moments of her life had been overshadowed by the attempts of the demon within her to warp and enslave her. Its attempts to twist her from within proven unsuccessful, succeeding only in enabling the demon to temporarily possess her body and get her into trouble. Confronting the problem was only the beginning. Exploring the mystery of her origin through memories—nightmares and traumatic flash backs—Phoenix came face to face with her nemesis, an invisible being who claimed Phoenix’s mind, bod</w:t>
      </w:r>
      <w:r w:rsidRPr="00A73992">
        <w:rPr>
          <w:rFonts w:ascii="Montserrat" w:hAnsi="Montserrat"/>
          <w:sz w:val="24"/>
        </w:rPr>
        <w:t>y and spirit for her own. She was forced to confront the memory of being terrorized and telepathically violated by her own mother to unlock the truth of her terrible abduction. Phoenix had to remember a scene in which she apparently killed one of her tormentors to end the nightmare that shattered her childhood. She had to remember the prison in which her consciousness had been held, and painfully warped. She had to remember holding another mind in her own and destroying it to save her own mind. Finally, she</w:t>
      </w:r>
      <w:r w:rsidRPr="00A73992">
        <w:rPr>
          <w:rFonts w:ascii="Montserrat" w:hAnsi="Montserrat"/>
          <w:sz w:val="24"/>
        </w:rPr>
        <w:t xml:space="preserv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paralyzed. </w:t>
      </w:r>
    </w:p>
    <w:p w14:paraId="7E92791B" w14:textId="77777777" w:rsidR="00F63DF0" w:rsidRPr="00A73992" w:rsidRDefault="00F63DF0">
      <w:pPr>
        <w:pStyle w:val="0DraftNormal6"/>
        <w:rPr>
          <w:rFonts w:ascii="Montserrat" w:hAnsi="Montserrat"/>
          <w:sz w:val="24"/>
        </w:rPr>
      </w:pPr>
    </w:p>
    <w:p w14:paraId="543CFC70" w14:textId="77777777" w:rsidR="00F63DF0" w:rsidRPr="00A73992" w:rsidRDefault="00A73992">
      <w:pPr>
        <w:pStyle w:val="0DraftNormal6"/>
        <w:rPr>
          <w:rFonts w:ascii="Montserrat" w:hAnsi="Montserrat"/>
          <w:sz w:val="24"/>
        </w:rPr>
      </w:pPr>
      <w:r w:rsidRPr="00A73992">
        <w:rPr>
          <w:rFonts w:ascii="Montserrat" w:hAnsi="Montserrat"/>
          <w:sz w:val="24"/>
        </w:rPr>
        <w:t>Frustrated, the demon realized it must sacrifice her to regain its own freedom. A war was inevitable. Each of them realized that this stalemate was not a solution. As long as both of them existed, each was a threat to the other. This was not a world where a person could play host to a demon. Her gentle masters would probably destroy both of them to eliminate the demon, if they discovered her, and both of them knew it. Phoenix knew the demon well enough to know that warped reflection had become an exact, and</w:t>
      </w:r>
      <w:r w:rsidRPr="00A73992">
        <w:rPr>
          <w:rFonts w:ascii="Montserrat" w:hAnsi="Montserrat"/>
          <w:sz w:val="24"/>
        </w:rPr>
        <w:t xml:space="preserve"> desperate, duplicate of herself. Thinking of her as a warped reflection had been a dangerous case of blaming herself. On the other hand, she had some sympathy for the creature. If she had been a prisoner of someone’s mind for as long as her nemesis, she too would be ruthless about gaining her freedom. In another place or time, a truce might have been possible, but there was no way they could exist together and no chance of Phoenix helping to release a demon into the world. The gauntlet had been thrown, and</w:t>
      </w:r>
      <w:r w:rsidRPr="00A73992">
        <w:rPr>
          <w:rFonts w:ascii="Montserrat" w:hAnsi="Montserrat"/>
          <w:sz w:val="24"/>
        </w:rPr>
        <w:t xml:space="preserve"> both of them knew it would be a fight to the death. Unfortunately for Phoenix, her nemesis understood the power she possessed far better than Phoenix did. She had had nothing better to do than think about it during her exile. </w:t>
      </w:r>
    </w:p>
    <w:p w14:paraId="42AD49CD" w14:textId="77777777" w:rsidR="00F63DF0" w:rsidRPr="00A73992" w:rsidRDefault="00F63DF0">
      <w:pPr>
        <w:pStyle w:val="0DraftNormal6"/>
        <w:rPr>
          <w:rFonts w:ascii="Montserrat" w:hAnsi="Montserrat"/>
          <w:sz w:val="24"/>
        </w:rPr>
      </w:pPr>
    </w:p>
    <w:p w14:paraId="0CF513A5" w14:textId="77777777" w:rsidR="00F63DF0" w:rsidRPr="00A73992" w:rsidRDefault="00A73992">
      <w:pPr>
        <w:pStyle w:val="0DraftNormal6"/>
        <w:rPr>
          <w:rFonts w:ascii="Montserrat" w:hAnsi="Montserrat"/>
          <w:sz w:val="24"/>
        </w:rPr>
      </w:pPr>
      <w:r w:rsidRPr="00A73992">
        <w:rPr>
          <w:rFonts w:ascii="Montserrat" w:hAnsi="Montserrat"/>
          <w:sz w:val="24"/>
        </w:rPr>
        <w:t>At the time that Dusk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possession. She had no idea that Dusk had beaten her to him, and that she was in fact speaking to her nemesis. Dusk was already scheming to eliminate her. To kill Phoenix, she had to disable</w:t>
      </w:r>
      <w:r w:rsidRPr="00A73992">
        <w:rPr>
          <w:rFonts w:ascii="Montserrat" w:hAnsi="Montserrat"/>
          <w:sz w:val="24"/>
        </w:rPr>
        <w:t xml:space="preserve"> her survival reflex. She figured the best way to do that was to put Phoenix into a totally unfamiliar situation, and strike before she could get her equilibrium. Considering that her own existence was at stake, she was willing to sacrifice one of Phoenix’s friends to accomplish it. </w:t>
      </w:r>
    </w:p>
    <w:p w14:paraId="30FF5013" w14:textId="77777777" w:rsidR="00F63DF0" w:rsidRPr="00A73992" w:rsidRDefault="00F63DF0">
      <w:pPr>
        <w:pStyle w:val="0DraftNormal6"/>
        <w:rPr>
          <w:rFonts w:ascii="Montserrat" w:hAnsi="Montserrat"/>
          <w:sz w:val="24"/>
        </w:rPr>
      </w:pPr>
    </w:p>
    <w:p w14:paraId="4DAFA60B" w14:textId="77777777" w:rsidR="00F63DF0" w:rsidRPr="00A73992" w:rsidRDefault="00A73992">
      <w:pPr>
        <w:pStyle w:val="0DraftNormal6"/>
        <w:rPr>
          <w:rFonts w:ascii="Montserrat" w:hAnsi="Montserrat"/>
          <w:sz w:val="24"/>
        </w:rPr>
      </w:pPr>
      <w:r w:rsidRPr="00A73992">
        <w:rPr>
          <w:rFonts w:ascii="Montserrat" w:hAnsi="Montserrat"/>
          <w:sz w:val="24"/>
        </w:rPr>
        <w:t>Faced with the necessity of sacrificing an innocent to kill Phoenix, Dusk decided it would be best to choose a victim who would be impossible to identify because they had never been seen before, at least not in the state they would be in when they died. To this end, Dusk guided Dragon’s polymorphic experiments, recognizing that he was closer to figuring out how to change another person. Dusk did try to encourage him to pick a random target to test his experiment on, but Dragon called on his best friend. Fox</w:t>
      </w:r>
      <w:r w:rsidRPr="00A73992">
        <w:rPr>
          <w:rFonts w:ascii="Montserrat" w:hAnsi="Montserrat"/>
          <w:sz w:val="24"/>
        </w:rPr>
        <w:t xml:space="preserve"> agreed to be his guinea pig, once he was fully briefed, assuming that he could figure the technique out more easily by striving to reassert his normal pattern. Deciding that the first opportunity was the only opportunity she would have to catch her enemy totally off guard, Dusk took up residence in Fox and waited for Dragon’s experiments to succeed. The instant he did, Dusk took control of Fox and knocked Dragon out with a surprise attack. After dragging Dragon to his bed, she leaned a sword against the wa</w:t>
      </w:r>
      <w:r w:rsidRPr="00A73992">
        <w:rPr>
          <w:rFonts w:ascii="Montserrat" w:hAnsi="Montserrat"/>
          <w:sz w:val="24"/>
        </w:rPr>
        <w:t>ll, just inside the door, and waited for Phoenix to pay her usual morning visit. When Phoenix showed up at the door, Dusk was ready.</w:t>
      </w:r>
    </w:p>
    <w:p w14:paraId="6681D63A" w14:textId="77777777" w:rsidR="00F63DF0" w:rsidRPr="00A73992" w:rsidRDefault="00F63DF0">
      <w:pPr>
        <w:pStyle w:val="0DraftNormal6"/>
        <w:rPr>
          <w:rFonts w:ascii="Montserrat" w:hAnsi="Montserrat"/>
          <w:sz w:val="24"/>
        </w:rPr>
      </w:pPr>
    </w:p>
    <w:p w14:paraId="1E044DEF" w14:textId="77777777" w:rsidR="00F63DF0" w:rsidRPr="00A73992" w:rsidRDefault="00A73992">
      <w:pPr>
        <w:pStyle w:val="0DraftNormal6"/>
        <w:rPr>
          <w:rFonts w:ascii="Montserrat" w:hAnsi="Montserrat"/>
          <w:sz w:val="24"/>
        </w:rPr>
      </w:pPr>
      <w:r w:rsidRPr="00A73992">
        <w:rPr>
          <w:rFonts w:ascii="Montserrat" w:hAnsi="Montserrat"/>
          <w:sz w:val="24"/>
        </w:rPr>
        <w:t>Dusk-Fox opened the door, and confronted Phoenix. In the moment of shock, while they were face to face, the demon jumped into Phoenix, seized hold of her psyche and thrust her into her former lover’s body. Phoenix was reeling in shock, disoriented in Fox’s unfamiliar body, and terrified by Fox screaming in confusion in her mind. Dusk lunged forward, punched her in the solar plexus and seized Fox-Phoenix by the hair. In a heart beat, she whipped Fox-Phoenix around until she was arched over backwards with her</w:t>
      </w:r>
      <w:r w:rsidRPr="00A73992">
        <w:rPr>
          <w:rFonts w:ascii="Montserrat" w:hAnsi="Montserrat"/>
          <w:sz w:val="24"/>
        </w:rPr>
        <w:t xml:space="preserve"> head pulled out over empty space. The sword had done its work before her victims even managed to protest. Dusk then calmly went about rousing herself into hysterics and ran screaming for the city guard. She reported arriving at her friend’s apartment and being attacked by a strange woman with a sword. She begged for them to understand that her reflexes had taken over and before she knew it she had disarmed and beheaded her opponent. </w:t>
      </w:r>
    </w:p>
    <w:p w14:paraId="262E7BA7" w14:textId="77777777" w:rsidR="00F63DF0" w:rsidRPr="00A73992" w:rsidRDefault="00F63DF0">
      <w:pPr>
        <w:pStyle w:val="0DraftNormal6"/>
        <w:rPr>
          <w:rFonts w:ascii="Montserrat" w:hAnsi="Montserrat"/>
          <w:sz w:val="24"/>
        </w:rPr>
      </w:pPr>
    </w:p>
    <w:p w14:paraId="604A877D" w14:textId="77777777" w:rsidR="00F63DF0" w:rsidRPr="00A73992" w:rsidRDefault="00A73992">
      <w:pPr>
        <w:pStyle w:val="0DraftNormal6"/>
        <w:rPr>
          <w:rFonts w:ascii="Montserrat" w:hAnsi="Montserrat"/>
          <w:sz w:val="24"/>
        </w:rPr>
      </w:pPr>
      <w:r w:rsidRPr="00A73992">
        <w:rPr>
          <w:rFonts w:ascii="Montserrat" w:hAnsi="Montserrat"/>
          <w:sz w:val="24"/>
        </w:rPr>
        <w:t>Phoenix awoke with the familiar trauma of rebirth, this time with a passenger. Fox was still in her mind. The two conferred, while Phoenix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w:t>
      </w:r>
      <w:r w:rsidRPr="00A73992">
        <w:rPr>
          <w:rFonts w:ascii="Montserrat" w:hAnsi="Montserrat"/>
          <w:sz w:val="24"/>
        </w:rPr>
        <w:t xml:space="preserve">rain they had inhabited to starve to death. Phoenix had observed the arrival of the guards, from hiding, and listened as Dragon was questioned and taken into custody with Dusk. Fox-Phoenix needed only one glance at Dusk in Phoenix’s body to spur them to flight once more. They cloaked their body, to conceal the features Phoenix had recreated, and went looking for an ally. </w:t>
      </w:r>
    </w:p>
    <w:p w14:paraId="263CADBD" w14:textId="77777777" w:rsidR="00F63DF0" w:rsidRPr="00A73992" w:rsidRDefault="00F63DF0">
      <w:pPr>
        <w:pStyle w:val="0DraftNormal6"/>
        <w:rPr>
          <w:rFonts w:ascii="Montserrat" w:hAnsi="Montserrat"/>
          <w:sz w:val="24"/>
        </w:rPr>
      </w:pPr>
    </w:p>
    <w:p w14:paraId="00E1F1A6" w14:textId="77777777" w:rsidR="00F63DF0" w:rsidRPr="00A73992" w:rsidRDefault="00A73992">
      <w:pPr>
        <w:pStyle w:val="0DraftNormal6"/>
        <w:rPr>
          <w:rFonts w:ascii="Montserrat" w:hAnsi="Montserrat"/>
          <w:sz w:val="24"/>
        </w:rPr>
      </w:pPr>
      <w:r w:rsidRPr="00A73992">
        <w:rPr>
          <w:rFonts w:ascii="Montserrat" w:hAnsi="Montserrat"/>
          <w:sz w:val="24"/>
        </w:rPr>
        <w:t>As they proceeded to the palace, Phoenix confided to Fox the details of her recent ordeal. Since the night of the party when she confronted her reputation, she had been struggling to figure out what was causing her ordeal, and reached the conclusion that a demon had been called into her during her childhood abduction, and all the torments she had suffered since had been it’s attempts to take control and expel her. Upon reaching the palace, she sought out and confided in Ash what she had deduced. When Ash st</w:t>
      </w:r>
      <w:r w:rsidRPr="00A73992">
        <w:rPr>
          <w:rFonts w:ascii="Montserrat" w:hAnsi="Montserrat"/>
          <w:sz w:val="24"/>
        </w:rPr>
        <w:t xml:space="preserve">ared at her in disbelief, she insisted he go down to the public courts and see for himself. Ash collected himself and escorted Phoenix to the courts garrison, and watched as Phoenix confronted the demon at its—now her—arraignment for the murder of her mate. </w:t>
      </w:r>
    </w:p>
    <w:p w14:paraId="77001371" w14:textId="77777777" w:rsidR="00F63DF0" w:rsidRPr="00A73992" w:rsidRDefault="00F63DF0">
      <w:pPr>
        <w:pStyle w:val="0DraftNormal6"/>
        <w:rPr>
          <w:rFonts w:ascii="Montserrat" w:hAnsi="Montserrat"/>
          <w:sz w:val="24"/>
        </w:rPr>
      </w:pPr>
    </w:p>
    <w:p w14:paraId="58F6C159" w14:textId="77777777" w:rsidR="00F63DF0" w:rsidRPr="00A73992" w:rsidRDefault="00A73992">
      <w:pPr>
        <w:pStyle w:val="0DraftNormal6"/>
        <w:rPr>
          <w:rFonts w:ascii="Montserrat" w:hAnsi="Montserrat"/>
          <w:sz w:val="24"/>
        </w:rPr>
      </w:pPr>
      <w:r w:rsidRPr="00A73992">
        <w:rPr>
          <w:rFonts w:ascii="Montserrat" w:hAnsi="Montserrat"/>
          <w:sz w:val="24"/>
        </w:rPr>
        <w:t>She had not been prepared for the demon to admit to her accusations openly, and then swap bodies with her, using the mechanism it had devised to possess her from within. This inward path had not been obstructed by the psychic leash that should have trapped the demon in her body, because the demon was still anchored to the soul of the god exiled within her. Even a demonologist would attest that the trade was impossible if he did not know that fact. Thus, Phoenix was unable to convince the court that it had h</w:t>
      </w:r>
      <w:r w:rsidRPr="00A73992">
        <w:rPr>
          <w:rFonts w:ascii="Montserrat" w:hAnsi="Montserrat"/>
          <w:sz w:val="24"/>
        </w:rPr>
        <w:t xml:space="preserve">appened, and her protests only encouraged them to sentence her to the death the demon, posing as her, was calling for. the demon knew she would survive, but this gave it time to escape and devise another plot. </w:t>
      </w:r>
    </w:p>
    <w:p w14:paraId="0D645CE9" w14:textId="77777777" w:rsidR="00F63DF0" w:rsidRPr="00A73992" w:rsidRDefault="00F63DF0">
      <w:pPr>
        <w:pStyle w:val="0DraftNormal6"/>
        <w:rPr>
          <w:rFonts w:ascii="Montserrat" w:hAnsi="Montserrat"/>
          <w:sz w:val="24"/>
        </w:rPr>
      </w:pPr>
    </w:p>
    <w:p w14:paraId="5E4D077F" w14:textId="77777777" w:rsidR="00F63DF0" w:rsidRPr="00A73992" w:rsidRDefault="00A73992">
      <w:pPr>
        <w:pStyle w:val="0DraftNormal6"/>
        <w:rPr>
          <w:rFonts w:ascii="Montserrat" w:eastAsia="MS Mincho" w:hAnsi="Montserrat"/>
          <w:color w:val="333399"/>
          <w:sz w:val="24"/>
          <w:szCs w:val="14"/>
        </w:rPr>
      </w:pPr>
      <w:r w:rsidRPr="00A73992">
        <w:rPr>
          <w:rFonts w:ascii="Montserrat" w:eastAsia="MS Mincho" w:hAnsi="Montserrat"/>
          <w:color w:val="333399"/>
          <w:sz w:val="24"/>
          <w:szCs w:val="1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14:paraId="4C257D76" w14:textId="77777777" w:rsidR="00F63DF0" w:rsidRPr="00A73992" w:rsidRDefault="00F63DF0">
      <w:pPr>
        <w:pStyle w:val="0DraftNormal6"/>
        <w:rPr>
          <w:rFonts w:ascii="Montserrat" w:eastAsia="MS Mincho" w:hAnsi="Montserrat"/>
          <w:color w:val="333399"/>
          <w:sz w:val="24"/>
          <w:szCs w:val="14"/>
        </w:rPr>
      </w:pPr>
    </w:p>
    <w:p w14:paraId="554AE80A" w14:textId="77777777" w:rsidR="00F63DF0" w:rsidRPr="00A73992" w:rsidRDefault="00A73992">
      <w:pPr>
        <w:pStyle w:val="0DraftNormal6"/>
        <w:rPr>
          <w:rFonts w:ascii="Montserrat" w:eastAsia="MS Mincho" w:hAnsi="Montserrat"/>
          <w:color w:val="333399"/>
          <w:sz w:val="24"/>
          <w:szCs w:val="14"/>
        </w:rPr>
      </w:pPr>
      <w:r w:rsidRPr="00A73992">
        <w:rPr>
          <w:rFonts w:ascii="Montserrat" w:eastAsia="MS Mincho" w:hAnsi="Montserrat"/>
          <w:color w:val="333399"/>
          <w:sz w:val="24"/>
          <w:szCs w:val="1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w:t>
      </w:r>
      <w:r w:rsidRPr="00A73992">
        <w:rPr>
          <w:rFonts w:ascii="Montserrat" w:eastAsia="MS Mincho" w:hAnsi="Montserrat"/>
          <w:color w:val="333399"/>
          <w:sz w:val="24"/>
          <w:szCs w:val="14"/>
        </w:rPr>
        <w:t xml:space="preserv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14:paraId="35B4AF1C" w14:textId="77777777" w:rsidR="00F63DF0" w:rsidRPr="00A73992" w:rsidRDefault="00F63DF0">
      <w:pPr>
        <w:pStyle w:val="0DraftNormal6"/>
        <w:rPr>
          <w:rFonts w:ascii="Montserrat" w:eastAsia="MS Mincho" w:hAnsi="Montserrat"/>
          <w:color w:val="333399"/>
          <w:sz w:val="24"/>
          <w:szCs w:val="14"/>
        </w:rPr>
      </w:pPr>
    </w:p>
    <w:p w14:paraId="6FAE9917" w14:textId="77777777" w:rsidR="00F63DF0" w:rsidRPr="00A73992" w:rsidRDefault="00A73992">
      <w:pPr>
        <w:pStyle w:val="0DraftNormal6"/>
        <w:rPr>
          <w:rFonts w:ascii="Montserrat" w:eastAsia="MS Mincho" w:hAnsi="Montserrat"/>
          <w:color w:val="333399"/>
          <w:sz w:val="24"/>
          <w:szCs w:val="14"/>
        </w:rPr>
      </w:pPr>
      <w:r w:rsidRPr="00A73992">
        <w:rPr>
          <w:rFonts w:ascii="Montserrat" w:eastAsia="MS Mincho" w:hAnsi="Montserrat"/>
          <w:color w:val="333399"/>
          <w:sz w:val="24"/>
          <w:szCs w:val="14"/>
        </w:rPr>
        <w:t>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w:t>
      </w:r>
      <w:r w:rsidRPr="00A73992">
        <w:rPr>
          <w:rFonts w:ascii="Montserrat" w:eastAsia="MS Mincho" w:hAnsi="Montserrat"/>
          <w:color w:val="333399"/>
          <w:sz w:val="24"/>
          <w:szCs w:val="14"/>
        </w:rPr>
        <w:t xml:space="preserve">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14:paraId="1833F1FB" w14:textId="77777777" w:rsidR="00F63DF0" w:rsidRPr="00A73992" w:rsidRDefault="00F63DF0">
      <w:pPr>
        <w:pStyle w:val="0DraftNormal6"/>
        <w:rPr>
          <w:rFonts w:ascii="Montserrat" w:eastAsia="MS Mincho" w:hAnsi="Montserrat"/>
          <w:color w:val="333399"/>
          <w:sz w:val="24"/>
          <w:szCs w:val="14"/>
        </w:rPr>
      </w:pPr>
    </w:p>
    <w:p w14:paraId="1BD6EFF2" w14:textId="77777777" w:rsidR="00F63DF0" w:rsidRPr="00A73992" w:rsidRDefault="00A73992">
      <w:pPr>
        <w:pStyle w:val="0DraftNormal6"/>
        <w:rPr>
          <w:rFonts w:ascii="Montserrat" w:eastAsia="MS Mincho" w:hAnsi="Montserrat"/>
          <w:color w:val="333399"/>
          <w:sz w:val="24"/>
          <w:szCs w:val="14"/>
        </w:rPr>
      </w:pPr>
      <w:r w:rsidRPr="00A73992">
        <w:rPr>
          <w:rFonts w:ascii="Montserrat" w:eastAsia="MS Mincho" w:hAnsi="Montserrat"/>
          <w:color w:val="333399"/>
          <w:sz w:val="24"/>
          <w:szCs w:val="1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14:paraId="1FBFCE83" w14:textId="77777777" w:rsidR="00F63DF0" w:rsidRPr="00A73992" w:rsidRDefault="00F63DF0">
      <w:pPr>
        <w:pStyle w:val="0DraftNormal6"/>
        <w:rPr>
          <w:rFonts w:ascii="Montserrat" w:eastAsia="MS Mincho" w:hAnsi="Montserrat"/>
          <w:color w:val="333399"/>
          <w:sz w:val="24"/>
          <w:szCs w:val="14"/>
        </w:rPr>
      </w:pPr>
    </w:p>
    <w:p w14:paraId="1C6248E4" w14:textId="77777777" w:rsidR="00F63DF0" w:rsidRPr="00A73992" w:rsidRDefault="00A73992">
      <w:pPr>
        <w:pStyle w:val="0DraftNormal6"/>
        <w:rPr>
          <w:rFonts w:ascii="Montserrat" w:eastAsia="MS Mincho" w:hAnsi="Montserrat"/>
          <w:color w:val="333399"/>
          <w:sz w:val="24"/>
          <w:szCs w:val="14"/>
        </w:rPr>
      </w:pPr>
      <w:r w:rsidRPr="00A73992">
        <w:rPr>
          <w:rFonts w:ascii="Montserrat" w:eastAsia="MS Mincho" w:hAnsi="Montserrat"/>
          <w:color w:val="333399"/>
          <w:sz w:val="24"/>
          <w:szCs w:val="14"/>
        </w:rPr>
        <w:t>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w:t>
      </w:r>
      <w:r w:rsidRPr="00A73992">
        <w:rPr>
          <w:rFonts w:ascii="Montserrat" w:eastAsia="MS Mincho" w:hAnsi="Montserrat"/>
          <w:color w:val="333399"/>
          <w:sz w:val="24"/>
          <w:szCs w:val="14"/>
        </w:rPr>
        <w:t xml:space="preserve"> </w:t>
      </w:r>
    </w:p>
    <w:p w14:paraId="01930961" w14:textId="77777777" w:rsidR="00F63DF0" w:rsidRPr="00A73992" w:rsidRDefault="00F63DF0">
      <w:pPr>
        <w:pStyle w:val="0DraftNormal6"/>
        <w:rPr>
          <w:rFonts w:ascii="Montserrat" w:eastAsia="MS Mincho" w:hAnsi="Montserrat"/>
          <w:color w:val="333399"/>
          <w:sz w:val="24"/>
          <w:szCs w:val="14"/>
        </w:rPr>
      </w:pPr>
    </w:p>
    <w:p w14:paraId="00DB8AB6" w14:textId="77777777" w:rsidR="00F63DF0" w:rsidRPr="00A73992" w:rsidRDefault="00A73992">
      <w:pPr>
        <w:pStyle w:val="0DraftNormal6"/>
        <w:rPr>
          <w:rFonts w:ascii="Montserrat" w:eastAsia="MS Mincho" w:hAnsi="Montserrat"/>
          <w:color w:val="333399"/>
          <w:sz w:val="24"/>
          <w:szCs w:val="14"/>
        </w:rPr>
      </w:pPr>
      <w:r w:rsidRPr="00A73992">
        <w:rPr>
          <w:rFonts w:ascii="Montserrat" w:eastAsia="MS Mincho" w:hAnsi="Montserrat"/>
          <w:color w:val="333399"/>
          <w:sz w:val="24"/>
          <w:szCs w:val="1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w:t>
      </w:r>
      <w:r w:rsidRPr="00A73992">
        <w:rPr>
          <w:rFonts w:ascii="Montserrat" w:eastAsia="MS Mincho" w:hAnsi="Montserrat"/>
          <w:color w:val="333399"/>
          <w:sz w:val="24"/>
          <w:szCs w:val="14"/>
        </w:rPr>
        <w:t xml:space="preserve">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14:paraId="01650BA3" w14:textId="77777777" w:rsidR="00F63DF0" w:rsidRPr="00A73992" w:rsidRDefault="00F63DF0">
      <w:pPr>
        <w:pStyle w:val="0DraftNormal6"/>
        <w:rPr>
          <w:rFonts w:ascii="Montserrat" w:eastAsia="MS Mincho" w:hAnsi="Montserrat"/>
          <w:color w:val="333399"/>
          <w:sz w:val="24"/>
          <w:szCs w:val="14"/>
        </w:rPr>
      </w:pPr>
    </w:p>
    <w:p w14:paraId="1C7C2EF0" w14:textId="77777777" w:rsidR="00F63DF0" w:rsidRPr="00A73992" w:rsidRDefault="00A73992">
      <w:pPr>
        <w:pStyle w:val="0DraftNormal6"/>
        <w:rPr>
          <w:rFonts w:ascii="Montserrat" w:eastAsia="MS Mincho" w:hAnsi="Montserrat"/>
          <w:color w:val="333399"/>
          <w:sz w:val="24"/>
          <w:szCs w:val="14"/>
        </w:rPr>
      </w:pPr>
      <w:r w:rsidRPr="00A73992">
        <w:rPr>
          <w:rFonts w:ascii="Montserrat" w:eastAsia="MS Mincho" w:hAnsi="Montserrat"/>
          <w:color w:val="333399"/>
          <w:sz w:val="24"/>
          <w:szCs w:val="1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14:paraId="632179A8" w14:textId="77777777" w:rsidR="00F63DF0" w:rsidRPr="00A73992" w:rsidRDefault="00F63DF0">
      <w:pPr>
        <w:pStyle w:val="0DraftNormal6"/>
        <w:rPr>
          <w:rFonts w:ascii="Montserrat" w:eastAsia="MS Mincho" w:hAnsi="Montserrat"/>
          <w:color w:val="333399"/>
          <w:sz w:val="24"/>
          <w:szCs w:val="14"/>
        </w:rPr>
      </w:pPr>
    </w:p>
    <w:p w14:paraId="164520C6" w14:textId="77777777" w:rsidR="00F63DF0" w:rsidRPr="00A73992" w:rsidRDefault="00A73992">
      <w:pPr>
        <w:pStyle w:val="0DraftNormal6"/>
        <w:rPr>
          <w:rFonts w:ascii="Montserrat" w:eastAsia="MS Mincho" w:hAnsi="Montserrat"/>
          <w:color w:val="333399"/>
          <w:sz w:val="24"/>
          <w:szCs w:val="14"/>
        </w:rPr>
      </w:pPr>
      <w:r w:rsidRPr="00A73992">
        <w:rPr>
          <w:rFonts w:ascii="Montserrat" w:eastAsia="MS Mincho" w:hAnsi="Montserrat"/>
          <w:color w:val="333399"/>
          <w:sz w:val="24"/>
          <w:szCs w:val="14"/>
        </w:rPr>
        <w:t>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w:t>
      </w:r>
      <w:r w:rsidRPr="00A73992">
        <w:rPr>
          <w:rFonts w:ascii="Montserrat" w:eastAsia="MS Mincho" w:hAnsi="Montserrat"/>
          <w:color w:val="333399"/>
          <w:sz w:val="24"/>
          <w:szCs w:val="14"/>
        </w:rPr>
        <w:t>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w:t>
      </w:r>
      <w:r w:rsidRPr="00A73992">
        <w:rPr>
          <w:rFonts w:ascii="Montserrat" w:eastAsia="MS Mincho" w:hAnsi="Montserrat"/>
          <w:color w:val="333399"/>
          <w:sz w:val="24"/>
          <w:szCs w:val="14"/>
        </w:rPr>
        <w:t xml:space="preserve">ould become her execution if she lost control. With Blaze at her heels, she stepped through the exile’s gate. Her personal ties to her past, her title, and her place in civilization were all stripped away, locked inside her mind. </w:t>
      </w:r>
    </w:p>
    <w:p w14:paraId="75071BF3" w14:textId="77777777" w:rsidR="00F63DF0" w:rsidRPr="00A73992" w:rsidRDefault="00F63DF0">
      <w:pPr>
        <w:pStyle w:val="0DraftNormal6"/>
        <w:rPr>
          <w:rFonts w:ascii="Montserrat" w:eastAsia="MS Mincho" w:hAnsi="Montserrat"/>
          <w:color w:val="333399"/>
          <w:sz w:val="24"/>
          <w:szCs w:val="14"/>
        </w:rPr>
      </w:pPr>
    </w:p>
    <w:p w14:paraId="2CC8392E" w14:textId="77777777" w:rsidR="00F63DF0" w:rsidRPr="00A73992" w:rsidRDefault="00A73992">
      <w:pPr>
        <w:pStyle w:val="0DraftNormal6"/>
        <w:rPr>
          <w:rFonts w:ascii="Montserrat" w:hAnsi="Montserrat"/>
          <w:sz w:val="24"/>
        </w:rPr>
      </w:pPr>
      <w:r w:rsidRPr="00A73992">
        <w:rPr>
          <w:rFonts w:ascii="Montserrat" w:hAnsi="Montserrat"/>
          <w:sz w:val="24"/>
        </w:rPr>
        <w:t xml:space="preserve">Only after Phoenix rose from the dead, following her execution, did anyone believe her story. By this time, the demon had jumped from her lover’s body—now a twin of her own—and could well be in anyone.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w:t>
      </w:r>
      <w:r w:rsidRPr="00A73992">
        <w:rPr>
          <w:rFonts w:ascii="Montserrat" w:hAnsi="Montserrat"/>
          <w:sz w:val="24"/>
        </w:rPr>
        <w:t xml:space="preserve">knew every thought that formed in Phoenix’s head. Even Phoenix was vulnerable to her possession, for in fact her nemesis had practiced the art on her for years. It was only a matter of time before her nemesis found a way to neutralize her phoenix gifts and Phoenix was caught off guard, and killed by a stranger on the street, or a friend in her own bed. </w:t>
      </w:r>
    </w:p>
    <w:p w14:paraId="184675F3" w14:textId="77777777" w:rsidR="00F63DF0" w:rsidRPr="00A73992" w:rsidRDefault="00F63DF0">
      <w:pPr>
        <w:pStyle w:val="0DraftNormal6"/>
        <w:rPr>
          <w:rFonts w:ascii="Montserrat" w:hAnsi="Montserrat"/>
          <w:sz w:val="24"/>
        </w:rPr>
      </w:pPr>
    </w:p>
    <w:p w14:paraId="6227B5C1" w14:textId="77777777" w:rsidR="00F63DF0" w:rsidRPr="00A73992" w:rsidRDefault="00A73992">
      <w:pPr>
        <w:pStyle w:val="0DraftNormal6"/>
        <w:rPr>
          <w:rFonts w:ascii="Montserrat" w:hAnsi="Montserrat"/>
          <w:sz w:val="24"/>
        </w:rPr>
      </w:pPr>
      <w:r w:rsidRPr="00A73992">
        <w:rPr>
          <w:rFonts w:ascii="Montserrat" w:hAnsi="Montserrat"/>
          <w:sz w:val="24"/>
        </w:rPr>
        <w:t>At least someone was thinking. Dragon reviewed the information he had, and devised a simple defense against possession—mirrored sunglasses—and placed Phoenix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Phoen</w:t>
      </w:r>
      <w:r w:rsidRPr="00A73992">
        <w:rPr>
          <w:rFonts w:ascii="Montserrat" w:hAnsi="Montserrat"/>
          <w:sz w:val="24"/>
        </w:rPr>
        <w:t xml:space="preserve">ix,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14:paraId="28749C15" w14:textId="77777777" w:rsidR="00F63DF0" w:rsidRPr="00A73992" w:rsidRDefault="00F63DF0">
      <w:pPr>
        <w:pStyle w:val="0DraftNormal6"/>
        <w:rPr>
          <w:rFonts w:ascii="Montserrat" w:hAnsi="Montserrat"/>
          <w:sz w:val="24"/>
        </w:rPr>
      </w:pPr>
    </w:p>
    <w:p w14:paraId="1C94ABD8" w14:textId="77777777" w:rsidR="00F63DF0" w:rsidRPr="00A73992" w:rsidRDefault="00A73992">
      <w:pPr>
        <w:pStyle w:val="0DraftNormal6"/>
        <w:rPr>
          <w:rFonts w:ascii="Montserrat" w:hAnsi="Montserrat"/>
          <w:sz w:val="24"/>
        </w:rPr>
      </w:pPr>
      <w:r w:rsidRPr="00A73992">
        <w:rPr>
          <w:rFonts w:ascii="Montserrat" w:hAnsi="Montserrat"/>
          <w:sz w:val="24"/>
        </w:rPr>
        <w:t>Other people have a way of teaching you more about yourself. Fox established quickly that some of Phoenix’s abilities were innate to her design. Living now in a copy of her own brain, she discovered that it was ridiculously easy to become male. For reasons Dragon insisted on, Fox and Phoenix were locked in together. With nothing better to do, Fox’s thoughts had turned to sexual diversion. Phoenix had been a bit disturbed at being stroked and caressed by a copy of herself, even knowing that it was Fox in tha</w:t>
      </w:r>
      <w:r w:rsidRPr="00A73992">
        <w:rPr>
          <w:rFonts w:ascii="Montserrat" w:hAnsi="Montserrat"/>
          <w:sz w:val="24"/>
        </w:rPr>
        <w:t>t body. Fox had joked that perhaps she would be more comfortable with a male version of herself, when the change occurred. That provided a bit of distraction as Phoenix related how that reflex had troubled her as a child. Fox’s interest in her did not fade, and Phoenix was sorely tempted by him. Just when she thought it would finally happen, she was ripped out of his arms and into her twin’s place. Dusk had bedded down with a stranger when she noticed what Phoenix and Fox were up to. Out of sheer spite, she</w:t>
      </w:r>
      <w:r w:rsidRPr="00A73992">
        <w:rPr>
          <w:rFonts w:ascii="Montserrat" w:hAnsi="Montserrat"/>
          <w:sz w:val="24"/>
        </w:rPr>
        <w:t xml:space="preserv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w:t>
      </w:r>
      <w:r w:rsidRPr="00A73992">
        <w:rPr>
          <w:rFonts w:ascii="Montserrat" w:hAnsi="Montserrat"/>
          <w:sz w:val="24"/>
        </w:rPr>
        <w:t xml:space="preserve">ing them. She then switched places again, leaving Phoenix to deal with the aftermath of that announcement. </w:t>
      </w:r>
    </w:p>
    <w:p w14:paraId="0E914B9F" w14:textId="77777777" w:rsidR="00F63DF0" w:rsidRPr="00A73992" w:rsidRDefault="00F63DF0">
      <w:pPr>
        <w:pStyle w:val="0DraftNormal6"/>
        <w:rPr>
          <w:rFonts w:ascii="Montserrat" w:hAnsi="Montserrat"/>
          <w:sz w:val="24"/>
        </w:rPr>
      </w:pPr>
    </w:p>
    <w:p w14:paraId="770ED78B" w14:textId="77777777" w:rsidR="00F63DF0" w:rsidRPr="00A73992" w:rsidRDefault="00A73992">
      <w:pPr>
        <w:pStyle w:val="0DraftNormal6"/>
        <w:rPr>
          <w:rFonts w:ascii="Montserrat" w:hAnsi="Montserrat"/>
          <w:sz w:val="24"/>
        </w:rPr>
      </w:pPr>
      <w:r w:rsidRPr="00A73992">
        <w:rPr>
          <w:rFonts w:ascii="Montserrat" w:hAnsi="Montserrat"/>
          <w:sz w:val="24"/>
        </w:rPr>
        <w:t xml:space="preserve">The demon’s scent was picked up for a brief period when it attempted to seize her mother. Eclipsed by possession, her mother suddenly regained contact with her submerged identity as the dragon and threw the demon off by asserting her true form. The demon leapt to a new host and tried to flee, pursued by the dragon, losing him by running into a crowd and jumping from body to body during the stampede that resulted from the dragon’s appearance. </w:t>
      </w:r>
    </w:p>
    <w:p w14:paraId="0F6FE5F6" w14:textId="77777777" w:rsidR="00F63DF0" w:rsidRPr="00A73992" w:rsidRDefault="00F63DF0">
      <w:pPr>
        <w:pStyle w:val="0DraftNormal6"/>
        <w:rPr>
          <w:rFonts w:ascii="Montserrat" w:hAnsi="Montserrat"/>
          <w:sz w:val="24"/>
        </w:rPr>
      </w:pPr>
    </w:p>
    <w:p w14:paraId="52D5C896" w14:textId="77777777" w:rsidR="00F63DF0" w:rsidRPr="00A73992" w:rsidRDefault="00A73992">
      <w:pPr>
        <w:pStyle w:val="0DraftNormal6"/>
        <w:rPr>
          <w:rFonts w:ascii="Montserrat" w:hAnsi="Montserrat"/>
          <w:sz w:val="24"/>
        </w:rPr>
      </w:pPr>
      <w:r w:rsidRPr="00A73992">
        <w:rPr>
          <w:rFonts w:ascii="Montserrat" w:hAnsi="Montserrat"/>
          <w:sz w:val="24"/>
        </w:rPr>
        <w:t>In the process of asserting its true form, the dragon ceased to be her mother, his awakening triggered her passing into Ash, who had to inform Phoenix that, for all intents and purposes, her mother was dead. Learning that her mother and Ash had been two incarnations of the same person, Phoenix recoiled from Ash, unable to bear the truth linking the two loves of her life. On the other hand, she confronted the boy she had been growing to love, who was now her twin. Her older sisters tried to help reconcile he</w:t>
      </w:r>
      <w:r w:rsidRPr="00A73992">
        <w:rPr>
          <w:rFonts w:ascii="Montserrat" w:hAnsi="Montserrat"/>
          <w:sz w:val="24"/>
        </w:rPr>
        <w:t xml:space="preserve">r to her mate’s transformation, citing their own relationship and legacy. By that reasoning, she retorted, she ought to continue pursuing Ash, since he was, despite everything, the one person she could imagine as her soul mate. Unfortunately, she could not look at him without seeing her mother in him, and her mind could not deal with the conflicting emotions she felt. Unable to cope, she fled. Ash, shadowed by the demon, pursued her. </w:t>
      </w:r>
    </w:p>
    <w:p w14:paraId="6E7D0180" w14:textId="77777777" w:rsidR="00F63DF0" w:rsidRPr="00A73992" w:rsidRDefault="00F63DF0">
      <w:pPr>
        <w:pStyle w:val="0DraftNormal6"/>
        <w:rPr>
          <w:rFonts w:ascii="Montserrat" w:hAnsi="Montserrat"/>
          <w:sz w:val="24"/>
        </w:rPr>
      </w:pPr>
    </w:p>
    <w:p w14:paraId="4CAF71A0" w14:textId="77777777" w:rsidR="00F63DF0" w:rsidRPr="00A73992" w:rsidRDefault="00A73992">
      <w:pPr>
        <w:pStyle w:val="0DraftNormal6"/>
        <w:rPr>
          <w:rFonts w:ascii="Montserrat" w:hAnsi="Montserrat"/>
          <w:sz w:val="24"/>
        </w:rPr>
      </w:pPr>
      <w:r w:rsidRPr="00A73992">
        <w:rPr>
          <w:rFonts w:ascii="Montserrat" w:hAnsi="Montserrat"/>
          <w:sz w:val="24"/>
        </w:rPr>
        <w:t>Part IV</w:t>
      </w:r>
      <w:r w:rsidRPr="00A73992">
        <w:rPr>
          <w:rFonts w:ascii="Montserrat" w:hAnsi="Montserrat"/>
          <w:sz w:val="24"/>
        </w:rPr>
        <w:tab/>
      </w:r>
      <w:r w:rsidRPr="00A73992">
        <w:rPr>
          <w:rFonts w:ascii="Montserrat" w:hAnsi="Montserrat"/>
          <w:sz w:val="24"/>
        </w:rPr>
        <w:tab/>
        <w:t>Crisis-Climax</w:t>
      </w:r>
    </w:p>
    <w:p w14:paraId="01A6F726" w14:textId="77777777" w:rsidR="00F63DF0" w:rsidRPr="00A73992" w:rsidRDefault="00F63DF0">
      <w:pPr>
        <w:pStyle w:val="0DraftNormal6"/>
        <w:rPr>
          <w:rFonts w:ascii="Montserrat" w:hAnsi="Montserrat"/>
          <w:sz w:val="24"/>
        </w:rPr>
      </w:pPr>
    </w:p>
    <w:p w14:paraId="7D640F1E" w14:textId="77777777" w:rsidR="00F63DF0" w:rsidRPr="00A73992" w:rsidRDefault="00A73992">
      <w:pPr>
        <w:pStyle w:val="0DraftNormal6"/>
        <w:rPr>
          <w:rFonts w:ascii="Montserrat" w:hAnsi="Montserrat"/>
          <w:sz w:val="24"/>
        </w:rPr>
      </w:pPr>
      <w:r w:rsidRPr="00A73992">
        <w:rPr>
          <w:rFonts w:ascii="Montserrat" w:eastAsia="MS Mincho" w:hAnsi="Montserrat"/>
          <w:sz w:val="24"/>
        </w:rPr>
        <w:t xml:space="preserve">After the catastrophe that had unfolded in Phoenix Gate, Phoenix returned to the country to seek out the trail of her true antagonists. </w:t>
      </w:r>
      <w:r w:rsidRPr="00A73992">
        <w:rPr>
          <w:rFonts w:ascii="Montserrat" w:hAnsi="Montserrat"/>
          <w:sz w:val="24"/>
        </w:rPr>
        <w:t xml:space="preserve">Phoenix traveled back to the place where her nightmare had begun, hoping to find some clue as to the identity and whereabouts of the men who abducted her as a child, intending to track them down and make them pay for setting in motion the ruin of her life. </w:t>
      </w:r>
      <w:r w:rsidRPr="00A73992">
        <w:rPr>
          <w:rFonts w:ascii="Montserrat" w:eastAsia="MS Mincho" w:hAnsi="Montserrat"/>
          <w:sz w:val="24"/>
          <w:szCs w:val="14"/>
        </w:rPr>
        <w:t xml:space="preserve">She did not have the slightest suspicion that the enemies she sought would come to her, once she returned to confront the scene of her childhood nightmare. </w:t>
      </w:r>
      <w:r w:rsidRPr="00A73992">
        <w:rPr>
          <w:rFonts w:ascii="Montserrat" w:hAnsi="Montserrat"/>
          <w:sz w:val="24"/>
        </w:rPr>
        <w:t>From her past confidences, and through her mother’s memories, Ash was able to deduce her intentions and try to head her off. Unfortunately, the demon had also figured out what she was up to, and set about arranging a trap. The demon had little concern for the men she sought, but they would serve to fulfill the demon’s own desire for true resurrection. Ash had not been a fool, having summoned heavy reinforcements before entering the haunted domain to intercept Phoenix. The demon was not surprised to find tha</w:t>
      </w:r>
      <w:r w:rsidRPr="00A73992">
        <w:rPr>
          <w:rFonts w:ascii="Montserrat" w:hAnsi="Montserrat"/>
          <w:sz w:val="24"/>
        </w:rPr>
        <w:t xml:space="preserve">t the cabal had also been preparing for this opportunity, massing legions of demons and undead in the vast, buried ruins of Dream Gate. Ash was captured, and subdued by the demon when he arrived ahead of Phoenix. </w:t>
      </w:r>
    </w:p>
    <w:p w14:paraId="02A4F973" w14:textId="77777777" w:rsidR="00F63DF0" w:rsidRPr="00A73992" w:rsidRDefault="00F63DF0">
      <w:pPr>
        <w:pStyle w:val="0DraftNormal6"/>
        <w:rPr>
          <w:rFonts w:ascii="Montserrat" w:hAnsi="Montserrat"/>
          <w:sz w:val="24"/>
        </w:rPr>
      </w:pPr>
    </w:p>
    <w:p w14:paraId="0E02600F" w14:textId="77777777" w:rsidR="00F63DF0" w:rsidRPr="00A73992" w:rsidRDefault="00A73992">
      <w:pPr>
        <w:pStyle w:val="0DraftNormal6"/>
        <w:rPr>
          <w:rFonts w:ascii="Montserrat" w:eastAsia="MS Mincho" w:hAnsi="Montserrat"/>
          <w:sz w:val="24"/>
          <w:szCs w:val="14"/>
        </w:rPr>
      </w:pPr>
      <w:r w:rsidRPr="00A73992">
        <w:rPr>
          <w:rFonts w:ascii="Montserrat" w:eastAsia="MS Mincho" w:hAnsi="Montserrat"/>
          <w:sz w:val="24"/>
          <w:szCs w:val="14"/>
        </w:rPr>
        <w:t>One evening, Phoenix was diverted from her contemplations when a gathering of locals and soldiers at an inn recognized her. They challenged her to go into the ruins and try to clean out the demons and undead rumored to have infested the catacombs buried under the temples, mansion and fortifications. She accepted the dare, remembering her previous expedition, and reminding herself of her purpose in Dream Gate. She was approached by one of the witnesses to her assumption to the title of the Phoenix Coast, pre</w:t>
      </w:r>
      <w:r w:rsidRPr="00A73992">
        <w:rPr>
          <w:rFonts w:ascii="Montserrat" w:eastAsia="MS Mincho" w:hAnsi="Montserrat"/>
          <w:sz w:val="24"/>
          <w:szCs w:val="14"/>
        </w:rPr>
        <w:t>viously an abandoned land holding. She was taken aside by the man, an agent of her regent, the mysterious Wolf. In truth, an agent of the imperial court set to watch over the administration of her house. He was intrigued by the extraordinary family resemblance within the imperial family, and the irony of her situation. He allowed her to pump him for information regarding the Dream Gate Massacre and the ruins north of that city. Late in the morning hours, drunk and playing the signet ring she had found in th</w:t>
      </w:r>
      <w:r w:rsidRPr="00A73992">
        <w:rPr>
          <w:rFonts w:ascii="Montserrat" w:eastAsia="MS Mincho" w:hAnsi="Montserrat"/>
          <w:sz w:val="24"/>
          <w:szCs w:val="14"/>
        </w:rPr>
        <w:t>e ruins as a bet in a hand of keys, he abruptly folded and told her of the legacy she had inherited. The man was still astonished by the fact that she had been awarded official claim to the title. According to him, there were a few important aspects of the legacy she had inherited she had not been informed of. While the cities of Dream Gate and Phoenix Gate both resided in her domain, the true seat of her title was the forgotten city now known as the Death Gate Ruins. The bravest of men hesitated to even sp</w:t>
      </w:r>
      <w:r w:rsidRPr="00A73992">
        <w:rPr>
          <w:rFonts w:ascii="Montserrat" w:eastAsia="MS Mincho" w:hAnsi="Montserrat"/>
          <w:sz w:val="24"/>
          <w:szCs w:val="14"/>
        </w:rPr>
        <w:t>eak its name, so naturally the man was impressed that a slip of a girl like herself had succeeded in penetrating the heart of the ruins and emerging in possession of the domain’s seal, the signet ring Phoenix had found during her trials. All she had left to do, to secure her claim to the title that had been bestowed on her, was physically claim the mansion as her residence.</w:t>
      </w:r>
    </w:p>
    <w:p w14:paraId="0C2BEA88" w14:textId="77777777" w:rsidR="00F63DF0" w:rsidRPr="00A73992" w:rsidRDefault="00F63DF0">
      <w:pPr>
        <w:pStyle w:val="0DraftNormal6"/>
        <w:rPr>
          <w:rFonts w:ascii="Montserrat" w:eastAsia="MS Mincho" w:hAnsi="Montserrat"/>
          <w:sz w:val="24"/>
          <w:szCs w:val="14"/>
        </w:rPr>
      </w:pPr>
    </w:p>
    <w:p w14:paraId="0BD12E0A" w14:textId="77777777" w:rsidR="00F63DF0" w:rsidRPr="00A73992" w:rsidRDefault="00A73992">
      <w:pPr>
        <w:pStyle w:val="0DraftNormal6"/>
        <w:rPr>
          <w:rFonts w:ascii="Montserrat" w:eastAsia="MS Mincho" w:hAnsi="Montserrat"/>
          <w:sz w:val="24"/>
          <w:szCs w:val="14"/>
        </w:rPr>
      </w:pPr>
      <w:r w:rsidRPr="00A73992">
        <w:rPr>
          <w:rFonts w:ascii="Montserrat" w:eastAsia="MS Mincho" w:hAnsi="Montserrat"/>
          <w:sz w:val="24"/>
          <w:szCs w:val="14"/>
        </w:rPr>
        <w:t>She woke the next day freshly motivated by the story of the legacy to confront the pain of the past. She announced her plans to visit the ruins. She recruited a party to accompany her for the mission, a group of stalwart and adventurous souls who cheered the announcement, many of them full initiates who had been tested amid the ruins. She welcomed their enthusiasm, even knowing that most of them volunteered with greed and larceny in their hearts. The ruins, long considered haunted, had been viewed as damned</w:t>
      </w:r>
      <w:r w:rsidRPr="00A73992">
        <w:rPr>
          <w:rFonts w:ascii="Montserrat" w:eastAsia="MS Mincho" w:hAnsi="Montserrat"/>
          <w:sz w:val="24"/>
          <w:szCs w:val="14"/>
        </w:rPr>
        <w:t xml:space="preserve"> after the Dream Gate Massacres. The prospect of the Paladin of the Phoenix, and lord of the domain, leading a foray perhaps implied some amount of protection for their minds and souls. 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w:t>
      </w:r>
      <w:r w:rsidRPr="00A73992">
        <w:rPr>
          <w:rFonts w:ascii="Montserrat" w:eastAsia="MS Mincho" w:hAnsi="Montserrat"/>
          <w:sz w:val="24"/>
          <w:szCs w:val="14"/>
        </w:rPr>
        <w:t xml:space="preserve"> before the gates of the mansion itself. Once again, Phoenix returned to the scene of the crime. She wished she had Ash or her friends there with her so bad she could taste it.</w:t>
      </w:r>
    </w:p>
    <w:p w14:paraId="72DFE5CF" w14:textId="77777777" w:rsidR="00F63DF0" w:rsidRPr="00A73992" w:rsidRDefault="00F63DF0">
      <w:pPr>
        <w:pStyle w:val="0DraftNormal6"/>
        <w:rPr>
          <w:rFonts w:ascii="Montserrat" w:eastAsia="MS Mincho" w:hAnsi="Montserrat"/>
          <w:sz w:val="24"/>
          <w:szCs w:val="14"/>
        </w:rPr>
      </w:pPr>
    </w:p>
    <w:p w14:paraId="12802E8A" w14:textId="77777777" w:rsidR="00F63DF0" w:rsidRPr="00A73992" w:rsidRDefault="00A73992">
      <w:pPr>
        <w:pStyle w:val="0DraftNormal6"/>
        <w:rPr>
          <w:rFonts w:ascii="Montserrat" w:eastAsia="MS Mincho" w:hAnsi="Montserrat"/>
          <w:sz w:val="24"/>
          <w:szCs w:val="14"/>
        </w:rPr>
      </w:pPr>
      <w:r w:rsidRPr="00A73992">
        <w:rPr>
          <w:rFonts w:ascii="Montserrat" w:hAnsi="Montserrat"/>
          <w:sz w:val="24"/>
        </w:rPr>
        <w:t xml:space="preserve">Phoenix was lured into the heart of the trap well ahead of the arrival of Ash’s reinforcements. </w:t>
      </w:r>
      <w:r w:rsidRPr="00A73992">
        <w:rPr>
          <w:rFonts w:ascii="Montserrat" w:eastAsia="MS Mincho" w:hAnsi="Montserrat"/>
          <w:sz w:val="24"/>
          <w:szCs w:val="14"/>
        </w:rPr>
        <w:t xml:space="preserve">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Phoenix and her party found a safe spot to camp through the night, offering her the safety and privacy to bathe. Disturbed to have found that the unused bulk of the sanctuary had been overrun by the dead and the damned, such that </w:t>
      </w:r>
      <w:r w:rsidRPr="00A73992">
        <w:rPr>
          <w:rFonts w:ascii="Montserrat" w:eastAsia="MS Mincho" w:hAnsi="Montserrat"/>
          <w:sz w:val="24"/>
          <w:szCs w:val="14"/>
        </w:rPr>
        <w:t xml:space="preserve">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w:t>
      </w:r>
    </w:p>
    <w:p w14:paraId="5A860CD1" w14:textId="77777777" w:rsidR="00F63DF0" w:rsidRPr="00A73992" w:rsidRDefault="00F63DF0">
      <w:pPr>
        <w:pStyle w:val="0DraftNormal6"/>
        <w:rPr>
          <w:rFonts w:ascii="Montserrat" w:eastAsia="MS Mincho" w:hAnsi="Montserrat"/>
          <w:sz w:val="24"/>
          <w:szCs w:val="14"/>
        </w:rPr>
      </w:pPr>
    </w:p>
    <w:p w14:paraId="63A69FF7" w14:textId="77777777" w:rsidR="00F63DF0" w:rsidRPr="00A73992" w:rsidRDefault="00A73992">
      <w:pPr>
        <w:pStyle w:val="0DraftNormal6"/>
        <w:rPr>
          <w:rFonts w:ascii="Montserrat" w:eastAsia="MS Mincho" w:hAnsi="Montserrat"/>
          <w:sz w:val="24"/>
          <w:szCs w:val="14"/>
        </w:rPr>
      </w:pPr>
      <w:r w:rsidRPr="00A73992">
        <w:rPr>
          <w:rFonts w:ascii="Montserrat" w:hAnsi="Montserrat"/>
          <w:sz w:val="24"/>
        </w:rPr>
        <w:t xml:space="preserve">During her journey, Phoenix had had time to reflect upon her feelings for Ash, and greeted his appearance gratefully, falling completely for the demon’s ruse. </w:t>
      </w:r>
      <w:r w:rsidRPr="00A73992">
        <w:rPr>
          <w:rFonts w:ascii="Montserrat" w:eastAsia="MS Mincho" w:hAnsi="Montserrat"/>
          <w:sz w:val="24"/>
          <w:szCs w:val="14"/>
        </w:rPr>
        <w:t xml:space="preserve">She had not expected to confront him, but he was the one person who could have guessed her intentions. Having had time to ponder many things since their last confrontation, she was rather pleased to see him. </w:t>
      </w:r>
      <w:r w:rsidRPr="00A73992">
        <w:rPr>
          <w:rFonts w:ascii="Montserrat" w:hAnsi="Montserrat"/>
          <w:sz w:val="24"/>
        </w:rPr>
        <w:t xml:space="preserve">Her desire encouraged her to drop her guard, and after a long awaited intimacy, when she was at her most vulnerable, the demon struck. </w:t>
      </w:r>
      <w:r w:rsidRPr="00A73992">
        <w:rPr>
          <w:rFonts w:ascii="Montserrat" w:eastAsia="MS Mincho" w:hAnsi="Montserrat"/>
          <w:sz w:val="24"/>
          <w:szCs w:val="14"/>
        </w:rPr>
        <w:t>It was a swift and subtle change. Phoenix had needed no warning, the tension that settled into his body, and the simple fact that he had become unreadable, alerted her to the danger. Instantly she was in motion. She found herself immediately engaged by the men who had slipped in behind him. In a way she was grateful to be set upon by these minions, for against them there was no danger she would hesitate. Nor was she surprised when Thorn himself stepped out of the shadows to watch it  all. Ash was still fres</w:t>
      </w:r>
      <w:r w:rsidRPr="00A73992">
        <w:rPr>
          <w:rFonts w:ascii="Montserrat" w:eastAsia="MS Mincho" w:hAnsi="Montserrat"/>
          <w:sz w:val="24"/>
          <w:szCs w:val="14"/>
        </w:rPr>
        <w:t>h and alert when she dropped the last of his men, and for a moment, she thought she had a chance. The way he looked at her nude form summoned a flood of memories.</w:t>
      </w:r>
    </w:p>
    <w:p w14:paraId="0A53B21B" w14:textId="77777777" w:rsidR="00F63DF0" w:rsidRPr="00A73992" w:rsidRDefault="00F63DF0">
      <w:pPr>
        <w:pStyle w:val="0DraftNormal6"/>
        <w:rPr>
          <w:rFonts w:ascii="Montserrat" w:eastAsia="MS Mincho" w:hAnsi="Montserrat"/>
          <w:sz w:val="24"/>
          <w:szCs w:val="14"/>
        </w:rPr>
      </w:pPr>
    </w:p>
    <w:p w14:paraId="47E47473" w14:textId="77777777" w:rsidR="00F63DF0" w:rsidRPr="00A73992" w:rsidRDefault="00A73992">
      <w:pPr>
        <w:pStyle w:val="0DraftNormal6"/>
        <w:rPr>
          <w:rFonts w:ascii="Montserrat" w:eastAsia="MS Mincho" w:hAnsi="Montserrat"/>
          <w:sz w:val="24"/>
          <w:szCs w:val="14"/>
        </w:rPr>
      </w:pPr>
      <w:r w:rsidRPr="00A73992">
        <w:rPr>
          <w:rFonts w:ascii="Montserrat" w:eastAsia="MS Mincho" w:hAnsi="Montserrat"/>
          <w:sz w:val="24"/>
          <w:szCs w:val="14"/>
        </w:rPr>
        <w:t>There, naked and alone, she finally confronted her childhood demons. For one blissful moment, the demon allowed Ash to come forward. He pulled her into his embrace and held her for a moment, and then he began to explain. He had been helpless to prevent her capture, and was thankful that had been used only for that, and not to kill her. His understanding of the situation had suggested her nemesis would have killed her on sight. Then the demon seized control and taunted her, if she wanted, she could try to fi</w:t>
      </w:r>
      <w:r w:rsidRPr="00A73992">
        <w:rPr>
          <w:rFonts w:ascii="Montserrat" w:eastAsia="MS Mincho" w:hAnsi="Montserrat"/>
          <w:sz w:val="24"/>
          <w:szCs w:val="14"/>
        </w:rPr>
        <w:t xml:space="preserve">ght for her freedom. But of course, she would have to kill Ash to stop the demon inside him. he had bound her as effectively as if he had taken possession of her. The intensity built as Phoenix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w:t>
      </w:r>
    </w:p>
    <w:p w14:paraId="225433ED" w14:textId="77777777" w:rsidR="00F63DF0" w:rsidRPr="00A73992" w:rsidRDefault="00F63DF0">
      <w:pPr>
        <w:pStyle w:val="0DraftNormal6"/>
        <w:rPr>
          <w:rFonts w:ascii="Montserrat" w:eastAsia="MS Mincho" w:hAnsi="Montserrat"/>
          <w:sz w:val="24"/>
          <w:szCs w:val="14"/>
        </w:rPr>
      </w:pPr>
    </w:p>
    <w:p w14:paraId="1358BDE7" w14:textId="77777777" w:rsidR="00F63DF0" w:rsidRPr="00A73992" w:rsidRDefault="00A73992">
      <w:pPr>
        <w:pStyle w:val="0DraftNormal6"/>
        <w:rPr>
          <w:rFonts w:ascii="Montserrat" w:eastAsia="MS Mincho" w:hAnsi="Montserrat"/>
          <w:sz w:val="24"/>
          <w:szCs w:val="14"/>
        </w:rPr>
      </w:pPr>
      <w:r w:rsidRPr="00A73992">
        <w:rPr>
          <w:rFonts w:ascii="Montserrat" w:eastAsia="MS Mincho" w:hAnsi="Montserrat"/>
          <w:sz w:val="24"/>
          <w:szCs w:val="14"/>
        </w:rPr>
        <w:t xml:space="preserve">Thorn and his minions were guarding the baths where she had been incapacitated, preventing her party from coming to her rescue. For a moment, it confused her to find her attention drawn more to Thorn than her nemesis. Then he spoke and it hit her like a hammer. She was seven years old again, confronting the betrayal of her mentor. She had never seen it before, but there were little mannerisms. Two men who had been trusted teachers, one unspeakable entity possessing both. She was not surprised to be hearing </w:t>
      </w:r>
      <w:r w:rsidRPr="00A73992">
        <w:rPr>
          <w:rFonts w:ascii="Montserrat" w:eastAsia="MS Mincho" w:hAnsi="Montserrat"/>
          <w:sz w:val="24"/>
          <w:szCs w:val="14"/>
        </w:rPr>
        <w:t xml:space="preserve">the same monologue again. The difference, this time around, was that she was physically capable of putting up a fight. Given their common regenerative gift, an all out fight between them would be unbelievably brutal, and she still did not know what it took kill a demon. Particularly one who was inhabited a dragon. She felt no restraint against lashing out at him to find out. Fortunately, for him at least, death had not limited the effectiveness of his companions. </w:t>
      </w:r>
    </w:p>
    <w:p w14:paraId="4E7A003D" w14:textId="77777777" w:rsidR="00F63DF0" w:rsidRPr="00A73992" w:rsidRDefault="00F63DF0">
      <w:pPr>
        <w:pStyle w:val="0DraftNormal6"/>
        <w:rPr>
          <w:rFonts w:ascii="Montserrat" w:eastAsia="MS Mincho" w:hAnsi="Montserrat"/>
          <w:sz w:val="24"/>
          <w:szCs w:val="14"/>
        </w:rPr>
      </w:pPr>
    </w:p>
    <w:p w14:paraId="3967FC47" w14:textId="77777777" w:rsidR="00F63DF0" w:rsidRPr="00A73992" w:rsidRDefault="00A73992">
      <w:pPr>
        <w:pStyle w:val="0DraftNormal6"/>
        <w:rPr>
          <w:rFonts w:ascii="Montserrat" w:hAnsi="Montserrat"/>
          <w:sz w:val="24"/>
        </w:rPr>
      </w:pPr>
      <w:r w:rsidRPr="00A73992">
        <w:rPr>
          <w:rFonts w:ascii="Montserrat" w:eastAsia="MS Mincho" w:hAnsi="Montserrat"/>
          <w:sz w:val="24"/>
          <w:szCs w:val="14"/>
        </w:rPr>
        <w:t xml:space="preserve">Inevitably, they managed to immobilize and subdue her. </w:t>
      </w:r>
      <w:r w:rsidRPr="00A73992">
        <w:rPr>
          <w:rFonts w:ascii="Montserrat" w:hAnsi="Montserrat"/>
          <w:sz w:val="24"/>
        </w:rPr>
        <w:t xml:space="preserve">After beating her down, and shattering her defenses, the demon took true possession of Phoenix. Ash was subdued the instant the demon passed from him to Phoenix, and forced to watch as the cabal emerged and began the ceremony to resurrect the god of death and destruction. </w:t>
      </w:r>
      <w:r w:rsidRPr="00A73992">
        <w:rPr>
          <w:rFonts w:ascii="Montserrat" w:eastAsia="MS Mincho" w:hAnsi="Montserrat"/>
          <w:sz w:val="24"/>
          <w:szCs w:val="14"/>
        </w:rPr>
        <w:t xml:space="preserve">She had no doubt that whatever awaited her now was much worse than death. </w:t>
      </w:r>
      <w:r w:rsidRPr="00A73992">
        <w:rPr>
          <w:rFonts w:ascii="Montserrat" w:hAnsi="Montserrat"/>
          <w:sz w:val="24"/>
        </w:rPr>
        <w:t xml:space="preserve">From a superior position, the demon was finally successful in warping Phoenix and enslaving her to his will. She was a willing sacrifice by the time it was sucked into her depths to join its soul in the coming resurrection. Ash watched helplessly as the woman he loved was butchered, as the sacrifice to resurrect the god. </w:t>
      </w:r>
    </w:p>
    <w:p w14:paraId="6545FAA5" w14:textId="77777777" w:rsidR="00F63DF0" w:rsidRPr="00A73992" w:rsidRDefault="00F63DF0">
      <w:pPr>
        <w:pStyle w:val="0DraftNormal6"/>
        <w:rPr>
          <w:rFonts w:ascii="Montserrat" w:hAnsi="Montserrat"/>
          <w:sz w:val="24"/>
        </w:rPr>
      </w:pPr>
    </w:p>
    <w:p w14:paraId="48AD7763" w14:textId="77777777" w:rsidR="00F63DF0" w:rsidRPr="00A73992" w:rsidRDefault="00A73992">
      <w:pPr>
        <w:pStyle w:val="0DraftNormal6"/>
        <w:rPr>
          <w:rFonts w:ascii="Montserrat" w:hAnsi="Montserrat"/>
          <w:sz w:val="24"/>
        </w:rPr>
      </w:pPr>
      <w:r w:rsidRPr="00A73992">
        <w:rPr>
          <w:rFonts w:ascii="Montserrat" w:hAnsi="Montserrat"/>
          <w:sz w:val="24"/>
        </w:rPr>
        <w:t xml:space="preserve">The dragon, summoned the instant Ash first fell under the demon’s sway, finally arrived at the ruins. </w:t>
      </w:r>
    </w:p>
    <w:p w14:paraId="41C9FCF0" w14:textId="77777777" w:rsidR="00F63DF0" w:rsidRPr="00A73992" w:rsidRDefault="00F63DF0">
      <w:pPr>
        <w:pStyle w:val="0DraftNormal6"/>
        <w:rPr>
          <w:rFonts w:ascii="Montserrat" w:hAnsi="Montserrat"/>
          <w:sz w:val="24"/>
        </w:rPr>
      </w:pPr>
    </w:p>
    <w:p w14:paraId="7CF95335" w14:textId="77777777" w:rsidR="00F63DF0" w:rsidRPr="00A73992" w:rsidRDefault="00A73992">
      <w:pPr>
        <w:pStyle w:val="0DraftNormal6"/>
        <w:rPr>
          <w:rFonts w:ascii="Montserrat" w:eastAsia="MS Mincho" w:hAnsi="Montserrat"/>
          <w:sz w:val="24"/>
          <w:szCs w:val="14"/>
        </w:rPr>
      </w:pPr>
      <w:r w:rsidRPr="00A73992">
        <w:rPr>
          <w:rFonts w:ascii="Montserrat" w:hAnsi="Montserrat"/>
          <w:sz w:val="24"/>
        </w:rPr>
        <w:t xml:space="preserve">Even though she resurrected true to her name, it was obvious that she was no longer herself. </w:t>
      </w:r>
      <w:r w:rsidRPr="00A73992">
        <w:rPr>
          <w:rFonts w:ascii="Montserrat" w:eastAsia="MS Mincho" w:hAnsi="Montserrat"/>
          <w:sz w:val="24"/>
          <w:szCs w:val="14"/>
        </w:rPr>
        <w:t xml:space="preserve">Phoenix was surprised to find herself alive, back in the private bath where she had been captured. Phoenix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Phoenix stumbled upon the central pool, emerging </w:t>
      </w:r>
      <w:r w:rsidRPr="00A73992">
        <w:rPr>
          <w:rFonts w:ascii="Montserrat" w:eastAsia="MS Mincho" w:hAnsi="Montserrat"/>
          <w:sz w:val="24"/>
          <w:szCs w:val="14"/>
        </w:rPr>
        <w:t xml:space="preserve">from a side passage onto the grand balcony ringing the grand atrium. Pausing at the sight of Ash, who she assumed to be the traitor who damned her, she leapt down and rushed forward to curse him </w:t>
      </w:r>
    </w:p>
    <w:p w14:paraId="03FA1829" w14:textId="77777777" w:rsidR="00F63DF0" w:rsidRPr="00A73992" w:rsidRDefault="00F63DF0">
      <w:pPr>
        <w:pStyle w:val="0DraftNormal6"/>
        <w:rPr>
          <w:rFonts w:ascii="Montserrat" w:eastAsia="MS Mincho" w:hAnsi="Montserrat"/>
          <w:sz w:val="24"/>
          <w:szCs w:val="14"/>
        </w:rPr>
      </w:pPr>
    </w:p>
    <w:p w14:paraId="2C7D92C5" w14:textId="77777777" w:rsidR="00F63DF0" w:rsidRPr="00A73992" w:rsidRDefault="00A73992">
      <w:pPr>
        <w:pStyle w:val="0DraftNormal6"/>
        <w:rPr>
          <w:rFonts w:ascii="Montserrat" w:eastAsia="MS Mincho" w:hAnsi="Montserrat"/>
          <w:sz w:val="24"/>
          <w:szCs w:val="14"/>
        </w:rPr>
      </w:pPr>
      <w:r w:rsidRPr="00A73992">
        <w:rPr>
          <w:rFonts w:ascii="Montserrat" w:hAnsi="Montserrat"/>
          <w:sz w:val="24"/>
        </w:rPr>
        <w:t xml:space="preserve">The dragon reached the inescapable conclusion that Phoenix was lost, as he burst into the inner sanctum and Phoenix instantly stepped forward to shield the god. In the past, there had been only one way to stop the phoenix and break the god’s hold over her, the dragon had been forced to destroy her anchor, her physical body. Ash would be able to counter the god if the phoenix was dealt with, so the dragon cut loose on Phoenix. Pausing only long enough to deal with the restraints that had been keeping Ash in </w:t>
      </w:r>
      <w:r w:rsidRPr="00A73992">
        <w:rPr>
          <w:rFonts w:ascii="Montserrat" w:hAnsi="Montserrat"/>
          <w:sz w:val="24"/>
        </w:rPr>
        <w:t xml:space="preserve">check, the dragon lunged at Phoenix, who was instantly, instinctively aware of the unique threat the dragon posed. </w:t>
      </w:r>
      <w:r w:rsidRPr="00A73992">
        <w:rPr>
          <w:rFonts w:ascii="Montserrat" w:eastAsia="MS Mincho" w:hAnsi="Montserrat"/>
          <w:sz w:val="24"/>
          <w:szCs w:val="14"/>
        </w:rPr>
        <w:t xml:space="preserve">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w:t>
      </w:r>
    </w:p>
    <w:p w14:paraId="68745A0B" w14:textId="77777777" w:rsidR="00F63DF0" w:rsidRPr="00A73992" w:rsidRDefault="00F63DF0">
      <w:pPr>
        <w:pStyle w:val="0DraftNormal6"/>
        <w:rPr>
          <w:rFonts w:ascii="Montserrat" w:eastAsia="MS Mincho" w:hAnsi="Montserrat"/>
          <w:sz w:val="24"/>
          <w:szCs w:val="14"/>
        </w:rPr>
      </w:pPr>
    </w:p>
    <w:p w14:paraId="52AF46F7" w14:textId="77777777" w:rsidR="00F63DF0" w:rsidRPr="00A73992" w:rsidRDefault="00A73992">
      <w:pPr>
        <w:pStyle w:val="0DraftNormal6"/>
        <w:rPr>
          <w:rFonts w:ascii="Montserrat" w:eastAsia="MS Mincho" w:hAnsi="Montserrat"/>
          <w:sz w:val="24"/>
          <w:szCs w:val="14"/>
        </w:rPr>
      </w:pPr>
      <w:r w:rsidRPr="00A73992">
        <w:rPr>
          <w:rFonts w:ascii="Montserrat" w:eastAsia="MS Mincho" w:hAnsi="Montserrat"/>
          <w:sz w:val="24"/>
          <w:szCs w:val="14"/>
        </w:rPr>
        <w:t>She had rushed forward to strike Ash as she cursed him, only to turn on her heel and run for dear life as a dragon reared up before her. Phoenix had no clue as to the dragon’s true motivations. She simply fled, and the dragon pursued. As she turned to take flight, the demon confronted Phoenix, and tried to seize her, but she managed to break away. Ash quickly took command of the survivors of Phoenix’s expedition, striking down the minions who had restrained them as they were forced to watch the ceremony. Th</w:t>
      </w:r>
      <w:r w:rsidRPr="00A73992">
        <w:rPr>
          <w:rFonts w:ascii="Montserrat" w:eastAsia="MS Mincho" w:hAnsi="Montserrat"/>
          <w:sz w:val="24"/>
          <w:szCs w:val="14"/>
        </w:rPr>
        <w:t>ey quickly assembled around Ash, weapons retrieved from their captors naked and ready. As the dragon’s heir, Ash was intimately aware of his sire’s thoughts and actions. Because the demon-god was resurrected through Phoenix’s sacrifice, its form and nature were identical to hers in the dragon’s perception, though exotically different to human eyes. Ash was stunned by the sight, but did not hesitate to rush forward and engage it. The dragon sensed as Ash distracted the demon-god.</w:t>
      </w:r>
    </w:p>
    <w:p w14:paraId="29424BF2" w14:textId="77777777" w:rsidR="00F63DF0" w:rsidRPr="00A73992" w:rsidRDefault="00F63DF0">
      <w:pPr>
        <w:pStyle w:val="0DraftNormal6"/>
        <w:rPr>
          <w:rFonts w:ascii="Montserrat" w:eastAsia="MS Mincho" w:hAnsi="Montserrat"/>
          <w:sz w:val="24"/>
          <w:szCs w:val="14"/>
        </w:rPr>
      </w:pPr>
    </w:p>
    <w:p w14:paraId="6F685110" w14:textId="77777777" w:rsidR="00F63DF0" w:rsidRPr="00A73992" w:rsidRDefault="00A73992">
      <w:pPr>
        <w:pStyle w:val="0DraftNormal6"/>
        <w:rPr>
          <w:rFonts w:ascii="Montserrat" w:eastAsia="MS Mincho" w:hAnsi="Montserrat"/>
          <w:sz w:val="24"/>
          <w:szCs w:val="14"/>
        </w:rPr>
      </w:pPr>
      <w:r w:rsidRPr="00A73992">
        <w:rPr>
          <w:rFonts w:ascii="Montserrat" w:hAnsi="Montserrat"/>
          <w:sz w:val="24"/>
        </w:rPr>
        <w:t xml:space="preserve">Phoenix took advantage of her size and recent exploration of the ruins to confound the dragon, but the dragon had one last resort, one she would never expect, though the dragon almost hesitated to think of the consequences of initiating the phoenix. </w:t>
      </w:r>
      <w:r w:rsidRPr="00A73992">
        <w:rPr>
          <w:rFonts w:ascii="Montserrat" w:eastAsia="MS Mincho" w:hAnsi="Montserrat"/>
          <w:sz w:val="24"/>
          <w:szCs w:val="14"/>
        </w:rPr>
        <w:t>When it became apparent that he could not catch her, the dragon changed tactics, reaching into her unconscious mind to summon forth a pursuer she ultimately could not outrun. Phoenix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w:t>
      </w:r>
      <w:r w:rsidRPr="00A73992">
        <w:rPr>
          <w:rFonts w:ascii="Montserrat" w:eastAsia="MS Mincho" w:hAnsi="Montserrat"/>
          <w:sz w:val="24"/>
          <w:szCs w:val="14"/>
        </w:rPr>
        <w:t xml:space="preserve"> match for the dragon, but they slowed it down and bought her time to run. </w:t>
      </w:r>
    </w:p>
    <w:p w14:paraId="0FFABDF7" w14:textId="77777777" w:rsidR="00F63DF0" w:rsidRPr="00A73992" w:rsidRDefault="00F63DF0">
      <w:pPr>
        <w:pStyle w:val="0DraftNormal6"/>
        <w:rPr>
          <w:rFonts w:ascii="Montserrat" w:eastAsia="MS Mincho" w:hAnsi="Montserrat"/>
          <w:sz w:val="24"/>
          <w:szCs w:val="14"/>
        </w:rPr>
      </w:pPr>
    </w:p>
    <w:p w14:paraId="2156569E" w14:textId="77777777" w:rsidR="00F63DF0" w:rsidRPr="00A73992" w:rsidRDefault="00A73992">
      <w:pPr>
        <w:pStyle w:val="0DraftNormal6"/>
        <w:rPr>
          <w:rFonts w:ascii="Montserrat" w:eastAsia="MS Mincho" w:hAnsi="Montserrat"/>
          <w:sz w:val="24"/>
          <w:szCs w:val="14"/>
        </w:rPr>
      </w:pPr>
      <w:r w:rsidRPr="00A73992">
        <w:rPr>
          <w:rFonts w:ascii="Montserrat" w:eastAsia="MS Mincho" w:hAnsi="Montserrat"/>
          <w:sz w:val="24"/>
          <w:szCs w:val="14"/>
        </w:rPr>
        <w:t>Phoenix raced down a passage, thinking the dragon long since lost, and unwittingly dropped into an open shaft. As she fell, she could see that the lower end of the shaft was flooded. The dragon exploded up out of the water as she descended, but Phoenix narrowly avoided its flashing jaws. The dragon flailed around as she plummeted into the freezing water. Phoenix swam for her life, darting around the thrashing beast looking for a way out. At some point, she felt the dragon’s teeth dig into her and she was dr</w:t>
      </w:r>
      <w:r w:rsidRPr="00A73992">
        <w:rPr>
          <w:rFonts w:ascii="Montserrat" w:eastAsia="MS Mincho" w:hAnsi="Montserrat"/>
          <w:sz w:val="24"/>
          <w:szCs w:val="14"/>
        </w:rPr>
        <w:t xml:space="preserve">agged under, where her head got bashed against a submerged protrusion. She blacked out, dismal images of herself slithering down its throat flickering through her horrified brain. </w:t>
      </w:r>
    </w:p>
    <w:p w14:paraId="0845B37C" w14:textId="77777777" w:rsidR="00F63DF0" w:rsidRPr="00A73992" w:rsidRDefault="00F63DF0">
      <w:pPr>
        <w:pStyle w:val="0DraftNormal6"/>
        <w:rPr>
          <w:rFonts w:ascii="Montserrat" w:eastAsia="MS Mincho" w:hAnsi="Montserrat"/>
          <w:sz w:val="24"/>
          <w:szCs w:val="14"/>
        </w:rPr>
      </w:pPr>
    </w:p>
    <w:p w14:paraId="7503457B" w14:textId="77777777" w:rsidR="00F63DF0" w:rsidRPr="00A73992" w:rsidRDefault="00A73992">
      <w:pPr>
        <w:pStyle w:val="0DraftNormal6"/>
        <w:rPr>
          <w:rFonts w:ascii="Montserrat" w:hAnsi="Montserrat"/>
          <w:sz w:val="24"/>
        </w:rPr>
      </w:pPr>
      <w:r w:rsidRPr="00A73992">
        <w:rPr>
          <w:rFonts w:ascii="Montserrat" w:hAnsi="Montserrat"/>
          <w:sz w:val="24"/>
        </w:rPr>
        <w:t xml:space="preserve">The consequences of initiating Phoenix included opening a rift in time and space as all of creation suffered the effect of her soul’s division. </w:t>
      </w:r>
      <w:r w:rsidRPr="00A73992">
        <w:rPr>
          <w:rFonts w:ascii="Montserrat" w:eastAsia="MS Mincho" w:hAnsi="Montserrat"/>
          <w:sz w:val="24"/>
          <w:szCs w:val="14"/>
        </w:rPr>
        <w:t>Her phoenix nature made her partially immune to the normal effects of blooding, instead of becoming a dragon, she became split into two polarized versions of herself.</w:t>
      </w:r>
    </w:p>
    <w:p w14:paraId="198D6AAF" w14:textId="77777777" w:rsidR="00F63DF0" w:rsidRPr="00A73992" w:rsidRDefault="00F63DF0">
      <w:pPr>
        <w:pStyle w:val="0DraftNormal6"/>
        <w:rPr>
          <w:rFonts w:ascii="Montserrat" w:hAnsi="Montserrat"/>
          <w:sz w:val="24"/>
        </w:rPr>
      </w:pPr>
    </w:p>
    <w:p w14:paraId="61427DBC" w14:textId="77777777" w:rsidR="00F63DF0" w:rsidRPr="00A73992" w:rsidRDefault="00A73992">
      <w:pPr>
        <w:pStyle w:val="0DraftNormal6"/>
        <w:rPr>
          <w:rFonts w:ascii="Montserrat" w:eastAsia="MS Mincho" w:hAnsi="Montserrat"/>
          <w:sz w:val="24"/>
          <w:szCs w:val="14"/>
        </w:rPr>
      </w:pPr>
      <w:r w:rsidRPr="00A73992">
        <w:rPr>
          <w:rFonts w:ascii="Montserrat" w:hAnsi="Montserrat"/>
          <w:sz w:val="24"/>
        </w:rPr>
        <w:t xml:space="preserve">Ash shifted all of his attention from the demon to the disaster, throwing himself into the rift to save the world from destruction. </w:t>
      </w:r>
      <w:r w:rsidRPr="00A73992">
        <w:rPr>
          <w:rFonts w:ascii="Montserrat" w:eastAsia="MS Mincho" w:hAnsi="Montserrat"/>
          <w:sz w:val="24"/>
          <w:szCs w:val="14"/>
        </w:rPr>
        <w:t>Ash had sensed the entire pursuit somewhat abstractly, while focused on his effort to hold reality together while the surviving members of Phoenix’s party collected themselves and fled. The dragon lost contact with Phoenix as she was incinerated in the belly of the dragon projection. Something passed through the dragon into Ash, and he reached out once more and felt the rift itself slip into his grasp. In spite of his furious struggle to arrest the rupture, he still took note of the images that burned thems</w:t>
      </w:r>
      <w:r w:rsidRPr="00A73992">
        <w:rPr>
          <w:rFonts w:ascii="Montserrat" w:eastAsia="MS Mincho" w:hAnsi="Montserrat"/>
          <w:sz w:val="24"/>
          <w:szCs w:val="14"/>
        </w:rPr>
        <w:t xml:space="preserve">elves into his soul. </w:t>
      </w:r>
    </w:p>
    <w:p w14:paraId="4EDE7E0C" w14:textId="77777777" w:rsidR="00F63DF0" w:rsidRPr="00A73992" w:rsidRDefault="00F63DF0">
      <w:pPr>
        <w:pStyle w:val="0DraftNormal6"/>
        <w:rPr>
          <w:rFonts w:ascii="Montserrat" w:eastAsia="MS Mincho" w:hAnsi="Montserrat"/>
          <w:sz w:val="24"/>
          <w:szCs w:val="14"/>
        </w:rPr>
      </w:pPr>
    </w:p>
    <w:p w14:paraId="489669A7" w14:textId="77777777" w:rsidR="00F63DF0" w:rsidRPr="00A73992" w:rsidRDefault="00A73992">
      <w:pPr>
        <w:pStyle w:val="0DraftNormal6"/>
        <w:rPr>
          <w:rFonts w:ascii="Montserrat" w:hAnsi="Montserrat"/>
          <w:sz w:val="24"/>
        </w:rPr>
      </w:pPr>
      <w:r w:rsidRPr="00A73992">
        <w:rPr>
          <w:rFonts w:ascii="Montserrat" w:hAnsi="Montserrat"/>
          <w:sz w:val="24"/>
        </w:rPr>
        <w:t xml:space="preserve">The demon escaped, capturing the Phoenix who was still under his thrall as the dragon struggled to save the other Phoenix, who he could still sense, from being lost in the rift. </w:t>
      </w:r>
      <w:r w:rsidRPr="00A73992">
        <w:rPr>
          <w:rFonts w:ascii="Montserrat" w:eastAsia="MS Mincho" w:hAnsi="Montserrat"/>
          <w:sz w:val="24"/>
          <w:szCs w:val="14"/>
        </w:rPr>
        <w:t xml:space="preserve">Phoenix was shocked to awake engulfed only in water, and thrashed her way to the surface of the flooded shaft where she had, for a moment, believed she had died. Somehow, she dragged herself out of the shaft and collapsed in the passage from which she had fallen, totally exhausted. The dragon found her laying unconscious as he searched for a way out of the mansion. He gathered her up the moment he recognized her form, cradling her gently in his mouth, and carried her out. </w:t>
      </w:r>
      <w:r w:rsidRPr="00A73992">
        <w:rPr>
          <w:rFonts w:ascii="Montserrat" w:hAnsi="Montserrat"/>
          <w:sz w:val="24"/>
        </w:rPr>
        <w:t xml:space="preserve">They emerged to see the armies of both sides retreating from the expanding rift. The demon swiftly took control of the demonic and undead legions to guard his retreat. The rest watched as the rift swelled and then sank into the earth, as Ash seized control of the manifestation of paradox and averted total catastrophe. Ash finally emerged from the ruins and went to Phoenix’s side. </w:t>
      </w:r>
    </w:p>
    <w:p w14:paraId="4D5FF699" w14:textId="77777777" w:rsidR="00F63DF0" w:rsidRPr="00A73992" w:rsidRDefault="00F63DF0">
      <w:pPr>
        <w:pStyle w:val="0DraftNormal6"/>
        <w:rPr>
          <w:rFonts w:ascii="Montserrat" w:hAnsi="Montserrat"/>
          <w:sz w:val="24"/>
        </w:rPr>
      </w:pPr>
    </w:p>
    <w:p w14:paraId="758417A2" w14:textId="77777777" w:rsidR="00F63DF0" w:rsidRPr="00A73992" w:rsidRDefault="00A73992">
      <w:pPr>
        <w:pStyle w:val="0DraftNormal6"/>
        <w:rPr>
          <w:rFonts w:ascii="Montserrat" w:eastAsia="MS Mincho" w:hAnsi="Montserrat"/>
          <w:sz w:val="24"/>
          <w:szCs w:val="14"/>
        </w:rPr>
      </w:pPr>
      <w:r w:rsidRPr="00A73992">
        <w:rPr>
          <w:rFonts w:ascii="Montserrat" w:eastAsia="MS Mincho" w:hAnsi="Montserrat"/>
          <w:sz w:val="24"/>
          <w:szCs w:val="14"/>
        </w:rPr>
        <w:t>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Fist among them, figuring out who, and what, the dragon had rescued, and he now watched over, was. Her appearance had not chang</w:t>
      </w:r>
      <w:r w:rsidRPr="00A73992">
        <w:rPr>
          <w:rFonts w:ascii="Montserrat" w:eastAsia="MS Mincho" w:hAnsi="Montserrat"/>
          <w:sz w:val="24"/>
          <w:szCs w:val="14"/>
        </w:rPr>
        <w:t xml:space="preserve">ed, and certainly no demon could have survived initiation. He hoped, with all his heart, that she was just Phoenix, and no longer enslaved to the demon-god’s will. </w:t>
      </w:r>
    </w:p>
    <w:p w14:paraId="678B89B3" w14:textId="77777777" w:rsidR="00F63DF0" w:rsidRPr="00A73992" w:rsidRDefault="00F63DF0">
      <w:pPr>
        <w:pStyle w:val="0DraftNormal6"/>
        <w:rPr>
          <w:rFonts w:ascii="Montserrat" w:eastAsia="MS Mincho" w:hAnsi="Montserrat"/>
          <w:sz w:val="24"/>
          <w:szCs w:val="14"/>
        </w:rPr>
      </w:pPr>
    </w:p>
    <w:p w14:paraId="6F2E8EF0" w14:textId="77777777" w:rsidR="00F63DF0" w:rsidRPr="00A73992" w:rsidRDefault="00A73992">
      <w:pPr>
        <w:pStyle w:val="0DraftNormal6"/>
        <w:rPr>
          <w:rFonts w:ascii="Montserrat" w:hAnsi="Montserrat"/>
          <w:sz w:val="24"/>
        </w:rPr>
      </w:pPr>
      <w:r w:rsidRPr="00A73992">
        <w:rPr>
          <w:rFonts w:ascii="Montserrat" w:eastAsia="MS Mincho" w:hAnsi="Montserrat"/>
          <w:sz w:val="24"/>
          <w:szCs w:val="14"/>
        </w:rPr>
        <w:t xml:space="preserve">Phoenix awakened again, on a pallet in a tent, and confronted Ash. </w:t>
      </w:r>
      <w:r w:rsidRPr="00A73992">
        <w:rPr>
          <w:rFonts w:ascii="Montserrat" w:hAnsi="Montserrat"/>
          <w:sz w:val="24"/>
        </w:rPr>
        <w:t xml:space="preserve">The last thing Phoenix remembered, before awakening in the midst of the chaos and being rescued by the dragon, was being assaulted by Ash, under the demon’s control. It took Ash a while to calm her down and explain what had happened, as much as anyone could explain what had happened that night. </w:t>
      </w:r>
      <w:r w:rsidRPr="00A73992">
        <w:rPr>
          <w:rFonts w:ascii="Montserrat" w:eastAsia="MS Mincho" w:hAnsi="Montserrat"/>
          <w:sz w:val="24"/>
          <w:szCs w:val="14"/>
        </w:rPr>
        <w:t xml:space="preserve">They talked, and she muddled through an explanation of what she had been doing in the ruins, noting that he simply winced and nodded when she described being held in the demon’s thrall. He was called out by one of his men, and she followed him to an unlit pyre. She exchanged sympathies with their mentor, Raven, and they all stood silently as the pyre for the slain was lit. </w:t>
      </w:r>
      <w:r w:rsidRPr="00A73992">
        <w:rPr>
          <w:rFonts w:ascii="Montserrat" w:hAnsi="Montserrat"/>
          <w:sz w:val="24"/>
        </w:rPr>
        <w:t xml:space="preserve">Clearly, this new trauma would stand between them for some time to come, but in light of what had been unleashed, it would be some time before there was sufficient peace for them to explore their relationship together. </w:t>
      </w:r>
    </w:p>
    <w:p w14:paraId="682E7124" w14:textId="77777777" w:rsidR="00F63DF0" w:rsidRPr="00A73992" w:rsidRDefault="00F63DF0">
      <w:pPr>
        <w:pStyle w:val="0DraftNormal6"/>
        <w:rPr>
          <w:rFonts w:ascii="Montserrat" w:eastAsia="MS Mincho" w:hAnsi="Montserrat"/>
          <w:sz w:val="24"/>
          <w:szCs w:val="14"/>
        </w:rPr>
      </w:pPr>
    </w:p>
    <w:p w14:paraId="58B757E8" w14:textId="77777777" w:rsidR="00F63DF0" w:rsidRPr="00A73992" w:rsidRDefault="00F63DF0">
      <w:pPr>
        <w:pStyle w:val="0DraftNormal6"/>
        <w:rPr>
          <w:rFonts w:ascii="Montserrat" w:hAnsi="Montserrat"/>
          <w:sz w:val="24"/>
        </w:rPr>
      </w:pPr>
    </w:p>
    <w:p w14:paraId="0CB4335B" w14:textId="77777777" w:rsidR="00F63DF0" w:rsidRPr="00A73992" w:rsidRDefault="00A73992">
      <w:pPr>
        <w:pStyle w:val="0DraftNormal6"/>
        <w:rPr>
          <w:rFonts w:ascii="Montserrat" w:hAnsi="Montserrat"/>
          <w:sz w:val="24"/>
        </w:rPr>
      </w:pPr>
      <w:r w:rsidRPr="00A73992">
        <w:rPr>
          <w:rFonts w:ascii="Montserrat" w:hAnsi="Montserrat"/>
          <w:sz w:val="24"/>
        </w:rPr>
        <w:br w:type="page"/>
        <w:t>Sketches</w:t>
      </w:r>
    </w:p>
    <w:p w14:paraId="7822D5E3" w14:textId="77777777" w:rsidR="00F63DF0" w:rsidRPr="00A73992" w:rsidRDefault="00F63DF0">
      <w:pPr>
        <w:pStyle w:val="0DraftNormal6"/>
        <w:rPr>
          <w:rFonts w:ascii="Montserrat" w:hAnsi="Montserrat"/>
          <w:sz w:val="24"/>
        </w:rPr>
      </w:pPr>
    </w:p>
    <w:p w14:paraId="6B746FA1"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Time of Choosing</w:t>
      </w:r>
    </w:p>
    <w:p w14:paraId="6CEB7197"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1F71A2A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Phoenix—She had worked her way over to aodeth yn caoi</w:t>
      </w:r>
      <w:r w:rsidRPr="00A73992">
        <w:rPr>
          <w:rFonts w:ascii="Montserrat" w:eastAsia="MS Mincho" w:hAnsi="Montserrat"/>
          <w:color w:val="333399"/>
          <w:sz w:val="24"/>
          <w:szCs w:val="14"/>
        </w:rPr>
        <w:t xml:space="preserve">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14:paraId="657A5ADA"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21FC4A25"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14:paraId="66B524F6"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4E57E20F"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14:paraId="1C883A7C"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31386324"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14:paraId="5B40297A"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47841F83"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Fox—She wanted him. Her arousal was frightening. It was not even rational; a purely animal magnetism. Her body's response to just his look had been embarrassing, and the brushing contact had almost burst her heart. </w:t>
      </w:r>
    </w:p>
    <w:p w14:paraId="32B9B789"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19C2DF89"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it or not, it was the time of choosing for her mnao. By tradition, she must select an adept with whom to practice the arts she must master. B</w:t>
      </w:r>
      <w:r w:rsidRPr="00A73992">
        <w:rPr>
          <w:rFonts w:ascii="Montserrat" w:eastAsia="MS Mincho" w:hAnsi="Montserrat"/>
          <w:color w:val="333399"/>
          <w:sz w:val="24"/>
          <w:szCs w:val="14"/>
        </w:rPr>
        <w:t xml:space="preserve">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14:paraId="6406394C"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DD11118"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w:t>
      </w:r>
      <w:r w:rsidRPr="00A73992">
        <w:rPr>
          <w:rFonts w:ascii="Montserrat" w:eastAsia="MS Mincho" w:hAnsi="Montserrat"/>
          <w:color w:val="333399"/>
          <w:sz w:val="24"/>
          <w:szCs w:val="14"/>
        </w:rPr>
        <w:t>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w:t>
      </w:r>
      <w:r w:rsidRPr="00A73992">
        <w:rPr>
          <w:rFonts w:ascii="Montserrat" w:eastAsia="MS Mincho" w:hAnsi="Montserrat"/>
          <w:color w:val="333399"/>
          <w:sz w:val="24"/>
          <w:szCs w:val="14"/>
        </w:rPr>
        <w:t xml:space="preserve"> unexpected that it left her numb.</w:t>
      </w:r>
    </w:p>
    <w:p w14:paraId="3889A28E"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132DFD73"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w:t>
      </w:r>
      <w:r w:rsidRPr="00A73992">
        <w:rPr>
          <w:rFonts w:ascii="Montserrat" w:eastAsia="MS Mincho" w:hAnsi="Montserrat"/>
          <w:color w:val="333399"/>
          <w:sz w:val="24"/>
          <w:szCs w:val="14"/>
        </w:rPr>
        <w:t xml:space="preserve">hoosing and bed mating. </w:t>
      </w:r>
    </w:p>
    <w:p w14:paraId="6660F2C7"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304E9981"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w:t>
      </w:r>
      <w:r w:rsidRPr="00A73992">
        <w:rPr>
          <w:rFonts w:ascii="Montserrat" w:eastAsia="MS Mincho" w:hAnsi="Montserrat"/>
          <w:color w:val="333399"/>
          <w:sz w:val="24"/>
          <w:szCs w:val="14"/>
        </w:rPr>
        <w:t xml:space="preserve">nogenesis. She accepted the fact that she would not have conceived of herself, and given birth to a child that would inherit her mind, but if she failed to give birth to her offshoot she would never be recognized as an adult. </w:t>
      </w:r>
    </w:p>
    <w:p w14:paraId="5263C234"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81E24A6"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w:t>
      </w:r>
      <w:r w:rsidRPr="00A73992">
        <w:rPr>
          <w:rFonts w:ascii="Montserrat" w:eastAsia="MS Mincho" w:hAnsi="Montserrat"/>
          <w:color w:val="333399"/>
          <w:sz w:val="24"/>
          <w:szCs w:val="14"/>
        </w:rPr>
        <w:t>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14:paraId="1770D364"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E6A6A0F"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w:t>
      </w:r>
      <w:r w:rsidRPr="00A73992">
        <w:rPr>
          <w:rFonts w:ascii="Montserrat" w:eastAsia="MS Mincho" w:hAnsi="Montserrat"/>
          <w:color w:val="333399"/>
          <w:sz w:val="24"/>
          <w:szCs w:val="14"/>
        </w:rPr>
        <w:t xml:space="preserve"> of inheriting Fox'dsai from their mother, if the rumors about Raven being out of favor with his mother's house were true. Phoenix was less concerned with the succession gossip than she was with the representative of the aea staying at aodeth yn caoi.</w:t>
      </w:r>
    </w:p>
    <w:p w14:paraId="3373AD46"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77CB1883"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14:paraId="457861BC"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364A44C9"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Phoenix—What she heard gave her other things to think about in the days following. Thinking provoked questions about what she had been willing to take for granted. </w:t>
      </w:r>
    </w:p>
    <w:p w14:paraId="5A3DA48A"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09DE33F4"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Introduction to Tear Niar</w:t>
      </w:r>
    </w:p>
    <w:p w14:paraId="2C7BC7BF"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 </w:t>
      </w:r>
    </w:p>
    <w:p w14:paraId="23AAB564"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w:t>
      </w:r>
      <w:r w:rsidRPr="00A73992">
        <w:rPr>
          <w:rFonts w:ascii="Montserrat" w:eastAsia="MS Mincho" w:hAnsi="Montserrat"/>
          <w:color w:val="333399"/>
          <w:sz w:val="24"/>
          <w:szCs w:val="14"/>
        </w:rPr>
        <w: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w:t>
      </w:r>
      <w:r w:rsidRPr="00A73992">
        <w:rPr>
          <w:rFonts w:ascii="Montserrat" w:eastAsia="MS Mincho" w:hAnsi="Montserrat"/>
          <w:color w:val="333399"/>
          <w:sz w:val="24"/>
          <w:szCs w:val="14"/>
        </w:rPr>
        <w:t>nd captain of the house guard in the circle. Fox dragged her away before she could get herself into any more trouble. Not having found an answer to their problem, they went looking for Dancer.</w:t>
      </w:r>
    </w:p>
    <w:p w14:paraId="66FD9059"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28978A10"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w:t>
      </w:r>
      <w:r w:rsidRPr="00A73992">
        <w:rPr>
          <w:rFonts w:ascii="Montserrat" w:eastAsia="MS Mincho" w:hAnsi="Montserrat"/>
          <w:color w:val="333399"/>
          <w:sz w:val="24"/>
          <w:szCs w:val="14"/>
        </w:rPr>
        <w:t xml:space="preserve">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14:paraId="58985896"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678B44F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w:t>
      </w:r>
      <w:r w:rsidRPr="00A73992">
        <w:rPr>
          <w:rFonts w:ascii="Montserrat" w:eastAsia="MS Mincho" w:hAnsi="Montserrat"/>
          <w:color w:val="333399"/>
          <w:sz w:val="24"/>
          <w:szCs w:val="14"/>
        </w:rPr>
        <w:t xml:space="preserve">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w:t>
      </w:r>
      <w:r w:rsidRPr="00A73992">
        <w:rPr>
          <w:rFonts w:ascii="Montserrat" w:eastAsia="MS Mincho" w:hAnsi="Montserrat"/>
          <w:color w:val="333399"/>
          <w:sz w:val="24"/>
          <w:szCs w:val="14"/>
        </w:rPr>
        <w:t xml:space="preserve">the birth of a diune. In time, with perfect devotion, the two of them might one day be united in one mind and one body—but in practice very few were able to attain that ideal. </w:t>
      </w:r>
    </w:p>
    <w:p w14:paraId="64E27739"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F04B353"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w:t>
      </w:r>
      <w:r w:rsidRPr="00A73992">
        <w:rPr>
          <w:rFonts w:ascii="Montserrat" w:eastAsia="MS Mincho" w:hAnsi="Montserrat"/>
          <w:color w:val="333399"/>
          <w:sz w:val="24"/>
          <w:szCs w:val="14"/>
        </w:rPr>
        <w:t xml:space="preserve">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14:paraId="52606D63"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85160E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w:t>
      </w:r>
      <w:r w:rsidRPr="00A73992">
        <w:rPr>
          <w:rFonts w:ascii="Montserrat" w:eastAsia="MS Mincho" w:hAnsi="Montserrat"/>
          <w:color w:val="333399"/>
          <w:sz w:val="24"/>
          <w:szCs w:val="14"/>
        </w:rPr>
        <w:t xml:space="preserv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45006EDD"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3CA9FD69"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w:t>
      </w:r>
      <w:r w:rsidRPr="00A73992">
        <w:rPr>
          <w:rFonts w:ascii="Montserrat" w:eastAsia="MS Mincho" w:hAnsi="Montserrat"/>
          <w:color w:val="333399"/>
          <w:sz w:val="24"/>
          <w:szCs w:val="14"/>
        </w:rPr>
        <w:t xml:space="preserve">e people about it, to ease both their concerns. </w:t>
      </w:r>
    </w:p>
    <w:p w14:paraId="606B78EA"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160A85B2" w14:textId="77777777" w:rsidR="00F63DF0" w:rsidRPr="00A73992" w:rsidRDefault="00A73992">
      <w:pPr>
        <w:pStyle w:val="0DraftNormal6"/>
        <w:rPr>
          <w:rFonts w:ascii="Montserrat" w:eastAsia="MS Mincho" w:hAnsi="Montserrat"/>
          <w:color w:val="333399"/>
          <w:sz w:val="24"/>
          <w:szCs w:val="14"/>
        </w:rPr>
      </w:pPr>
      <w:r w:rsidRPr="00A73992">
        <w:rPr>
          <w:rFonts w:ascii="Montserrat" w:eastAsia="MS Mincho" w:hAnsi="Montserrat"/>
          <w:color w:val="333399"/>
          <w:sz w:val="24"/>
          <w:szCs w:val="14"/>
        </w:rPr>
        <w:t>The Key to the Threshold, Dream Gate</w:t>
      </w:r>
    </w:p>
    <w:p w14:paraId="2CB7CB97" w14:textId="77777777" w:rsidR="00F63DF0" w:rsidRPr="00A73992" w:rsidRDefault="00F63DF0">
      <w:pPr>
        <w:pStyle w:val="0DraftNormal6"/>
        <w:rPr>
          <w:rFonts w:ascii="Montserrat" w:eastAsia="MS Mincho" w:hAnsi="Montserrat"/>
          <w:color w:val="333399"/>
          <w:sz w:val="24"/>
          <w:szCs w:val="14"/>
        </w:rPr>
      </w:pPr>
    </w:p>
    <w:p w14:paraId="220A361A" w14:textId="77777777" w:rsidR="00F63DF0" w:rsidRPr="00A73992" w:rsidRDefault="00A73992">
      <w:pPr>
        <w:pStyle w:val="0DraftNormal6"/>
        <w:rPr>
          <w:rFonts w:ascii="Montserrat" w:eastAsia="MS Mincho" w:hAnsi="Montserrat"/>
          <w:color w:val="333399"/>
          <w:sz w:val="24"/>
          <w:szCs w:val="14"/>
        </w:rPr>
      </w:pPr>
      <w:r w:rsidRPr="00A73992">
        <w:rPr>
          <w:rFonts w:ascii="Montserrat" w:eastAsia="MS Mincho" w:hAnsi="Montserrat"/>
          <w:color w:val="333399"/>
          <w:sz w:val="24"/>
          <w:szCs w:val="14"/>
        </w:rPr>
        <w:t>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w:t>
      </w:r>
      <w:r w:rsidRPr="00A73992">
        <w:rPr>
          <w:rFonts w:ascii="Montserrat" w:eastAsia="MS Mincho" w:hAnsi="Montserrat"/>
          <w:color w:val="333399"/>
          <w:sz w:val="24"/>
          <w:szCs w:val="14"/>
        </w:rPr>
        <w:t xml:space="preserve"> the legacy.</w:t>
      </w:r>
    </w:p>
    <w:p w14:paraId="7CCA398A" w14:textId="77777777" w:rsidR="00F63DF0" w:rsidRPr="00A73992" w:rsidRDefault="00F63DF0">
      <w:pPr>
        <w:pStyle w:val="0DraftNormal6"/>
        <w:rPr>
          <w:rFonts w:ascii="Montserrat" w:eastAsia="MS Mincho" w:hAnsi="Montserrat"/>
          <w:color w:val="333399"/>
          <w:sz w:val="24"/>
          <w:szCs w:val="14"/>
        </w:rPr>
      </w:pPr>
    </w:p>
    <w:p w14:paraId="750E68E0" w14:textId="77777777" w:rsidR="00F63DF0" w:rsidRPr="00A73992" w:rsidRDefault="00A73992">
      <w:pPr>
        <w:pStyle w:val="0DraftNormal6"/>
        <w:rPr>
          <w:rFonts w:ascii="Montserrat" w:eastAsia="MS Mincho" w:hAnsi="Montserrat"/>
          <w:color w:val="333399"/>
          <w:sz w:val="24"/>
          <w:szCs w:val="14"/>
        </w:rPr>
      </w:pPr>
      <w:r w:rsidRPr="00A73992">
        <w:rPr>
          <w:rFonts w:ascii="Montserrat" w:eastAsia="MS Mincho" w:hAnsi="Montserrat"/>
          <w:color w:val="333399"/>
          <w:sz w:val="24"/>
          <w:szCs w:val="14"/>
        </w:rPr>
        <w:t>The Trial of Ember</w:t>
      </w:r>
    </w:p>
    <w:p w14:paraId="44DA626B" w14:textId="77777777" w:rsidR="00F63DF0" w:rsidRPr="00A73992" w:rsidRDefault="00A73992">
      <w:pPr>
        <w:pStyle w:val="0DraftNormal6"/>
        <w:rPr>
          <w:rFonts w:ascii="Montserrat" w:eastAsia="MS Mincho" w:hAnsi="Montserrat"/>
          <w:color w:val="333399"/>
          <w:sz w:val="24"/>
          <w:szCs w:val="14"/>
        </w:rPr>
      </w:pPr>
      <w:r w:rsidRPr="00A73992">
        <w:rPr>
          <w:rFonts w:ascii="Montserrat" w:eastAsia="MS Mincho" w:hAnsi="Montserrat"/>
          <w:color w:val="333399"/>
          <w:sz w:val="24"/>
          <w:szCs w:val="14"/>
        </w:rPr>
        <w:t>three months</w:t>
      </w:r>
    </w:p>
    <w:p w14:paraId="08FE8541" w14:textId="77777777" w:rsidR="00F63DF0" w:rsidRPr="00A73992" w:rsidRDefault="00F63DF0">
      <w:pPr>
        <w:pStyle w:val="0DraftNormal6"/>
        <w:rPr>
          <w:rFonts w:ascii="Montserrat" w:eastAsia="MS Mincho" w:hAnsi="Montserrat"/>
          <w:color w:val="333399"/>
          <w:sz w:val="24"/>
          <w:szCs w:val="14"/>
        </w:rPr>
      </w:pPr>
    </w:p>
    <w:p w14:paraId="274AD50C" w14:textId="77777777" w:rsidR="00F63DF0" w:rsidRPr="00A73992" w:rsidRDefault="00A73992">
      <w:pPr>
        <w:pStyle w:val="0DraftNormal6"/>
        <w:rPr>
          <w:rFonts w:ascii="Montserrat" w:eastAsia="MS Mincho" w:hAnsi="Montserrat"/>
          <w:color w:val="333399"/>
          <w:sz w:val="24"/>
          <w:szCs w:val="14"/>
        </w:rPr>
      </w:pPr>
      <w:r w:rsidRPr="00A73992">
        <w:rPr>
          <w:rFonts w:ascii="Montserrat" w:eastAsia="MS Mincho" w:hAnsi="Montserrat"/>
          <w:color w:val="333399"/>
          <w:sz w:val="24"/>
          <w:szCs w:val="14"/>
        </w:rPr>
        <w:t>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w:t>
      </w:r>
      <w:r w:rsidRPr="00A73992">
        <w:rPr>
          <w:rFonts w:ascii="Montserrat" w:eastAsia="MS Mincho" w:hAnsi="Montserrat"/>
          <w:color w:val="333399"/>
          <w:sz w:val="24"/>
          <w:szCs w:val="14"/>
        </w:rPr>
        <w:t xml:space="preserve">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t>
      </w:r>
      <w:r w:rsidRPr="00A73992">
        <w:rPr>
          <w:rFonts w:ascii="Montserrat" w:eastAsia="MS Mincho" w:hAnsi="Montserrat"/>
          <w:color w:val="333399"/>
          <w:sz w:val="24"/>
          <w:szCs w:val="14"/>
        </w:rPr>
        <w:t>with what Ember is, and between her and her antagonist.</w:t>
      </w:r>
    </w:p>
    <w:p w14:paraId="7CDBFD4E" w14:textId="77777777" w:rsidR="00F63DF0" w:rsidRPr="00A73992" w:rsidRDefault="00F63DF0">
      <w:pPr>
        <w:pStyle w:val="0DraftNormal6"/>
        <w:rPr>
          <w:rFonts w:ascii="Montserrat" w:eastAsia="MS Mincho" w:hAnsi="Montserrat"/>
          <w:color w:val="333399"/>
          <w:sz w:val="24"/>
          <w:szCs w:val="14"/>
        </w:rPr>
      </w:pPr>
    </w:p>
    <w:p w14:paraId="1E919246" w14:textId="77777777" w:rsidR="00F63DF0" w:rsidRPr="00A73992" w:rsidRDefault="00A73992">
      <w:pPr>
        <w:pStyle w:val="0DraftNormal6"/>
        <w:rPr>
          <w:rFonts w:ascii="Montserrat" w:eastAsia="MS Mincho" w:hAnsi="Montserrat"/>
          <w:color w:val="333399"/>
          <w:sz w:val="24"/>
          <w:szCs w:val="14"/>
        </w:rPr>
      </w:pPr>
      <w:r w:rsidRPr="00A73992">
        <w:rPr>
          <w:rFonts w:ascii="Montserrat" w:eastAsia="MS Mincho" w:hAnsi="Montserrat"/>
          <w:color w:val="333399"/>
          <w:sz w:val="24"/>
          <w:szCs w:val="14"/>
        </w:rPr>
        <w:t xml:space="preserve">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w:t>
      </w:r>
      <w:r w:rsidRPr="00A73992">
        <w:rPr>
          <w:rFonts w:ascii="Montserrat" w:eastAsia="MS Mincho" w:hAnsi="Montserrat"/>
          <w:color w:val="333399"/>
          <w:sz w:val="24"/>
          <w:szCs w:val="14"/>
        </w:rPr>
        <w:t>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w:t>
      </w:r>
      <w:r w:rsidRPr="00A73992">
        <w:rPr>
          <w:rFonts w:ascii="Montserrat" w:eastAsia="MS Mincho" w:hAnsi="Montserrat"/>
          <w:color w:val="333399"/>
          <w:sz w:val="24"/>
          <w:szCs w:val="14"/>
        </w:rPr>
        <w:t>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w:t>
      </w:r>
      <w:r w:rsidRPr="00A73992">
        <w:rPr>
          <w:rFonts w:ascii="Montserrat" w:eastAsia="MS Mincho" w:hAnsi="Montserrat"/>
          <w:color w:val="333399"/>
          <w:sz w:val="24"/>
          <w:szCs w:val="14"/>
        </w:rPr>
        <w:t>ut like an animal. Struggling on the fringes of civilization. She needed a patron to rebuild her life.</w:t>
      </w:r>
    </w:p>
    <w:p w14:paraId="51A54180" w14:textId="77777777" w:rsidR="00F63DF0" w:rsidRPr="00A73992" w:rsidRDefault="00F63DF0">
      <w:pPr>
        <w:pStyle w:val="0DraftNormal6"/>
        <w:rPr>
          <w:rFonts w:ascii="Montserrat" w:eastAsia="MS Mincho" w:hAnsi="Montserrat"/>
          <w:color w:val="333399"/>
          <w:sz w:val="24"/>
          <w:szCs w:val="14"/>
        </w:rPr>
      </w:pPr>
    </w:p>
    <w:p w14:paraId="4BCE9C92" w14:textId="77777777" w:rsidR="00F63DF0" w:rsidRPr="00A73992" w:rsidRDefault="00A73992">
      <w:pPr>
        <w:pStyle w:val="0DraftNormal6"/>
        <w:rPr>
          <w:rFonts w:ascii="Montserrat" w:hAnsi="Montserrat"/>
          <w:spacing w:val="-1"/>
          <w:sz w:val="24"/>
        </w:rPr>
      </w:pPr>
      <w:r w:rsidRPr="00A73992">
        <w:rPr>
          <w:rFonts w:ascii="Montserrat" w:hAnsi="Montserrat"/>
          <w:spacing w:val="-1"/>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14:paraId="50597B68" w14:textId="77777777" w:rsidR="00F63DF0" w:rsidRPr="00A73992" w:rsidRDefault="00F63DF0">
      <w:pPr>
        <w:pStyle w:val="0DraftNormal6"/>
        <w:rPr>
          <w:rFonts w:ascii="Montserrat" w:hAnsi="Montserrat"/>
          <w:spacing w:val="-1"/>
          <w:sz w:val="24"/>
        </w:rPr>
      </w:pPr>
    </w:p>
    <w:p w14:paraId="13E033FA" w14:textId="77777777" w:rsidR="00F63DF0" w:rsidRPr="00A73992" w:rsidRDefault="00A73992">
      <w:pPr>
        <w:pStyle w:val="0DraftNormal6"/>
        <w:rPr>
          <w:rFonts w:ascii="Montserrat" w:hAnsi="Montserrat"/>
          <w:caps/>
          <w:sz w:val="24"/>
        </w:rPr>
      </w:pPr>
      <w:r w:rsidRPr="00A73992">
        <w:rPr>
          <w:rFonts w:ascii="Montserrat" w:hAnsi="Montserrat"/>
          <w:sz w:val="24"/>
        </w:rPr>
        <w:t xml:space="preserve">Sketches for Part </w:t>
      </w:r>
      <w:r w:rsidRPr="00A73992">
        <w:rPr>
          <w:rFonts w:ascii="Montserrat" w:hAnsi="Montserrat"/>
          <w:caps/>
          <w:sz w:val="24"/>
        </w:rPr>
        <w:t>II</w:t>
      </w:r>
    </w:p>
    <w:p w14:paraId="1B36C694" w14:textId="77777777" w:rsidR="00F63DF0" w:rsidRPr="00A73992" w:rsidRDefault="00F63DF0">
      <w:pPr>
        <w:pStyle w:val="0DraftNormal6"/>
        <w:rPr>
          <w:rFonts w:ascii="Montserrat" w:hAnsi="Montserrat"/>
          <w:caps/>
          <w:sz w:val="24"/>
        </w:rPr>
      </w:pPr>
    </w:p>
    <w:p w14:paraId="1F6CDD8E" w14:textId="77777777" w:rsidR="00F63DF0" w:rsidRPr="00A73992" w:rsidRDefault="00A73992">
      <w:pPr>
        <w:pStyle w:val="0DraftNormal6"/>
        <w:rPr>
          <w:rFonts w:ascii="Montserrat" w:hAnsi="Montserrat"/>
          <w:sz w:val="24"/>
        </w:rPr>
      </w:pPr>
      <w:r w:rsidRPr="00A73992">
        <w:rPr>
          <w:rFonts w:ascii="Montserrat" w:hAnsi="Montserrat"/>
          <w:caps/>
          <w:sz w:val="24"/>
        </w:rPr>
        <w:t>N</w:t>
      </w:r>
      <w:r w:rsidRPr="00A73992">
        <w:rPr>
          <w:rFonts w:ascii="Montserrat" w:hAnsi="Montserrat"/>
          <w:sz w:val="24"/>
        </w:rPr>
        <w:t>o matter how she argues, the resonance of truth in Dragon’s diatribes has threaded its way through her. The possibilities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normal life. Dawn faces a tough decision, realizing that everything her siste</w:t>
      </w:r>
      <w:r w:rsidRPr="00A73992">
        <w:rPr>
          <w:rFonts w:ascii="Montserrat" w:hAnsi="Montserrat"/>
          <w:sz w:val="24"/>
        </w:rPr>
        <w:t xml:space="preserv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14:paraId="2E7C567F" w14:textId="77777777" w:rsidR="00F63DF0" w:rsidRPr="00A73992" w:rsidRDefault="00F63DF0">
      <w:pPr>
        <w:pStyle w:val="0DraftNormal6"/>
        <w:rPr>
          <w:rFonts w:ascii="Montserrat" w:hAnsi="Montserrat"/>
          <w:spacing w:val="-1"/>
          <w:sz w:val="24"/>
        </w:rPr>
      </w:pPr>
    </w:p>
    <w:p w14:paraId="730F0BAB" w14:textId="77777777" w:rsidR="00F63DF0" w:rsidRPr="00A73992" w:rsidRDefault="00A73992">
      <w:pPr>
        <w:pStyle w:val="0DraftNormal6"/>
        <w:rPr>
          <w:rFonts w:ascii="Montserrat" w:hAnsi="Montserrat"/>
          <w:sz w:val="24"/>
        </w:rPr>
      </w:pPr>
      <w:r w:rsidRPr="00A73992">
        <w:rPr>
          <w:rFonts w:ascii="Montserrat" w:hAnsi="Montserrat"/>
          <w:sz w:val="24"/>
        </w:rPr>
        <w:t>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w:t>
      </w:r>
      <w:r w:rsidRPr="00A73992">
        <w:rPr>
          <w:rFonts w:ascii="Montserrat" w:hAnsi="Montserrat"/>
          <w:sz w:val="24"/>
        </w:rPr>
        <w:t xml:space="preserve"> the first step. </w:t>
      </w:r>
    </w:p>
    <w:p w14:paraId="233F8E8B" w14:textId="77777777" w:rsidR="00F63DF0" w:rsidRPr="00A73992" w:rsidRDefault="00F63DF0">
      <w:pPr>
        <w:pStyle w:val="0DraftNormal6"/>
        <w:rPr>
          <w:rFonts w:ascii="Montserrat" w:hAnsi="Montserrat"/>
          <w:sz w:val="24"/>
        </w:rPr>
      </w:pPr>
    </w:p>
    <w:p w14:paraId="584C21DE" w14:textId="77777777" w:rsidR="00F63DF0" w:rsidRPr="00A73992" w:rsidRDefault="00A73992">
      <w:pPr>
        <w:pStyle w:val="0DraftNormal6"/>
        <w:rPr>
          <w:rFonts w:ascii="Montserrat" w:hAnsi="Montserrat"/>
          <w:sz w:val="24"/>
        </w:rPr>
      </w:pPr>
      <w:r w:rsidRPr="00A73992">
        <w:rPr>
          <w:rFonts w:ascii="Montserrat" w:hAnsi="Montserrat"/>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14:paraId="7BBC2467" w14:textId="77777777" w:rsidR="00F63DF0" w:rsidRPr="00A73992" w:rsidRDefault="00F63DF0">
      <w:pPr>
        <w:pStyle w:val="0DraftNormal6"/>
        <w:rPr>
          <w:rFonts w:ascii="Montserrat" w:hAnsi="Montserrat"/>
          <w:sz w:val="24"/>
        </w:rPr>
      </w:pPr>
    </w:p>
    <w:p w14:paraId="7BCD6CB0" w14:textId="77777777" w:rsidR="00F63DF0" w:rsidRPr="00A73992" w:rsidRDefault="00A73992">
      <w:pPr>
        <w:pStyle w:val="0DraftNormal6"/>
        <w:rPr>
          <w:rFonts w:ascii="Montserrat" w:hAnsi="Montserrat"/>
          <w:sz w:val="24"/>
        </w:rPr>
      </w:pPr>
      <w:r w:rsidRPr="00A73992">
        <w:rPr>
          <w:rFonts w:ascii="Montserrat" w:hAnsi="Montserrat"/>
          <w:caps/>
          <w:sz w:val="24"/>
        </w:rPr>
        <w:t>A</w:t>
      </w:r>
      <w:r w:rsidRPr="00A73992">
        <w:rPr>
          <w:rFonts w:ascii="Montserrat" w:hAnsi="Montserrat"/>
          <w:sz w:val="24"/>
        </w:rPr>
        <w:t xml:space="preserve">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w:t>
      </w:r>
      <w:r w:rsidRPr="00A73992">
        <w:rPr>
          <w:rFonts w:ascii="Montserrat" w:hAnsi="Montserrat"/>
          <w:sz w:val="24"/>
        </w:rPr>
        <w:t xml:space="preserve">Both realize that the night before had been real, but beyond that thought they can barely think. Eventually the questions come, 'Can the truth destroy you?' 'Do you really want to know?'. </w:t>
      </w:r>
    </w:p>
    <w:p w14:paraId="12CFA416" w14:textId="77777777" w:rsidR="00F63DF0" w:rsidRPr="00A73992" w:rsidRDefault="00F63DF0">
      <w:pPr>
        <w:pStyle w:val="0DraftNormal6"/>
        <w:rPr>
          <w:rFonts w:ascii="Montserrat" w:hAnsi="Montserrat"/>
          <w:sz w:val="24"/>
        </w:rPr>
      </w:pPr>
    </w:p>
    <w:p w14:paraId="42D6951E" w14:textId="77777777" w:rsidR="00F63DF0" w:rsidRPr="00A73992" w:rsidRDefault="00A73992">
      <w:pPr>
        <w:pStyle w:val="0DraftNormal6"/>
        <w:rPr>
          <w:rFonts w:ascii="Montserrat" w:hAnsi="Montserrat"/>
          <w:sz w:val="24"/>
        </w:rPr>
      </w:pPr>
      <w:r w:rsidRPr="00A73992">
        <w:rPr>
          <w:rFonts w:ascii="Montserrat" w:hAnsi="Montserrat"/>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A73992">
        <w:rPr>
          <w:rFonts w:ascii="Montserrat" w:hAnsi="Montserrat"/>
          <w:i/>
          <w:iCs/>
          <w:sz w:val="24"/>
        </w:rPr>
        <w:t>her</w:t>
      </w:r>
      <w:r w:rsidRPr="00A73992">
        <w:rPr>
          <w:rFonts w:ascii="Montserrat" w:hAnsi="Montserrat"/>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14:paraId="3D23716C" w14:textId="77777777" w:rsidR="00F63DF0" w:rsidRPr="00A73992" w:rsidRDefault="00F63DF0">
      <w:pPr>
        <w:pStyle w:val="0DraftNormal6"/>
        <w:rPr>
          <w:rFonts w:ascii="Montserrat" w:hAnsi="Montserrat"/>
          <w:sz w:val="24"/>
        </w:rPr>
      </w:pPr>
    </w:p>
    <w:p w14:paraId="13C307B1" w14:textId="77777777" w:rsidR="00F63DF0" w:rsidRPr="00A73992" w:rsidRDefault="00A73992">
      <w:pPr>
        <w:pStyle w:val="0DraftNormal6"/>
        <w:rPr>
          <w:rFonts w:ascii="Montserrat" w:hAnsi="Montserrat"/>
          <w:sz w:val="24"/>
        </w:rPr>
      </w:pPr>
      <w:r w:rsidRPr="00A73992">
        <w:rPr>
          <w:rFonts w:ascii="Montserrat" w:hAnsi="Montserrat"/>
          <w:caps/>
          <w:sz w:val="24"/>
        </w:rPr>
        <w:t>T</w:t>
      </w:r>
      <w:r w:rsidRPr="00A73992">
        <w:rPr>
          <w:rFonts w:ascii="Montserrat" w:hAnsi="Montserrat"/>
          <w:sz w:val="24"/>
        </w:rPr>
        <w:t>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w:t>
      </w:r>
      <w:r w:rsidRPr="00A73992">
        <w:rPr>
          <w:rFonts w:ascii="Montserrat" w:hAnsi="Montserrat"/>
          <w:sz w:val="24"/>
        </w:rPr>
        <w:t>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w:t>
      </w:r>
      <w:r w:rsidRPr="00A73992">
        <w:rPr>
          <w:rFonts w:ascii="Montserrat" w:hAnsi="Montserrat"/>
          <w:sz w:val="24"/>
        </w:rPr>
        <w:t xml:space="preserve"> as it was now her. Her desperation will cause her to make herself an abomination to her old self before she finally must realize the truth. To learn at this time how vulnerable she still is, she must embrace the lesson for which her sister died. </w:t>
      </w:r>
    </w:p>
    <w:p w14:paraId="3C0AC168" w14:textId="77777777" w:rsidR="00F63DF0" w:rsidRPr="00A73992" w:rsidRDefault="00F63DF0">
      <w:pPr>
        <w:pStyle w:val="0DraftNormal6"/>
        <w:rPr>
          <w:rFonts w:ascii="Montserrat" w:hAnsi="Montserrat"/>
          <w:sz w:val="24"/>
        </w:rPr>
      </w:pPr>
    </w:p>
    <w:p w14:paraId="03AA7DCA" w14:textId="77777777" w:rsidR="00F63DF0" w:rsidRPr="00A73992" w:rsidRDefault="00A73992">
      <w:pPr>
        <w:pStyle w:val="0DraftNormal6"/>
        <w:rPr>
          <w:rFonts w:ascii="Montserrat" w:hAnsi="Montserrat"/>
          <w:sz w:val="24"/>
        </w:rPr>
      </w:pPr>
      <w:r w:rsidRPr="00A73992">
        <w:rPr>
          <w:rFonts w:ascii="Montserrat" w:hAnsi="Montserrat"/>
          <w:caps/>
          <w:sz w:val="24"/>
        </w:rPr>
        <w:t>A</w:t>
      </w:r>
      <w:r w:rsidRPr="00A73992">
        <w:rPr>
          <w:rFonts w:ascii="Montserrat" w:hAnsi="Montserrat"/>
          <w:sz w:val="24"/>
        </w:rPr>
        <w:t xml:space="preserve">s the last of her defensive armor evaporates she finally sees herself. At her moment of crisis she experiences an epiphany-realizing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w:t>
      </w:r>
      <w:r w:rsidRPr="00A73992">
        <w:rPr>
          <w:rFonts w:ascii="Montserrat" w:hAnsi="Montserrat"/>
          <w:sz w:val="24"/>
        </w:rPr>
        <w:t>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w:t>
      </w:r>
      <w:r w:rsidRPr="00A73992">
        <w:rPr>
          <w:rFonts w:ascii="Montserrat" w:hAnsi="Montserrat"/>
          <w:sz w:val="24"/>
        </w:rPr>
        <w:t xml:space="preserve"> danger to her. The damage already done and the waning of her life. To become whole once more, to save to herself or have any hope of ever being able to live by her own will, she must confront death, and it will bring her to confront aes. ‘what do you want?’ Dawn faces a tough decision, which was more valuable to her, having her sister living on in her killer or having his death on her hands to set her free? She understands that should she spare him she will eventually find herself in the position of having</w:t>
      </w:r>
      <w:r w:rsidRPr="00A73992">
        <w:rPr>
          <w:rFonts w:ascii="Montserrat" w:hAnsi="Montserrat"/>
          <w:sz w:val="24"/>
        </w:rPr>
        <w:t xml:space="preserve"> to stand beside or defend him from the wrath of Dragon and others who can hold him to blame for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w:t>
      </w:r>
      <w:r w:rsidRPr="00A73992">
        <w:rPr>
          <w:rFonts w:ascii="Montserrat" w:hAnsi="Montserrat"/>
          <w:sz w:val="24"/>
        </w:rPr>
        <w:t>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w:t>
      </w:r>
      <w:r w:rsidRPr="00A73992">
        <w:rPr>
          <w:rFonts w:ascii="Montserrat" w:hAnsi="Montserrat"/>
          <w:sz w:val="24"/>
        </w:rPr>
        <w:t xml:space="preserve">t is the devourer that wants her, and he'll do anything to get her. </w:t>
      </w:r>
    </w:p>
    <w:p w14:paraId="3EA85B0A" w14:textId="77777777" w:rsidR="00F63DF0" w:rsidRPr="00A73992" w:rsidRDefault="00F63DF0">
      <w:pPr>
        <w:pStyle w:val="0DraftNormal6"/>
        <w:rPr>
          <w:rFonts w:ascii="Montserrat" w:hAnsi="Montserrat"/>
          <w:sz w:val="24"/>
        </w:rPr>
      </w:pPr>
    </w:p>
    <w:p w14:paraId="5BB9725C" w14:textId="77777777" w:rsidR="00F63DF0" w:rsidRPr="00A73992" w:rsidRDefault="00A73992">
      <w:pPr>
        <w:pStyle w:val="0DraftNormal6"/>
        <w:rPr>
          <w:rFonts w:ascii="Montserrat" w:hAnsi="Montserrat"/>
          <w:sz w:val="24"/>
        </w:rPr>
      </w:pPr>
      <w:r w:rsidRPr="00A73992">
        <w:rPr>
          <w:rFonts w:ascii="Montserrat" w:hAnsi="Montserrat"/>
          <w:caps/>
          <w:sz w:val="24"/>
        </w:rPr>
        <w:t>O</w:t>
      </w:r>
      <w:r w:rsidRPr="00A73992">
        <w:rPr>
          <w:rFonts w:ascii="Montserrat" w:hAnsi="Montserrat"/>
          <w:sz w:val="24"/>
        </w:rPr>
        <w:t xml:space="preserve">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w:t>
      </w:r>
      <w:r w:rsidRPr="00A73992">
        <w:rPr>
          <w:rFonts w:ascii="Montserrat" w:hAnsi="Montserrat"/>
          <w:sz w:val="24"/>
        </w:rPr>
        <w:t xml:space="preserve">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14:paraId="74652A8E" w14:textId="77777777" w:rsidR="00F63DF0" w:rsidRPr="00A73992" w:rsidRDefault="00F63DF0">
      <w:pPr>
        <w:pStyle w:val="0DraftNormal6"/>
        <w:rPr>
          <w:rFonts w:ascii="Montserrat" w:hAnsi="Montserrat"/>
          <w:sz w:val="24"/>
        </w:rPr>
      </w:pPr>
    </w:p>
    <w:p w14:paraId="681E8271" w14:textId="77777777" w:rsidR="00F63DF0" w:rsidRPr="00A73992" w:rsidRDefault="00A73992">
      <w:pPr>
        <w:pStyle w:val="0DraftNormal6"/>
        <w:rPr>
          <w:rFonts w:ascii="Montserrat" w:hAnsi="Montserrat"/>
          <w:sz w:val="24"/>
        </w:rPr>
      </w:pPr>
      <w:r w:rsidRPr="00A73992">
        <w:rPr>
          <w:rFonts w:ascii="Montserrat" w:hAnsi="Montserrat"/>
          <w:caps/>
          <w:sz w:val="24"/>
        </w:rPr>
        <w:t>E</w:t>
      </w:r>
      <w:r w:rsidRPr="00A73992">
        <w:rPr>
          <w:rFonts w:ascii="Montserrat" w:hAnsi="Montserrat"/>
          <w:sz w:val="24"/>
        </w:rPr>
        <w:t>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w:t>
      </w:r>
      <w:r w:rsidRPr="00A73992">
        <w:rPr>
          <w:rFonts w:ascii="Montserrat" w:hAnsi="Montserrat"/>
          <w:sz w:val="24"/>
        </w:rPr>
        <w:t>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w:t>
      </w:r>
      <w:r w:rsidRPr="00A73992">
        <w:rPr>
          <w:rFonts w:ascii="Montserrat" w:hAnsi="Montserrat"/>
          <w:sz w:val="24"/>
        </w:rPr>
        <w:t xml:space="preserve">ounters with virtually identical--yet disturbingly different--entities only accentuate her own uniqueness. Dawn, unleashed from the constraints of form, has become equal to her new diversity of form. Now, manifest in the body of an Asia, she embraces her smoldering fascination with aes. She--a phoenix risen from her own ashes--would trade her physical immortality to embrace the essence of divinity. </w:t>
      </w:r>
    </w:p>
    <w:p w14:paraId="757F28CD" w14:textId="77777777" w:rsidR="00F63DF0" w:rsidRPr="00A73992" w:rsidRDefault="00F63DF0">
      <w:pPr>
        <w:pStyle w:val="0DraftNormal6"/>
        <w:rPr>
          <w:rFonts w:ascii="Montserrat" w:hAnsi="Montserrat"/>
          <w:caps/>
          <w:sz w:val="24"/>
        </w:rPr>
      </w:pPr>
    </w:p>
    <w:p w14:paraId="2A4D3510" w14:textId="77777777" w:rsidR="00F63DF0" w:rsidRPr="00A73992" w:rsidRDefault="00A73992">
      <w:pPr>
        <w:pStyle w:val="0DraftNormal6"/>
        <w:rPr>
          <w:rFonts w:ascii="Montserrat" w:hAnsi="Montserrat"/>
          <w:sz w:val="24"/>
        </w:rPr>
      </w:pPr>
      <w:r w:rsidRPr="00A73992">
        <w:rPr>
          <w:rFonts w:ascii="Montserrat" w:hAnsi="Montserrat"/>
          <w:sz w:val="24"/>
        </w:rPr>
        <w:t>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w:t>
      </w:r>
      <w:r w:rsidRPr="00A73992">
        <w:rPr>
          <w:rFonts w:ascii="Montserrat" w:hAnsi="Montserrat"/>
          <w:sz w:val="24"/>
        </w:rPr>
        <w:t xml:space="preserve">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14:paraId="6EF97290" w14:textId="77777777" w:rsidR="00F63DF0" w:rsidRPr="00A73992" w:rsidRDefault="00F63DF0">
      <w:pPr>
        <w:pStyle w:val="0DraftNormal6"/>
        <w:rPr>
          <w:rFonts w:ascii="Montserrat" w:hAnsi="Montserrat"/>
          <w:sz w:val="24"/>
        </w:rPr>
      </w:pPr>
    </w:p>
    <w:p w14:paraId="72ACF0A6" w14:textId="77777777" w:rsidR="00F63DF0" w:rsidRPr="00A73992" w:rsidRDefault="00A73992">
      <w:pPr>
        <w:pStyle w:val="0DraftNormal6"/>
        <w:rPr>
          <w:rFonts w:ascii="Montserrat" w:hAnsi="Montserrat"/>
          <w:sz w:val="24"/>
        </w:rPr>
      </w:pPr>
      <w:r w:rsidRPr="00A73992">
        <w:rPr>
          <w:rFonts w:ascii="Montserrat" w:hAnsi="Montserrat"/>
          <w:sz w:val="24"/>
        </w:rPr>
        <w:t xml:space="preserve">Taking a page from her enemy’s book, Dawn had spent those torturous days studying her own potential. When her nemesis had possessed others, she had cut them completely off. Her own revealing dreams had been evoked by natural resonance, while her other victims had known nothing of their possession except lost time. Trusting her friends’ intelligence, Dawn had passed through each of them, allowing them to see and feel while she possessed them, and able to listen to her silent thoughts as she used their minds </w:t>
      </w:r>
      <w:r w:rsidRPr="00A73992">
        <w:rPr>
          <w:rFonts w:ascii="Montserrat" w:hAnsi="Montserrat"/>
          <w:sz w:val="24"/>
        </w:rPr>
        <w:t xml:space="preserve">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 challenge. Dawn declared herself the final battleground, and invited her nemesis in. </w:t>
      </w:r>
    </w:p>
    <w:p w14:paraId="6F9917B3" w14:textId="77777777" w:rsidR="00F63DF0" w:rsidRPr="00A73992" w:rsidRDefault="00F63DF0">
      <w:pPr>
        <w:pStyle w:val="0DraftNormal6"/>
        <w:rPr>
          <w:rFonts w:ascii="Montserrat" w:hAnsi="Montserrat"/>
          <w:sz w:val="24"/>
        </w:rPr>
      </w:pPr>
    </w:p>
    <w:p w14:paraId="5F2F108E" w14:textId="77777777" w:rsidR="00F63DF0" w:rsidRPr="00A73992" w:rsidRDefault="00A73992">
      <w:pPr>
        <w:pStyle w:val="0DraftNormal6"/>
        <w:rPr>
          <w:rFonts w:ascii="Montserrat" w:hAnsi="Montserrat"/>
          <w:sz w:val="24"/>
        </w:rPr>
      </w:pPr>
      <w:r w:rsidRPr="00A73992">
        <w:rPr>
          <w:rFonts w:ascii="Montserrat" w:hAnsi="Montserrat"/>
          <w:sz w:val="24"/>
        </w:rPr>
        <w:t>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w:t>
      </w:r>
      <w:r w:rsidRPr="00A73992">
        <w:rPr>
          <w:rFonts w:ascii="Montserrat" w:hAnsi="Montserrat"/>
          <w:sz w:val="24"/>
        </w:rPr>
        <w:t xml:space="preserve">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14:paraId="2B9B1265" w14:textId="77777777" w:rsidR="00F63DF0" w:rsidRPr="00A73992" w:rsidRDefault="00F63DF0">
      <w:pPr>
        <w:pStyle w:val="0DraftNormal6"/>
        <w:rPr>
          <w:rFonts w:ascii="Montserrat" w:hAnsi="Montserrat"/>
          <w:sz w:val="24"/>
        </w:rPr>
      </w:pPr>
    </w:p>
    <w:p w14:paraId="771D7B5D" w14:textId="77777777" w:rsidR="00F63DF0" w:rsidRPr="00A73992" w:rsidRDefault="00A73992">
      <w:pPr>
        <w:pStyle w:val="0DraftNormal6"/>
        <w:rPr>
          <w:rFonts w:ascii="Montserrat" w:hAnsi="Montserrat"/>
          <w:sz w:val="24"/>
        </w:rPr>
      </w:pPr>
      <w:r w:rsidRPr="00A73992">
        <w:rPr>
          <w:rFonts w:ascii="Montserrat" w:hAnsi="Montserrat"/>
          <w:sz w:val="24"/>
        </w:rPr>
        <w:t>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w:t>
      </w:r>
      <w:r w:rsidRPr="00A73992">
        <w:rPr>
          <w:rFonts w:ascii="Montserrat" w:hAnsi="Montserrat"/>
          <w:sz w:val="24"/>
        </w:rPr>
        <w:t xml:space="preserve">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14:paraId="41129459" w14:textId="77777777" w:rsidR="00F63DF0" w:rsidRPr="00A73992" w:rsidRDefault="00F63DF0">
      <w:pPr>
        <w:pStyle w:val="0DraftNormal6"/>
        <w:rPr>
          <w:rFonts w:ascii="Montserrat" w:hAnsi="Montserrat"/>
          <w:sz w:val="24"/>
        </w:rPr>
      </w:pPr>
    </w:p>
    <w:p w14:paraId="00D1F406" w14:textId="77777777" w:rsidR="00F63DF0" w:rsidRPr="00A73992" w:rsidRDefault="00A73992">
      <w:pPr>
        <w:pStyle w:val="0DraftNormal6"/>
        <w:rPr>
          <w:rFonts w:ascii="Montserrat" w:hAnsi="Montserrat"/>
          <w:sz w:val="24"/>
        </w:rPr>
      </w:pPr>
      <w:r w:rsidRPr="00A73992">
        <w:rPr>
          <w:rFonts w:ascii="Montserrat" w:hAnsi="Montserrat"/>
          <w:sz w:val="24"/>
        </w:rPr>
        <w:t xml:space="preserve">Dawn, Rain, Lion, Dragon, Fox, Angel . Annex, morning. . </w:t>
      </w:r>
    </w:p>
    <w:p w14:paraId="118B4DEB" w14:textId="77777777" w:rsidR="00F63DF0" w:rsidRPr="00A73992" w:rsidRDefault="00F63DF0">
      <w:pPr>
        <w:pStyle w:val="0DraftNormal6"/>
        <w:rPr>
          <w:rFonts w:ascii="Montserrat" w:hAnsi="Montserrat"/>
          <w:sz w:val="24"/>
        </w:rPr>
      </w:pPr>
    </w:p>
    <w:p w14:paraId="2838EBA4" w14:textId="77777777" w:rsidR="00F63DF0" w:rsidRPr="00A73992" w:rsidRDefault="00A73992">
      <w:pPr>
        <w:pStyle w:val="0DraftNormal6"/>
        <w:rPr>
          <w:rFonts w:ascii="Montserrat" w:hAnsi="Montserrat"/>
          <w:sz w:val="24"/>
        </w:rPr>
      </w:pPr>
      <w:r w:rsidRPr="00A73992">
        <w:rPr>
          <w:rFonts w:ascii="Montserrat" w:hAnsi="Montserrat"/>
          <w:sz w:val="24"/>
        </w:rPr>
        <w:t>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w:t>
      </w:r>
      <w:r w:rsidRPr="00A73992">
        <w:rPr>
          <w:rFonts w:ascii="Montserrat" w:hAnsi="Montserrat"/>
          <w:sz w:val="24"/>
        </w:rPr>
        <w:t xml:space="preserve">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w:t>
      </w:r>
      <w:r w:rsidRPr="00A73992">
        <w:rPr>
          <w:rFonts w:ascii="Montserrat" w:hAnsi="Montserrat"/>
          <w:sz w:val="24"/>
        </w:rPr>
        <w:t>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w:t>
      </w:r>
      <w:r w:rsidRPr="00A73992">
        <w:rPr>
          <w:rFonts w:ascii="Montserrat" w:hAnsi="Montserrat"/>
          <w:sz w:val="24"/>
        </w:rPr>
        <w:t xml:space="preserve">ft to go face certain destruction. </w:t>
      </w:r>
    </w:p>
    <w:p w14:paraId="2AB4CB8F" w14:textId="77777777" w:rsidR="00F63DF0" w:rsidRPr="00A73992" w:rsidRDefault="00F63DF0">
      <w:pPr>
        <w:pStyle w:val="0DraftNormal6"/>
        <w:rPr>
          <w:rFonts w:ascii="Montserrat" w:hAnsi="Montserrat"/>
          <w:sz w:val="24"/>
        </w:rPr>
      </w:pPr>
    </w:p>
    <w:p w14:paraId="74F1E807" w14:textId="77777777" w:rsidR="00F63DF0" w:rsidRPr="00A73992" w:rsidRDefault="00A73992">
      <w:pPr>
        <w:pStyle w:val="0DraftNormal6"/>
        <w:rPr>
          <w:rFonts w:ascii="Montserrat" w:hAnsi="Montserrat"/>
          <w:sz w:val="24"/>
        </w:rPr>
      </w:pPr>
      <w:r w:rsidRPr="00A73992">
        <w:rPr>
          <w:rFonts w:ascii="Montserrat" w:hAnsi="Montserrat"/>
          <w:sz w:val="24"/>
        </w:rPr>
        <w:t xml:space="preserve">Fox, Angel. Annex Atrium, afternoon and evening.. </w:t>
      </w:r>
    </w:p>
    <w:p w14:paraId="7F5F4A24" w14:textId="77777777" w:rsidR="00F63DF0" w:rsidRPr="00A73992" w:rsidRDefault="00F63DF0">
      <w:pPr>
        <w:pStyle w:val="0DraftNormal6"/>
        <w:rPr>
          <w:rFonts w:ascii="Montserrat" w:hAnsi="Montserrat"/>
          <w:sz w:val="24"/>
        </w:rPr>
      </w:pPr>
    </w:p>
    <w:p w14:paraId="05AC3766" w14:textId="77777777" w:rsidR="00F63DF0" w:rsidRPr="00A73992" w:rsidRDefault="00A73992">
      <w:pPr>
        <w:pStyle w:val="0DraftNormal6"/>
        <w:rPr>
          <w:rFonts w:ascii="Montserrat" w:hAnsi="Montserrat"/>
          <w:sz w:val="24"/>
        </w:rPr>
      </w:pPr>
      <w:r w:rsidRPr="00A73992">
        <w:rPr>
          <w:rFonts w:ascii="Montserrat" w:hAnsi="Montserrat"/>
          <w:sz w:val="24"/>
        </w:rPr>
        <w:t>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w:t>
      </w:r>
      <w:r w:rsidRPr="00A73992">
        <w:rPr>
          <w:rFonts w:ascii="Montserrat" w:hAnsi="Montserrat"/>
          <w:sz w:val="24"/>
        </w:rPr>
        <w:t>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resonance, but the shock of her death penetrated as he was preparing to dive. Angel did not see the sudden transformation but heard Fox scream in pai</w:t>
      </w:r>
      <w:r w:rsidRPr="00A73992">
        <w:rPr>
          <w:rFonts w:ascii="Montserrat" w:hAnsi="Montserrat"/>
          <w:sz w:val="24"/>
        </w:rPr>
        <w:t>n as she fell into the water. The body she pulled out of the water fit the voice that she had heard, but there was no sign of Fox. The girl, a perfect duplicate of Dawn, was half drowned,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w:t>
      </w:r>
      <w:r w:rsidRPr="00A73992">
        <w:rPr>
          <w:rFonts w:ascii="Montserrat" w:hAnsi="Montserrat"/>
          <w:sz w:val="24"/>
        </w:rPr>
        <w:t xml:space="preserve">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w:t>
      </w:r>
      <w:r w:rsidRPr="00A73992">
        <w:rPr>
          <w:rFonts w:ascii="Montserrat" w:hAnsi="Montserrat"/>
          <w:caps/>
          <w:sz w:val="24"/>
        </w:rPr>
        <w:t>T</w:t>
      </w:r>
      <w:r w:rsidRPr="00A73992">
        <w:rPr>
          <w:rFonts w:ascii="Montserrat" w:hAnsi="Montserrat"/>
          <w:sz w:val="24"/>
        </w:rPr>
        <w:t xml:space="preserve">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14:paraId="3AD60252" w14:textId="77777777" w:rsidR="00F63DF0" w:rsidRPr="00A73992" w:rsidRDefault="00F63DF0">
      <w:pPr>
        <w:pStyle w:val="0DraftNormal6"/>
        <w:rPr>
          <w:rFonts w:ascii="Montserrat" w:hAnsi="Montserrat"/>
          <w:sz w:val="24"/>
        </w:rPr>
      </w:pPr>
    </w:p>
    <w:p w14:paraId="3F23DB75" w14:textId="77777777" w:rsidR="00F63DF0" w:rsidRPr="00A73992" w:rsidRDefault="00A73992">
      <w:pPr>
        <w:pStyle w:val="0DraftNormal6"/>
        <w:rPr>
          <w:rFonts w:ascii="Montserrat" w:hAnsi="Montserrat"/>
          <w:sz w:val="24"/>
        </w:rPr>
      </w:pPr>
      <w:r w:rsidRPr="00A73992">
        <w:rPr>
          <w:rFonts w:ascii="Montserrat" w:hAnsi="Montserrat"/>
          <w:sz w:val="24"/>
        </w:rPr>
        <w:t xml:space="preserve">Dawn, Rain, Lion, Dragon, Dusk. Campus Dorms, afternoon and evening.. </w:t>
      </w:r>
    </w:p>
    <w:p w14:paraId="5DA6DEE9" w14:textId="77777777" w:rsidR="00F63DF0" w:rsidRPr="00A73992" w:rsidRDefault="00F63DF0">
      <w:pPr>
        <w:pStyle w:val="0DraftNormal6"/>
        <w:rPr>
          <w:rFonts w:ascii="Montserrat" w:hAnsi="Montserrat"/>
          <w:sz w:val="24"/>
        </w:rPr>
      </w:pPr>
    </w:p>
    <w:p w14:paraId="65C26E74" w14:textId="77777777" w:rsidR="00F63DF0" w:rsidRPr="00A73992" w:rsidRDefault="00A73992">
      <w:pPr>
        <w:pStyle w:val="0DraftNormal6"/>
        <w:rPr>
          <w:rFonts w:ascii="Montserrat" w:hAnsi="Montserrat"/>
          <w:sz w:val="24"/>
        </w:rPr>
      </w:pPr>
      <w:r w:rsidRPr="00A73992">
        <w:rPr>
          <w:rFonts w:ascii="Montserrat" w:hAnsi="Montserrat"/>
          <w:sz w:val="24"/>
        </w:rPr>
        <w:t>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w:t>
      </w:r>
      <w:r w:rsidRPr="00A73992">
        <w:rPr>
          <w:rFonts w:ascii="Montserrat" w:hAnsi="Montserrat"/>
          <w:sz w:val="24"/>
        </w:rPr>
        <w:t>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w:t>
      </w:r>
      <w:r w:rsidRPr="00A73992">
        <w:rPr>
          <w:rFonts w:ascii="Montserrat" w:hAnsi="Montserrat"/>
          <w:sz w:val="24"/>
        </w:rPr>
        <w:t xml:space="preserve">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w:t>
      </w:r>
      <w:r w:rsidRPr="00A73992">
        <w:rPr>
          <w:rFonts w:ascii="Montserrat" w:hAnsi="Montserrat"/>
          <w:sz w:val="24"/>
        </w:rPr>
        <w:t xml:space="preserve">oldly into the room to kick the shit out of Lion-Dawn. Police and paramedics arrived to take Lion, Dragon and the body into custody. </w:t>
      </w:r>
    </w:p>
    <w:p w14:paraId="6F1441DD" w14:textId="77777777" w:rsidR="00F63DF0" w:rsidRPr="00A73992" w:rsidRDefault="00F63DF0">
      <w:pPr>
        <w:pStyle w:val="0DraftNormal6"/>
        <w:rPr>
          <w:rFonts w:ascii="Montserrat" w:hAnsi="Montserrat"/>
          <w:sz w:val="24"/>
        </w:rPr>
      </w:pPr>
    </w:p>
    <w:p w14:paraId="772FA06F" w14:textId="77777777" w:rsidR="00F63DF0" w:rsidRPr="00A73992" w:rsidRDefault="00A73992">
      <w:pPr>
        <w:pStyle w:val="0DraftNormal6"/>
        <w:rPr>
          <w:rFonts w:ascii="Montserrat" w:hAnsi="Montserrat"/>
          <w:sz w:val="24"/>
        </w:rPr>
      </w:pPr>
      <w:r w:rsidRPr="00A73992">
        <w:rPr>
          <w:rFonts w:ascii="Montserrat" w:hAnsi="Montserrat"/>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w:t>
      </w:r>
      <w:r w:rsidRPr="00A73992">
        <w:rPr>
          <w:rFonts w:ascii="Montserrat" w:hAnsi="Montserrat"/>
          <w:sz w:val="24"/>
        </w:rPr>
        <w:t>experience. No one could tell them that most of the marks, and both of the men, were innocent. The rape and murder of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w:t>
      </w:r>
      <w:r w:rsidRPr="00A73992">
        <w:rPr>
          <w:rFonts w:ascii="Montserrat" w:hAnsi="Montserrat"/>
          <w:sz w:val="24"/>
        </w:rPr>
        <w:t xml:space="preserve">rnings to stay out of the way. After the initial examination was finished, a special crimes unit came down and consulted with the pathologist, and for a while her body was unattended. </w:t>
      </w:r>
    </w:p>
    <w:p w14:paraId="792ACAEA" w14:textId="77777777" w:rsidR="00F63DF0" w:rsidRPr="00A73992" w:rsidRDefault="00F63DF0">
      <w:pPr>
        <w:pStyle w:val="0DraftNormal6"/>
        <w:rPr>
          <w:rFonts w:ascii="Montserrat" w:hAnsi="Montserrat"/>
          <w:sz w:val="24"/>
        </w:rPr>
      </w:pPr>
    </w:p>
    <w:p w14:paraId="79B7784D" w14:textId="77777777" w:rsidR="00F63DF0" w:rsidRPr="00A73992" w:rsidRDefault="00A73992">
      <w:pPr>
        <w:pStyle w:val="0DraftNormal6"/>
        <w:rPr>
          <w:rFonts w:ascii="Montserrat" w:hAnsi="Montserrat"/>
          <w:sz w:val="24"/>
        </w:rPr>
      </w:pPr>
      <w:r w:rsidRPr="00A73992">
        <w:rPr>
          <w:rFonts w:ascii="Montserrat" w:hAnsi="Montserrat"/>
          <w:sz w:val="24"/>
        </w:rPr>
        <w:t xml:space="preserve">The plan really had been to kill Dawn, if possible, leaving Dusk totally free and clear. As it happened, Dawn survived Dusk’s best attempt to kill her. Dawn’s resurrection had been factored into her plan. She ended up becoming a hostage to her other self until such time as the two of them could be safely reunited. For the duration, the two of them compared notes. </w:t>
      </w:r>
    </w:p>
    <w:p w14:paraId="0E8F2793" w14:textId="77777777" w:rsidR="00F63DF0" w:rsidRPr="00A73992" w:rsidRDefault="00F63DF0">
      <w:pPr>
        <w:pStyle w:val="0DraftNormal6"/>
        <w:rPr>
          <w:rFonts w:ascii="Montserrat" w:hAnsi="Montserrat"/>
          <w:sz w:val="24"/>
        </w:rPr>
      </w:pPr>
    </w:p>
    <w:p w14:paraId="24EDE0C9" w14:textId="77777777" w:rsidR="00F63DF0" w:rsidRPr="00A73992" w:rsidRDefault="00A73992">
      <w:pPr>
        <w:pStyle w:val="0DraftNormal6"/>
        <w:rPr>
          <w:rFonts w:ascii="Montserrat" w:hAnsi="Montserrat"/>
          <w:sz w:val="24"/>
        </w:rPr>
      </w:pPr>
      <w:r w:rsidRPr="00A73992">
        <w:rPr>
          <w:rFonts w:ascii="Montserrat" w:hAnsi="Montserrat"/>
          <w:sz w:val="24"/>
        </w:rPr>
        <w:t>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w:t>
      </w:r>
      <w:r w:rsidRPr="00A73992">
        <w:rPr>
          <w:rFonts w:ascii="Montserrat" w:hAnsi="Montserrat"/>
          <w:sz w:val="24"/>
        </w:rPr>
        <w: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w:t>
      </w:r>
      <w:r w:rsidRPr="00A73992">
        <w:rPr>
          <w:rFonts w:ascii="Montserrat" w:hAnsi="Montserrat"/>
          <w:sz w:val="24"/>
        </w:rPr>
        <w:t>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w:t>
      </w:r>
      <w:r w:rsidRPr="00A73992">
        <w:rPr>
          <w:rFonts w:ascii="Montserrat" w:hAnsi="Montserrat"/>
          <w:sz w:val="24"/>
        </w:rPr>
        <w:t xml:space="preserve">e next on Dusk’s hit list. </w:t>
      </w:r>
    </w:p>
    <w:p w14:paraId="54D54334" w14:textId="77777777" w:rsidR="00F63DF0" w:rsidRPr="00A73992" w:rsidRDefault="00F63DF0">
      <w:pPr>
        <w:pStyle w:val="0DraftNormal6"/>
        <w:rPr>
          <w:rFonts w:ascii="Montserrat" w:hAnsi="Montserrat"/>
          <w:sz w:val="24"/>
        </w:rPr>
      </w:pPr>
    </w:p>
    <w:p w14:paraId="148006F9" w14:textId="77777777" w:rsidR="00F63DF0" w:rsidRPr="00A73992" w:rsidRDefault="00A73992">
      <w:pPr>
        <w:pStyle w:val="0DraftNormal6"/>
        <w:rPr>
          <w:rFonts w:ascii="Montserrat" w:hAnsi="Montserrat"/>
          <w:sz w:val="24"/>
        </w:rPr>
      </w:pPr>
      <w:r w:rsidRPr="00A73992">
        <w:rPr>
          <w:rFonts w:ascii="Montserrat" w:hAnsi="Montserrat"/>
          <w:sz w:val="24"/>
        </w:rPr>
        <w:t>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w:t>
      </w:r>
      <w:r w:rsidRPr="00A73992">
        <w:rPr>
          <w:rFonts w:ascii="Montserrat" w:hAnsi="Montserrat"/>
          <w:sz w:val="24"/>
        </w:rPr>
        <w:t xml:space="preserve">d hiding it where she had hidden Fox’s original body. It was not Dawn’s body she was at war with, but her mind, and through that cadaver she had the best possible weapon with which to assault her mind. </w:t>
      </w:r>
    </w:p>
    <w:p w14:paraId="0E983336" w14:textId="77777777" w:rsidR="00F63DF0" w:rsidRPr="00A73992" w:rsidRDefault="00F63DF0">
      <w:pPr>
        <w:pStyle w:val="0DraftNormal6"/>
        <w:rPr>
          <w:rFonts w:ascii="Montserrat" w:hAnsi="Montserrat"/>
          <w:sz w:val="24"/>
        </w:rPr>
      </w:pPr>
    </w:p>
    <w:p w14:paraId="7FF14D4B" w14:textId="77777777" w:rsidR="00F63DF0" w:rsidRPr="00A73992" w:rsidRDefault="00A73992">
      <w:pPr>
        <w:pStyle w:val="0DraftNormal6"/>
        <w:rPr>
          <w:rFonts w:ascii="Montserrat" w:hAnsi="Montserrat"/>
          <w:sz w:val="24"/>
        </w:rPr>
      </w:pPr>
      <w:r w:rsidRPr="00A73992">
        <w:rPr>
          <w:rFonts w:ascii="Montserrat" w:hAnsi="Montserrat"/>
          <w:sz w:val="24"/>
        </w:rPr>
        <w:t xml:space="preserve">Dusk got the drop on Fox and possessed her. Through Fox, Dusk stepped into Dawn’s place, spending the rest of the night in </w:t>
      </w:r>
      <w:r w:rsidRPr="00A73992">
        <w:rPr>
          <w:rFonts w:ascii="Montserrat" w:hAnsi="Montserrat"/>
          <w:i/>
          <w:iCs/>
          <w:sz w:val="24"/>
        </w:rPr>
        <w:t>her</w:t>
      </w:r>
      <w:r w:rsidRPr="00A73992">
        <w:rPr>
          <w:rFonts w:ascii="Montserrat" w:hAnsi="Montserrat"/>
          <w:sz w:val="24"/>
        </w:rPr>
        <w:t xml:space="preserve"> room, intoxicated by the thought of going to </w:t>
      </w:r>
      <w:r w:rsidRPr="00A73992">
        <w:rPr>
          <w:rFonts w:ascii="Montserrat" w:hAnsi="Montserrat"/>
          <w:i/>
          <w:iCs/>
          <w:sz w:val="24"/>
        </w:rPr>
        <w:t xml:space="preserve">her </w:t>
      </w:r>
      <w:r w:rsidRPr="00A73992">
        <w:rPr>
          <w:rFonts w:ascii="Montserrat" w:hAnsi="Montserrat"/>
          <w:sz w:val="24"/>
        </w:rPr>
        <w:t xml:space="preserve">classes and hanging out with </w:t>
      </w:r>
      <w:r w:rsidRPr="00A73992">
        <w:rPr>
          <w:rFonts w:ascii="Montserrat" w:hAnsi="Montserrat"/>
          <w:i/>
          <w:iCs/>
          <w:sz w:val="24"/>
        </w:rPr>
        <w:t xml:space="preserve">her </w:t>
      </w:r>
      <w:r w:rsidRPr="00A73992">
        <w:rPr>
          <w:rFonts w:ascii="Montserrat" w:hAnsi="Montserrat"/>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14:paraId="672F3CAA" w14:textId="77777777" w:rsidR="00F63DF0" w:rsidRPr="00A73992" w:rsidRDefault="00F63DF0">
      <w:pPr>
        <w:pStyle w:val="0DraftNormal6"/>
        <w:rPr>
          <w:rFonts w:ascii="Montserrat" w:hAnsi="Montserrat"/>
          <w:sz w:val="24"/>
        </w:rPr>
      </w:pPr>
    </w:p>
    <w:p w14:paraId="1A3740DE" w14:textId="77777777" w:rsidR="00F63DF0" w:rsidRPr="00A73992" w:rsidRDefault="00A73992">
      <w:pPr>
        <w:pStyle w:val="0DraftNormal6"/>
        <w:rPr>
          <w:rFonts w:ascii="Montserrat" w:hAnsi="Montserrat"/>
          <w:sz w:val="24"/>
        </w:rPr>
      </w:pPr>
      <w:r w:rsidRPr="00A73992">
        <w:rPr>
          <w:rFonts w:ascii="Montserrat" w:hAnsi="Montserrat"/>
          <w:sz w:val="24"/>
        </w:rPr>
        <w:t xml:space="preserve">Dawn’s father had been called in to identify the body, after an officer recognized her face from modeling she had done and tentatively identified her, and her next of kin, through the agency’s records. </w:t>
      </w:r>
      <w:r w:rsidRPr="00A73992">
        <w:rPr>
          <w:rFonts w:ascii="Montserrat" w:hAnsi="Montserrat"/>
          <w:caps/>
          <w:sz w:val="24"/>
        </w:rPr>
        <w:t>A</w:t>
      </w:r>
      <w:r w:rsidRPr="00A73992">
        <w:rPr>
          <w:rFonts w:ascii="Montserrat" w:hAnsi="Montserrat"/>
          <w:sz w:val="24"/>
        </w:rPr>
        <w:t>t the morgue, Artemis and Dusk—as Dawn—met. When they arrived to view the body hey learned that it had disappeared. Once Dawn’s father became involved, Dusk, as Fox acting as Dawn, interceded,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w:t>
      </w:r>
      <w:r w:rsidRPr="00A73992">
        <w:rPr>
          <w:rFonts w:ascii="Montserrat" w:hAnsi="Montserrat"/>
          <w:sz w:val="24"/>
        </w:rPr>
        <w:t>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w:t>
      </w:r>
      <w:r w:rsidRPr="00A73992">
        <w:rPr>
          <w:rFonts w:ascii="Montserrat" w:hAnsi="Montserrat"/>
          <w:sz w:val="24"/>
        </w:rPr>
        <w:t>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intercede. Concocting a somewhat different story, and ensuring t</w:t>
      </w:r>
      <w:r w:rsidRPr="00A73992">
        <w:rPr>
          <w:rFonts w:ascii="Montserrat" w:hAnsi="Montserrat"/>
          <w:sz w:val="24"/>
        </w:rPr>
        <w:t xml:space="preserve">hat Fox-Dusk, Dragon and Lion all knew it backwards and forwards, he arranged a cover-up which the board of directors could endorse. At the same time, she was working on a plan for using them to help her destroy Dawn’s sanity. </w:t>
      </w:r>
    </w:p>
    <w:p w14:paraId="54C048D5" w14:textId="77777777" w:rsidR="00F63DF0" w:rsidRPr="00A73992" w:rsidRDefault="00F63DF0">
      <w:pPr>
        <w:pStyle w:val="0DraftNormal6"/>
        <w:rPr>
          <w:rFonts w:ascii="Montserrat" w:hAnsi="Montserrat"/>
          <w:sz w:val="24"/>
        </w:rPr>
      </w:pPr>
    </w:p>
    <w:p w14:paraId="6FB6F874" w14:textId="77777777" w:rsidR="00F63DF0" w:rsidRPr="00A73992" w:rsidRDefault="00A73992">
      <w:pPr>
        <w:pStyle w:val="0DraftNormal6"/>
        <w:rPr>
          <w:rFonts w:ascii="Montserrat" w:hAnsi="Montserrat"/>
          <w:sz w:val="24"/>
        </w:rPr>
      </w:pPr>
      <w:r w:rsidRPr="00A73992">
        <w:rPr>
          <w:rFonts w:ascii="Montserrat" w:hAnsi="Montserrat"/>
          <w:sz w:val="24"/>
        </w:rPr>
        <w:t>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w:t>
      </w:r>
      <w:r w:rsidRPr="00A73992">
        <w:rPr>
          <w:rFonts w:ascii="Montserrat" w:hAnsi="Montserrat"/>
          <w:sz w:val="24"/>
        </w:rPr>
        <w:t xml:space="preserve">te sex, or the ability to change back and forth, and more than once Dusk was observed in two separate locations at the same time, on occasion side by side, but there was no record of the girl having a twin. Past a certain date there was no record of the girl at all. </w:t>
      </w:r>
    </w:p>
    <w:p w14:paraId="59667B9E" w14:textId="77777777" w:rsidR="00F63DF0" w:rsidRPr="00A73992" w:rsidRDefault="00F63DF0">
      <w:pPr>
        <w:pStyle w:val="0DraftNormal6"/>
        <w:rPr>
          <w:rFonts w:ascii="Montserrat" w:hAnsi="Montserrat"/>
          <w:sz w:val="24"/>
        </w:rPr>
      </w:pPr>
    </w:p>
    <w:p w14:paraId="4BA13171" w14:textId="77777777" w:rsidR="00F63DF0" w:rsidRPr="00A73992" w:rsidRDefault="00A73992">
      <w:pPr>
        <w:pStyle w:val="0DraftNormal6"/>
        <w:rPr>
          <w:rFonts w:ascii="Montserrat" w:hAnsi="Montserrat"/>
          <w:sz w:val="24"/>
        </w:rPr>
      </w:pPr>
      <w:r w:rsidRPr="00A73992">
        <w:rPr>
          <w:rFonts w:ascii="Montserrat" w:hAnsi="Montserrat"/>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14:paraId="01F29C1D" w14:textId="77777777" w:rsidR="00F63DF0" w:rsidRPr="00A73992" w:rsidRDefault="00F63DF0">
      <w:pPr>
        <w:pStyle w:val="0DraftNormal6"/>
        <w:rPr>
          <w:rFonts w:ascii="Montserrat" w:hAnsi="Montserrat"/>
          <w:sz w:val="24"/>
        </w:rPr>
      </w:pPr>
    </w:p>
    <w:p w14:paraId="535BB2C4" w14:textId="77777777" w:rsidR="00F63DF0" w:rsidRPr="00A73992" w:rsidRDefault="00A73992">
      <w:pPr>
        <w:pStyle w:val="0DraftNormal6"/>
        <w:rPr>
          <w:rFonts w:ascii="Montserrat" w:hAnsi="Montserrat"/>
          <w:sz w:val="24"/>
        </w:rPr>
      </w:pPr>
      <w:r w:rsidRPr="00A73992">
        <w:rPr>
          <w:rFonts w:ascii="Montserrat" w:hAnsi="Montserrat"/>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experiment at face value. The FBI sent a pair of agents to investigate once the abduction of the body was reported—and linked to several bizarre bits of evidence. </w:t>
      </w:r>
    </w:p>
    <w:p w14:paraId="7FE5E5D0" w14:textId="77777777" w:rsidR="00F63DF0" w:rsidRPr="00A73992" w:rsidRDefault="00F63DF0">
      <w:pPr>
        <w:pStyle w:val="0DraftNormal6"/>
        <w:rPr>
          <w:rFonts w:ascii="Montserrat" w:hAnsi="Montserrat"/>
          <w:sz w:val="24"/>
        </w:rPr>
      </w:pPr>
    </w:p>
    <w:p w14:paraId="31AE60E3" w14:textId="77777777" w:rsidR="00F63DF0" w:rsidRPr="00A73992" w:rsidRDefault="00A73992">
      <w:pPr>
        <w:pStyle w:val="0DraftNormal6"/>
        <w:rPr>
          <w:rFonts w:ascii="Montserrat" w:hAnsi="Montserrat"/>
          <w:sz w:val="24"/>
        </w:rPr>
      </w:pPr>
      <w:r w:rsidRPr="00A73992">
        <w:rPr>
          <w:rFonts w:ascii="Montserrat" w:hAnsi="Montserrat"/>
          <w:sz w:val="24"/>
        </w:rPr>
        <w:t>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w:t>
      </w:r>
      <w:r w:rsidRPr="00A73992">
        <w:rPr>
          <w:rFonts w:ascii="Montserrat" w:hAnsi="Montserrat"/>
          <w:sz w:val="24"/>
        </w:rPr>
        <w:t xml:space="preserve">te sex, or the ability to change back and forth, and more than once Dusk was observed in two separate locations at the same time, on occasion side by side, but there was no record of the girl having a twin. Past a certain date there was no record of the girl at all. </w:t>
      </w:r>
    </w:p>
    <w:p w14:paraId="09C7B5EA" w14:textId="77777777" w:rsidR="00F63DF0" w:rsidRPr="00A73992" w:rsidRDefault="00F63DF0">
      <w:pPr>
        <w:pStyle w:val="0DraftNormal6"/>
        <w:rPr>
          <w:rFonts w:ascii="Montserrat" w:hAnsi="Montserrat"/>
          <w:sz w:val="24"/>
        </w:rPr>
      </w:pPr>
    </w:p>
    <w:p w14:paraId="4D9A967E" w14:textId="77777777" w:rsidR="00F63DF0" w:rsidRPr="00A73992" w:rsidRDefault="00A73992">
      <w:pPr>
        <w:pStyle w:val="0DraftNormal6"/>
        <w:rPr>
          <w:rFonts w:ascii="Montserrat" w:hAnsi="Montserrat"/>
          <w:sz w:val="24"/>
        </w:rPr>
      </w:pPr>
      <w:r w:rsidRPr="00A73992">
        <w:rPr>
          <w:rFonts w:ascii="Montserrat" w:hAnsi="Montserrat"/>
          <w:sz w:val="24"/>
        </w:rPr>
        <w:t>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w:t>
      </w:r>
      <w:r w:rsidRPr="00A73992">
        <w:rPr>
          <w:rFonts w:ascii="Montserrat" w:hAnsi="Montserrat"/>
          <w:sz w:val="24"/>
        </w:rPr>
        <w:t xml:space="preserv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14:paraId="3E8C3A5D" w14:textId="77777777" w:rsidR="00F63DF0" w:rsidRPr="00A73992" w:rsidRDefault="00F63DF0">
      <w:pPr>
        <w:pStyle w:val="0DraftNormal6"/>
        <w:rPr>
          <w:rFonts w:ascii="Montserrat" w:hAnsi="Montserrat"/>
          <w:sz w:val="24"/>
        </w:rPr>
      </w:pPr>
    </w:p>
    <w:p w14:paraId="24A7CC6A" w14:textId="77777777" w:rsidR="00F63DF0" w:rsidRPr="00A73992" w:rsidRDefault="00A73992">
      <w:pPr>
        <w:pStyle w:val="0DraftNormal6"/>
        <w:rPr>
          <w:rFonts w:ascii="Montserrat" w:hAnsi="Montserrat"/>
          <w:sz w:val="24"/>
        </w:rPr>
      </w:pPr>
      <w:r w:rsidRPr="00A73992">
        <w:rPr>
          <w:rFonts w:ascii="Montserrat" w:hAnsi="Montserrat"/>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A73992">
        <w:rPr>
          <w:rFonts w:ascii="Montserrat" w:hAnsi="Montserrat"/>
          <w:i/>
          <w:iCs/>
          <w:sz w:val="24"/>
        </w:rPr>
        <w:t>is</w:t>
      </w:r>
      <w:r w:rsidRPr="00A73992">
        <w:rPr>
          <w:rFonts w:ascii="Montserrat" w:hAnsi="Montserrat"/>
          <w:sz w:val="24"/>
        </w:rPr>
        <w:t xml:space="preserve"> greener. </w:t>
      </w:r>
    </w:p>
    <w:p w14:paraId="5459D50D" w14:textId="77777777" w:rsidR="00F63DF0" w:rsidRPr="00A73992" w:rsidRDefault="00F63DF0">
      <w:pPr>
        <w:pStyle w:val="0DraftNormal6"/>
        <w:rPr>
          <w:rFonts w:ascii="Montserrat" w:hAnsi="Montserrat"/>
          <w:sz w:val="24"/>
        </w:rPr>
      </w:pPr>
    </w:p>
    <w:p w14:paraId="154F25B2" w14:textId="77777777" w:rsidR="00F63DF0" w:rsidRPr="00A73992" w:rsidRDefault="00A73992">
      <w:pPr>
        <w:pStyle w:val="0DraftNormal6"/>
        <w:rPr>
          <w:rFonts w:ascii="Montserrat" w:hAnsi="Montserrat"/>
          <w:sz w:val="24"/>
        </w:rPr>
      </w:pPr>
      <w:r w:rsidRPr="00A73992">
        <w:rPr>
          <w:rFonts w:ascii="Montserrat" w:hAnsi="Montserrat"/>
          <w:sz w:val="24"/>
        </w:rPr>
        <w:t>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w:t>
      </w:r>
      <w:r w:rsidRPr="00A73992">
        <w:rPr>
          <w:rFonts w:ascii="Montserrat" w:hAnsi="Montserrat"/>
          <w:sz w:val="24"/>
        </w:rPr>
        <w:t xml:space="preserve">iend that the evening would be a riot. They made a game of it, out of respect for Dragon’s sensibilities. The target for their game fell for the prank and no real harm was done. Dragon would never have imagined he would fall in love with a man, but having long wished to fall in love, she quickly became reconciled to living out her life as a woman. </w:t>
      </w:r>
    </w:p>
    <w:p w14:paraId="1865EC91" w14:textId="77777777" w:rsidR="00F63DF0" w:rsidRPr="00A73992" w:rsidRDefault="00F63DF0">
      <w:pPr>
        <w:pStyle w:val="0DraftNormal6"/>
        <w:rPr>
          <w:rFonts w:ascii="Montserrat" w:hAnsi="Montserrat"/>
          <w:sz w:val="24"/>
        </w:rPr>
      </w:pPr>
    </w:p>
    <w:p w14:paraId="1931346B" w14:textId="77777777" w:rsidR="00F63DF0" w:rsidRPr="00A73992" w:rsidRDefault="00A73992">
      <w:pPr>
        <w:pStyle w:val="0DraftNormal6"/>
        <w:rPr>
          <w:rFonts w:ascii="Montserrat" w:hAnsi="Montserrat"/>
          <w:sz w:val="24"/>
        </w:rPr>
      </w:pPr>
      <w:r w:rsidRPr="00A73992">
        <w:rPr>
          <w:rFonts w:ascii="Montserrat" w:hAnsi="Montserrat"/>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14:paraId="0FB4BA20" w14:textId="77777777" w:rsidR="00F63DF0" w:rsidRPr="00A73992" w:rsidRDefault="00F63DF0">
      <w:pPr>
        <w:pStyle w:val="0DraftNormal6"/>
        <w:rPr>
          <w:rFonts w:ascii="Montserrat" w:hAnsi="Montserrat"/>
          <w:sz w:val="24"/>
        </w:rPr>
      </w:pPr>
    </w:p>
    <w:p w14:paraId="23551B85" w14:textId="77777777" w:rsidR="00F63DF0" w:rsidRPr="00A73992" w:rsidRDefault="00A73992">
      <w:pPr>
        <w:pStyle w:val="0DraftNormal6"/>
        <w:rPr>
          <w:rFonts w:ascii="Montserrat" w:hAnsi="Montserrat"/>
          <w:sz w:val="24"/>
        </w:rPr>
      </w:pPr>
      <w:r w:rsidRPr="00A73992">
        <w:rPr>
          <w:rFonts w:ascii="Montserrat" w:hAnsi="Montserrat"/>
          <w:sz w:val="24"/>
        </w:rPr>
        <w:t>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w:t>
      </w:r>
      <w:r w:rsidRPr="00A73992">
        <w:rPr>
          <w:rFonts w:ascii="Montserrat" w:hAnsi="Montserrat"/>
          <w:sz w:val="24"/>
        </w:rPr>
        <w:t>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w:t>
      </w:r>
      <w:r w:rsidRPr="00A73992">
        <w:rPr>
          <w:rFonts w:ascii="Montserrat" w:hAnsi="Montserrat"/>
          <w:sz w:val="24"/>
        </w:rPr>
        <w:t xml:space="preserve">etermined to recruit her into the Psionic Underground. The absurd situation she had created made it possible to do so without the Avatar Project ever being the wiser. The only problem was, for her, the matter was not resolved yet. </w:t>
      </w:r>
    </w:p>
    <w:p w14:paraId="130D7225" w14:textId="77777777" w:rsidR="00F63DF0" w:rsidRPr="00A73992" w:rsidRDefault="00F63DF0">
      <w:pPr>
        <w:pStyle w:val="0DraftNormal6"/>
        <w:rPr>
          <w:rFonts w:ascii="Montserrat" w:hAnsi="Montserrat"/>
          <w:sz w:val="24"/>
        </w:rPr>
      </w:pPr>
    </w:p>
    <w:p w14:paraId="05E0AB18" w14:textId="77777777" w:rsidR="00F63DF0" w:rsidRPr="00A73992" w:rsidRDefault="00A73992">
      <w:pPr>
        <w:pStyle w:val="0DraftNormal6"/>
        <w:rPr>
          <w:rFonts w:ascii="Montserrat" w:hAnsi="Montserrat"/>
          <w:sz w:val="24"/>
        </w:rPr>
      </w:pPr>
      <w:r w:rsidRPr="00A73992">
        <w:rPr>
          <w:rFonts w:ascii="Montserrat" w:hAnsi="Montserrat"/>
          <w:sz w:val="24"/>
        </w:rPr>
        <w:t>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excruciati</w:t>
      </w:r>
      <w:r w:rsidRPr="00A73992">
        <w:rPr>
          <w:rFonts w:ascii="Montserrat" w:hAnsi="Montserrat"/>
          <w:sz w:val="24"/>
        </w:rPr>
        <w:t xml:space="preserve">on, and unwillingly submit to Thorn’s possession. </w:t>
      </w:r>
    </w:p>
    <w:p w14:paraId="17106D4C" w14:textId="77777777" w:rsidR="00F63DF0" w:rsidRPr="00A73992" w:rsidRDefault="00F63DF0">
      <w:pPr>
        <w:pStyle w:val="0DraftNormal6"/>
        <w:rPr>
          <w:rFonts w:ascii="Montserrat" w:hAnsi="Montserrat"/>
          <w:sz w:val="24"/>
        </w:rPr>
      </w:pPr>
    </w:p>
    <w:p w14:paraId="6C3DAB36" w14:textId="77777777" w:rsidR="00F63DF0" w:rsidRPr="00A73992" w:rsidRDefault="00A73992">
      <w:pPr>
        <w:pStyle w:val="0DraftNormal6"/>
        <w:rPr>
          <w:rFonts w:ascii="Montserrat" w:hAnsi="Montserrat"/>
          <w:sz w:val="24"/>
        </w:rPr>
      </w:pPr>
      <w:r w:rsidRPr="00A73992">
        <w:rPr>
          <w:rFonts w:ascii="Montserrat" w:hAnsi="Montserrat"/>
          <w:sz w:val="24"/>
        </w:rPr>
        <w:t>A strange attraction. Dawn and Fox ended up confined together. The chemistry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w:t>
      </w:r>
      <w:r w:rsidRPr="00A73992">
        <w:rPr>
          <w:rFonts w:ascii="Montserrat" w:hAnsi="Montserrat"/>
          <w:sz w:val="24"/>
        </w:rPr>
        <w:t xml:space="preserve">est detail—troubled them greatly. Fox’s “curse” kept things interesting and presented a constant reminder of how closely related they really were now. </w:t>
      </w:r>
    </w:p>
    <w:p w14:paraId="14DE3613" w14:textId="77777777" w:rsidR="00F63DF0" w:rsidRPr="00A73992" w:rsidRDefault="00F63DF0">
      <w:pPr>
        <w:pStyle w:val="0DraftNormal6"/>
        <w:rPr>
          <w:rFonts w:ascii="Montserrat" w:hAnsi="Montserrat"/>
          <w:sz w:val="24"/>
        </w:rPr>
      </w:pPr>
    </w:p>
    <w:p w14:paraId="2BCD2955" w14:textId="77777777" w:rsidR="00F63DF0" w:rsidRPr="00A73992" w:rsidRDefault="00A73992">
      <w:pPr>
        <w:pStyle w:val="0DraftNormal6"/>
        <w:rPr>
          <w:rFonts w:ascii="Montserrat" w:hAnsi="Montserrat"/>
          <w:sz w:val="24"/>
        </w:rPr>
      </w:pPr>
      <w:r w:rsidRPr="00A73992">
        <w:rPr>
          <w:rFonts w:ascii="Montserrat" w:hAnsi="Montserrat"/>
          <w:sz w:val="24"/>
        </w:rPr>
        <w:t xml:space="preserve">Taking a page from her enemy’s book, Dawn had spent the torturous days of her imprisonment studying her own potential. When her nemesis had possessed others, she had cut them completely off. Her own revealing dreams had been evoked by natural resonance, while her other victims had known nothing of their possession except lost time. Dusk had not flinched from using people, but Dawn realized that she had not made the best possible use of them. She would not make that mistake. </w:t>
      </w:r>
    </w:p>
    <w:p w14:paraId="78B75EB8" w14:textId="77777777" w:rsidR="00F63DF0" w:rsidRPr="00A73992" w:rsidRDefault="00F63DF0">
      <w:pPr>
        <w:pStyle w:val="0DraftNormal6"/>
        <w:rPr>
          <w:rFonts w:ascii="Montserrat" w:hAnsi="Montserrat"/>
          <w:sz w:val="24"/>
        </w:rPr>
      </w:pPr>
    </w:p>
    <w:p w14:paraId="2DB9A591" w14:textId="77777777" w:rsidR="00F63DF0" w:rsidRPr="00A73992" w:rsidRDefault="00A73992">
      <w:pPr>
        <w:pStyle w:val="0DraftNormal6"/>
        <w:rPr>
          <w:rFonts w:ascii="Montserrat" w:hAnsi="Montserrat"/>
          <w:sz w:val="24"/>
        </w:rPr>
      </w:pPr>
      <w:r w:rsidRPr="00A73992">
        <w:rPr>
          <w:rFonts w:ascii="Montserrat" w:hAnsi="Montserrat"/>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w:t>
      </w:r>
      <w:r w:rsidRPr="00A73992">
        <w:rPr>
          <w:rFonts w:ascii="Montserrat" w:hAnsi="Montserrat"/>
          <w:sz w:val="24"/>
        </w:rPr>
        <w:t xml:space="preserve">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w:t>
      </w:r>
      <w:r w:rsidRPr="00A73992">
        <w:rPr>
          <w:rFonts w:ascii="Montserrat" w:hAnsi="Montserrat"/>
          <w:sz w:val="24"/>
        </w:rPr>
        <w:t xml:space="preserve">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14:paraId="461174BB" w14:textId="77777777" w:rsidR="00F63DF0" w:rsidRPr="00A73992" w:rsidRDefault="00F63DF0">
      <w:pPr>
        <w:pStyle w:val="0DraftNormal6"/>
        <w:rPr>
          <w:rFonts w:ascii="Montserrat" w:hAnsi="Montserrat"/>
          <w:sz w:val="24"/>
        </w:rPr>
      </w:pPr>
    </w:p>
    <w:p w14:paraId="26B80799" w14:textId="77777777" w:rsidR="00F63DF0" w:rsidRPr="00A73992" w:rsidRDefault="00A73992">
      <w:pPr>
        <w:pStyle w:val="0DraftNormal6"/>
        <w:rPr>
          <w:rFonts w:ascii="Montserrat" w:hAnsi="Montserrat"/>
          <w:sz w:val="24"/>
        </w:rPr>
      </w:pPr>
      <w:r w:rsidRPr="00A73992">
        <w:rPr>
          <w:rFonts w:ascii="Montserrat" w:hAnsi="Montserrat"/>
          <w:sz w:val="24"/>
        </w:rPr>
        <w:t>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w:t>
      </w:r>
      <w:r w:rsidRPr="00A73992">
        <w:rPr>
          <w:rFonts w:ascii="Montserrat" w:hAnsi="Montserrat"/>
          <w:sz w:val="24"/>
        </w:rPr>
        <w:t xml:space="preserve">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t>
      </w:r>
      <w:r w:rsidRPr="00A73992">
        <w:rPr>
          <w:rFonts w:ascii="Montserrat" w:hAnsi="Montserrat"/>
          <w:sz w:val="24"/>
        </w:rPr>
        <w:t xml:space="preserve">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14:paraId="7D082E01" w14:textId="77777777" w:rsidR="00F63DF0" w:rsidRPr="00A73992" w:rsidRDefault="00F63DF0">
      <w:pPr>
        <w:pStyle w:val="0DraftNormal6"/>
        <w:rPr>
          <w:rFonts w:ascii="Montserrat" w:hAnsi="Montserrat"/>
          <w:sz w:val="24"/>
        </w:rPr>
      </w:pPr>
    </w:p>
    <w:p w14:paraId="3DD9C9C2" w14:textId="77777777" w:rsidR="00F63DF0" w:rsidRPr="00A73992" w:rsidRDefault="00A73992">
      <w:pPr>
        <w:pStyle w:val="0DraftNormal6"/>
        <w:rPr>
          <w:rFonts w:ascii="Montserrat" w:hAnsi="Montserrat"/>
          <w:sz w:val="24"/>
        </w:rPr>
      </w:pPr>
      <w:r w:rsidRPr="00A73992">
        <w:rPr>
          <w:rFonts w:ascii="Montserrat" w:hAnsi="Montserrat"/>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premises. When he called in a forensic team and cordoned off the building where the half eaten remains of Dawn were found, Dusk was alerted. Dusk beat him to the cell </w:t>
      </w:r>
      <w:r w:rsidRPr="00A73992">
        <w:rPr>
          <w:rFonts w:ascii="Montserrat" w:hAnsi="Montserrat"/>
          <w:sz w:val="24"/>
        </w:rPr>
        <w:t xml:space="preserve">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14:paraId="671DF8CE" w14:textId="77777777" w:rsidR="00F63DF0" w:rsidRPr="00A73992" w:rsidRDefault="00F63DF0">
      <w:pPr>
        <w:pStyle w:val="0DraftNormal6"/>
        <w:rPr>
          <w:rFonts w:ascii="Montserrat" w:hAnsi="Montserrat"/>
          <w:sz w:val="24"/>
        </w:rPr>
      </w:pPr>
    </w:p>
    <w:p w14:paraId="03DEF52B" w14:textId="77777777" w:rsidR="00F63DF0" w:rsidRPr="00A73992" w:rsidRDefault="00A73992">
      <w:pPr>
        <w:pStyle w:val="0DraftNormal6"/>
        <w:rPr>
          <w:rFonts w:ascii="Montserrat" w:hAnsi="Montserrat"/>
          <w:sz w:val="24"/>
        </w:rPr>
      </w:pPr>
      <w:r w:rsidRPr="00A73992">
        <w:rPr>
          <w:rFonts w:ascii="Montserrat" w:hAnsi="Montserrat"/>
          <w:sz w:val="24"/>
        </w:rPr>
        <w:t>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w:t>
      </w:r>
      <w:r w:rsidRPr="00A73992">
        <w:rPr>
          <w:rFonts w:ascii="Montserrat" w:hAnsi="Montserrat"/>
          <w:sz w:val="24"/>
        </w:rPr>
        <w:t>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w:t>
      </w:r>
      <w:r w:rsidRPr="00A73992">
        <w:rPr>
          <w:rFonts w:ascii="Montserrat" w:hAnsi="Montserrat"/>
          <w:sz w:val="24"/>
        </w:rPr>
        <w:t xml:space="preserve">te to them, explaining how Fox and Dusk had been taken into the Psionic Underground by the man who had shattered Dawn’s mind as a child. </w:t>
      </w:r>
    </w:p>
    <w:p w14:paraId="1B702F8A" w14:textId="77777777" w:rsidR="00F63DF0" w:rsidRPr="00A73992" w:rsidRDefault="00F63DF0">
      <w:pPr>
        <w:pStyle w:val="0DraftNormal6"/>
        <w:rPr>
          <w:rFonts w:ascii="Montserrat" w:hAnsi="Montserrat"/>
          <w:sz w:val="24"/>
        </w:rPr>
      </w:pPr>
    </w:p>
    <w:p w14:paraId="39DC8E76" w14:textId="77777777" w:rsidR="00F63DF0" w:rsidRPr="00A73992" w:rsidRDefault="00A73992">
      <w:pPr>
        <w:pStyle w:val="0DraftNormal6"/>
        <w:rPr>
          <w:rFonts w:ascii="Montserrat" w:hAnsi="Montserrat"/>
          <w:sz w:val="24"/>
        </w:rPr>
      </w:pPr>
      <w:r w:rsidRPr="00A73992">
        <w:rPr>
          <w:rFonts w:ascii="Montserrat" w:hAnsi="Montserrat"/>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particularly in light of Dawn’s assertion that her plan did not involve leaving inexplicable bodies littering the ground. </w:t>
      </w:r>
    </w:p>
    <w:p w14:paraId="5D5209BA" w14:textId="77777777" w:rsidR="00F63DF0" w:rsidRPr="00A73992" w:rsidRDefault="00F63DF0">
      <w:pPr>
        <w:pStyle w:val="0DraftNormal6"/>
        <w:rPr>
          <w:rFonts w:ascii="Montserrat" w:hAnsi="Montserrat"/>
          <w:sz w:val="24"/>
        </w:rPr>
      </w:pPr>
    </w:p>
    <w:p w14:paraId="2F4BFBA3" w14:textId="77777777" w:rsidR="00F63DF0" w:rsidRPr="00A73992" w:rsidRDefault="00A73992">
      <w:pPr>
        <w:pStyle w:val="0DraftNormal6"/>
        <w:rPr>
          <w:rFonts w:ascii="Montserrat" w:hAnsi="Montserrat"/>
          <w:sz w:val="24"/>
        </w:rPr>
      </w:pPr>
      <w:r w:rsidRPr="00A73992">
        <w:rPr>
          <w:rFonts w:ascii="Montserrat" w:hAnsi="Montserrat"/>
          <w:sz w:val="24"/>
        </w:rPr>
        <w:t>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w:t>
      </w:r>
      <w:r w:rsidRPr="00A73992">
        <w:rPr>
          <w:rFonts w:ascii="Montserrat" w:hAnsi="Montserrat"/>
          <w:sz w:val="24"/>
        </w:rPr>
        <w:t xml:space="preserve">pened between them. </w:t>
      </w:r>
    </w:p>
    <w:p w14:paraId="1101789B" w14:textId="77777777" w:rsidR="00F63DF0" w:rsidRPr="00A73992" w:rsidRDefault="00F63DF0">
      <w:pPr>
        <w:pStyle w:val="0DraftNormal6"/>
        <w:rPr>
          <w:rFonts w:ascii="Montserrat" w:hAnsi="Montserrat"/>
          <w:sz w:val="24"/>
        </w:rPr>
      </w:pPr>
    </w:p>
    <w:p w14:paraId="007C845D" w14:textId="77777777" w:rsidR="00F63DF0" w:rsidRPr="00A73992" w:rsidRDefault="00A73992">
      <w:pPr>
        <w:pStyle w:val="0DraftNormal6"/>
        <w:rPr>
          <w:rFonts w:ascii="Montserrat" w:hAnsi="Montserrat"/>
          <w:sz w:val="24"/>
        </w:rPr>
      </w:pPr>
      <w:r w:rsidRPr="00A73992">
        <w:rPr>
          <w:rFonts w:ascii="Montserrat" w:hAnsi="Montserrat"/>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14:paraId="43EEA426" w14:textId="77777777" w:rsidR="00F63DF0" w:rsidRPr="00A73992" w:rsidRDefault="00F63DF0">
      <w:pPr>
        <w:pStyle w:val="0DraftNormal6"/>
        <w:rPr>
          <w:rFonts w:ascii="Montserrat" w:hAnsi="Montserrat"/>
          <w:sz w:val="24"/>
        </w:rPr>
      </w:pPr>
    </w:p>
    <w:p w14:paraId="351C20C5" w14:textId="77777777" w:rsidR="00F63DF0" w:rsidRPr="00A73992" w:rsidRDefault="00A73992">
      <w:pPr>
        <w:pStyle w:val="0DraftNormal6"/>
        <w:rPr>
          <w:rFonts w:ascii="Montserrat" w:hAnsi="Montserrat"/>
          <w:sz w:val="24"/>
        </w:rPr>
      </w:pPr>
      <w:r w:rsidRPr="00A73992">
        <w:rPr>
          <w:rFonts w:ascii="Montserrat" w:hAnsi="Montserrat"/>
          <w:sz w:val="24"/>
        </w:rPr>
        <w:t xml:space="preserve">The Crucible Revisited. The pain—and disturbing pleasure—of dismemberment, of being cooked and devoured by her nemesis, and her unwitting friends, crippled her. Only the fact that she had survived it once before, as a child, saved her. </w:t>
      </w:r>
    </w:p>
    <w:p w14:paraId="1321F824" w14:textId="77777777" w:rsidR="00F63DF0" w:rsidRPr="00A73992" w:rsidRDefault="00F63DF0">
      <w:pPr>
        <w:pStyle w:val="0DraftNormal6"/>
        <w:rPr>
          <w:rFonts w:ascii="Montserrat" w:hAnsi="Montserrat"/>
          <w:sz w:val="24"/>
        </w:rPr>
      </w:pPr>
    </w:p>
    <w:p w14:paraId="19393700" w14:textId="77777777" w:rsidR="00F63DF0" w:rsidRPr="00A73992" w:rsidRDefault="00A73992">
      <w:pPr>
        <w:pStyle w:val="0DraftNormal6"/>
        <w:rPr>
          <w:rFonts w:ascii="Montserrat" w:hAnsi="Montserrat"/>
          <w:sz w:val="24"/>
        </w:rPr>
      </w:pPr>
      <w:r w:rsidRPr="00A73992">
        <w:rPr>
          <w:rFonts w:ascii="Montserrat" w:hAnsi="Montserrat"/>
          <w:sz w:val="24"/>
        </w:rPr>
        <w:t>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w:t>
      </w:r>
      <w:r w:rsidRPr="00A73992">
        <w:rPr>
          <w:rFonts w:ascii="Montserrat" w:hAnsi="Montserrat"/>
          <w:sz w:val="24"/>
        </w:rPr>
        <w:t xml:space="preserve">he horrible nightmare, she fled. </w:t>
      </w:r>
    </w:p>
    <w:p w14:paraId="42FFBE23" w14:textId="77777777" w:rsidR="00F63DF0" w:rsidRPr="00A73992" w:rsidRDefault="00F63DF0">
      <w:pPr>
        <w:pStyle w:val="0DraftNormal6"/>
        <w:rPr>
          <w:rFonts w:ascii="Montserrat" w:hAnsi="Montserrat"/>
          <w:sz w:val="24"/>
        </w:rPr>
      </w:pPr>
    </w:p>
    <w:p w14:paraId="682E14F6" w14:textId="77777777" w:rsidR="00F63DF0" w:rsidRPr="00A73992" w:rsidRDefault="00A73992">
      <w:pPr>
        <w:pStyle w:val="0DraftNormal6"/>
        <w:rPr>
          <w:rFonts w:ascii="Montserrat" w:hAnsi="Montserrat"/>
          <w:sz w:val="24"/>
        </w:rPr>
      </w:pPr>
      <w:r w:rsidRPr="00A73992">
        <w:rPr>
          <w:rFonts w:ascii="Montserrat" w:hAnsi="Montserrat"/>
          <w:sz w:val="24"/>
        </w:rPr>
        <w:t>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w:t>
      </w:r>
      <w:r w:rsidRPr="00A73992">
        <w:rPr>
          <w:rFonts w:ascii="Montserrat" w:hAnsi="Montserrat"/>
          <w:sz w:val="24"/>
        </w:rPr>
        <w:t xml:space="preserve">o drive her out of that body and claim it entirely for his own. </w:t>
      </w:r>
    </w:p>
    <w:p w14:paraId="4AE70FD0" w14:textId="77777777" w:rsidR="00F63DF0" w:rsidRPr="00A73992" w:rsidRDefault="00F63DF0">
      <w:pPr>
        <w:pStyle w:val="0DraftNormal6"/>
        <w:rPr>
          <w:rFonts w:ascii="Montserrat" w:hAnsi="Montserrat"/>
          <w:sz w:val="24"/>
        </w:rPr>
      </w:pPr>
    </w:p>
    <w:p w14:paraId="1D566E5D" w14:textId="77777777" w:rsidR="00F63DF0" w:rsidRPr="00A73992" w:rsidRDefault="00A73992">
      <w:pPr>
        <w:pStyle w:val="0DraftNormal6"/>
        <w:rPr>
          <w:rFonts w:ascii="Montserrat" w:hAnsi="Montserrat"/>
          <w:sz w:val="24"/>
        </w:rPr>
      </w:pPr>
      <w:r w:rsidRPr="00A73992">
        <w:rPr>
          <w:rFonts w:ascii="Montserrat" w:hAnsi="Montserrat"/>
          <w:sz w:val="24"/>
        </w:rPr>
        <w:t>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w:t>
      </w:r>
      <w:r w:rsidRPr="00A73992">
        <w:rPr>
          <w:rFonts w:ascii="Montserrat" w:hAnsi="Montserrat"/>
          <w:sz w:val="24"/>
        </w:rPr>
        <w:t>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w:t>
      </w:r>
      <w:r w:rsidRPr="00A73992">
        <w:rPr>
          <w:rFonts w:ascii="Montserrat" w:hAnsi="Montserrat"/>
          <w:sz w:val="24"/>
        </w:rPr>
        <w:t xml:space="preserve">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w:t>
      </w:r>
      <w:r w:rsidRPr="00A73992">
        <w:rPr>
          <w:rFonts w:ascii="Montserrat" w:hAnsi="Montserrat"/>
          <w:sz w:val="24"/>
        </w:rPr>
        <w:t xml:space="preserve">lot of the heat off of her in telling the truth. The little matter of having to come back from the dead again, however, made her wonder if her masters would even bother. </w:t>
      </w:r>
    </w:p>
    <w:p w14:paraId="17D4AA6C" w14:textId="77777777" w:rsidR="00F63DF0" w:rsidRPr="00A73992" w:rsidRDefault="00F63DF0">
      <w:pPr>
        <w:pStyle w:val="0DraftNormal6"/>
        <w:rPr>
          <w:rFonts w:ascii="Montserrat" w:hAnsi="Montserrat"/>
          <w:sz w:val="24"/>
        </w:rPr>
      </w:pPr>
    </w:p>
    <w:p w14:paraId="549AB365" w14:textId="77777777" w:rsidR="00F63DF0" w:rsidRPr="00A73992" w:rsidRDefault="00A73992">
      <w:pPr>
        <w:pStyle w:val="0DraftNormal6"/>
        <w:rPr>
          <w:rFonts w:ascii="Montserrat" w:hAnsi="Montserrat"/>
          <w:sz w:val="24"/>
        </w:rPr>
      </w:pPr>
      <w:r w:rsidRPr="00A73992">
        <w:rPr>
          <w:rFonts w:ascii="Montserrat" w:hAnsi="Montserrat"/>
          <w:sz w:val="24"/>
        </w:rPr>
        <w:t>Conclusion. 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w:t>
      </w:r>
      <w:r w:rsidRPr="00A73992">
        <w:rPr>
          <w:rFonts w:ascii="Montserrat" w:hAnsi="Montserrat"/>
          <w:sz w:val="24"/>
        </w:rPr>
        <w:t xml:space="preserve">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14:paraId="4DE11271" w14:textId="77777777" w:rsidR="00F63DF0" w:rsidRPr="00A73992" w:rsidRDefault="00F63DF0">
      <w:pPr>
        <w:pStyle w:val="0DraftNormal6"/>
        <w:rPr>
          <w:rFonts w:ascii="Montserrat" w:hAnsi="Montserrat"/>
          <w:sz w:val="24"/>
        </w:rPr>
      </w:pPr>
    </w:p>
    <w:p w14:paraId="4E8D5057" w14:textId="77777777" w:rsidR="00F63DF0" w:rsidRPr="00A73992" w:rsidRDefault="00A73992">
      <w:pPr>
        <w:pStyle w:val="0DraftNormal6"/>
        <w:rPr>
          <w:rFonts w:ascii="Montserrat" w:hAnsi="Montserrat"/>
          <w:sz w:val="24"/>
        </w:rPr>
      </w:pPr>
      <w:r w:rsidRPr="00A73992">
        <w:rPr>
          <w:rFonts w:ascii="Montserrat" w:hAnsi="Montserrat"/>
          <w:sz w:val="24"/>
        </w:rPr>
        <w:t>The Resurrection of Crow, Establishing Sketches</w:t>
      </w:r>
    </w:p>
    <w:p w14:paraId="1E500AE6" w14:textId="77777777" w:rsidR="00F63DF0" w:rsidRPr="00A73992" w:rsidRDefault="00F63DF0">
      <w:pPr>
        <w:pStyle w:val="0DraftNormal6"/>
        <w:rPr>
          <w:rFonts w:ascii="Montserrat" w:hAnsi="Montserrat"/>
          <w:sz w:val="24"/>
        </w:rPr>
      </w:pPr>
    </w:p>
    <w:p w14:paraId="7FBEE59A"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w:t>
      </w:r>
      <w:r w:rsidRPr="00A73992">
        <w:rPr>
          <w:rFonts w:ascii="Montserrat" w:eastAsia="MS Mincho" w:hAnsi="Montserrat"/>
          <w:color w:val="666699"/>
          <w:sz w:val="24"/>
          <w:szCs w:val="14"/>
        </w:rPr>
        <w:t xml:space="preserve">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14:paraId="597B5328" w14:textId="77777777" w:rsidR="00F63DF0" w:rsidRPr="00A73992" w:rsidRDefault="00F63DF0">
      <w:pPr>
        <w:pStyle w:val="0DraftNormal6"/>
        <w:rPr>
          <w:rFonts w:ascii="Montserrat" w:eastAsia="MS Mincho" w:hAnsi="Montserrat"/>
          <w:color w:val="666699"/>
          <w:sz w:val="24"/>
          <w:szCs w:val="14"/>
        </w:rPr>
      </w:pPr>
    </w:p>
    <w:p w14:paraId="6B321C71"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w:t>
      </w:r>
      <w:r w:rsidRPr="00A73992">
        <w:rPr>
          <w:rFonts w:ascii="Montserrat" w:eastAsia="MS Mincho" w:hAnsi="Montserrat"/>
          <w:color w:val="666699"/>
          <w:sz w:val="24"/>
          <w:szCs w:val="14"/>
        </w:rPr>
        <w:t xml:space="preserve">ad happened had nothing to do with sex, and everything to do with power. </w:t>
      </w:r>
    </w:p>
    <w:p w14:paraId="7C79FF00" w14:textId="77777777" w:rsidR="00F63DF0" w:rsidRPr="00A73992" w:rsidRDefault="00F63DF0">
      <w:pPr>
        <w:pStyle w:val="0DraftNormal6"/>
        <w:rPr>
          <w:rFonts w:ascii="Montserrat" w:eastAsia="MS Mincho" w:hAnsi="Montserrat"/>
          <w:color w:val="666699"/>
          <w:sz w:val="24"/>
          <w:szCs w:val="14"/>
        </w:rPr>
      </w:pPr>
    </w:p>
    <w:p w14:paraId="6F38AF30"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w:t>
      </w:r>
      <w:r w:rsidRPr="00A73992">
        <w:rPr>
          <w:rFonts w:ascii="Montserrat" w:eastAsia="MS Mincho" w:hAnsi="Montserrat"/>
          <w:color w:val="666699"/>
          <w:sz w:val="24"/>
          <w:szCs w:val="14"/>
        </w:rPr>
        <w:t>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w:t>
      </w:r>
      <w:r w:rsidRPr="00A73992">
        <w:rPr>
          <w:rFonts w:ascii="Montserrat" w:eastAsia="MS Mincho" w:hAnsi="Montserrat"/>
          <w:color w:val="666699"/>
          <w:sz w:val="24"/>
          <w:szCs w:val="14"/>
        </w:rPr>
        <w:t>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w:t>
      </w:r>
      <w:r w:rsidRPr="00A73992">
        <w:rPr>
          <w:rFonts w:ascii="Montserrat" w:eastAsia="MS Mincho" w:hAnsi="Montserrat"/>
          <w:color w:val="666699"/>
          <w:sz w:val="24"/>
          <w:szCs w:val="14"/>
        </w:rPr>
        <w:t xml:space="preserve"> her. Of course, reason said that if they decided that she couldn’t be broken, eventually they would simply kill her and be done with it.</w:t>
      </w:r>
    </w:p>
    <w:p w14:paraId="6CA5BEF1" w14:textId="77777777" w:rsidR="00F63DF0" w:rsidRPr="00A73992" w:rsidRDefault="00F63DF0">
      <w:pPr>
        <w:pStyle w:val="0DraftNormal6"/>
        <w:rPr>
          <w:rFonts w:ascii="Montserrat" w:eastAsia="MS Mincho" w:hAnsi="Montserrat"/>
          <w:color w:val="666699"/>
          <w:sz w:val="24"/>
          <w:szCs w:val="14"/>
        </w:rPr>
      </w:pPr>
    </w:p>
    <w:p w14:paraId="2D9B2328" w14:textId="77777777" w:rsidR="00F63DF0" w:rsidRPr="00A73992" w:rsidRDefault="00A73992">
      <w:pPr>
        <w:pStyle w:val="0DraftNormal6"/>
        <w:rPr>
          <w:rFonts w:ascii="Montserrat" w:eastAsia="MS Mincho" w:hAnsi="Montserrat"/>
          <w:strike/>
          <w:color w:val="666699"/>
          <w:sz w:val="24"/>
          <w:szCs w:val="14"/>
        </w:rPr>
      </w:pPr>
      <w:r w:rsidRPr="00A73992">
        <w:rPr>
          <w:rFonts w:ascii="Montserrat" w:eastAsia="MS Mincho" w:hAnsi="Montserrat"/>
          <w:color w:val="666699"/>
          <w:sz w:val="24"/>
          <w:szCs w:val="14"/>
        </w:rPr>
        <w:t>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w:t>
      </w:r>
      <w:r w:rsidRPr="00A73992">
        <w:rPr>
          <w:rFonts w:ascii="Montserrat" w:eastAsia="MS Mincho" w:hAnsi="Montserrat"/>
          <w:color w:val="666699"/>
          <w:sz w:val="24"/>
          <w:szCs w:val="14"/>
        </w:rPr>
        <w:t xml:space="preserve">en shared his amusement with her, as he recognized the perversion of what should have been their mnao. </w:t>
      </w:r>
    </w:p>
    <w:p w14:paraId="33A075E5" w14:textId="77777777" w:rsidR="00F63DF0" w:rsidRPr="00A73992" w:rsidRDefault="00F63DF0">
      <w:pPr>
        <w:pStyle w:val="0DraftNormal6"/>
        <w:rPr>
          <w:rFonts w:ascii="Montserrat" w:eastAsia="MS Mincho" w:hAnsi="Montserrat"/>
          <w:color w:val="666699"/>
          <w:sz w:val="24"/>
          <w:szCs w:val="14"/>
        </w:rPr>
      </w:pPr>
    </w:p>
    <w:p w14:paraId="2DD7AD28"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w:t>
      </w:r>
      <w:r w:rsidRPr="00A73992">
        <w:rPr>
          <w:rFonts w:ascii="Montserrat" w:eastAsia="MS Mincho" w:hAnsi="Montserrat"/>
          <w:color w:val="666699"/>
          <w:sz w:val="24"/>
          <w:szCs w:val="14"/>
        </w:rPr>
        <w:t xml:space="preserve">ed Phoenix Dawn emerged from the ruin, and their march was resumed. </w:t>
      </w:r>
    </w:p>
    <w:p w14:paraId="461A9EA3" w14:textId="77777777" w:rsidR="00F63DF0" w:rsidRPr="00A73992" w:rsidRDefault="00F63DF0">
      <w:pPr>
        <w:pStyle w:val="0DraftNormal6"/>
        <w:rPr>
          <w:rFonts w:ascii="Montserrat" w:eastAsia="MS Mincho" w:hAnsi="Montserrat"/>
          <w:color w:val="666699"/>
          <w:sz w:val="24"/>
          <w:szCs w:val="14"/>
        </w:rPr>
      </w:pPr>
    </w:p>
    <w:p w14:paraId="0644BB85"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w:t>
      </w:r>
      <w:r w:rsidRPr="00A73992">
        <w:rPr>
          <w:rFonts w:ascii="Montserrat" w:eastAsia="MS Mincho" w:hAnsi="Montserrat"/>
          <w:color w:val="666699"/>
          <w:sz w:val="24"/>
          <w:szCs w:val="14"/>
        </w:rPr>
        <w:t xml:space="preserve">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w:t>
      </w:r>
      <w:r w:rsidRPr="00A73992">
        <w:rPr>
          <w:rFonts w:ascii="Montserrat" w:eastAsia="MS Mincho" w:hAnsi="Montserrat"/>
          <w:color w:val="666699"/>
          <w:sz w:val="24"/>
          <w:szCs w:val="14"/>
        </w:rPr>
        <w:t xml:space="preserve">te ground, with an intimate enemy, to defend her spirit, to protect her self. </w:t>
      </w:r>
    </w:p>
    <w:p w14:paraId="15DA8ACD" w14:textId="77777777" w:rsidR="00F63DF0" w:rsidRPr="00A73992" w:rsidRDefault="00F63DF0">
      <w:pPr>
        <w:pStyle w:val="0DraftNormal6"/>
        <w:rPr>
          <w:rFonts w:ascii="Montserrat" w:eastAsia="MS Mincho" w:hAnsi="Montserrat"/>
          <w:color w:val="666699"/>
          <w:sz w:val="24"/>
          <w:szCs w:val="14"/>
        </w:rPr>
      </w:pPr>
    </w:p>
    <w:p w14:paraId="7C0B97C3"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 xml:space="preserve">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w:t>
      </w:r>
      <w:r w:rsidRPr="00A73992">
        <w:rPr>
          <w:rFonts w:ascii="Montserrat" w:eastAsia="MS Mincho" w:hAnsi="Montserrat"/>
          <w:color w:val="666699"/>
          <w:sz w:val="24"/>
          <w:szCs w:val="14"/>
        </w:rPr>
        <w:t>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w:t>
      </w:r>
      <w:r w:rsidRPr="00A73992">
        <w:rPr>
          <w:rFonts w:ascii="Montserrat" w:eastAsia="MS Mincho" w:hAnsi="Montserrat"/>
          <w:color w:val="666699"/>
          <w:sz w:val="24"/>
          <w:szCs w:val="14"/>
        </w:rPr>
        <w:t>r as a hostile ally rather than a prisoner or a slave.</w:t>
      </w:r>
    </w:p>
    <w:p w14:paraId="63CA0401" w14:textId="77777777" w:rsidR="00F63DF0" w:rsidRPr="00A73992" w:rsidRDefault="00F63DF0">
      <w:pPr>
        <w:pStyle w:val="0DraftNormal6"/>
        <w:rPr>
          <w:rFonts w:ascii="Montserrat" w:eastAsia="MS Mincho" w:hAnsi="Montserrat"/>
          <w:color w:val="666699"/>
          <w:sz w:val="24"/>
          <w:szCs w:val="14"/>
        </w:rPr>
      </w:pPr>
    </w:p>
    <w:p w14:paraId="5808976B"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w:t>
      </w:r>
      <w:r w:rsidRPr="00A73992">
        <w:rPr>
          <w:rFonts w:ascii="Montserrat" w:eastAsia="MS Mincho" w:hAnsi="Montserrat"/>
          <w:color w:val="666699"/>
          <w:sz w:val="24"/>
          <w:szCs w:val="14"/>
        </w:rPr>
        <w:t xml:space="preserve">e both allowed by her captors and ignored by those they had encountered. Blaze pointed out that the collar named her as the property of the individual she was being delivered to, so as long as she wore it her chances of successfully escaping were virtually nil. </w:t>
      </w:r>
    </w:p>
    <w:p w14:paraId="5CA5C3C7" w14:textId="77777777" w:rsidR="00F63DF0" w:rsidRPr="00A73992" w:rsidRDefault="00F63DF0">
      <w:pPr>
        <w:pStyle w:val="0DraftNormal6"/>
        <w:rPr>
          <w:rFonts w:ascii="Montserrat" w:eastAsia="MS Mincho" w:hAnsi="Montserrat"/>
          <w:color w:val="666699"/>
          <w:sz w:val="24"/>
          <w:szCs w:val="14"/>
        </w:rPr>
      </w:pPr>
    </w:p>
    <w:p w14:paraId="5E549650"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w:t>
      </w:r>
      <w:r w:rsidRPr="00A73992">
        <w:rPr>
          <w:rFonts w:ascii="Montserrat" w:eastAsia="MS Mincho" w:hAnsi="Montserrat"/>
          <w:color w:val="666699"/>
          <w:sz w:val="24"/>
          <w:szCs w:val="14"/>
        </w:rPr>
        <w:t xml:space="preserve">o-regenerative capabilities protected her from disease and minor injury. </w:t>
      </w:r>
    </w:p>
    <w:p w14:paraId="6E175FEA" w14:textId="77777777" w:rsidR="00F63DF0" w:rsidRPr="00A73992" w:rsidRDefault="00F63DF0">
      <w:pPr>
        <w:pStyle w:val="0DraftNormal6"/>
        <w:rPr>
          <w:rFonts w:ascii="Montserrat" w:eastAsia="MS Mincho" w:hAnsi="Montserrat"/>
          <w:color w:val="666699"/>
          <w:sz w:val="24"/>
          <w:szCs w:val="14"/>
        </w:rPr>
      </w:pPr>
    </w:p>
    <w:p w14:paraId="11C78095"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14:paraId="2D9C8F40" w14:textId="77777777" w:rsidR="00F63DF0" w:rsidRPr="00A73992" w:rsidRDefault="00F63DF0">
      <w:pPr>
        <w:pStyle w:val="0DraftNormal6"/>
        <w:rPr>
          <w:rFonts w:ascii="Montserrat" w:eastAsia="MS Mincho" w:hAnsi="Montserrat"/>
          <w:color w:val="666699"/>
          <w:sz w:val="24"/>
          <w:szCs w:val="14"/>
        </w:rPr>
      </w:pPr>
    </w:p>
    <w:p w14:paraId="6A3049C9"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14:paraId="598BA56B" w14:textId="77777777" w:rsidR="00F63DF0" w:rsidRPr="00A73992" w:rsidRDefault="00F63DF0">
      <w:pPr>
        <w:pStyle w:val="0DraftNormal6"/>
        <w:rPr>
          <w:rFonts w:ascii="Montserrat" w:eastAsia="MS Mincho" w:hAnsi="Montserrat"/>
          <w:color w:val="666699"/>
          <w:sz w:val="24"/>
          <w:szCs w:val="14"/>
        </w:rPr>
      </w:pPr>
    </w:p>
    <w:p w14:paraId="5D55EE4F"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w:t>
      </w:r>
      <w:r w:rsidRPr="00A73992">
        <w:rPr>
          <w:rFonts w:ascii="Montserrat" w:eastAsia="MS Mincho" w:hAnsi="Montserrat"/>
          <w:color w:val="666699"/>
          <w:sz w:val="24"/>
          <w:szCs w:val="14"/>
        </w:rPr>
        <w:t>serve their interest in it. If she were one of them, then their position would be secure.</w:t>
      </w:r>
    </w:p>
    <w:p w14:paraId="44A430E1" w14:textId="77777777" w:rsidR="00F63DF0" w:rsidRPr="00A73992" w:rsidRDefault="00F63DF0">
      <w:pPr>
        <w:pStyle w:val="0DraftNormal6"/>
        <w:rPr>
          <w:rFonts w:ascii="Montserrat" w:eastAsia="MS Mincho" w:hAnsi="Montserrat"/>
          <w:color w:val="666699"/>
          <w:sz w:val="24"/>
          <w:szCs w:val="14"/>
        </w:rPr>
      </w:pPr>
    </w:p>
    <w:p w14:paraId="69F3FBF5"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w:t>
      </w:r>
      <w:r w:rsidRPr="00A73992">
        <w:rPr>
          <w:rFonts w:ascii="Montserrat" w:eastAsia="MS Mincho" w:hAnsi="Montserrat"/>
          <w:color w:val="666699"/>
          <w:sz w:val="24"/>
          <w:szCs w:val="14"/>
        </w:rPr>
        <w:t>at the only way she would ever learn that would be the hard way. Again, he implied that she had no hope of escaping her fate. Only time that was running out.</w:t>
      </w:r>
    </w:p>
    <w:p w14:paraId="5015C623" w14:textId="77777777" w:rsidR="00F63DF0" w:rsidRPr="00A73992" w:rsidRDefault="00F63DF0">
      <w:pPr>
        <w:pStyle w:val="0DraftNormal6"/>
        <w:rPr>
          <w:rFonts w:ascii="Montserrat" w:eastAsia="MS Mincho" w:hAnsi="Montserrat"/>
          <w:color w:val="666699"/>
          <w:sz w:val="24"/>
          <w:szCs w:val="14"/>
        </w:rPr>
      </w:pPr>
    </w:p>
    <w:p w14:paraId="6E5F0846"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w:t>
      </w:r>
      <w:r w:rsidRPr="00A73992">
        <w:rPr>
          <w:rFonts w:ascii="Montserrat" w:eastAsia="MS Mincho" w:hAnsi="Montserrat"/>
          <w:color w:val="666699"/>
          <w:sz w:val="24"/>
          <w:szCs w:val="14"/>
        </w:rPr>
        <w:t xml:space="preserve"> not help but wonder if the curse might be something that could be fought. If, perhaps, there might be some way to win him back.</w:t>
      </w:r>
    </w:p>
    <w:p w14:paraId="4ECD6448" w14:textId="77777777" w:rsidR="00F63DF0" w:rsidRPr="00A73992" w:rsidRDefault="00F63DF0">
      <w:pPr>
        <w:pStyle w:val="0DraftNormal6"/>
        <w:rPr>
          <w:rFonts w:ascii="Montserrat" w:eastAsia="MS Mincho" w:hAnsi="Montserrat"/>
          <w:color w:val="666699"/>
          <w:sz w:val="24"/>
          <w:szCs w:val="14"/>
        </w:rPr>
      </w:pPr>
    </w:p>
    <w:p w14:paraId="388D0BED"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w:t>
      </w:r>
      <w:r w:rsidRPr="00A73992">
        <w:rPr>
          <w:rFonts w:ascii="Montserrat" w:eastAsia="MS Mincho" w:hAnsi="Montserrat"/>
          <w:color w:val="666699"/>
          <w:sz w:val="24"/>
          <w:szCs w:val="14"/>
        </w:rPr>
        <w:t xml:space="preserve">viction that none of their aims would result in anything less than her death. </w:t>
      </w:r>
    </w:p>
    <w:p w14:paraId="160F60E9" w14:textId="77777777" w:rsidR="00F63DF0" w:rsidRPr="00A73992" w:rsidRDefault="00F63DF0">
      <w:pPr>
        <w:pStyle w:val="0DraftNormal6"/>
        <w:rPr>
          <w:rFonts w:ascii="Montserrat" w:eastAsia="MS Mincho" w:hAnsi="Montserrat"/>
          <w:color w:val="666699"/>
          <w:sz w:val="24"/>
          <w:szCs w:val="14"/>
        </w:rPr>
      </w:pPr>
    </w:p>
    <w:p w14:paraId="67058E01"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14:paraId="5B25A184" w14:textId="77777777" w:rsidR="00F63DF0" w:rsidRPr="00A73992" w:rsidRDefault="00F63DF0">
      <w:pPr>
        <w:pStyle w:val="0DraftNormal6"/>
        <w:rPr>
          <w:rFonts w:ascii="Montserrat" w:eastAsia="MS Mincho" w:hAnsi="Montserrat"/>
          <w:color w:val="666699"/>
          <w:sz w:val="24"/>
          <w:szCs w:val="14"/>
        </w:rPr>
      </w:pPr>
    </w:p>
    <w:p w14:paraId="4DB22709"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w:t>
      </w:r>
      <w:r w:rsidRPr="00A73992">
        <w:rPr>
          <w:rFonts w:ascii="Montserrat" w:eastAsia="MS Mincho" w:hAnsi="Montserrat"/>
          <w:color w:val="666699"/>
          <w:sz w:val="24"/>
          <w:szCs w:val="14"/>
        </w:rPr>
        <w:t>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w:t>
      </w:r>
      <w:r w:rsidRPr="00A73992">
        <w:rPr>
          <w:rFonts w:ascii="Montserrat" w:eastAsia="MS Mincho" w:hAnsi="Montserrat"/>
          <w:color w:val="666699"/>
          <w:sz w:val="24"/>
          <w:szCs w:val="14"/>
        </w:rPr>
        <w:t xml:space="preserve">hed their destination. Once delivered, more effective means of attacking her integrity could be employed. </w:t>
      </w:r>
    </w:p>
    <w:p w14:paraId="46905531" w14:textId="77777777" w:rsidR="00F63DF0" w:rsidRPr="00A73992" w:rsidRDefault="00F63DF0">
      <w:pPr>
        <w:pStyle w:val="0DraftNormal6"/>
        <w:rPr>
          <w:rFonts w:ascii="Montserrat" w:eastAsia="MS Mincho" w:hAnsi="Montserrat"/>
          <w:color w:val="666699"/>
          <w:sz w:val="24"/>
          <w:szCs w:val="14"/>
        </w:rPr>
      </w:pPr>
    </w:p>
    <w:p w14:paraId="2A21193C"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w:t>
      </w:r>
      <w:r w:rsidRPr="00A73992">
        <w:rPr>
          <w:rFonts w:ascii="Montserrat" w:eastAsia="MS Mincho" w:hAnsi="Montserrat"/>
          <w:color w:val="666699"/>
          <w:sz w:val="24"/>
          <w:szCs w:val="14"/>
        </w:rPr>
        <w:t xml:space="preserve">ed the designs against both of them. </w:t>
      </w:r>
    </w:p>
    <w:p w14:paraId="52D1E3DE" w14:textId="77777777" w:rsidR="00F63DF0" w:rsidRPr="00A73992" w:rsidRDefault="00F63DF0">
      <w:pPr>
        <w:pStyle w:val="0DraftNormal6"/>
        <w:rPr>
          <w:rFonts w:ascii="Montserrat" w:eastAsia="MS Mincho" w:hAnsi="Montserrat"/>
          <w:color w:val="666699"/>
          <w:sz w:val="24"/>
          <w:szCs w:val="14"/>
        </w:rPr>
      </w:pPr>
    </w:p>
    <w:p w14:paraId="591FAA04"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t>
      </w:r>
      <w:r w:rsidRPr="00A73992">
        <w:rPr>
          <w:rFonts w:ascii="Montserrat" w:eastAsia="MS Mincho" w:hAnsi="Montserrat"/>
          <w:color w:val="666699"/>
          <w:sz w:val="24"/>
          <w:szCs w:val="14"/>
        </w:rPr>
        <w:t xml:space="preserve">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w:t>
      </w:r>
      <w:r w:rsidRPr="00A73992">
        <w:rPr>
          <w:rFonts w:ascii="Montserrat" w:eastAsia="MS Mincho" w:hAnsi="Montserrat"/>
          <w:color w:val="666699"/>
          <w:sz w:val="24"/>
          <w:szCs w:val="14"/>
        </w:rPr>
        <w:t>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w:t>
      </w:r>
      <w:r w:rsidRPr="00A73992">
        <w:rPr>
          <w:rFonts w:ascii="Montserrat" w:eastAsia="MS Mincho" w:hAnsi="Montserrat"/>
          <w:color w:val="666699"/>
          <w:sz w:val="24"/>
          <w:szCs w:val="14"/>
        </w:rPr>
        <w:t xml:space="preserve">ely, they were more concerned about the dragon. </w:t>
      </w:r>
    </w:p>
    <w:p w14:paraId="2ECA4AA6" w14:textId="77777777" w:rsidR="00F63DF0" w:rsidRPr="00A73992" w:rsidRDefault="00F63DF0">
      <w:pPr>
        <w:pStyle w:val="0DraftNormal6"/>
        <w:rPr>
          <w:rFonts w:ascii="Montserrat" w:eastAsia="MS Mincho" w:hAnsi="Montserrat"/>
          <w:color w:val="666699"/>
          <w:sz w:val="24"/>
          <w:szCs w:val="14"/>
        </w:rPr>
      </w:pPr>
    </w:p>
    <w:p w14:paraId="219E8B10"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w:t>
      </w:r>
      <w:r w:rsidRPr="00A73992">
        <w:rPr>
          <w:rFonts w:ascii="Montserrat" w:eastAsia="MS Mincho" w:hAnsi="Montserrat"/>
          <w:color w:val="666699"/>
          <w:sz w:val="24"/>
          <w:szCs w:val="14"/>
        </w:rPr>
        <w:t>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w:t>
      </w:r>
      <w:r w:rsidRPr="00A73992">
        <w:rPr>
          <w:rFonts w:ascii="Montserrat" w:eastAsia="MS Mincho" w:hAnsi="Montserrat"/>
          <w:color w:val="666699"/>
          <w:sz w:val="24"/>
          <w:szCs w:val="14"/>
        </w:rPr>
        <w:t xml:space="preserve">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14:paraId="5A49A699" w14:textId="77777777" w:rsidR="00F63DF0" w:rsidRPr="00A73992" w:rsidRDefault="00F63DF0">
      <w:pPr>
        <w:pStyle w:val="0DraftNormal6"/>
        <w:rPr>
          <w:rFonts w:ascii="Montserrat" w:eastAsia="MS Mincho" w:hAnsi="Montserrat"/>
          <w:color w:val="666699"/>
          <w:sz w:val="24"/>
          <w:szCs w:val="14"/>
        </w:rPr>
      </w:pPr>
    </w:p>
    <w:p w14:paraId="568927DA"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w:t>
      </w:r>
      <w:r w:rsidRPr="00A73992">
        <w:rPr>
          <w:rFonts w:ascii="Montserrat" w:eastAsia="MS Mincho" w:hAnsi="Montserrat"/>
          <w:color w:val="666699"/>
          <w:sz w:val="24"/>
          <w:szCs w:val="14"/>
        </w:rPr>
        <w:t xml:space="preserve">hem badly enough to make good her escape? Was she feeling sympathy for their position? She still didn’t really know what they were, but they were something very different from what they appeared to be. They considered her conversion or death necessary for their survival. </w:t>
      </w:r>
    </w:p>
    <w:p w14:paraId="66CAC217" w14:textId="77777777" w:rsidR="00F63DF0" w:rsidRPr="00A73992" w:rsidRDefault="00F63DF0">
      <w:pPr>
        <w:pStyle w:val="0DraftNormal6"/>
        <w:rPr>
          <w:rFonts w:ascii="Montserrat" w:eastAsia="MS Mincho" w:hAnsi="Montserrat"/>
          <w:color w:val="666699"/>
          <w:sz w:val="24"/>
          <w:szCs w:val="14"/>
        </w:rPr>
      </w:pPr>
    </w:p>
    <w:p w14:paraId="0B84DBC7"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w:t>
      </w:r>
      <w:r w:rsidRPr="00A73992">
        <w:rPr>
          <w:rFonts w:ascii="Montserrat" w:eastAsia="MS Mincho" w:hAnsi="Montserrat"/>
          <w:color w:val="666699"/>
          <w:sz w:val="24"/>
          <w:szCs w:val="14"/>
        </w:rPr>
        <w:t xml:space="preserve">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w:t>
      </w:r>
      <w:r w:rsidRPr="00A73992">
        <w:rPr>
          <w:rFonts w:ascii="Montserrat" w:eastAsia="MS Mincho" w:hAnsi="Montserrat"/>
          <w:color w:val="666699"/>
          <w:sz w:val="24"/>
          <w:szCs w:val="14"/>
        </w:rPr>
        <w:t xml:space="preserve">Something about the way he looked at her told her that he desperately wanted her to commit herself to them, but did not believe she really could. </w:t>
      </w:r>
    </w:p>
    <w:p w14:paraId="02F01898" w14:textId="77777777" w:rsidR="00F63DF0" w:rsidRPr="00A73992" w:rsidRDefault="00F63DF0">
      <w:pPr>
        <w:pStyle w:val="0DraftNormal6"/>
        <w:rPr>
          <w:rFonts w:ascii="Montserrat" w:eastAsia="MS Mincho" w:hAnsi="Montserrat"/>
          <w:color w:val="666699"/>
          <w:sz w:val="24"/>
          <w:szCs w:val="14"/>
        </w:rPr>
      </w:pPr>
    </w:p>
    <w:p w14:paraId="4FEC34A4"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14:paraId="33AC64FA" w14:textId="77777777" w:rsidR="00F63DF0" w:rsidRPr="00A73992" w:rsidRDefault="00F63DF0">
      <w:pPr>
        <w:pStyle w:val="0DraftNormal6"/>
        <w:rPr>
          <w:rFonts w:ascii="Montserrat" w:eastAsia="MS Mincho" w:hAnsi="Montserrat"/>
          <w:color w:val="666699"/>
          <w:sz w:val="24"/>
          <w:szCs w:val="14"/>
        </w:rPr>
      </w:pPr>
    </w:p>
    <w:p w14:paraId="77AA9CCA"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w:t>
      </w:r>
      <w:r w:rsidRPr="00A73992">
        <w:rPr>
          <w:rFonts w:ascii="Montserrat" w:eastAsia="MS Mincho" w:hAnsi="Montserrat"/>
          <w:color w:val="666699"/>
          <w:sz w:val="24"/>
          <w:szCs w:val="14"/>
        </w:rPr>
        <w:t xml:space="preserve">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14:paraId="674DE6A5" w14:textId="77777777" w:rsidR="00F63DF0" w:rsidRPr="00A73992" w:rsidRDefault="00F63DF0">
      <w:pPr>
        <w:pStyle w:val="0DraftNormal6"/>
        <w:rPr>
          <w:rFonts w:ascii="Montserrat" w:eastAsia="MS Mincho" w:hAnsi="Montserrat"/>
          <w:color w:val="666699"/>
          <w:sz w:val="24"/>
          <w:szCs w:val="14"/>
        </w:rPr>
      </w:pPr>
    </w:p>
    <w:p w14:paraId="32962C1F"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w:t>
      </w:r>
      <w:r w:rsidRPr="00A73992">
        <w:rPr>
          <w:rFonts w:ascii="Montserrat" w:eastAsia="MS Mincho" w:hAnsi="Montserrat"/>
          <w:color w:val="666699"/>
          <w:sz w:val="24"/>
          <w:szCs w:val="14"/>
        </w:rPr>
        <w:t xml:space="preserve">ht into the open, he pursued. The dragon was quick to pounce, cutting off her false escape. Phoenix Dawn, ready for this, turned and fled back into the trap, disabling her shadow. The dragon accepted her gift, conveniently giving her time to build up a good lead. </w:t>
      </w:r>
    </w:p>
    <w:p w14:paraId="4627757B" w14:textId="77777777" w:rsidR="00F63DF0" w:rsidRPr="00A73992" w:rsidRDefault="00F63DF0">
      <w:pPr>
        <w:pStyle w:val="0DraftNormal6"/>
        <w:rPr>
          <w:rFonts w:ascii="Montserrat" w:eastAsia="MS Mincho" w:hAnsi="Montserrat"/>
          <w:color w:val="666699"/>
          <w:sz w:val="24"/>
          <w:szCs w:val="14"/>
        </w:rPr>
      </w:pPr>
    </w:p>
    <w:p w14:paraId="72D2CFD0"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w:t>
      </w:r>
      <w:r w:rsidRPr="00A73992">
        <w:rPr>
          <w:rFonts w:ascii="Montserrat" w:eastAsia="MS Mincho" w:hAnsi="Montserrat"/>
          <w:color w:val="666699"/>
          <w:sz w:val="24"/>
          <w:szCs w:val="14"/>
        </w:rPr>
        <w:t xml:space="preserve">ragon. </w:t>
      </w:r>
    </w:p>
    <w:p w14:paraId="1C7B607E" w14:textId="77777777" w:rsidR="00F63DF0" w:rsidRPr="00A73992" w:rsidRDefault="00F63DF0">
      <w:pPr>
        <w:pStyle w:val="0DraftNormal6"/>
        <w:rPr>
          <w:rFonts w:ascii="Montserrat" w:eastAsia="MS Mincho" w:hAnsi="Montserrat"/>
          <w:color w:val="666699"/>
          <w:sz w:val="24"/>
          <w:szCs w:val="14"/>
        </w:rPr>
      </w:pPr>
    </w:p>
    <w:p w14:paraId="4431740D"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w:t>
      </w:r>
      <w:r w:rsidRPr="00A73992">
        <w:rPr>
          <w:rFonts w:ascii="Montserrat" w:eastAsia="MS Mincho" w:hAnsi="Montserrat"/>
          <w:color w:val="666699"/>
          <w:sz w:val="24"/>
          <w:szCs w:val="14"/>
        </w:rPr>
        <w:t xml:space="preserve">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14:paraId="383DEBFE" w14:textId="77777777" w:rsidR="00F63DF0" w:rsidRPr="00A73992" w:rsidRDefault="00F63DF0">
      <w:pPr>
        <w:pStyle w:val="0DraftNormal6"/>
        <w:rPr>
          <w:rFonts w:ascii="Montserrat" w:eastAsia="MS Mincho" w:hAnsi="Montserrat"/>
          <w:color w:val="666699"/>
          <w:sz w:val="24"/>
          <w:szCs w:val="14"/>
        </w:rPr>
      </w:pPr>
    </w:p>
    <w:p w14:paraId="3A933DE0"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w:t>
      </w:r>
      <w:r w:rsidRPr="00A73992">
        <w:rPr>
          <w:rFonts w:ascii="Montserrat" w:eastAsia="MS Mincho" w:hAnsi="Montserrat"/>
          <w:color w:val="666699"/>
          <w:sz w:val="24"/>
          <w:szCs w:val="14"/>
        </w:rPr>
        <w:t>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w:t>
      </w:r>
      <w:r w:rsidRPr="00A73992">
        <w:rPr>
          <w:rFonts w:ascii="Montserrat" w:eastAsia="MS Mincho" w:hAnsi="Montserrat"/>
          <w:color w:val="666699"/>
          <w:sz w:val="24"/>
          <w:szCs w:val="14"/>
        </w:rPr>
        <w: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14:paraId="3DB9829B" w14:textId="77777777" w:rsidR="00F63DF0" w:rsidRPr="00A73992" w:rsidRDefault="00F63DF0">
      <w:pPr>
        <w:pStyle w:val="0DraftNormal6"/>
        <w:rPr>
          <w:rFonts w:ascii="Montserrat" w:eastAsia="MS Mincho" w:hAnsi="Montserrat"/>
          <w:color w:val="666699"/>
          <w:sz w:val="24"/>
          <w:szCs w:val="14"/>
        </w:rPr>
      </w:pPr>
    </w:p>
    <w:p w14:paraId="10D4520C"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t>
      </w:r>
      <w:r w:rsidRPr="00A73992">
        <w:rPr>
          <w:rFonts w:ascii="Montserrat" w:eastAsia="MS Mincho" w:hAnsi="Montserrat"/>
          <w:color w:val="666699"/>
          <w:sz w:val="24"/>
          <w:szCs w:val="14"/>
        </w:rPr>
        <w:t>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w:t>
      </w:r>
      <w:r w:rsidRPr="00A73992">
        <w:rPr>
          <w:rFonts w:ascii="Montserrat" w:eastAsia="MS Mincho" w:hAnsi="Montserrat"/>
          <w:color w:val="666699"/>
          <w:sz w:val="24"/>
          <w:szCs w:val="14"/>
        </w:rPr>
        <w:t xml:space="preserve">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w:t>
      </w:r>
      <w:r w:rsidRPr="00A73992">
        <w:rPr>
          <w:rFonts w:ascii="Montserrat" w:eastAsia="MS Mincho" w:hAnsi="Montserrat"/>
          <w:color w:val="666699"/>
          <w:sz w:val="24"/>
          <w:szCs w:val="14"/>
        </w:rPr>
        <w:t>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w:t>
      </w:r>
      <w:r w:rsidRPr="00A73992">
        <w:rPr>
          <w:rFonts w:ascii="Montserrat" w:eastAsia="MS Mincho" w:hAnsi="Montserrat"/>
          <w:color w:val="666699"/>
          <w:sz w:val="24"/>
          <w:szCs w:val="14"/>
        </w:rPr>
        <w:t>t oblivion engulfed her. Her mind, desperate for a way out of the trap, pursued an instinctive escape—one that wouldn’t occur to her conscious mind at all. Her escape came as much a surprise to her as it did to her predator.</w:t>
      </w:r>
    </w:p>
    <w:p w14:paraId="3C5C52C1" w14:textId="77777777" w:rsidR="00F63DF0" w:rsidRPr="00A73992" w:rsidRDefault="00F63DF0">
      <w:pPr>
        <w:pStyle w:val="0DraftNormal6"/>
        <w:rPr>
          <w:rFonts w:ascii="Montserrat" w:eastAsia="MS Mincho" w:hAnsi="Montserrat"/>
          <w:color w:val="666699"/>
          <w:sz w:val="24"/>
          <w:szCs w:val="14"/>
        </w:rPr>
      </w:pPr>
    </w:p>
    <w:p w14:paraId="3CDF7906"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14:paraId="6432BCE2" w14:textId="77777777" w:rsidR="00F63DF0" w:rsidRPr="00A73992" w:rsidRDefault="00F63DF0">
      <w:pPr>
        <w:pStyle w:val="0DraftNormal6"/>
        <w:rPr>
          <w:rFonts w:ascii="Montserrat" w:eastAsia="MS Mincho" w:hAnsi="Montserrat"/>
          <w:color w:val="666699"/>
          <w:sz w:val="24"/>
          <w:szCs w:val="14"/>
        </w:rPr>
      </w:pPr>
    </w:p>
    <w:p w14:paraId="098524EA" w14:textId="77777777" w:rsidR="00F63DF0" w:rsidRPr="00A73992" w:rsidRDefault="00A73992">
      <w:pPr>
        <w:pStyle w:val="0DraftNormal6"/>
        <w:rPr>
          <w:rFonts w:ascii="Montserrat" w:eastAsia="MS Mincho" w:hAnsi="Montserrat"/>
          <w:color w:val="666699"/>
          <w:sz w:val="24"/>
          <w:szCs w:val="14"/>
        </w:rPr>
      </w:pPr>
      <w:r w:rsidRPr="00A73992">
        <w:rPr>
          <w:rFonts w:ascii="Montserrat" w:eastAsia="MS Mincho" w:hAnsi="Montserrat"/>
          <w:color w:val="666699"/>
          <w:sz w:val="24"/>
          <w:szCs w:val="14"/>
        </w:rPr>
        <w:t>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w:t>
      </w:r>
      <w:r w:rsidRPr="00A73992">
        <w:rPr>
          <w:rFonts w:ascii="Montserrat" w:eastAsia="MS Mincho" w:hAnsi="Montserrat"/>
          <w:color w:val="666699"/>
          <w:sz w:val="24"/>
          <w:szCs w:val="14"/>
        </w:rPr>
        <w:t xml:space="preserve">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14:paraId="53E5CD51" w14:textId="77777777" w:rsidR="00F63DF0" w:rsidRPr="00A73992" w:rsidRDefault="00F63DF0">
      <w:pPr>
        <w:pStyle w:val="0DraftNormal6"/>
        <w:rPr>
          <w:rFonts w:ascii="Montserrat" w:hAnsi="Montserrat"/>
          <w:color w:val="666699"/>
          <w:sz w:val="24"/>
        </w:rPr>
      </w:pPr>
    </w:p>
    <w:p w14:paraId="320291FD" w14:textId="77777777" w:rsidR="00F63DF0" w:rsidRPr="00A73992" w:rsidRDefault="00A73992">
      <w:pPr>
        <w:pStyle w:val="0DraftNormal6"/>
        <w:rPr>
          <w:rFonts w:ascii="Montserrat" w:hAnsi="Montserrat"/>
          <w:sz w:val="24"/>
        </w:rPr>
      </w:pPr>
      <w:r w:rsidRPr="00A73992">
        <w:rPr>
          <w:rFonts w:ascii="Montserrat" w:hAnsi="Montserrat"/>
          <w:sz w:val="24"/>
        </w:rPr>
        <w:br w:type="page"/>
        <w:t xml:space="preserve">Foundation </w:t>
      </w:r>
    </w:p>
    <w:p w14:paraId="27A77087" w14:textId="77777777" w:rsidR="00F63DF0" w:rsidRPr="00A73992" w:rsidRDefault="00F63DF0">
      <w:pPr>
        <w:pStyle w:val="0DraftNormal6"/>
        <w:rPr>
          <w:rFonts w:ascii="Montserrat" w:hAnsi="Montserrat"/>
          <w:sz w:val="24"/>
        </w:rPr>
      </w:pPr>
    </w:p>
    <w:p w14:paraId="5D94A7CF" w14:textId="77777777" w:rsidR="00F63DF0" w:rsidRPr="00A73992" w:rsidRDefault="00A73992">
      <w:pPr>
        <w:pStyle w:val="0DraftNormal6"/>
        <w:rPr>
          <w:rFonts w:ascii="Montserrat" w:hAnsi="Montserrat"/>
          <w:sz w:val="24"/>
        </w:rPr>
      </w:pPr>
      <w:r w:rsidRPr="00A73992">
        <w:rPr>
          <w:rFonts w:ascii="Montserrat" w:hAnsi="Montserrat"/>
          <w:sz w:val="24"/>
        </w:rPr>
        <w:t>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 o</w:t>
      </w:r>
      <w:r w:rsidRPr="00A73992">
        <w:rPr>
          <w:rFonts w:ascii="Montserrat" w:hAnsi="Montserrat"/>
          <w:sz w:val="24"/>
        </w:rPr>
        <w:t xml:space="preserve">f oblivion. The god’s final act was to drag her down with him. The dragon tried many times to resurrect her, abstracting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14:paraId="2AF695F4" w14:textId="77777777" w:rsidR="00F63DF0" w:rsidRPr="00A73992" w:rsidRDefault="00F63DF0">
      <w:pPr>
        <w:pStyle w:val="0DraftNormal6"/>
        <w:rPr>
          <w:rFonts w:ascii="Montserrat" w:hAnsi="Montserrat"/>
          <w:sz w:val="24"/>
        </w:rPr>
      </w:pPr>
    </w:p>
    <w:p w14:paraId="50E37EBE" w14:textId="77777777" w:rsidR="00F63DF0" w:rsidRPr="00A73992" w:rsidRDefault="00A73992">
      <w:pPr>
        <w:pStyle w:val="0DraftNormal6"/>
        <w:rPr>
          <w:rFonts w:ascii="Montserrat" w:hAnsi="Montserrat"/>
          <w:sz w:val="24"/>
        </w:rPr>
      </w:pPr>
      <w:r w:rsidRPr="00A73992">
        <w:rPr>
          <w:rFonts w:ascii="Montserrat" w:hAnsi="Montserrat"/>
          <w:sz w:val="24"/>
        </w:rPr>
        <w:t>Parents: Ash, Forge and Arden: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w:t>
      </w:r>
      <w:r w:rsidRPr="00A73992">
        <w:rPr>
          <w:rFonts w:ascii="Montserrat" w:hAnsi="Montserrat"/>
          <w:sz w:val="24"/>
        </w:rPr>
        <w:t>agon and the dragon king conquered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w:t>
      </w:r>
      <w:r w:rsidRPr="00A73992">
        <w:rPr>
          <w:rFonts w:ascii="Montserrat" w:hAnsi="Montserrat"/>
          <w:sz w:val="24"/>
        </w:rPr>
        <w:t xml:space="preserve">ecame bound to each other as twin souls, when their initial confrontation resulted in a dual initiation, unexpectedly drawing Arden into the pact of rebirth shared by Forge and Ash. </w:t>
      </w:r>
    </w:p>
    <w:p w14:paraId="42821557" w14:textId="77777777" w:rsidR="00F63DF0" w:rsidRPr="00A73992" w:rsidRDefault="00F63DF0">
      <w:pPr>
        <w:pStyle w:val="0DraftNormal6"/>
        <w:rPr>
          <w:rFonts w:ascii="Montserrat" w:hAnsi="Montserrat"/>
          <w:sz w:val="24"/>
        </w:rPr>
      </w:pPr>
    </w:p>
    <w:p w14:paraId="13798E0A" w14:textId="77777777" w:rsidR="00F63DF0" w:rsidRPr="00A73992" w:rsidRDefault="00A73992">
      <w:pPr>
        <w:pStyle w:val="0DraftNormal6"/>
        <w:rPr>
          <w:rFonts w:ascii="Montserrat" w:hAnsi="Montserrat"/>
          <w:sz w:val="24"/>
        </w:rPr>
      </w:pPr>
      <w:r w:rsidRPr="00A73992">
        <w:rPr>
          <w:rFonts w:ascii="Montserrat" w:hAnsi="Montserrat"/>
          <w:sz w:val="24"/>
        </w:rPr>
        <w:t>Children: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and set out to see the world through human eyes. In a sense, she was seeking some sort of personal enlightenment, but in her heart, she was aching for her soul mate. While meditati</w:t>
      </w:r>
      <w:r w:rsidRPr="00A73992">
        <w:rPr>
          <w:rFonts w:ascii="Montserrat" w:hAnsi="Montserrat"/>
          <w:sz w:val="24"/>
        </w:rPr>
        <w:t xml:space="preserve">ng upon the soul of creation and her lost love, she was startled to conceive of Phoenix. She returned home to her brother and his wife to bear her daughter, unable to explain who it was she had reincarnated, but she could not resist naming her daughter Phoenix. </w:t>
      </w:r>
    </w:p>
    <w:p w14:paraId="394ACA88" w14:textId="77777777" w:rsidR="00F63DF0" w:rsidRPr="00A73992" w:rsidRDefault="00F63DF0">
      <w:pPr>
        <w:pStyle w:val="0DraftNormal6"/>
        <w:rPr>
          <w:rFonts w:ascii="Montserrat" w:hAnsi="Montserrat"/>
          <w:sz w:val="24"/>
        </w:rPr>
      </w:pPr>
    </w:p>
    <w:p w14:paraId="0548A664" w14:textId="77777777" w:rsidR="00F63DF0" w:rsidRPr="00A73992" w:rsidRDefault="00A73992">
      <w:pPr>
        <w:pStyle w:val="0DraftNormal6"/>
        <w:rPr>
          <w:rFonts w:ascii="Montserrat" w:hAnsi="Montserrat"/>
          <w:color w:val="666699"/>
          <w:sz w:val="24"/>
          <w:u w:val="single"/>
        </w:rPr>
      </w:pPr>
      <w:r w:rsidRPr="00A73992">
        <w:rPr>
          <w:rFonts w:ascii="Montserrat" w:hAnsi="Montserrat"/>
          <w:sz w:val="24"/>
        </w:rPr>
        <w:br w:type="page"/>
      </w:r>
      <w:r w:rsidRPr="00A73992">
        <w:rPr>
          <w:rFonts w:ascii="Montserrat" w:hAnsi="Montserrat"/>
          <w:color w:val="666699"/>
          <w:sz w:val="24"/>
        </w:rPr>
        <w:t>Clips</w:t>
      </w:r>
    </w:p>
    <w:p w14:paraId="4F23FBC8" w14:textId="77777777" w:rsidR="00F63DF0" w:rsidRPr="00A73992" w:rsidRDefault="00F63DF0">
      <w:pPr>
        <w:pStyle w:val="0DraftNormal6"/>
        <w:rPr>
          <w:rFonts w:ascii="Montserrat" w:hAnsi="Montserrat"/>
          <w:color w:val="666699"/>
          <w:sz w:val="24"/>
        </w:rPr>
      </w:pPr>
    </w:p>
    <w:p w14:paraId="327EFD00" w14:textId="77777777" w:rsidR="00F63DF0" w:rsidRPr="00A73992" w:rsidRDefault="00A73992">
      <w:pPr>
        <w:pStyle w:val="0DraftNormal6"/>
        <w:rPr>
          <w:rFonts w:ascii="Montserrat" w:hAnsi="Montserrat"/>
          <w:color w:val="666699"/>
          <w:sz w:val="24"/>
        </w:rPr>
      </w:pPr>
      <w:r w:rsidRPr="00A73992">
        <w:rPr>
          <w:rFonts w:ascii="Montserrat" w:hAnsi="Montserrat"/>
          <w:color w:val="666699"/>
          <w:sz w:val="24"/>
        </w:rPr>
        <w:t>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Phoenix told him point blank that she had gone insane, and there were now two of her, and they were at war. Dragon stopped to listen, and Phoenix explained what had happened to Fox, a</w:t>
      </w:r>
      <w:r w:rsidRPr="00A73992">
        <w:rPr>
          <w:rFonts w:ascii="Montserrat" w:hAnsi="Montserrat"/>
          <w:color w:val="666699"/>
          <w:sz w:val="24"/>
        </w:rPr>
        <w:t xml:space="preserve">nd why, and that Fox was still alive and captive in the mind of her nemesis. </w:t>
      </w:r>
    </w:p>
    <w:p w14:paraId="4CBCBE91" w14:textId="77777777" w:rsidR="00F63DF0" w:rsidRPr="00A73992" w:rsidRDefault="00F63DF0">
      <w:pPr>
        <w:pStyle w:val="0DraftNormal6"/>
        <w:rPr>
          <w:rFonts w:ascii="Montserrat" w:hAnsi="Montserrat"/>
          <w:color w:val="666699"/>
          <w:sz w:val="24"/>
        </w:rPr>
      </w:pPr>
    </w:p>
    <w:p w14:paraId="7FE7AB25" w14:textId="77777777" w:rsidR="00F63DF0" w:rsidRPr="00A73992" w:rsidRDefault="00A73992">
      <w:pPr>
        <w:pStyle w:val="0DraftNormal6"/>
        <w:rPr>
          <w:rFonts w:ascii="Montserrat" w:hAnsi="Montserrat"/>
          <w:sz w:val="24"/>
        </w:rPr>
      </w:pPr>
      <w:r w:rsidRPr="00A73992">
        <w:rPr>
          <w:rFonts w:ascii="Montserrat" w:hAnsi="Montserrat"/>
          <w:sz w:val="24"/>
        </w:rPr>
        <w:br w:type="page"/>
        <w:t xml:space="preserve">Erosion of Dawn’s Perspective—Confronting Cinder </w:t>
      </w:r>
    </w:p>
    <w:p w14:paraId="759DAEE9" w14:textId="77777777" w:rsidR="00F63DF0" w:rsidRPr="00A73992" w:rsidRDefault="00F63DF0">
      <w:pPr>
        <w:pStyle w:val="0DraftNormal6"/>
        <w:rPr>
          <w:rFonts w:ascii="Montserrat" w:hAnsi="Montserrat"/>
          <w:sz w:val="24"/>
        </w:rPr>
      </w:pPr>
    </w:p>
    <w:p w14:paraId="3D4C263E" w14:textId="77777777" w:rsidR="00F63DF0" w:rsidRPr="00A73992" w:rsidRDefault="00A73992">
      <w:pPr>
        <w:pStyle w:val="0DraftNormal6"/>
        <w:rPr>
          <w:rFonts w:ascii="Montserrat" w:hAnsi="Montserrat"/>
          <w:sz w:val="24"/>
        </w:rPr>
      </w:pPr>
      <w:r w:rsidRPr="00A73992">
        <w:rPr>
          <w:rFonts w:ascii="Montserrat" w:hAnsi="Montserrat"/>
          <w:sz w:val="24"/>
        </w:rPr>
        <w:t xml:space="preserve">In the winter of her sixteenth year, Dawn accompanied her mother to the palace. A few months had passed since the Imperial Regent dispatched a letter to Eve. Unknown to her, however, certain events had unfolded in Dawn’s life spurring her to flight days before she even received the message. Dawn had departed for Phoenix Gate in the wake of exposing her secret to a couple of friends outside the closed community of Raven’s school. Eve had only just caught up to her when she heard the news, and having nowhere </w:t>
      </w:r>
      <w:r w:rsidRPr="00A73992">
        <w:rPr>
          <w:rFonts w:ascii="Montserrat" w:hAnsi="Montserrat"/>
          <w:sz w:val="24"/>
        </w:rPr>
        <w:t xml:space="preserve">to put Dawn, was forced to bring her along to the palace. Dawn was given leave to explore while Eve conducted her business. An initiate living on the road for most of her life, she had been separated from the rest of her family for almost ten years. As she matured, her resemblance to her mother had become overwhelmingly obvious. Dawn could barely remember her father and did not know how to feel about his passing. Dawn was not even aware that she was the heir to his throne. </w:t>
      </w:r>
    </w:p>
    <w:p w14:paraId="2D63ED45" w14:textId="77777777" w:rsidR="00F63DF0" w:rsidRPr="00A73992" w:rsidRDefault="00F63DF0">
      <w:pPr>
        <w:pStyle w:val="0DraftNormal6"/>
        <w:rPr>
          <w:rFonts w:ascii="Montserrat" w:hAnsi="Montserrat"/>
          <w:sz w:val="24"/>
        </w:rPr>
      </w:pPr>
    </w:p>
    <w:p w14:paraId="6D923440" w14:textId="77777777" w:rsidR="00F63DF0" w:rsidRPr="00A73992" w:rsidRDefault="00A73992">
      <w:pPr>
        <w:pStyle w:val="0DraftNormal6"/>
        <w:rPr>
          <w:rFonts w:ascii="Montserrat" w:hAnsi="Montserrat"/>
          <w:sz w:val="24"/>
        </w:rPr>
      </w:pPr>
      <w:r w:rsidRPr="00A73992">
        <w:rPr>
          <w:rFonts w:ascii="Montserrat" w:hAnsi="Montserrat"/>
          <w:sz w:val="24"/>
        </w:rPr>
        <w:t xml:space="preserve">Her mother was an orphan found in the wilderness and raised at a sanctuary of the goddess as an avatar of the phoenix. Dawn, and her brother Dusk, had been born in Oasis, the capital of the Aegis. The twins had dual citizenship in the Aegis and the Arden Empire. Dawn had been educated according to the practices of both civilizations—with part of her education conducted in virtual classrooms on the net, while she also toured the world with her mentor mastering the potential of her body, mind and spirit. </w:t>
      </w:r>
    </w:p>
    <w:p w14:paraId="1CEB6055" w14:textId="77777777" w:rsidR="00F63DF0" w:rsidRPr="00A73992" w:rsidRDefault="00F63DF0">
      <w:pPr>
        <w:pStyle w:val="0DraftNormal6"/>
        <w:rPr>
          <w:rFonts w:ascii="Montserrat" w:hAnsi="Montserrat"/>
          <w:sz w:val="24"/>
        </w:rPr>
      </w:pPr>
    </w:p>
    <w:p w14:paraId="0CDB51B5" w14:textId="77777777" w:rsidR="00F63DF0" w:rsidRPr="00A73992" w:rsidRDefault="00A73992">
      <w:pPr>
        <w:pStyle w:val="0DraftNormal6"/>
        <w:rPr>
          <w:rFonts w:ascii="Montserrat" w:hAnsi="Montserrat"/>
          <w:sz w:val="24"/>
        </w:rPr>
      </w:pPr>
      <w:r w:rsidRPr="00A73992">
        <w:rPr>
          <w:rFonts w:ascii="Montserrat" w:hAnsi="Montserrat"/>
          <w:sz w:val="24"/>
        </w:rPr>
        <w:t>Evolution of Point Paradox—Reunion of Cinder and Coal</w:t>
      </w:r>
    </w:p>
    <w:p w14:paraId="54DA4267" w14:textId="77777777" w:rsidR="00F63DF0" w:rsidRPr="00A73992" w:rsidRDefault="00F63DF0">
      <w:pPr>
        <w:pStyle w:val="0DraftNormal6"/>
        <w:rPr>
          <w:rFonts w:ascii="Montserrat" w:hAnsi="Montserrat"/>
          <w:sz w:val="24"/>
        </w:rPr>
      </w:pPr>
    </w:p>
    <w:p w14:paraId="5432455B" w14:textId="77777777" w:rsidR="00F63DF0" w:rsidRPr="00A73992" w:rsidRDefault="00A73992">
      <w:pPr>
        <w:pStyle w:val="0DraftNormal6"/>
        <w:rPr>
          <w:rFonts w:ascii="Montserrat" w:hAnsi="Montserrat"/>
          <w:sz w:val="24"/>
        </w:rPr>
      </w:pPr>
      <w:r w:rsidRPr="00A73992">
        <w:rPr>
          <w:rFonts w:ascii="Montserrat" w:hAnsi="Montserrat"/>
          <w:sz w:val="24"/>
        </w:rPr>
        <w:t>Cinder’s first impulse on returning to Phoenix Gate was to seek out her dragon twin. Cinder, Mistress of Oasis and Dragon Princess, was finally home. Her childhood was almost over. Cinder was an individual strongly determined to be her own person. A difficult task since she had been the Mistress of Oasis since the age of seven. It was impossible to note that fact without remembering what had brought that about—the quirk of nature that made her both who and what she was. Cinder was also her father, Ash—and t</w:t>
      </w:r>
      <w:r w:rsidRPr="00A73992">
        <w:rPr>
          <w:rFonts w:ascii="Montserrat" w:hAnsi="Montserrat"/>
          <w:sz w:val="24"/>
        </w:rPr>
        <w:t>hrough him, his mother Ash, the Dragon—by way of inherited memory. Ash had resurrected within Cinder the night of the death, almost a week ago. Under normal circumstances, her own memories would have insulated her from her past incarnations, but fate played a nasty trick on her. She had almost died that same night, and became cut off from her own direct experiences. Her death and resurrection immediately after inheriting her father’s memory, coupled with the shock and horror of witnessing the slaughter of h</w:t>
      </w:r>
      <w:r w:rsidRPr="00A73992">
        <w:rPr>
          <w:rFonts w:ascii="Montserrat" w:hAnsi="Montserrat"/>
          <w:sz w:val="24"/>
        </w:rPr>
        <w:t xml:space="preserve">er entire household—the destruction of the entire world as she had known it—had driven Cinder temporarily insane. Cinder had fled into the wilderness as soon as she could react. </w:t>
      </w:r>
    </w:p>
    <w:p w14:paraId="279B8907" w14:textId="77777777" w:rsidR="00F63DF0" w:rsidRPr="00A73992" w:rsidRDefault="00F63DF0">
      <w:pPr>
        <w:pStyle w:val="0DraftNormal6"/>
        <w:rPr>
          <w:rFonts w:ascii="Montserrat" w:hAnsi="Montserrat"/>
          <w:sz w:val="24"/>
        </w:rPr>
      </w:pPr>
    </w:p>
    <w:p w14:paraId="14E4AAA3" w14:textId="77777777" w:rsidR="00F63DF0" w:rsidRPr="00A73992" w:rsidRDefault="00A73992">
      <w:pPr>
        <w:pStyle w:val="0DraftNormal6"/>
        <w:rPr>
          <w:rFonts w:ascii="Montserrat" w:hAnsi="Montserrat"/>
          <w:sz w:val="24"/>
        </w:rPr>
      </w:pPr>
      <w:r w:rsidRPr="00A73992">
        <w:rPr>
          <w:rFonts w:ascii="Montserrat" w:hAnsi="Montserrat"/>
          <w:sz w:val="24"/>
        </w:rPr>
        <w:t>She had arrived in Dream Gate, very much in shock, and was admitted to the sanctuary’s children’s ward and orphanage. She was immediately identified as Cinder, but with the death of the Emperor, she would have been placed there for security anyway, so there she remained until the previous night. She had spent most of the week numb and mute with shock, struggling to put the memories of an adult—and a dragon with thousands of years of experience—into a perspective her adolescent mind could grasp. Unfortunatel</w:t>
      </w:r>
      <w:r w:rsidRPr="00A73992">
        <w:rPr>
          <w:rFonts w:ascii="Montserrat" w:hAnsi="Montserrat"/>
          <w:sz w:val="24"/>
        </w:rPr>
        <w:t>y, she had no hope of escaping the trauma of the bloodbath. Cinder could remember the slaughter as if she had caused many of those deaths herself. In her previous incarnation she had. It was the one event her death had not erased, and those memories had guarded the door to the past. Even her own. By struggling to restore her own memories, she had unlocked the doors to her previous two lives. At times it was as if Ash and the Dragon had never died, but had been transformed into a girl. As Cinder, she was a d</w:t>
      </w:r>
      <w:r w:rsidRPr="00A73992">
        <w:rPr>
          <w:rFonts w:ascii="Montserrat" w:hAnsi="Montserrat"/>
          <w:sz w:val="24"/>
        </w:rPr>
        <w:t>aughter. As Ash she was a bridge between the first seven years of Cinder’s life, and the last few decades of the Dragon’s. Cinder remembered all that Ash and the Dragon had experienced, so she no longer had to worry about having been harmed by the nine years she spent completely isolated from her culture and her people. By the third night, she was doing well enough to be joined by her dragon twin. A good thing, as it turned out. Coal was the one who truly helped Cinder come to terms with her father’s death,</w:t>
      </w:r>
      <w:r w:rsidRPr="00A73992">
        <w:rPr>
          <w:rFonts w:ascii="Montserrat" w:hAnsi="Montserrat"/>
          <w:sz w:val="24"/>
        </w:rPr>
        <w:t xml:space="preserve"> the shocking awakening to her past lives, and responsibilities that came with them. With Coal’s help, she had put the ghosts of her father and grandmother to rest within herself. Unfortunately, Coal had returned to Phoenix Gate before she could express the depth of her gratitude. </w:t>
      </w:r>
    </w:p>
    <w:p w14:paraId="2372E192" w14:textId="77777777" w:rsidR="00F63DF0" w:rsidRPr="00A73992" w:rsidRDefault="00F63DF0">
      <w:pPr>
        <w:pStyle w:val="0DraftNormal6"/>
        <w:rPr>
          <w:rFonts w:ascii="Montserrat" w:hAnsi="Montserrat"/>
          <w:sz w:val="24"/>
        </w:rPr>
      </w:pPr>
    </w:p>
    <w:p w14:paraId="094453EB" w14:textId="77777777" w:rsidR="00F63DF0" w:rsidRPr="00A73992" w:rsidRDefault="00A73992">
      <w:pPr>
        <w:pStyle w:val="0DraftNormal6"/>
        <w:rPr>
          <w:rFonts w:ascii="Montserrat" w:hAnsi="Montserrat"/>
          <w:sz w:val="24"/>
        </w:rPr>
      </w:pPr>
      <w:r w:rsidRPr="00A73992">
        <w:rPr>
          <w:rFonts w:ascii="Montserrat" w:hAnsi="Montserrat"/>
          <w:sz w:val="24"/>
        </w:rPr>
        <w:t xml:space="preserve">Erosion of Dawn’s Perspective—Confronting Cinder </w:t>
      </w:r>
    </w:p>
    <w:p w14:paraId="1D54027D" w14:textId="77777777" w:rsidR="00F63DF0" w:rsidRPr="00A73992" w:rsidRDefault="00F63DF0">
      <w:pPr>
        <w:pStyle w:val="0DraftNormal6"/>
        <w:rPr>
          <w:rFonts w:ascii="Montserrat" w:hAnsi="Montserrat"/>
          <w:sz w:val="24"/>
        </w:rPr>
      </w:pPr>
    </w:p>
    <w:p w14:paraId="3AF03E04" w14:textId="77777777" w:rsidR="00F63DF0" w:rsidRPr="00A73992" w:rsidRDefault="00A73992">
      <w:pPr>
        <w:pStyle w:val="0DraftNormal6"/>
        <w:rPr>
          <w:rFonts w:ascii="Montserrat" w:hAnsi="Montserrat"/>
          <w:sz w:val="24"/>
        </w:rPr>
      </w:pPr>
      <w:r w:rsidRPr="00A73992">
        <w:rPr>
          <w:rFonts w:ascii="Montserrat" w:hAnsi="Montserrat"/>
          <w:sz w:val="24"/>
        </w:rPr>
        <w:t>To her surprise, she was ambushed by the household staff. Dawn was certain she had stumbled into some restricted part of the palace when the woman stormed up to her with so many agitated people drawn along in her wake. She had lost her grasp on the situation before she even had a chance to speak. From appearances, she had to assume it was her mother, in female form and formal dress, and the exchange that passed between them supported that assumption in a strangely warped way. The scolding and fussing bewild</w:t>
      </w:r>
      <w:r w:rsidRPr="00A73992">
        <w:rPr>
          <w:rFonts w:ascii="Montserrat" w:hAnsi="Montserrat"/>
          <w:sz w:val="24"/>
        </w:rPr>
        <w:t xml:space="preserve">ered her, but at least one part of her tirade roused her ire. As they stripped her out of her clothes, they fussed over the masculine articles wondering aloud what possessed the girl. Having been born a girl, they argued, the least she could do was dress and act like one. When she tried to protest, the woman in charge silenced her. Dawn stood mute and brooded over the strange criticism. </w:t>
      </w:r>
    </w:p>
    <w:p w14:paraId="2D87F9AB" w14:textId="77777777" w:rsidR="00F63DF0" w:rsidRPr="00A73992" w:rsidRDefault="00F63DF0">
      <w:pPr>
        <w:pStyle w:val="0DraftNormal6"/>
        <w:rPr>
          <w:rFonts w:ascii="Montserrat" w:hAnsi="Montserrat"/>
          <w:sz w:val="24"/>
        </w:rPr>
      </w:pPr>
    </w:p>
    <w:p w14:paraId="5481E345" w14:textId="77777777" w:rsidR="00F63DF0" w:rsidRPr="00A73992" w:rsidRDefault="00A73992">
      <w:pPr>
        <w:pStyle w:val="0DraftNormal6"/>
        <w:rPr>
          <w:rFonts w:ascii="Montserrat" w:hAnsi="Montserrat"/>
          <w:sz w:val="24"/>
        </w:rPr>
      </w:pPr>
      <w:r w:rsidRPr="00A73992">
        <w:rPr>
          <w:rFonts w:ascii="Montserrat" w:hAnsi="Montserrat"/>
          <w:sz w:val="24"/>
        </w:rPr>
        <w:t>The woman turned her over to her retainers, who dragged her away, ignoring all protest, to bathe and dress her for an appearance before the court. Stunned, and rather curious, she gave up resisting just to see where all this was leading. Once she had calmed down and reflected upon it, she was relieved the woman had cut her off before she retorted that she had also been born a boy, or that her curse could make dressing like a girl a fatal mistake. Confessing her secret to strangers was equally stupid.</w:t>
      </w:r>
    </w:p>
    <w:p w14:paraId="15F8B937" w14:textId="77777777" w:rsidR="00F63DF0" w:rsidRPr="00A73992" w:rsidRDefault="00F63DF0">
      <w:pPr>
        <w:pStyle w:val="0DraftNormal6"/>
        <w:rPr>
          <w:rFonts w:ascii="Montserrat" w:hAnsi="Montserrat"/>
          <w:sz w:val="24"/>
        </w:rPr>
      </w:pPr>
    </w:p>
    <w:p w14:paraId="01E64315" w14:textId="77777777" w:rsidR="00F63DF0" w:rsidRPr="00A73992" w:rsidRDefault="00A73992">
      <w:pPr>
        <w:pStyle w:val="0DraftNormal6"/>
        <w:rPr>
          <w:rFonts w:ascii="Montserrat" w:hAnsi="Montserrat"/>
          <w:sz w:val="24"/>
        </w:rPr>
      </w:pPr>
      <w:r w:rsidRPr="00A73992">
        <w:rPr>
          <w:rFonts w:ascii="Montserrat" w:hAnsi="Montserrat"/>
          <w:sz w:val="24"/>
        </w:rPr>
        <w:t>Evolution of Point Paradox—Reunion of Cinder and Coal</w:t>
      </w:r>
    </w:p>
    <w:p w14:paraId="79A836C5" w14:textId="77777777" w:rsidR="00F63DF0" w:rsidRPr="00A73992" w:rsidRDefault="00F63DF0">
      <w:pPr>
        <w:pStyle w:val="0DraftNormal6"/>
        <w:rPr>
          <w:rFonts w:ascii="Montserrat" w:hAnsi="Montserrat"/>
          <w:sz w:val="24"/>
        </w:rPr>
      </w:pPr>
    </w:p>
    <w:p w14:paraId="454A21F9" w14:textId="77777777" w:rsidR="00F63DF0" w:rsidRPr="00A73992" w:rsidRDefault="00A73992">
      <w:pPr>
        <w:pStyle w:val="0DraftNormal6"/>
        <w:rPr>
          <w:rFonts w:ascii="Montserrat" w:hAnsi="Montserrat"/>
          <w:sz w:val="24"/>
        </w:rPr>
      </w:pPr>
      <w:r w:rsidRPr="00A73992">
        <w:rPr>
          <w:rFonts w:ascii="Montserrat" w:hAnsi="Montserrat"/>
          <w:sz w:val="24"/>
        </w:rPr>
        <w:t xml:space="preserve">Coal’s reaction—slamming the door in her face—was not what she had expected. Cinder’s arrival was unexpected to say the least. The second surprise of her day. His lover had taken great care to greet him with a romantic setting, now he had to chase her out of his bed to accommodate his dragon twin. </w:t>
      </w:r>
    </w:p>
    <w:p w14:paraId="48062858" w14:textId="77777777" w:rsidR="00F63DF0" w:rsidRPr="00A73992" w:rsidRDefault="00F63DF0">
      <w:pPr>
        <w:pStyle w:val="0DraftNormal6"/>
        <w:rPr>
          <w:rFonts w:ascii="Montserrat" w:hAnsi="Montserrat"/>
          <w:sz w:val="24"/>
        </w:rPr>
      </w:pPr>
    </w:p>
    <w:p w14:paraId="2F469E79" w14:textId="77777777" w:rsidR="00F63DF0" w:rsidRPr="00A73992" w:rsidRDefault="00A73992">
      <w:pPr>
        <w:pStyle w:val="0DraftNormal6"/>
        <w:rPr>
          <w:rFonts w:ascii="Montserrat" w:hAnsi="Montserrat"/>
          <w:sz w:val="24"/>
        </w:rPr>
      </w:pPr>
      <w:r w:rsidRPr="00A73992">
        <w:rPr>
          <w:rFonts w:ascii="Montserrat" w:hAnsi="Montserrat"/>
          <w:sz w:val="24"/>
        </w:rPr>
        <w:t>When the door opened a few minutes later, she decided to forgive her friend. Before vanishing, his servants had whipped up a setting any pair of young lovers would die to inhabit for that special first time. The instant she arrived, Cinder and Coal became entangled with one another, as a wave of heat driven passion possessed them. They savored their bliss, but thoughts of the future inevitably intruded. The troubles they would face began with Cinder’s homecoming, and would mount in tempo with the events sur</w:t>
      </w:r>
      <w:r w:rsidRPr="00A73992">
        <w:rPr>
          <w:rFonts w:ascii="Montserrat" w:hAnsi="Montserrat"/>
          <w:sz w:val="24"/>
        </w:rPr>
        <w:t xml:space="preserve">rounding the assumption of her father’s memory. Cinder and Coal had just returned to the capital after a years spent apart, painfully separated during the most intimate aspects of their training. At the age of eleven, Cinder and Coal were sent into fosterage in Oasis, where she concentrated on learning how to function as the patron of the Aegis. The dragon twins spent five years in close company, but Coal had conflicting responsibilities as the Heir of the Dragon House, and Ember had instructed him to join </w:t>
      </w:r>
      <w:r w:rsidRPr="00A73992">
        <w:rPr>
          <w:rFonts w:ascii="Montserrat" w:hAnsi="Montserrat"/>
          <w:sz w:val="24"/>
        </w:rPr>
        <w:t>her in Dragon Gate. They were separated and initiated in their devotions by experts. They both understood that the separation was temporary and the training in physical, mental and spiritual arts was intended to ensure them superior stations in a happy and fulfilling life. It was intended to be only a short separation. On maturing and confronting their awakening sexuality, they were supposed to have returned to Phoenix Gate, where they would have been reunited to enjoy a year of grace before they reached th</w:t>
      </w:r>
      <w:r w:rsidRPr="00A73992">
        <w:rPr>
          <w:rFonts w:ascii="Montserrat" w:hAnsi="Montserrat"/>
          <w:sz w:val="24"/>
        </w:rPr>
        <w:t>e age of majority, but Cinder’s return had been delayed. A problem had come up for her as the Mistress of Oasis, which her mentors insisted she must resolve herself, to establish her worthiness. Most of their year of grace had expired while Cinder struggled to untangle the plots and conspiracies intended to shatter the Aegis. Inevitably, the situation reached the point where she had to call on her father and grandmother. while not surprising, it was extremely disheartening to find Crow at the heart of the p</w:t>
      </w:r>
      <w:r w:rsidRPr="00A73992">
        <w:rPr>
          <w:rFonts w:ascii="Montserrat" w:hAnsi="Montserrat"/>
          <w:sz w:val="24"/>
        </w:rPr>
        <w:t xml:space="preserve">lot. Cinder was surprised to have survived the massacre. As soon as she regained her equilibrium, she was released from Oasis. By the time the two were finally reunited, Cinder and Coal had become obsessed with seeing each other. The dragon twins were just about of age to consummate the passion that was an inescapable part of reincarnation. </w:t>
      </w:r>
    </w:p>
    <w:p w14:paraId="433A4E04" w14:textId="77777777" w:rsidR="00F63DF0" w:rsidRPr="00A73992" w:rsidRDefault="00F63DF0">
      <w:pPr>
        <w:pStyle w:val="0DraftNormal6"/>
        <w:rPr>
          <w:rFonts w:ascii="Montserrat" w:hAnsi="Montserrat"/>
          <w:sz w:val="24"/>
        </w:rPr>
      </w:pPr>
    </w:p>
    <w:p w14:paraId="2ECFC2ED" w14:textId="77777777" w:rsidR="00F63DF0" w:rsidRPr="00A73992" w:rsidRDefault="00A73992">
      <w:pPr>
        <w:pStyle w:val="0DraftNormal6"/>
        <w:rPr>
          <w:rFonts w:ascii="Montserrat" w:hAnsi="Montserrat"/>
          <w:sz w:val="24"/>
        </w:rPr>
      </w:pPr>
      <w:r w:rsidRPr="00A73992">
        <w:rPr>
          <w:rFonts w:ascii="Montserrat" w:hAnsi="Montserrat"/>
          <w:sz w:val="24"/>
        </w:rPr>
        <w:t>Unfortunately, the problem with returning home to face their future was returning home to face the terrible memory of past and present tragedies. There was no way to avoid returning to Dream Gate. To distract themselves from thinking about it, Cinder and Coal focused on implications of their union. As they savored their reunion, they lost track of time, making Cinder unpresentably late for her presentation to the Imperial Court. With three solid hours of passion, their strong childhood friendship was transf</w:t>
      </w:r>
      <w:r w:rsidRPr="00A73992">
        <w:rPr>
          <w:rFonts w:ascii="Montserrat" w:hAnsi="Montserrat"/>
          <w:sz w:val="24"/>
        </w:rPr>
        <w:t xml:space="preserve">ormed. It was safe to say they were absolutely in love with each other. </w:t>
      </w:r>
    </w:p>
    <w:p w14:paraId="7375BEE8" w14:textId="77777777" w:rsidR="00F63DF0" w:rsidRPr="00A73992" w:rsidRDefault="00F63DF0">
      <w:pPr>
        <w:pStyle w:val="0DraftNormal6"/>
        <w:rPr>
          <w:rFonts w:ascii="Montserrat" w:hAnsi="Montserrat"/>
          <w:sz w:val="24"/>
        </w:rPr>
      </w:pPr>
    </w:p>
    <w:p w14:paraId="0729CF0F" w14:textId="77777777" w:rsidR="00F63DF0" w:rsidRPr="00A73992" w:rsidRDefault="00A73992">
      <w:pPr>
        <w:pStyle w:val="0DraftNormal6"/>
        <w:rPr>
          <w:rFonts w:ascii="Montserrat" w:hAnsi="Montserrat"/>
          <w:sz w:val="24"/>
        </w:rPr>
      </w:pPr>
      <w:r w:rsidRPr="00A73992">
        <w:rPr>
          <w:rFonts w:ascii="Montserrat" w:hAnsi="Montserrat"/>
          <w:sz w:val="24"/>
        </w:rPr>
        <w:t xml:space="preserve">Erosion of Dawn’s Perspective—Confronting Cinder </w:t>
      </w:r>
    </w:p>
    <w:p w14:paraId="69F920D4" w14:textId="77777777" w:rsidR="00F63DF0" w:rsidRPr="00A73992" w:rsidRDefault="00F63DF0">
      <w:pPr>
        <w:pStyle w:val="0DraftNormal6"/>
        <w:rPr>
          <w:rFonts w:ascii="Montserrat" w:hAnsi="Montserrat"/>
          <w:sz w:val="24"/>
        </w:rPr>
      </w:pPr>
    </w:p>
    <w:p w14:paraId="156D4F91" w14:textId="77777777" w:rsidR="00F63DF0" w:rsidRPr="00A73992" w:rsidRDefault="00A73992">
      <w:pPr>
        <w:pStyle w:val="0DraftNormal6"/>
        <w:rPr>
          <w:rFonts w:ascii="Montserrat" w:hAnsi="Montserrat"/>
          <w:sz w:val="24"/>
        </w:rPr>
      </w:pPr>
      <w:r w:rsidRPr="00A73992">
        <w:rPr>
          <w:rFonts w:ascii="Montserrat" w:hAnsi="Montserrat"/>
          <w:sz w:val="24"/>
        </w:rPr>
        <w:t>After three hours of bathing, dressing, grooming, and general fussing, she had almost forgotten that this was all leading up to something ominous. It had to be ominous, because nothing as luxurious as all that could possible happen without exacting some stiff price. It was worse than she could possibly have imagined. Embarrassed and amused to be presented to the assembly of the court—and the Aegis Embassy—as the Dragon Princess Cinder, she silently begged her mother to come to her rescue. Fortunately, she d</w:t>
      </w:r>
      <w:r w:rsidRPr="00A73992">
        <w:rPr>
          <w:rFonts w:ascii="Montserrat" w:hAnsi="Montserrat"/>
          <w:sz w:val="24"/>
        </w:rPr>
        <w:t xml:space="preserve">id speak up, before the true dragon Princess strutted into the court. </w:t>
      </w:r>
    </w:p>
    <w:p w14:paraId="1D922C65" w14:textId="77777777" w:rsidR="00F63DF0" w:rsidRPr="00A73992" w:rsidRDefault="00F63DF0">
      <w:pPr>
        <w:pStyle w:val="0DraftNormal6"/>
        <w:rPr>
          <w:rFonts w:ascii="Montserrat" w:hAnsi="Montserrat"/>
          <w:sz w:val="24"/>
        </w:rPr>
      </w:pPr>
    </w:p>
    <w:p w14:paraId="0BBDD372" w14:textId="77777777" w:rsidR="00F63DF0" w:rsidRPr="00A73992" w:rsidRDefault="00A73992">
      <w:pPr>
        <w:pStyle w:val="0DraftNormal6"/>
        <w:rPr>
          <w:rFonts w:ascii="Montserrat" w:hAnsi="Montserrat"/>
          <w:sz w:val="24"/>
        </w:rPr>
      </w:pPr>
      <w:r w:rsidRPr="00A73992">
        <w:rPr>
          <w:rFonts w:ascii="Montserrat" w:hAnsi="Montserrat"/>
          <w:sz w:val="24"/>
        </w:rPr>
        <w:t>Evolution of Point Paradox—Reunion of Cinder and Coal</w:t>
      </w:r>
    </w:p>
    <w:p w14:paraId="0C656B19" w14:textId="77777777" w:rsidR="00F63DF0" w:rsidRPr="00A73992" w:rsidRDefault="00F63DF0">
      <w:pPr>
        <w:pStyle w:val="0DraftNormal6"/>
        <w:rPr>
          <w:rFonts w:ascii="Montserrat" w:hAnsi="Montserrat"/>
          <w:sz w:val="24"/>
        </w:rPr>
      </w:pPr>
    </w:p>
    <w:p w14:paraId="29CA57C7" w14:textId="77777777" w:rsidR="00F63DF0" w:rsidRPr="00A73992" w:rsidRDefault="00A73992">
      <w:pPr>
        <w:pStyle w:val="0DraftNormal6"/>
        <w:rPr>
          <w:rFonts w:ascii="Montserrat" w:hAnsi="Montserrat"/>
          <w:sz w:val="24"/>
        </w:rPr>
      </w:pPr>
      <w:r w:rsidRPr="00A73992">
        <w:rPr>
          <w:rFonts w:ascii="Montserrat" w:hAnsi="Montserrat"/>
          <w:sz w:val="24"/>
        </w:rPr>
        <w:t>Cinder rushed to the palace, arriving in time to witness her Dawn’s apology for not being Cinder. At first, no one even noticed her. Everyone seemed to be absorbed by some commotion at the front of the audience hall. She recognized the Phoenix Avatar from behind, and quickened her steps. Ash’s memories teased her mind, casting Eve in a new light. Few people who heard the tale of a phoenix who took human form connected it with Eve, and those who did, for the most part, regarded it as pure propaganda better s</w:t>
      </w:r>
      <w:r w:rsidRPr="00A73992">
        <w:rPr>
          <w:rFonts w:ascii="Montserrat" w:hAnsi="Montserrat"/>
          <w:sz w:val="24"/>
        </w:rPr>
        <w:t>uited to the age of gods. Ash had been convinced the rumor was true, which might explain why he had taken Eve as his consort even when she could not become his wife. It might even explain Eve’s pronounced interest in Cinder life. She had taken pains to visit Cinder regularly during her initiation in Oasis, and it sounded like she was making some sort of apology, so Cinder assumed she must be apologizing once more for Cinder’s truancy. Then again, the words coming out of her mouth suggested something else—wh</w:t>
      </w:r>
      <w:r w:rsidRPr="00A73992">
        <w:rPr>
          <w:rFonts w:ascii="Montserrat" w:hAnsi="Montserrat"/>
          <w:sz w:val="24"/>
        </w:rPr>
        <w:t xml:space="preserve">y was she talking about family resemblances before the court. Her attention shifted to the girl standing before Eve, with her back to Cinder, and a strange feeling snarled down her spine. As Eve finished, declaring that the girl was not the Dragon Princess, she spoke up. As she spoke, the girl turned toward her and her mind quickly corrected its initial assumption. A young woman, who was quite different from the girl she barely remembered, stood tall and proud before the court, astonished by the assembly’s </w:t>
      </w:r>
      <w:r w:rsidRPr="00A73992">
        <w:rPr>
          <w:rFonts w:ascii="Montserrat" w:hAnsi="Montserrat"/>
          <w:sz w:val="24"/>
        </w:rPr>
        <w:t xml:space="preserve">reaction to her mother’s announcement. </w:t>
      </w:r>
    </w:p>
    <w:p w14:paraId="529641E3" w14:textId="77777777" w:rsidR="00F63DF0" w:rsidRPr="00A73992" w:rsidRDefault="00F63DF0">
      <w:pPr>
        <w:pStyle w:val="0DraftNormal6"/>
        <w:rPr>
          <w:rFonts w:ascii="Montserrat" w:hAnsi="Montserrat"/>
          <w:sz w:val="24"/>
        </w:rPr>
      </w:pPr>
    </w:p>
    <w:p w14:paraId="696A7E13" w14:textId="77777777" w:rsidR="00F63DF0" w:rsidRPr="00A73992" w:rsidRDefault="00A73992">
      <w:pPr>
        <w:pStyle w:val="0DraftNormal6"/>
        <w:rPr>
          <w:rFonts w:ascii="Montserrat" w:hAnsi="Montserrat"/>
          <w:sz w:val="24"/>
        </w:rPr>
      </w:pPr>
      <w:r w:rsidRPr="00A73992">
        <w:rPr>
          <w:rFonts w:ascii="Montserrat" w:hAnsi="Montserrat"/>
          <w:sz w:val="24"/>
        </w:rPr>
        <w:t xml:space="preserve">Erosion of Dawn’s Perspective—Confronting Cinder </w:t>
      </w:r>
    </w:p>
    <w:p w14:paraId="35738C39" w14:textId="77777777" w:rsidR="00F63DF0" w:rsidRPr="00A73992" w:rsidRDefault="00F63DF0">
      <w:pPr>
        <w:pStyle w:val="0DraftNormal6"/>
        <w:rPr>
          <w:rFonts w:ascii="Montserrat" w:hAnsi="Montserrat"/>
          <w:sz w:val="24"/>
        </w:rPr>
      </w:pPr>
    </w:p>
    <w:p w14:paraId="2CD74112" w14:textId="77777777" w:rsidR="00F63DF0" w:rsidRPr="00A73992" w:rsidRDefault="00A73992">
      <w:pPr>
        <w:pStyle w:val="0DraftNormal6"/>
        <w:rPr>
          <w:rFonts w:ascii="Montserrat" w:hAnsi="Montserrat"/>
          <w:sz w:val="24"/>
        </w:rPr>
      </w:pPr>
      <w:r w:rsidRPr="00A73992">
        <w:rPr>
          <w:rFonts w:ascii="Montserrat" w:hAnsi="Montserrat"/>
          <w:sz w:val="24"/>
        </w:rPr>
        <w:t>Dawn stiffened at the sound of the Dragon Princess’s voice, her attention drawn to the commotion among the assembly. Dawn turned and found herself confronting her own image, a flood of recognition passed through her—different from the shockwave that passed through the crowd. Cinder confronted Dawn, wholly unprepared for the shock. Dawn and Cinder drew close. In Cinder’s mind, this had to be her twin sister, Scarlet, whom she had gotten into the habit of calling Red, which was, unfortunately a common nicknam</w:t>
      </w:r>
      <w:r w:rsidRPr="00A73992">
        <w:rPr>
          <w:rFonts w:ascii="Montserrat" w:hAnsi="Montserrat"/>
          <w:sz w:val="24"/>
        </w:rPr>
        <w:t xml:space="preserve">e for Dawn among her schoolmates. Dawn obeyed the order to stay where she was while the princess addressed the court. Cinder recited the formal greeting with majestic reserve, bowed, caught Dawn’s elbow, then dragged her away from the stunned crowd. A small commotion ensued as Cinder left with Dawn in tow. The look the princess gave her was all the explanation Dawn needed. </w:t>
      </w:r>
    </w:p>
    <w:p w14:paraId="58E82BA0" w14:textId="77777777" w:rsidR="00F63DF0" w:rsidRPr="00A73992" w:rsidRDefault="00F63DF0">
      <w:pPr>
        <w:pStyle w:val="0DraftNormal6"/>
        <w:rPr>
          <w:rFonts w:ascii="Montserrat" w:hAnsi="Montserrat"/>
          <w:sz w:val="24"/>
        </w:rPr>
      </w:pPr>
    </w:p>
    <w:p w14:paraId="5DDE7C07" w14:textId="77777777" w:rsidR="00F63DF0" w:rsidRPr="00A73992" w:rsidRDefault="00A73992">
      <w:pPr>
        <w:pStyle w:val="0DraftNormal6"/>
        <w:rPr>
          <w:rFonts w:ascii="Montserrat" w:hAnsi="Montserrat"/>
          <w:sz w:val="24"/>
        </w:rPr>
      </w:pPr>
      <w:r w:rsidRPr="00A73992">
        <w:rPr>
          <w:rFonts w:ascii="Montserrat" w:hAnsi="Montserrat"/>
          <w:sz w:val="24"/>
        </w:rPr>
        <w:t xml:space="preserve">Evolution of Point Paradox—Reunion of Cinder and Coal </w:t>
      </w:r>
    </w:p>
    <w:p w14:paraId="3B490FC1" w14:textId="77777777" w:rsidR="00F63DF0" w:rsidRPr="00A73992" w:rsidRDefault="00F63DF0">
      <w:pPr>
        <w:pStyle w:val="0DraftNormal6"/>
        <w:rPr>
          <w:rFonts w:ascii="Montserrat" w:hAnsi="Montserrat"/>
          <w:sz w:val="24"/>
        </w:rPr>
      </w:pPr>
    </w:p>
    <w:p w14:paraId="7CEE3893" w14:textId="77777777" w:rsidR="00F63DF0" w:rsidRPr="00A73992" w:rsidRDefault="00A73992">
      <w:pPr>
        <w:pStyle w:val="0DraftNormal6"/>
        <w:rPr>
          <w:rFonts w:ascii="Montserrat" w:hAnsi="Montserrat"/>
          <w:sz w:val="24"/>
        </w:rPr>
      </w:pPr>
      <w:r w:rsidRPr="00A73992">
        <w:rPr>
          <w:rFonts w:ascii="Montserrat" w:hAnsi="Montserrat"/>
          <w:sz w:val="24"/>
        </w:rPr>
        <w:t>Fascinated at the sight of her, Cinder had paid her respects crisply and dragged Dawn away to her suite without really thinking it through. Clearly this was not her, but no one else could have reached that conclusion from appearances alone. She had been through this kind of shock before, with a twin she had not seen in years. Foremost, she just wanted some privacy to examine this impossible resemblance, presuming upon a relationship already established. Questions, naturally, dominated the conversation for a</w:t>
      </w:r>
      <w:r w:rsidRPr="00A73992">
        <w:rPr>
          <w:rFonts w:ascii="Montserrat" w:hAnsi="Montserrat"/>
          <w:sz w:val="24"/>
        </w:rPr>
        <w:t xml:space="preserve"> while. The girl, perplexed with the familiarity of Cinder’s tone and manner, confessed to Cinder that, in spite of having spent her early childhood in the empire, she was virtually ignorant of imperial politics. Dawn did not know who Cinder was, despite having been stuck in her place for a terrifying couple of hours, and begged for an explanation of her confusing status. Cinder puzzled over her statements for a moment, and realized at last that Dawn did not know who she was. That meant she was not who Cind</w:t>
      </w:r>
      <w:r w:rsidRPr="00A73992">
        <w:rPr>
          <w:rFonts w:ascii="Montserrat" w:hAnsi="Montserrat"/>
          <w:sz w:val="24"/>
        </w:rPr>
        <w:t>er had assumed, which left only one person she could be. Dawn was stunned to be told that she was the heir to the empire, the empress, in fact, due to Ash’s passing. Only now did her mind make the connection between the death of Ash, her father, and the death of Ash the emperor. Cinder was thrilled to have her “sister” Dawn back, and demanded to know what had happened to her over the past nine years. Thus began their friendship, and Dawn’s introduction to imperial politics.</w:t>
      </w:r>
    </w:p>
    <w:p w14:paraId="59FD5AF5" w14:textId="77777777" w:rsidR="00F63DF0" w:rsidRPr="00A73992" w:rsidRDefault="00F63DF0">
      <w:pPr>
        <w:pStyle w:val="0DraftNormal6"/>
        <w:rPr>
          <w:rFonts w:ascii="Montserrat" w:hAnsi="Montserrat"/>
          <w:sz w:val="24"/>
        </w:rPr>
      </w:pPr>
    </w:p>
    <w:p w14:paraId="67975712" w14:textId="77777777" w:rsidR="00F63DF0" w:rsidRPr="00A73992" w:rsidRDefault="00A73992">
      <w:pPr>
        <w:pStyle w:val="0DraftNormal6"/>
        <w:rPr>
          <w:rFonts w:ascii="Montserrat" w:hAnsi="Montserrat"/>
          <w:sz w:val="24"/>
        </w:rPr>
      </w:pPr>
      <w:r w:rsidRPr="00A73992">
        <w:rPr>
          <w:rFonts w:ascii="Montserrat" w:hAnsi="Montserrat"/>
          <w:sz w:val="24"/>
        </w:rPr>
        <w:t>Erosion of Dawn’s Perspective—Confronting Coal</w:t>
      </w:r>
    </w:p>
    <w:p w14:paraId="33F44739" w14:textId="77777777" w:rsidR="00F63DF0" w:rsidRPr="00A73992" w:rsidRDefault="00F63DF0">
      <w:pPr>
        <w:pStyle w:val="0DraftNormal6"/>
        <w:rPr>
          <w:rFonts w:ascii="Montserrat" w:hAnsi="Montserrat"/>
          <w:sz w:val="24"/>
        </w:rPr>
      </w:pPr>
    </w:p>
    <w:p w14:paraId="3D5D2EF2" w14:textId="77777777" w:rsidR="00F63DF0" w:rsidRPr="00A73992" w:rsidRDefault="00A73992">
      <w:pPr>
        <w:pStyle w:val="0DraftNormal6"/>
        <w:rPr>
          <w:rFonts w:ascii="Montserrat" w:hAnsi="Montserrat"/>
          <w:sz w:val="24"/>
        </w:rPr>
      </w:pPr>
      <w:r w:rsidRPr="00A73992">
        <w:rPr>
          <w:rFonts w:ascii="Montserrat" w:hAnsi="Montserrat"/>
          <w:sz w:val="24"/>
        </w:rPr>
        <w:t xml:space="preserve">Cinder and Dawn had not spent much time getting acquainted before Cinder was urged to bathe and dress. Cinder’s appearance in court had been mildly disgraceful, but the greeting ceremony had been mercifully brief. A traveler’s return was often the scene of informal appearance, but the formal reception would begin soon and protocol demanded full court dress. Dawn, having already benefited from Cinder’s retainers’ efforts, was invited to attend Cinder at the reception on the spot. Cinder told her it would be </w:t>
      </w:r>
      <w:r w:rsidRPr="00A73992">
        <w:rPr>
          <w:rFonts w:ascii="Montserrat" w:hAnsi="Montserrat"/>
          <w:sz w:val="24"/>
        </w:rPr>
        <w:t>best to keep her identity to herself until she had a chance to discuss her discovery with her mother, suggesting she borrow her cousin’s identity for the evening. if she told people she was Scarlet, no one would give her a second thought. Dawn was given the run of Cinder’s private suite while she waited for Cinder. Coal had taken the time to leisurely prepare for the reception—having presented himself to the court the previous evening, he had not been expected until then. On a whim, he had decided to call o</w:t>
      </w:r>
      <w:r w:rsidRPr="00A73992">
        <w:rPr>
          <w:rFonts w:ascii="Montserrat" w:hAnsi="Montserrat"/>
          <w:sz w:val="24"/>
        </w:rPr>
        <w:t xml:space="preserve">n Cinder letting himself into her private chambers unannounced—always a dragon twin’s prerogative. Dawn, in full court dress—from Cinder’s own wardrobe, no less—was mistaken by Coal for Cinder. Coal quickened to Dawn’s presence, and approached her directly. Coal was as much a reflection of herself, in male form, as Cinder had been, and as much of a shock, so Dawn could not help but stare. Dawn was tempted by his seductive touch—of course he was practically molesting her, and Dawn had never experienced such </w:t>
      </w:r>
      <w:r w:rsidRPr="00A73992">
        <w:rPr>
          <w:rFonts w:ascii="Montserrat" w:hAnsi="Montserrat"/>
          <w:sz w:val="24"/>
        </w:rPr>
        <w:t xml:space="preserve">intimate contact in her life—but having met her, Dawn could easily guess his intentions were meant for Cinder. Not sure what to say, embarrassed at the thought of having to apologize once again for not being Cinder, she spoke somewhat more boldly than she intended. Coal was stunned at Dawn’s reaction. Shocked at her sharp rejection of his advances, he stood in silence as she departed alone. </w:t>
      </w:r>
    </w:p>
    <w:p w14:paraId="3ADEE091" w14:textId="77777777" w:rsidR="00F63DF0" w:rsidRPr="00A73992" w:rsidRDefault="00F63DF0">
      <w:pPr>
        <w:pStyle w:val="0DraftNormal6"/>
        <w:rPr>
          <w:rFonts w:ascii="Montserrat" w:hAnsi="Montserrat"/>
          <w:sz w:val="24"/>
        </w:rPr>
      </w:pPr>
    </w:p>
    <w:p w14:paraId="1359EEAC" w14:textId="77777777" w:rsidR="00F63DF0" w:rsidRPr="00A73992" w:rsidRDefault="00A73992">
      <w:pPr>
        <w:pStyle w:val="0DraftNormal6"/>
        <w:rPr>
          <w:rFonts w:ascii="Montserrat" w:hAnsi="Montserrat"/>
          <w:sz w:val="24"/>
        </w:rPr>
      </w:pPr>
      <w:r w:rsidRPr="00A73992">
        <w:rPr>
          <w:rFonts w:ascii="Montserrat" w:hAnsi="Montserrat"/>
          <w:sz w:val="24"/>
        </w:rPr>
        <w:t>Cinder—The Reception</w:t>
      </w:r>
    </w:p>
    <w:p w14:paraId="7C2607B6" w14:textId="77777777" w:rsidR="00F63DF0" w:rsidRPr="00A73992" w:rsidRDefault="00F63DF0">
      <w:pPr>
        <w:pStyle w:val="0DraftNormal6"/>
        <w:rPr>
          <w:rFonts w:ascii="Montserrat" w:hAnsi="Montserrat"/>
          <w:sz w:val="24"/>
        </w:rPr>
      </w:pPr>
    </w:p>
    <w:p w14:paraId="5A02B90B" w14:textId="77777777" w:rsidR="00F63DF0" w:rsidRPr="00A73992" w:rsidRDefault="00A73992">
      <w:pPr>
        <w:pStyle w:val="0DraftNormal6"/>
        <w:rPr>
          <w:rFonts w:ascii="Montserrat" w:hAnsi="Montserrat"/>
          <w:sz w:val="24"/>
        </w:rPr>
      </w:pPr>
      <w:r w:rsidRPr="00A73992">
        <w:rPr>
          <w:rFonts w:ascii="Montserrat" w:hAnsi="Montserrat"/>
          <w:sz w:val="24"/>
        </w:rPr>
        <w:t>Cinder returned to her chambers to find them deserted, as Coal had trailed hesitantly in Dawn’s wake. As soon as Cinder arrived at the reception, she sought Dawn out and asked her why she had gone on ahead. Dawn described being molested by Coal, and Cinder had to tell her who Coal was, and—much as she had suspected—why he had behaved that way. Dawn was shocked to discover that Coal and Cinder were two sides of a symbiotic pact—dragon twins. Cinder reminded Dawn to identify herself as Scarlet if anyone inqui</w:t>
      </w:r>
      <w:r w:rsidRPr="00A73992">
        <w:rPr>
          <w:rFonts w:ascii="Montserrat" w:hAnsi="Montserrat"/>
          <w:sz w:val="24"/>
        </w:rPr>
        <w:t xml:space="preserve">red before circulating among the guests. </w:t>
      </w:r>
    </w:p>
    <w:p w14:paraId="3581B270" w14:textId="77777777" w:rsidR="00F63DF0" w:rsidRPr="00A73992" w:rsidRDefault="00F63DF0">
      <w:pPr>
        <w:pStyle w:val="0DraftNormal6"/>
        <w:rPr>
          <w:rFonts w:ascii="Montserrat" w:hAnsi="Montserrat"/>
          <w:sz w:val="24"/>
        </w:rPr>
      </w:pPr>
    </w:p>
    <w:p w14:paraId="4BA74B8D" w14:textId="77777777" w:rsidR="00F63DF0" w:rsidRPr="00A73992" w:rsidRDefault="00A73992">
      <w:pPr>
        <w:pStyle w:val="0DraftNormal6"/>
        <w:rPr>
          <w:rFonts w:ascii="Montserrat" w:hAnsi="Montserrat"/>
          <w:sz w:val="24"/>
        </w:rPr>
      </w:pPr>
      <w:r w:rsidRPr="00A73992">
        <w:rPr>
          <w:rFonts w:ascii="Montserrat" w:hAnsi="Montserrat"/>
          <w:sz w:val="24"/>
        </w:rPr>
        <w:t>Ember—In the Wings</w:t>
      </w:r>
    </w:p>
    <w:p w14:paraId="6C0A4A65" w14:textId="77777777" w:rsidR="00F63DF0" w:rsidRPr="00A73992" w:rsidRDefault="00F63DF0">
      <w:pPr>
        <w:pStyle w:val="0DraftNormal6"/>
        <w:rPr>
          <w:rFonts w:ascii="Montserrat" w:hAnsi="Montserrat"/>
          <w:sz w:val="24"/>
        </w:rPr>
      </w:pPr>
    </w:p>
    <w:p w14:paraId="61D4ED4A" w14:textId="77777777" w:rsidR="00F63DF0" w:rsidRPr="00A73992" w:rsidRDefault="00A73992">
      <w:pPr>
        <w:pStyle w:val="0DraftNormal6"/>
        <w:rPr>
          <w:rFonts w:ascii="Montserrat" w:hAnsi="Montserrat"/>
          <w:sz w:val="24"/>
        </w:rPr>
      </w:pPr>
      <w:r w:rsidRPr="00A73992">
        <w:rPr>
          <w:rFonts w:ascii="Montserrat" w:hAnsi="Montserrat"/>
          <w:sz w:val="24"/>
        </w:rPr>
        <w:t>Ember was confused by the way Coal was acting. She found him brooding in the wings when she would have expected Coal to be closeted with Cinder somewhere, or circulating among the guests. Instead of worrying about it, she tried to cheer him up with an account of what had happened earlier in court. As Crimson and Scarlet had sent word that they could not arrive in time for the reception, Coal immediately realized who the girl he had molested must have been. Ember listened to Coal’s account of that encounter,</w:t>
      </w:r>
      <w:r w:rsidRPr="00A73992">
        <w:rPr>
          <w:rFonts w:ascii="Montserrat" w:hAnsi="Montserrat"/>
          <w:sz w:val="24"/>
        </w:rPr>
        <w:t xml:space="preserve"> which only solidified the notion that had formed at Dawn’s appearance in court. Ember considered it for a moment and then hunted the imperial regent down. Arden conceded to her request, and sent her to summon Eve to her private chambers. As she escorted Eve from the hall, she asked point blank if she had brought her daughter with her that evening. Eve confessed that she had brought her hoping to introduce her to Arden but the fiasco in the audience hall had disrupted her plans. Now she feared she would not</w:t>
      </w:r>
      <w:r w:rsidRPr="00A73992">
        <w:rPr>
          <w:rFonts w:ascii="Montserrat" w:hAnsi="Montserrat"/>
          <w:sz w:val="24"/>
        </w:rPr>
        <w:t xml:space="preserve"> able to get her daughter alone to warn her about her status before the evening ended. They simply had to trust Cinder’s native cunning and discretion. </w:t>
      </w:r>
    </w:p>
    <w:p w14:paraId="40A01F9A" w14:textId="77777777" w:rsidR="00F63DF0" w:rsidRPr="00A73992" w:rsidRDefault="00F63DF0">
      <w:pPr>
        <w:pStyle w:val="0DraftNormal6"/>
        <w:rPr>
          <w:rFonts w:ascii="Montserrat" w:hAnsi="Montserrat"/>
          <w:sz w:val="24"/>
        </w:rPr>
      </w:pPr>
    </w:p>
    <w:p w14:paraId="59E92A1D" w14:textId="77777777" w:rsidR="00F63DF0" w:rsidRPr="00A73992" w:rsidRDefault="00A73992">
      <w:pPr>
        <w:pStyle w:val="0DraftNormal6"/>
        <w:rPr>
          <w:rFonts w:ascii="Montserrat" w:hAnsi="Montserrat"/>
          <w:sz w:val="24"/>
        </w:rPr>
      </w:pPr>
      <w:r w:rsidRPr="00A73992">
        <w:rPr>
          <w:rFonts w:ascii="Montserrat" w:hAnsi="Montserrat"/>
          <w:sz w:val="24"/>
        </w:rPr>
        <w:t>Dawn—In the Wings</w:t>
      </w:r>
    </w:p>
    <w:p w14:paraId="61018C33" w14:textId="77777777" w:rsidR="00F63DF0" w:rsidRPr="00A73992" w:rsidRDefault="00F63DF0">
      <w:pPr>
        <w:pStyle w:val="0DraftNormal6"/>
        <w:rPr>
          <w:rFonts w:ascii="Montserrat" w:hAnsi="Montserrat"/>
          <w:sz w:val="24"/>
        </w:rPr>
      </w:pPr>
    </w:p>
    <w:p w14:paraId="136C6F6D" w14:textId="77777777" w:rsidR="00F63DF0" w:rsidRPr="00A73992" w:rsidRDefault="00A73992">
      <w:pPr>
        <w:pStyle w:val="0DraftNormal6"/>
        <w:rPr>
          <w:rFonts w:ascii="Montserrat" w:hAnsi="Montserrat"/>
          <w:sz w:val="24"/>
        </w:rPr>
      </w:pPr>
      <w:r w:rsidRPr="00A73992">
        <w:rPr>
          <w:rFonts w:ascii="Montserrat" w:hAnsi="Montserrat"/>
          <w:sz w:val="24"/>
        </w:rPr>
        <w:t xml:space="preserve">Dawn had noticed as Ember approached her mother, and escorted her from the reception. Curious, she excused herself from the great hall and followed. Whatever had come up, it took the two of them into private chambers. As she waited for her mother to emerge, she was confronted by Coal again. He made it clear that he had realized his earlier mistake, but if anything, he seemed to project an even greater interest in her. Striking up a conversation, Dawn explained her presence in the corridor, and learned that </w:t>
      </w:r>
      <w:r w:rsidRPr="00A73992">
        <w:rPr>
          <w:rFonts w:ascii="Montserrat" w:hAnsi="Montserrat"/>
          <w:sz w:val="24"/>
        </w:rPr>
        <w:t xml:space="preserve">her mother was closeted with the imperial regent. He offered the use of his own chambers, if she did not wish to return to the reception. </w:t>
      </w:r>
      <w:hyperlink w:anchor="Links" w:history="1"/>
      <w:r w:rsidRPr="00A73992">
        <w:rPr>
          <w:rFonts w:ascii="Montserrat" w:hAnsi="Montserrat"/>
          <w:sz w:val="24"/>
        </w:rPr>
        <w:t>As the two of them squared off Cinder appeared. The three confronted each other. For a moment she thought they were bristling at her. Then something about the way Cinder had pulled her away from Coal and held onto her suddenly clicked. Cinder wanted her as much as Coal did. Somehow, the realization did not come as too much of a surprise to her. In spite of herself, Dawn had been strongly attracted to her, drawn by the resonance between them. She had already experienced her reaction to Coal’s touch, so there</w:t>
      </w:r>
      <w:r w:rsidRPr="00A73992">
        <w:rPr>
          <w:rFonts w:ascii="Montserrat" w:hAnsi="Montserrat"/>
          <w:sz w:val="24"/>
        </w:rPr>
        <w:t xml:space="preserve"> was no question of attraction there. Cinder broke the tension, simply resuming her conversation with Dawn where it had left off. Cinder would not let her stray from her side for the rest of the evening, and Coal seemed content to admire the two of them from a distance. Cinder even managed to keep her mother at a distance, so by the end of the evening Dawn was dying to know what the imperial regent had found too urgent to wait for the next day. When she finally did find out, at the end of the evening, she d</w:t>
      </w:r>
      <w:r w:rsidRPr="00A73992">
        <w:rPr>
          <w:rFonts w:ascii="Montserrat" w:hAnsi="Montserrat"/>
          <w:sz w:val="24"/>
        </w:rPr>
        <w:t xml:space="preserve">id not hear it from her mother. Cinder and Coal’s mother, Ember, approached Cinder and Dawn and announced that Dawn would be staying with them—or to be more precise, with Cinder. Thus, attention need not be drawn to her by posting guards over her room in the guest wing of the palace residence. </w:t>
      </w:r>
    </w:p>
    <w:p w14:paraId="41FB557B" w14:textId="77777777" w:rsidR="00F63DF0" w:rsidRPr="00A73992" w:rsidRDefault="00F63DF0">
      <w:pPr>
        <w:pStyle w:val="0DraftNormal6"/>
        <w:rPr>
          <w:rFonts w:ascii="Montserrat" w:hAnsi="Montserrat"/>
          <w:sz w:val="24"/>
        </w:rPr>
      </w:pPr>
    </w:p>
    <w:p w14:paraId="620B21F4" w14:textId="77777777" w:rsidR="00F63DF0" w:rsidRPr="00A73992" w:rsidRDefault="00A73992">
      <w:pPr>
        <w:pStyle w:val="0DraftNormal6"/>
        <w:rPr>
          <w:rFonts w:ascii="Montserrat" w:hAnsi="Montserrat"/>
          <w:sz w:val="24"/>
        </w:rPr>
      </w:pPr>
      <w:r w:rsidRPr="00A73992">
        <w:rPr>
          <w:rFonts w:ascii="Montserrat" w:hAnsi="Montserrat"/>
          <w:sz w:val="24"/>
        </w:rPr>
        <w:t>Cinder and Dawn—Roommating</w:t>
      </w:r>
    </w:p>
    <w:p w14:paraId="60227869" w14:textId="77777777" w:rsidR="00F63DF0" w:rsidRPr="00A73992" w:rsidRDefault="00F63DF0">
      <w:pPr>
        <w:pStyle w:val="0DraftNormal6"/>
        <w:rPr>
          <w:rFonts w:ascii="Montserrat" w:hAnsi="Montserrat"/>
          <w:sz w:val="24"/>
        </w:rPr>
      </w:pPr>
    </w:p>
    <w:p w14:paraId="25724E21" w14:textId="77777777" w:rsidR="00F63DF0" w:rsidRPr="00A73992" w:rsidRDefault="00A73992">
      <w:pPr>
        <w:pStyle w:val="0DraftNormal6"/>
        <w:rPr>
          <w:rFonts w:ascii="Montserrat" w:hAnsi="Montserrat"/>
          <w:sz w:val="24"/>
        </w:rPr>
      </w:pPr>
      <w:r w:rsidRPr="00A73992">
        <w:rPr>
          <w:rFonts w:ascii="Montserrat" w:hAnsi="Montserrat"/>
          <w:sz w:val="24"/>
        </w:rPr>
        <w:t>Dawn. From their initial meeting, things proceeded to become more complicated and intriguing by the moment. Thrust on each other as roommates, Cinder and Dawn both had to be talked into accepting the arrangements the Imperial Regent had so abruptly made. After an odd exchange between Cinder and Ember, and Dawn’s mother, Dawn found herself taken under Cinder’s wing and welcomed with house hospitality. Cinder ignored Dawn’s comments on her room, refusing to explain the masculine/feminine dichotomy Dawn observ</w:t>
      </w:r>
      <w:r w:rsidRPr="00A73992">
        <w:rPr>
          <w:rFonts w:ascii="Montserrat" w:hAnsi="Montserrat"/>
          <w:sz w:val="24"/>
        </w:rPr>
        <w:t>ed. Dawn, curious why Cinder had seemed to object to sharing her room, inquired very politely. Cinder cryptically replied that sleeping with Scarlet, the first time they had met, had been difficult enough. Scarlet, she explained, had been so perfect in likeness—in body, if not in spirit and mind—neglecting to mention the lengths they had gone to to determine the fact. Dawn imagined she could understand, as dealing with Cinder was proving to be earth shattering. Cinder was more than merely a twin—there was a</w:t>
      </w:r>
      <w:r w:rsidRPr="00A73992">
        <w:rPr>
          <w:rFonts w:ascii="Montserrat" w:hAnsi="Montserrat"/>
          <w:sz w:val="24"/>
        </w:rPr>
        <w:t xml:space="preserve"> presence, a magnetic quality to her that Dawn could only just grasp. Dawn held a similar attraction for Cinder, made even more poignant given her androgynous, autonomous, and hauntingly vulnerable air. In her personal memory, Cinder had never seen anyone who looked as lonely as Dawn. Except maybe herself. </w:t>
      </w:r>
    </w:p>
    <w:p w14:paraId="2D2C16BD" w14:textId="77777777" w:rsidR="00F63DF0" w:rsidRPr="00A73992" w:rsidRDefault="00F63DF0">
      <w:pPr>
        <w:pStyle w:val="0DraftNormal6"/>
        <w:rPr>
          <w:rFonts w:ascii="Montserrat" w:hAnsi="Montserrat"/>
          <w:sz w:val="24"/>
        </w:rPr>
      </w:pPr>
    </w:p>
    <w:p w14:paraId="0F7126D5" w14:textId="77777777" w:rsidR="00F63DF0" w:rsidRPr="00A73992" w:rsidRDefault="00A73992">
      <w:pPr>
        <w:pStyle w:val="0DraftNormal6"/>
        <w:rPr>
          <w:rFonts w:ascii="Montserrat" w:hAnsi="Montserrat"/>
          <w:sz w:val="24"/>
        </w:rPr>
      </w:pPr>
      <w:r w:rsidRPr="00A73992">
        <w:rPr>
          <w:rFonts w:ascii="Montserrat" w:hAnsi="Montserrat"/>
          <w:sz w:val="24"/>
        </w:rPr>
        <w:t>[Break]</w:t>
      </w:r>
    </w:p>
    <w:p w14:paraId="02EB6883" w14:textId="77777777" w:rsidR="00F63DF0" w:rsidRPr="00A73992" w:rsidRDefault="00F63DF0">
      <w:pPr>
        <w:pStyle w:val="0DraftNormal6"/>
        <w:rPr>
          <w:rFonts w:ascii="Montserrat" w:hAnsi="Montserrat"/>
          <w:sz w:val="24"/>
        </w:rPr>
      </w:pPr>
    </w:p>
    <w:p w14:paraId="1C1526BC" w14:textId="77777777" w:rsidR="00F63DF0" w:rsidRPr="00A73992" w:rsidRDefault="00A73992">
      <w:pPr>
        <w:pStyle w:val="0DraftNormal6"/>
        <w:rPr>
          <w:rFonts w:ascii="Montserrat" w:hAnsi="Montserrat"/>
          <w:sz w:val="24"/>
        </w:rPr>
      </w:pPr>
      <w:r w:rsidRPr="00A73992">
        <w:rPr>
          <w:rFonts w:ascii="Montserrat" w:hAnsi="Montserrat"/>
          <w:sz w:val="24"/>
        </w:rPr>
        <w:t>Dawn—Witnessing Cinder and Coal</w:t>
      </w:r>
    </w:p>
    <w:p w14:paraId="727BB62A" w14:textId="77777777" w:rsidR="00F63DF0" w:rsidRPr="00A73992" w:rsidRDefault="00F63DF0">
      <w:pPr>
        <w:pStyle w:val="0DraftNormal6"/>
        <w:rPr>
          <w:rFonts w:ascii="Montserrat" w:hAnsi="Montserrat"/>
          <w:sz w:val="24"/>
        </w:rPr>
      </w:pPr>
    </w:p>
    <w:p w14:paraId="0F085F20" w14:textId="77777777" w:rsidR="00F63DF0" w:rsidRPr="00A73992" w:rsidRDefault="00A73992">
      <w:pPr>
        <w:pStyle w:val="0DraftNormal6"/>
        <w:rPr>
          <w:rFonts w:ascii="Montserrat" w:hAnsi="Montserrat"/>
          <w:sz w:val="24"/>
        </w:rPr>
      </w:pPr>
      <w:r w:rsidRPr="00A73992">
        <w:rPr>
          <w:rFonts w:ascii="Montserrat" w:hAnsi="Montserrat"/>
          <w:sz w:val="24"/>
        </w:rPr>
        <w:t>Dawn was awakened by a terrifying nightmare—and the accompanying and unnoticed fit. Prowling about, she slipped through the sleeping mansion out into the night. After wandering around the vacant estate for a few hours, Dawn found herself outside Cinder’s bedchamber, and peered in through the window. To her surprise, Cinder was awake and had company. Dawn had been about to retreat, to leave Coal and Dawn in privacy, until she realized that they had been discussing matters that concerned her. They were specul</w:t>
      </w:r>
      <w:r w:rsidRPr="00A73992">
        <w:rPr>
          <w:rFonts w:ascii="Montserrat" w:hAnsi="Montserrat"/>
          <w:sz w:val="24"/>
        </w:rPr>
        <w:t xml:space="preserve">ating about her nature, as the daughter of a dragon and a phoenix. What she heard disturbed her and cast a shadow on her homecoming. A discussion on the expected evolution of her sexuality. Cinder reminded him that Dawn originally had a twin, Dusk, and speculated that they might have been compliments like Scarlet and Crimson. Dawn did not understand the implication, but Coal pointed out that the death of Dusk left her dangerously uncomplimented. If Dawn did not take a mate, to help her quench the symptoms, </w:t>
      </w:r>
      <w:r w:rsidRPr="00A73992">
        <w:rPr>
          <w:rFonts w:ascii="Montserrat" w:hAnsi="Montserrat"/>
          <w:sz w:val="24"/>
        </w:rPr>
        <w:t xml:space="preserve">her body would consume itself with heat. Riveted by curiosity, she also witnessed Coal gradually seducing Cinder into bed. She could not pry herself away as the conversation shifted to a discussion of the requirements of becoming empress and their assessment of Dawn’s ability to deal with them. </w:t>
      </w:r>
    </w:p>
    <w:p w14:paraId="4F35F776" w14:textId="77777777" w:rsidR="00F63DF0" w:rsidRPr="00A73992" w:rsidRDefault="00F63DF0">
      <w:pPr>
        <w:pStyle w:val="0DraftNormal6"/>
        <w:rPr>
          <w:rFonts w:ascii="Montserrat" w:hAnsi="Montserrat"/>
          <w:sz w:val="24"/>
        </w:rPr>
      </w:pPr>
    </w:p>
    <w:p w14:paraId="6463437B" w14:textId="77777777" w:rsidR="00F63DF0" w:rsidRPr="00A73992" w:rsidRDefault="00A73992">
      <w:pPr>
        <w:pStyle w:val="0DraftNormal6"/>
        <w:rPr>
          <w:rFonts w:ascii="Montserrat" w:hAnsi="Montserrat"/>
          <w:sz w:val="24"/>
        </w:rPr>
      </w:pPr>
      <w:r w:rsidRPr="00A73992">
        <w:rPr>
          <w:rFonts w:ascii="Montserrat" w:hAnsi="Montserrat"/>
          <w:sz w:val="24"/>
        </w:rPr>
        <w:t>Dawn—Counseled by Eve</w:t>
      </w:r>
    </w:p>
    <w:p w14:paraId="4F20A8D0" w14:textId="77777777" w:rsidR="00F63DF0" w:rsidRPr="00A73992" w:rsidRDefault="00F63DF0">
      <w:pPr>
        <w:pStyle w:val="0DraftNormal6"/>
        <w:rPr>
          <w:rFonts w:ascii="Montserrat" w:hAnsi="Montserrat"/>
          <w:sz w:val="24"/>
        </w:rPr>
      </w:pPr>
    </w:p>
    <w:p w14:paraId="32F91951" w14:textId="77777777" w:rsidR="00F63DF0" w:rsidRPr="00A73992" w:rsidRDefault="00A73992">
      <w:pPr>
        <w:pStyle w:val="0DraftNormal6"/>
        <w:rPr>
          <w:rFonts w:ascii="Montserrat" w:hAnsi="Montserrat"/>
          <w:sz w:val="24"/>
        </w:rPr>
      </w:pPr>
      <w:r w:rsidRPr="00A73992">
        <w:rPr>
          <w:rFonts w:ascii="Montserrat" w:hAnsi="Montserrat"/>
          <w:sz w:val="24"/>
        </w:rPr>
        <w:t>She was startled when Eve came upon her, hiding under the eaves of Cinder’s bedchamber. Eve and Dawn retreated to Eve’s room, where she attempted to answer Dawn’s questions. In response to her questions about why she had never been told about Ember and Cinder, or even Coal for that matter, Eve explained that her ignorance had been intended to protect her while growing up, and struggling to master her telepathic gift. Eve remained mute as her daughter observed that the family resemblances were extraordinary,</w:t>
      </w:r>
      <w:r w:rsidRPr="00A73992">
        <w:rPr>
          <w:rFonts w:ascii="Montserrat" w:hAnsi="Montserrat"/>
          <w:sz w:val="24"/>
        </w:rPr>
        <w:t xml:space="preserve"> simply nodding. Dawn obviously had more important things on her mind. Now that she had actually seen it, the thought of being born split into complimentary sexes, like Cinder and Coal had implied, was intriguing. Disconcerting. Hard to imagine, let alone believe. Dawn was somewhat ill at the news that, if their assumptions were correct, it would take the intimate embrace of sex, and in the absence of her twin, some unknown relative, to break the crushing grip of heat. Apparently, Eve had guessed how her da</w:t>
      </w:r>
      <w:r w:rsidRPr="00A73992">
        <w:rPr>
          <w:rFonts w:ascii="Montserrat" w:hAnsi="Montserrat"/>
          <w:sz w:val="24"/>
        </w:rPr>
        <w:t>ughter would react to the nature of her dragon-phoenix heritage. Eve explained the purpose of heat and the reason why it existed. It was part of the price of immortality. Cinder and Coal were bound to each other as dragon twins, and were the third generation of a pact of rebirth. To deal with the onset of heat, they were expected to turn to each other, protected from conception by heat and protected from fusion by sharing a dragon nature.</w:t>
      </w:r>
    </w:p>
    <w:p w14:paraId="194D0588" w14:textId="77777777" w:rsidR="00F63DF0" w:rsidRPr="00A73992" w:rsidRDefault="00F63DF0">
      <w:pPr>
        <w:pStyle w:val="0DraftNormal6"/>
        <w:rPr>
          <w:rFonts w:ascii="Montserrat" w:hAnsi="Montserrat"/>
          <w:sz w:val="24"/>
        </w:rPr>
      </w:pPr>
    </w:p>
    <w:p w14:paraId="3AD9E25C" w14:textId="77777777" w:rsidR="00F63DF0" w:rsidRPr="00A73992" w:rsidRDefault="00A73992">
      <w:pPr>
        <w:pStyle w:val="0DraftNormal6"/>
        <w:rPr>
          <w:rFonts w:ascii="Montserrat" w:hAnsi="Montserrat"/>
          <w:sz w:val="24"/>
        </w:rPr>
      </w:pPr>
      <w:r w:rsidRPr="00A73992">
        <w:rPr>
          <w:rFonts w:ascii="Montserrat" w:hAnsi="Montserrat"/>
          <w:sz w:val="24"/>
        </w:rPr>
        <w:t>Dawn · Confronting Coal and Coal</w:t>
      </w:r>
    </w:p>
    <w:p w14:paraId="53CDC6DA" w14:textId="77777777" w:rsidR="00F63DF0" w:rsidRPr="00A73992" w:rsidRDefault="00F63DF0">
      <w:pPr>
        <w:pStyle w:val="0DraftNormal6"/>
        <w:rPr>
          <w:rFonts w:ascii="Montserrat" w:hAnsi="Montserrat"/>
          <w:sz w:val="24"/>
        </w:rPr>
      </w:pPr>
    </w:p>
    <w:p w14:paraId="18527476" w14:textId="77777777" w:rsidR="00F63DF0" w:rsidRPr="00A73992" w:rsidRDefault="00A73992">
      <w:pPr>
        <w:pStyle w:val="0DraftNormal6"/>
        <w:rPr>
          <w:rFonts w:ascii="Montserrat" w:hAnsi="Montserrat"/>
          <w:sz w:val="24"/>
        </w:rPr>
      </w:pPr>
      <w:r w:rsidRPr="00A73992">
        <w:rPr>
          <w:rFonts w:ascii="Montserrat" w:hAnsi="Montserrat"/>
          <w:sz w:val="24"/>
        </w:rPr>
        <w:t>Dawn continued to brood over what she had learned about Cinder and Coal after her mother excused herself to take care of some morning errand. She had grown up hearing about dragon twins until she was almost sick of it, but until she confronted Cinder and Coal together, she had never experienced the reality. There were similarities in the relationship the dragon twins had that reminded her of what she had as a child with her own twin, Dusk. but the idea of the same person divided between bodies of opposing s</w:t>
      </w:r>
      <w:r w:rsidRPr="00A73992">
        <w:rPr>
          <w:rFonts w:ascii="Montserrat" w:hAnsi="Montserrat"/>
          <w:sz w:val="24"/>
        </w:rPr>
        <w:t xml:space="preserve">exes was too extraordinary for her to really imagine. </w:t>
      </w:r>
    </w:p>
    <w:p w14:paraId="2E4A8F7C" w14:textId="77777777" w:rsidR="00F63DF0" w:rsidRPr="00A73992" w:rsidRDefault="00F63DF0">
      <w:pPr>
        <w:pStyle w:val="0DraftNormal6"/>
        <w:rPr>
          <w:rFonts w:ascii="Montserrat" w:hAnsi="Montserrat"/>
          <w:sz w:val="24"/>
        </w:rPr>
      </w:pPr>
    </w:p>
    <w:p w14:paraId="7D6F5FDC" w14:textId="77777777" w:rsidR="00F63DF0" w:rsidRPr="00A73992" w:rsidRDefault="00A73992">
      <w:pPr>
        <w:pStyle w:val="0DraftNormal6"/>
        <w:rPr>
          <w:rFonts w:ascii="Montserrat" w:hAnsi="Montserrat"/>
          <w:sz w:val="24"/>
        </w:rPr>
      </w:pPr>
      <w:r w:rsidRPr="00A73992">
        <w:rPr>
          <w:rFonts w:ascii="Montserrat" w:hAnsi="Montserrat"/>
          <w:sz w:val="24"/>
        </w:rPr>
        <w:t>Encounters And Confrontations—Cinder, Coal and Dawn</w:t>
      </w:r>
    </w:p>
    <w:p w14:paraId="34BD76A1" w14:textId="77777777" w:rsidR="00F63DF0" w:rsidRPr="00A73992" w:rsidRDefault="00F63DF0">
      <w:pPr>
        <w:pStyle w:val="0DraftNormal6"/>
        <w:rPr>
          <w:rFonts w:ascii="Montserrat" w:hAnsi="Montserrat"/>
          <w:sz w:val="24"/>
        </w:rPr>
      </w:pPr>
    </w:p>
    <w:p w14:paraId="637CD421" w14:textId="77777777" w:rsidR="00F63DF0" w:rsidRPr="00A73992" w:rsidRDefault="00A73992">
      <w:pPr>
        <w:pStyle w:val="0DraftNormal6"/>
        <w:rPr>
          <w:rFonts w:ascii="Montserrat" w:hAnsi="Montserrat"/>
          <w:sz w:val="24"/>
        </w:rPr>
      </w:pPr>
      <w:hyperlink w:anchor="Links" w:history="1"/>
      <w:r w:rsidRPr="00A73992">
        <w:rPr>
          <w:rFonts w:ascii="Montserrat" w:hAnsi="Montserrat"/>
          <w:sz w:val="24"/>
        </w:rPr>
        <w:t>As morning came around, Dawn encountered Coal on his return to his own suite. It was a passing encounter in a corridor outside of Cinder’s private suite. She immediately realized that his eyes were caressing her body, coursing down her front as he approached, and up her back when she passed. She became intensely aware that Coal was a very handsome young man, and if he had not belonged to Cinder she would have pursued him simply to explore the fantasy of her dreams. Of course, the same would probably prove t</w:t>
      </w:r>
      <w:r w:rsidRPr="00A73992">
        <w:rPr>
          <w:rFonts w:ascii="Montserrat" w:hAnsi="Montserrat"/>
          <w:sz w:val="24"/>
        </w:rPr>
        <w:t xml:space="preserve">rue if she had examined her feelings about Cinder.  Flustered, and uncomfortably aroused, she went back outside to work off the tension. Cinder found her a short while later in her private annex. Cinder watched her exercise, deducing that the girl was a competent dancer and proposed a practice bout. They engaged in a little friendly competition to get each other’s measure. Afterwards, proceeding to the baths. </w:t>
      </w:r>
    </w:p>
    <w:p w14:paraId="46E2E76E" w14:textId="77777777" w:rsidR="00F63DF0" w:rsidRPr="00A73992" w:rsidRDefault="00F63DF0">
      <w:pPr>
        <w:pStyle w:val="0DraftNormal6"/>
        <w:rPr>
          <w:rFonts w:ascii="Montserrat" w:hAnsi="Montserrat"/>
          <w:sz w:val="24"/>
        </w:rPr>
      </w:pPr>
    </w:p>
    <w:p w14:paraId="09D540F4" w14:textId="77777777" w:rsidR="00F63DF0" w:rsidRPr="00A73992" w:rsidRDefault="00A73992">
      <w:pPr>
        <w:pStyle w:val="0DraftNormal6"/>
        <w:rPr>
          <w:rFonts w:ascii="Montserrat" w:hAnsi="Montserrat"/>
          <w:sz w:val="24"/>
        </w:rPr>
      </w:pPr>
      <w:r w:rsidRPr="00A73992">
        <w:rPr>
          <w:rFonts w:ascii="Montserrat" w:hAnsi="Montserrat"/>
          <w:sz w:val="24"/>
        </w:rPr>
        <w:t>Cinder and Dawn—Bathing</w:t>
      </w:r>
    </w:p>
    <w:p w14:paraId="552989E3" w14:textId="77777777" w:rsidR="00F63DF0" w:rsidRPr="00A73992" w:rsidRDefault="00F63DF0">
      <w:pPr>
        <w:pStyle w:val="0DraftNormal6"/>
        <w:rPr>
          <w:rFonts w:ascii="Montserrat" w:hAnsi="Montserrat"/>
          <w:sz w:val="24"/>
        </w:rPr>
      </w:pPr>
    </w:p>
    <w:p w14:paraId="359B9A9D" w14:textId="77777777" w:rsidR="00F63DF0" w:rsidRPr="00A73992" w:rsidRDefault="00A73992">
      <w:pPr>
        <w:pStyle w:val="0DraftNormal6"/>
        <w:rPr>
          <w:rFonts w:ascii="Montserrat" w:hAnsi="Montserrat"/>
          <w:sz w:val="24"/>
        </w:rPr>
      </w:pPr>
      <w:r w:rsidRPr="00A73992">
        <w:rPr>
          <w:rFonts w:ascii="Montserrat" w:hAnsi="Montserrat"/>
          <w:sz w:val="24"/>
        </w:rPr>
        <w:t>Dawn had come into the sophisticated heart of this civilization, where exquisite craft predominated over advanced technology. Household life was full of subtle amenities, such as bathing. If there had been any doubt that Dawn was as perfect a twin as Scarlet, it died as the two bared all. Dawn and Cinder had stripped down and entered the bath together only to find Coal climbing out of the water in front of them. The moment of naked confrontation was mutually embarrassing. Cinder was intrigued to note that D</w:t>
      </w:r>
      <w:r w:rsidRPr="00A73992">
        <w:rPr>
          <w:rFonts w:ascii="Montserrat" w:hAnsi="Montserrat"/>
          <w:sz w:val="24"/>
        </w:rPr>
        <w:t>awn betrayed no interest in Coal’s body, though his presence seemed to effect her quite obviously. Once Coal excused himself, Cinder focused once more on Dawn. Curious, Cinder probed Dawn's past while assisting in bathing her. Oddly, though Dawn had certain masculine traits, Cinder discovered that Dawn wasn't really much of a tom-boy. There was a reason behind the girl's peculiar androgyny, but Cinder found the area too sensitive to pry into. Dawn did not object, she simply had no answers to any of Cinder’s</w:t>
      </w:r>
      <w:r w:rsidRPr="00A73992">
        <w:rPr>
          <w:rFonts w:ascii="Montserrat" w:hAnsi="Montserrat"/>
          <w:sz w:val="24"/>
        </w:rPr>
        <w:t xml:space="preserve"> questions. The long pause, as she struggled to decide what she could safely say, was mistaken by Cinder for an uncomfortable silence. Reaching for something to keep the conversation flowing, Cinder delicately addressed Dawn’s condition. There were rites of passage she could turn to for relief, she pointed out. Dawn had no idea what she was talking about. Her life had been an endless chain of rites of passage. Perhaps Cinder was referring to something that  had been diverted by the death of Ash. Cinder offe</w:t>
      </w:r>
      <w:r w:rsidRPr="00A73992">
        <w:rPr>
          <w:rFonts w:ascii="Montserrat" w:hAnsi="Montserrat"/>
          <w:sz w:val="24"/>
        </w:rPr>
        <w:t xml:space="preserve">red to stand as her mentor, somehow managing to resist pressuring Dawn. Dawn resisted asking Cinder what she had really offered. She haltingly confessed her total ignorance. Deciding that courtship was a tricky subject to start with, Cinder started Dawn’s education by introducing her to the amenities. Washing was simply cleaning the body, bathing was relaxing and promoting healing and humor in the body. Cinder insisted on bathing Dawn, unaware that her subtle seduction caused a sudden flashback for Dawn. A </w:t>
      </w:r>
      <w:r w:rsidRPr="00A73992">
        <w:rPr>
          <w:rFonts w:ascii="Montserrat" w:hAnsi="Montserrat"/>
          <w:sz w:val="24"/>
        </w:rPr>
        <w:t xml:space="preserve">warm and wet splash on her face and suddenly there was blood on the walls, a flashback to the Dream Gate Massacre. </w:t>
      </w:r>
    </w:p>
    <w:p w14:paraId="2D874803" w14:textId="77777777" w:rsidR="00F63DF0" w:rsidRPr="00A73992" w:rsidRDefault="00F63DF0">
      <w:pPr>
        <w:pStyle w:val="0DraftNormal6"/>
        <w:rPr>
          <w:rFonts w:ascii="Montserrat" w:hAnsi="Montserrat"/>
          <w:sz w:val="24"/>
        </w:rPr>
      </w:pPr>
    </w:p>
    <w:p w14:paraId="39E25FCD" w14:textId="77777777" w:rsidR="00F63DF0" w:rsidRPr="00A73992" w:rsidRDefault="00A73992">
      <w:pPr>
        <w:pStyle w:val="0DraftNormal6"/>
        <w:rPr>
          <w:rFonts w:ascii="Montserrat" w:hAnsi="Montserrat"/>
          <w:sz w:val="24"/>
          <w:szCs w:val="14"/>
        </w:rPr>
      </w:pPr>
      <w:r w:rsidRPr="00A73992">
        <w:rPr>
          <w:rFonts w:ascii="Montserrat" w:hAnsi="Montserrat"/>
          <w:sz w:val="24"/>
          <w:szCs w:val="14"/>
        </w:rPr>
        <w:t>Flashback—The Dream Gate Massacre</w:t>
      </w:r>
    </w:p>
    <w:p w14:paraId="3C82049A" w14:textId="77777777" w:rsidR="00F63DF0" w:rsidRPr="00A73992" w:rsidRDefault="00F63DF0">
      <w:pPr>
        <w:pStyle w:val="0DraftNormal6"/>
        <w:rPr>
          <w:rFonts w:ascii="Montserrat" w:hAnsi="Montserrat"/>
          <w:sz w:val="24"/>
          <w:szCs w:val="14"/>
        </w:rPr>
      </w:pPr>
    </w:p>
    <w:p w14:paraId="62F76C92" w14:textId="77777777" w:rsidR="00F63DF0" w:rsidRPr="00A73992" w:rsidRDefault="00A73992">
      <w:pPr>
        <w:pStyle w:val="0DraftNormal6"/>
        <w:rPr>
          <w:rFonts w:ascii="Montserrat" w:hAnsi="Montserrat"/>
          <w:sz w:val="24"/>
        </w:rPr>
      </w:pPr>
      <w:r w:rsidRPr="00A73992">
        <w:rPr>
          <w:rFonts w:ascii="Montserrat" w:hAnsi="Montserrat"/>
          <w:sz w:val="24"/>
          <w:szCs w:val="14"/>
        </w:rPr>
        <w:t xml:space="preserve">On the suspicion that the avatar of the phoenix was in fact the first mortal incarnations of the phoenix, Talon abducted Eve’s children and used them as a sacrifice to enslave the phoenix. </w:t>
      </w:r>
      <w:r w:rsidRPr="00A73992">
        <w:rPr>
          <w:rFonts w:ascii="Montserrat" w:hAnsi="Montserrat"/>
          <w:sz w:val="24"/>
        </w:rPr>
        <w:t xml:space="preserve">At the same time, the cabal attempted to infiltrate the imperial summit in Dream Gate and slaughter the leadership of the empire and capture Eve. Dusk and Dawn were unwittingly delivered into the hands of the enemy by their own parents. The sanctuary where Eve and Ash secured their heirs had already been infiltrated and compromised by way of demonic possession. The ritual to enslave the demonic phoenix was as much a success as it was a failure. </w:t>
      </w:r>
      <w:r w:rsidRPr="00A73992">
        <w:rPr>
          <w:rFonts w:ascii="Montserrat" w:hAnsi="Montserrat"/>
          <w:sz w:val="24"/>
          <w:szCs w:val="14"/>
        </w:rPr>
        <w:t xml:space="preserve">The ritual involved triggering a premature union of Dusk and Dawn, creating an ambisexual embodiment the phoenix could not resist. </w:t>
      </w:r>
      <w:r w:rsidRPr="00A73992">
        <w:rPr>
          <w:rFonts w:ascii="Montserrat" w:hAnsi="Montserrat"/>
          <w:sz w:val="24"/>
        </w:rPr>
        <w:t>By forcing the premature union of Dusk and Dawn, and subjecting her to traumatic and demeaning tortures, a demon with the power and potential of the phoenix was supposed to have emerged from the shadow of the phoenix. When the cabal witnessed Dawn’s resurrection, they had assumed that Eve had been slain and the demon trapped in the child’s mind. They were able to determine that something had taken possession of the child, and assumed it to be the demon. Having succeeded in part of their ambition, they aband</w:t>
      </w:r>
      <w:r w:rsidRPr="00A73992">
        <w:rPr>
          <w:rFonts w:ascii="Montserrat" w:hAnsi="Montserrat"/>
          <w:sz w:val="24"/>
        </w:rPr>
        <w:t>oned the child and retreated until a way could be found to free the demon entirely. The failure of a demon to manifest as expected compelled the possessed to retreat in a fashion that would not betray their masters or their true objectives. The people of the autumn kingdoms assumed that the massacre had been an attempt at a coup, a new chapter in the purge of the Phoenix House. The fact that the offshoots of the traitors later identified among them had been slain as well was credited as an attempt to divert</w:t>
      </w:r>
      <w:r w:rsidRPr="00A73992">
        <w:rPr>
          <w:rFonts w:ascii="Montserrat" w:hAnsi="Montserrat"/>
          <w:sz w:val="24"/>
        </w:rPr>
        <w:t xml:space="preserve"> suspicion and gain the opportunity to strike. </w:t>
      </w:r>
    </w:p>
    <w:p w14:paraId="490D1B11" w14:textId="77777777" w:rsidR="00F63DF0" w:rsidRPr="00A73992" w:rsidRDefault="00F63DF0">
      <w:pPr>
        <w:pStyle w:val="0DraftNormal6"/>
        <w:rPr>
          <w:rFonts w:ascii="Montserrat" w:hAnsi="Montserrat"/>
          <w:sz w:val="24"/>
        </w:rPr>
      </w:pPr>
    </w:p>
    <w:p w14:paraId="16D448F3" w14:textId="77777777" w:rsidR="00F63DF0" w:rsidRPr="00A73992" w:rsidRDefault="00A73992">
      <w:pPr>
        <w:pStyle w:val="0DraftNormal6"/>
        <w:rPr>
          <w:rFonts w:ascii="Montserrat" w:hAnsi="Montserrat"/>
          <w:sz w:val="24"/>
        </w:rPr>
      </w:pPr>
      <w:r w:rsidRPr="00A73992">
        <w:rPr>
          <w:rFonts w:ascii="Montserrat" w:hAnsi="Montserrat"/>
          <w:sz w:val="24"/>
        </w:rPr>
        <w:t>Cinder and Dawn—Dawn’s Secret, Exposed</w:t>
      </w:r>
    </w:p>
    <w:p w14:paraId="68FF49B9" w14:textId="77777777" w:rsidR="00F63DF0" w:rsidRPr="00A73992" w:rsidRDefault="00F63DF0">
      <w:pPr>
        <w:pStyle w:val="0DraftNormal6"/>
        <w:rPr>
          <w:rFonts w:ascii="Montserrat" w:hAnsi="Montserrat"/>
          <w:sz w:val="24"/>
        </w:rPr>
      </w:pPr>
    </w:p>
    <w:p w14:paraId="24BC27EF" w14:textId="77777777" w:rsidR="00F63DF0" w:rsidRPr="00A73992" w:rsidRDefault="00A73992">
      <w:pPr>
        <w:pStyle w:val="0DraftNormal6"/>
        <w:rPr>
          <w:rFonts w:ascii="Montserrat" w:hAnsi="Montserrat"/>
          <w:sz w:val="24"/>
        </w:rPr>
      </w:pPr>
      <w:r w:rsidRPr="00A73992">
        <w:rPr>
          <w:rFonts w:ascii="Montserrat" w:hAnsi="Montserrat"/>
          <w:sz w:val="24"/>
        </w:rPr>
        <w:t>Her sudden absorption in the elusive memory distracted her from the transformation, but Cinder recoiled in shock as Dawn’s flesh shifted under her hands. It was a subtle transformation, her body retained its basic skeletal proportions as its feminine characteristics melted into something androgynous and vaguely feline. If she had not been naked, Cinder might not have notices as her breasts diminished to a boyish chest, and her muscles firmed and swelled with slender but obvious strength, stretching her skin</w:t>
      </w:r>
      <w:r w:rsidRPr="00A73992">
        <w:rPr>
          <w:rFonts w:ascii="Montserrat" w:hAnsi="Montserrat"/>
          <w:sz w:val="24"/>
        </w:rPr>
        <w:t xml:space="preserve"> taut. Dawn had obviously been an athletic girl before, but now she looked like a girl who had devoted so much energy to athletics she had remained virtually untouched by puberty. If not for her possession of Ash’s memories, she might not have understood the full extent of Dawn’s transformation and mistaken it for the manifestation of a demon’s true form. She was roused from Ash’s memory by the sight of Dawn slipping obliviously under water. Once she pulled Dawn back to the surface and roused her from her s</w:t>
      </w:r>
      <w:r w:rsidRPr="00A73992">
        <w:rPr>
          <w:rFonts w:ascii="Montserrat" w:hAnsi="Montserrat"/>
          <w:sz w:val="24"/>
        </w:rPr>
        <w:t xml:space="preserve">trange trance, she demanded an explanation. </w:t>
      </w:r>
    </w:p>
    <w:p w14:paraId="6154BA9D" w14:textId="77777777" w:rsidR="00F63DF0" w:rsidRPr="00A73992" w:rsidRDefault="00F63DF0">
      <w:pPr>
        <w:pStyle w:val="0DraftNormal6"/>
        <w:rPr>
          <w:rFonts w:ascii="Montserrat" w:hAnsi="Montserrat"/>
          <w:sz w:val="24"/>
        </w:rPr>
      </w:pPr>
    </w:p>
    <w:p w14:paraId="0A87FB1F" w14:textId="77777777" w:rsidR="00F63DF0" w:rsidRPr="00A73992" w:rsidRDefault="00A73992">
      <w:pPr>
        <w:pStyle w:val="0DraftNormal6"/>
        <w:rPr>
          <w:rFonts w:ascii="Montserrat" w:hAnsi="Montserrat"/>
          <w:sz w:val="24"/>
        </w:rPr>
      </w:pPr>
      <w:r w:rsidRPr="00A73992">
        <w:rPr>
          <w:rFonts w:ascii="Montserrat" w:hAnsi="Montserrat"/>
          <w:sz w:val="24"/>
        </w:rPr>
        <w:t>Cinder and Dawn—Dawn’s Secret, Explained</w:t>
      </w:r>
    </w:p>
    <w:p w14:paraId="1DB97ED3" w14:textId="77777777" w:rsidR="00F63DF0" w:rsidRPr="00A73992" w:rsidRDefault="00F63DF0">
      <w:pPr>
        <w:pStyle w:val="0DraftNormal6"/>
        <w:rPr>
          <w:rFonts w:ascii="Montserrat" w:hAnsi="Montserrat"/>
          <w:sz w:val="24"/>
        </w:rPr>
      </w:pPr>
    </w:p>
    <w:p w14:paraId="70431EB8" w14:textId="77777777" w:rsidR="00F63DF0" w:rsidRPr="00A73992" w:rsidRDefault="00A73992">
      <w:pPr>
        <w:pStyle w:val="0DraftNormal6"/>
        <w:rPr>
          <w:rFonts w:ascii="Montserrat" w:hAnsi="Montserrat"/>
          <w:sz w:val="24"/>
        </w:rPr>
      </w:pPr>
      <w:r w:rsidRPr="00A73992">
        <w:rPr>
          <w:rFonts w:ascii="Montserrat" w:hAnsi="Montserrat"/>
          <w:sz w:val="24"/>
        </w:rPr>
        <w:t xml:space="preserve">She was an exotic fusion of male and female, united and divided by a terrifying childhood trauma. To protect her from further attacks, Dawn was sent to her father’s mentor for initiation, accompanied by her mother. </w:t>
      </w:r>
      <w:r w:rsidRPr="00A73992">
        <w:rPr>
          <w:rFonts w:ascii="Montserrat" w:hAnsi="Montserrat"/>
          <w:sz w:val="24"/>
          <w:szCs w:val="14"/>
        </w:rPr>
        <w:t xml:space="preserve">Dawn had spent the rest of her childhood isolated from other children her age, privately longing for companions she could relate to. </w:t>
      </w:r>
      <w:r w:rsidRPr="00A73992">
        <w:rPr>
          <w:rFonts w:ascii="Montserrat" w:hAnsi="Montserrat"/>
          <w:sz w:val="24"/>
        </w:rPr>
        <w:t xml:space="preserve">Her initiation became more of a rehabilitation for a brother and sister fused into one being, as later examination revealed her transformation and possession of Dusk’s psyche. </w:t>
      </w:r>
      <w:r w:rsidRPr="00A73992">
        <w:rPr>
          <w:rFonts w:ascii="Montserrat" w:hAnsi="Montserrat"/>
          <w:sz w:val="24"/>
          <w:szCs w:val="14"/>
        </w:rPr>
        <w:t xml:space="preserve">Her sex and appearance marked her as unique, possibly even a reincarnation of her mother. </w:t>
      </w:r>
      <w:r w:rsidRPr="00A73992">
        <w:rPr>
          <w:rFonts w:ascii="Montserrat" w:hAnsi="Montserrat"/>
          <w:sz w:val="24"/>
        </w:rPr>
        <w:t xml:space="preserve">The truth was not disclosed, but over the course of her initiation her mentor and her mother encouraged her attempts to sustain the identities of Dusk and Dawn, while her mentor sought a way to split the boy and girl apart. </w:t>
      </w:r>
      <w:r w:rsidRPr="00A73992">
        <w:rPr>
          <w:rFonts w:ascii="Montserrat" w:hAnsi="Montserrat"/>
          <w:sz w:val="24"/>
          <w:szCs w:val="14"/>
        </w:rPr>
        <w:t>Possessing a rare and exotic sex that could be distinguished on careful examination alienated her,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Dusk, to sustain th</w:t>
      </w:r>
      <w:r w:rsidRPr="00A73992">
        <w:rPr>
          <w:rFonts w:ascii="Montserrat" w:hAnsi="Montserrat"/>
          <w:sz w:val="24"/>
          <w:szCs w:val="14"/>
        </w:rPr>
        <w:t xml:space="preserve">e memory of the boy he had been. </w:t>
      </w:r>
      <w:r w:rsidRPr="00A73992">
        <w:rPr>
          <w:rFonts w:ascii="Montserrat" w:hAnsi="Montserrat"/>
          <w:sz w:val="24"/>
        </w:rPr>
        <w:t xml:space="preserve">Throughout her initiation, she was haunted by the memory of that childhood trauma and the nightmares it roused within her. </w:t>
      </w:r>
      <w:r w:rsidRPr="00A73992">
        <w:rPr>
          <w:rFonts w:ascii="Montserrat" w:eastAsia="MS Mincho" w:hAnsi="Montserrat"/>
          <w:sz w:val="24"/>
        </w:rPr>
        <w:t>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w:t>
      </w:r>
      <w:r w:rsidRPr="00A73992">
        <w:rPr>
          <w:rFonts w:ascii="Montserrat" w:eastAsia="MS Mincho" w:hAnsi="Montserrat"/>
          <w:sz w:val="24"/>
        </w:rPr>
        <w:t xml:space="preserve">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w:t>
      </w:r>
      <w:r w:rsidRPr="00A73992">
        <w:rPr>
          <w:rFonts w:ascii="Montserrat" w:eastAsia="MS Mincho" w:hAnsi="Montserrat"/>
          <w:sz w:val="24"/>
        </w:rPr>
        <w:t xml:space="preserve">ining mastery of the psychic triggers proved to be a bit complicated. Because Dawn had tremendous reserves of untapped and untamed power, it required some amount of mental and spiritual discipline to keep from triggering the shift unintentionally, but it took even greater effort to trigger it deliberately. If disturbed or distracted, she might not be able to do it at all. That had imposed a rather strange, and revealing ordeal on her throughout her final years of initiation. </w:t>
      </w:r>
      <w:r w:rsidRPr="00A73992">
        <w:rPr>
          <w:rFonts w:ascii="Montserrat" w:hAnsi="Montserrat"/>
          <w:sz w:val="24"/>
        </w:rPr>
        <w:t xml:space="preserve">As disturbing as that was, she was also prey to fits that got worse each year until they began to cause blackouts. </w:t>
      </w:r>
    </w:p>
    <w:p w14:paraId="59FE7047" w14:textId="77777777" w:rsidR="00F63DF0" w:rsidRPr="00A73992" w:rsidRDefault="00F63DF0">
      <w:pPr>
        <w:pStyle w:val="0DraftNormal6"/>
        <w:rPr>
          <w:rFonts w:ascii="Montserrat" w:hAnsi="Montserrat"/>
          <w:sz w:val="24"/>
        </w:rPr>
      </w:pPr>
    </w:p>
    <w:p w14:paraId="11264251" w14:textId="77777777" w:rsidR="00F63DF0" w:rsidRPr="00A73992" w:rsidRDefault="00A73992">
      <w:pPr>
        <w:pStyle w:val="0DraftNormal6"/>
        <w:rPr>
          <w:rFonts w:ascii="Montserrat" w:hAnsi="Montserrat"/>
          <w:sz w:val="24"/>
        </w:rPr>
      </w:pPr>
      <w:r w:rsidRPr="00A73992">
        <w:rPr>
          <w:rFonts w:ascii="Montserrat" w:hAnsi="Montserrat"/>
          <w:sz w:val="24"/>
        </w:rPr>
        <w:t>Morning Audiences—Housemating</w:t>
      </w:r>
    </w:p>
    <w:p w14:paraId="03CACDD5" w14:textId="77777777" w:rsidR="00F63DF0" w:rsidRPr="00A73992" w:rsidRDefault="00F63DF0">
      <w:pPr>
        <w:pStyle w:val="0DraftNormal6"/>
        <w:rPr>
          <w:rFonts w:ascii="Montserrat" w:hAnsi="Montserrat"/>
          <w:sz w:val="24"/>
        </w:rPr>
      </w:pPr>
    </w:p>
    <w:p w14:paraId="164724E5" w14:textId="77777777" w:rsidR="00F63DF0" w:rsidRPr="00A73992" w:rsidRDefault="00A73992">
      <w:pPr>
        <w:pStyle w:val="0DraftNormal6"/>
        <w:rPr>
          <w:rFonts w:ascii="Montserrat" w:hAnsi="Montserrat"/>
          <w:sz w:val="24"/>
        </w:rPr>
      </w:pPr>
      <w:r w:rsidRPr="00A73992">
        <w:rPr>
          <w:rFonts w:ascii="Montserrat" w:hAnsi="Montserrat"/>
          <w:sz w:val="24"/>
        </w:rPr>
        <w:t>Dawn panicked as Cinder reminded her that they were due at an informal family reception. Her distress made it impossible to reassert her female form. Cinder urged her to relax, assuring her that her present form was close enough to pass all but the closest scrutiny, and traditional casual dress would disguise the loss of certain assets. A bathed body was wrapped in house robes—never did one put on previously worn clothes after bathing—which required ladies to don bindings. Dawn's androgyny lent to her the q</w:t>
      </w:r>
      <w:r w:rsidRPr="00A73992">
        <w:rPr>
          <w:rFonts w:ascii="Montserrat" w:hAnsi="Montserrat"/>
          <w:sz w:val="24"/>
        </w:rPr>
        <w:t xml:space="preserve">uality of a blank sheet. She took on the character of the accouterments she wore. On one hand this could be a rare elegance of form, on the other it could be the epitome of plainness. In house robes, she seemed the most formal of daughters. Dawn was received into the household and honored with the traditional feast. Dawn's reception was private, among the household only; introducing many of them to each other. Before the meal, the issue of what to do with Dawn was raised. As the daughter of Ash and Phoenix </w:t>
      </w:r>
      <w:r w:rsidRPr="00A73992">
        <w:rPr>
          <w:rFonts w:ascii="Montserrat" w:hAnsi="Montserrat"/>
          <w:sz w:val="24"/>
        </w:rPr>
        <w:t xml:space="preserve">Eve, and the only recognized survivor of the Dream Gate Massacre, Phoenix Dawn was the heir to the imperial throne. The Regent had something on her mind but said nothing on these thoughts, instead referring to the post-humus request made by her father: Dawn was to remain in Ardyn and prepare herself to assume the full mantle of imperial rule as she waited to come of age. She would face a battery of examinations to assess her strengths and weaknesses and determine the course of study she must pursue to meet </w:t>
      </w:r>
      <w:r w:rsidRPr="00A73992">
        <w:rPr>
          <w:rFonts w:ascii="Montserrat" w:hAnsi="Montserrat"/>
          <w:sz w:val="24"/>
        </w:rPr>
        <w:t xml:space="preserve">her responsibilities as empress. Dawn was told she would be required to take up duties in the house and allowed enroll in a local school if she wished to complete her formal initiation. </w:t>
      </w:r>
    </w:p>
    <w:p w14:paraId="425F27BA" w14:textId="77777777" w:rsidR="00F63DF0" w:rsidRPr="00A73992" w:rsidRDefault="00F63DF0">
      <w:pPr>
        <w:pStyle w:val="0DraftNormal6"/>
        <w:rPr>
          <w:rFonts w:ascii="Montserrat" w:hAnsi="Montserrat"/>
          <w:sz w:val="24"/>
        </w:rPr>
      </w:pPr>
    </w:p>
    <w:p w14:paraId="5783EFCC" w14:textId="77777777" w:rsidR="00F63DF0" w:rsidRPr="00A73992" w:rsidRDefault="00A73992">
      <w:pPr>
        <w:pStyle w:val="0DraftNormal6"/>
        <w:rPr>
          <w:rFonts w:ascii="Montserrat" w:hAnsi="Montserrat"/>
          <w:sz w:val="24"/>
        </w:rPr>
      </w:pPr>
      <w:r w:rsidRPr="00A73992">
        <w:rPr>
          <w:rFonts w:ascii="Montserrat" w:hAnsi="Montserrat"/>
          <w:sz w:val="24"/>
        </w:rPr>
        <w:t>Cinder, Coal and Dawn—Schoolmating</w:t>
      </w:r>
    </w:p>
    <w:p w14:paraId="7B934E28" w14:textId="77777777" w:rsidR="00F63DF0" w:rsidRPr="00A73992" w:rsidRDefault="00F63DF0">
      <w:pPr>
        <w:pStyle w:val="0DraftNormal6"/>
        <w:rPr>
          <w:rFonts w:ascii="Montserrat" w:hAnsi="Montserrat"/>
          <w:sz w:val="24"/>
        </w:rPr>
      </w:pPr>
    </w:p>
    <w:p w14:paraId="5D2A47B2" w14:textId="77777777" w:rsidR="00F63DF0" w:rsidRPr="00A73992" w:rsidRDefault="00A73992">
      <w:pPr>
        <w:pStyle w:val="0DraftNormal6"/>
        <w:rPr>
          <w:rFonts w:ascii="Montserrat" w:hAnsi="Montserrat"/>
          <w:sz w:val="24"/>
        </w:rPr>
      </w:pPr>
      <w:r w:rsidRPr="00A73992">
        <w:rPr>
          <w:rFonts w:ascii="Montserrat" w:hAnsi="Montserrat"/>
          <w:sz w:val="24"/>
        </w:rPr>
        <w:t>Dawn was in for a rude awakening. With no hesitation, Dawn was to be thrust into the thick of the local school community. The girls were dismissed from breakfast to Cinder’s suite, to prepare themselves for admission to a prestigious school there in the capital. Dawn found her own clothes, and donned them with relief. In spite of Cinder's protests, Dawn defended her right to act and dress the way she felt was right for her. Cinder struggled impress her friend with the idea that Dawn’s preference in clothing</w:t>
      </w:r>
      <w:r w:rsidRPr="00A73992">
        <w:rPr>
          <w:rFonts w:ascii="Montserrat" w:hAnsi="Montserrat"/>
          <w:sz w:val="24"/>
        </w:rPr>
        <w:t xml:space="preserve"> would project a desire to be a boy to the entire student body. Dawn struggled just as much with the notion that the whole purpose of dress, according to local custom, was to communicate and define one’s assumed social role and responsibilities. Unfortunately, Cinder did not have time to fully enlighten her. Dawn was counseled by the Regent on the requirements she would have to meet to qualify for patronage, and thus, what disciplines she needed to apply for at school. Due to some important business, Dawn’s</w:t>
      </w:r>
      <w:r w:rsidRPr="00A73992">
        <w:rPr>
          <w:rFonts w:ascii="Montserrat" w:hAnsi="Montserrat"/>
          <w:sz w:val="24"/>
        </w:rPr>
        <w:t xml:space="preserve"> mother would not be free to accompany her daughter. Cinder, Coal and Dawn were given a letter of introduction and sent on their way. </w:t>
      </w:r>
    </w:p>
    <w:p w14:paraId="3A0D588C" w14:textId="77777777" w:rsidR="00F63DF0" w:rsidRPr="00A73992" w:rsidRDefault="00F63DF0">
      <w:pPr>
        <w:pStyle w:val="0DraftNormal6"/>
        <w:rPr>
          <w:rFonts w:ascii="Montserrat" w:hAnsi="Montserrat"/>
          <w:sz w:val="24"/>
        </w:rPr>
      </w:pPr>
    </w:p>
    <w:p w14:paraId="2D0AC761" w14:textId="77777777" w:rsidR="00F63DF0" w:rsidRPr="00A73992" w:rsidRDefault="00A73992">
      <w:pPr>
        <w:pStyle w:val="0DraftNormal6"/>
        <w:rPr>
          <w:rFonts w:ascii="Montserrat" w:hAnsi="Montserrat"/>
          <w:sz w:val="24"/>
        </w:rPr>
      </w:pPr>
      <w:r w:rsidRPr="00A73992">
        <w:rPr>
          <w:rFonts w:ascii="Montserrat" w:hAnsi="Montserrat"/>
          <w:sz w:val="24"/>
        </w:rPr>
        <w:t>From the moment of her arrival, every encounter had been a lesson in culture and manners. Having spent most of her life traveling, she had learned to adapt to new customs fairly quickly, but even she could not adapt quickly enough. Her unsophisticated social reflexes got her into some interesting and embarrassing situations right from the start. Entering a private school was a simple process, but entering a new, closed community of students was a bit more of a challenge. To get to the school itself, the thr</w:t>
      </w:r>
      <w:r w:rsidRPr="00A73992">
        <w:rPr>
          <w:rFonts w:ascii="Montserrat" w:hAnsi="Montserrat"/>
          <w:sz w:val="24"/>
        </w:rPr>
        <w:t>ee had to push through the mob of adolescents milling about the school grounds. A bit shy and oversensitive, she nearly got herself barred from the school before she could register. It was simply what Cinder had tried to warn her about. Culturally conditioned perceptions caused most of the students who encountered the newcomer, most of them around Dawn's age, to view her as a boy with delicate features. Not that her sex was totally ambiguous. A discerning man would have identified her as a girl upon a secon</w:t>
      </w:r>
      <w:r w:rsidRPr="00A73992">
        <w:rPr>
          <w:rFonts w:ascii="Montserrat" w:hAnsi="Montserrat"/>
          <w:sz w:val="24"/>
        </w:rPr>
        <w:t>d glance. Between her dress and manner, though, she fit the cultural standard of a boy—one with the great misfortune to look so much like a girl.</w:t>
      </w:r>
    </w:p>
    <w:p w14:paraId="118FA9E2" w14:textId="77777777" w:rsidR="00F63DF0" w:rsidRPr="00A73992" w:rsidRDefault="00F63DF0">
      <w:pPr>
        <w:pStyle w:val="0DraftNormal6"/>
        <w:rPr>
          <w:rFonts w:ascii="Montserrat" w:hAnsi="Montserrat"/>
          <w:sz w:val="24"/>
        </w:rPr>
      </w:pPr>
    </w:p>
    <w:p w14:paraId="4F750E2E" w14:textId="77777777" w:rsidR="00F63DF0" w:rsidRPr="00A73992" w:rsidRDefault="00A73992">
      <w:pPr>
        <w:pStyle w:val="0DraftNormal6"/>
        <w:rPr>
          <w:rFonts w:ascii="Montserrat" w:hAnsi="Montserrat"/>
          <w:sz w:val="24"/>
        </w:rPr>
      </w:pPr>
      <w:r w:rsidRPr="00A73992">
        <w:rPr>
          <w:rFonts w:ascii="Montserrat" w:hAnsi="Montserrat"/>
          <w:sz w:val="24"/>
        </w:rPr>
        <w:t>The boys assembled outside that morning taunted her in the manner of young boys everywhere, but Dawn, of course, thought the taunts an indication that they had seen through the clothes and acknowledged the obvious. While immune to the taunts, she stood up at once to the implied threats. Taking exception to her androgynous appearance, enigmatic character and foreign background, Dawn's new classmates began to push and provoke her. She did not even hesitate to trade licks with them. It was the surest way to ea</w:t>
      </w:r>
      <w:r w:rsidRPr="00A73992">
        <w:rPr>
          <w:rFonts w:ascii="Montserrat" w:hAnsi="Montserrat"/>
          <w:sz w:val="24"/>
        </w:rPr>
        <w:t xml:space="preserve">rn their respect. In the process, she revealed her unusual prowess to more than a few witnesses. One of the school masters came out and broke up the fight. The school master came out to investigate the cause of the commotion. Dancer got the strong feeling he knew Dawn from somewhere. The school master saw more than anyone else, but only after revising his first impression. His first inclination, to dismiss the strange boy from the premises, was arrested when he recognized Dawn’s nature. This hesitation was </w:t>
      </w:r>
      <w:r w:rsidRPr="00A73992">
        <w:rPr>
          <w:rFonts w:ascii="Montserrat" w:hAnsi="Montserrat"/>
          <w:sz w:val="24"/>
        </w:rPr>
        <w:t xml:space="preserve">enough for Dawn to present the letter of introduction for Cinder, Coal and herself. </w:t>
      </w:r>
    </w:p>
    <w:p w14:paraId="58ADD4B3" w14:textId="77777777" w:rsidR="00F63DF0" w:rsidRPr="00A73992" w:rsidRDefault="00F63DF0">
      <w:pPr>
        <w:pStyle w:val="0DraftNormal6"/>
        <w:rPr>
          <w:rFonts w:ascii="Montserrat" w:hAnsi="Montserrat"/>
          <w:sz w:val="24"/>
        </w:rPr>
      </w:pPr>
    </w:p>
    <w:p w14:paraId="1FC5B6A3" w14:textId="77777777" w:rsidR="00F63DF0" w:rsidRPr="00A73992" w:rsidRDefault="00A73992">
      <w:pPr>
        <w:pStyle w:val="0DraftNormal6"/>
        <w:rPr>
          <w:rFonts w:ascii="Montserrat" w:hAnsi="Montserrat"/>
          <w:sz w:val="24"/>
        </w:rPr>
      </w:pPr>
      <w:r w:rsidRPr="00A73992">
        <w:rPr>
          <w:rFonts w:ascii="Montserrat" w:hAnsi="Montserrat"/>
          <w:sz w:val="24"/>
        </w:rPr>
        <w:t xml:space="preserve">They did not enter classes their first day due to placement and orientation procedures. The school master quickly assigned them to the classes the Regent had outlined, and examined Dawn to determine her to determine scholastic standings. He was impressed with her Athletic and Aesthetic performance, and somewhat confused by her Academic performance. To answer her most painful deficiency, he assigned Dawn an academic mentor to save her from the disgrace of her illiteracy. </w:t>
      </w:r>
    </w:p>
    <w:p w14:paraId="7EFC5C5C" w14:textId="77777777" w:rsidR="00F63DF0" w:rsidRPr="00A73992" w:rsidRDefault="00F63DF0">
      <w:pPr>
        <w:pStyle w:val="0DraftNormal6"/>
        <w:rPr>
          <w:rFonts w:ascii="Montserrat" w:hAnsi="Montserrat"/>
          <w:sz w:val="24"/>
        </w:rPr>
      </w:pPr>
    </w:p>
    <w:p w14:paraId="32702AC3" w14:textId="77777777" w:rsidR="00F63DF0" w:rsidRPr="00A73992" w:rsidRDefault="00A73992">
      <w:pPr>
        <w:pStyle w:val="0DraftNormal6"/>
        <w:rPr>
          <w:rFonts w:ascii="Montserrat" w:hAnsi="Montserrat"/>
          <w:sz w:val="24"/>
        </w:rPr>
      </w:pPr>
      <w:r w:rsidRPr="00A73992">
        <w:rPr>
          <w:rFonts w:ascii="Montserrat" w:hAnsi="Montserrat"/>
          <w:sz w:val="24"/>
        </w:rPr>
        <w:t xml:space="preserve">Cinder—Proposition </w:t>
      </w:r>
    </w:p>
    <w:p w14:paraId="14253FB4" w14:textId="77777777" w:rsidR="00F63DF0" w:rsidRPr="00A73992" w:rsidRDefault="00F63DF0">
      <w:pPr>
        <w:pStyle w:val="0DraftNormal6"/>
        <w:rPr>
          <w:rFonts w:ascii="Montserrat" w:hAnsi="Montserrat"/>
          <w:sz w:val="24"/>
        </w:rPr>
      </w:pPr>
    </w:p>
    <w:p w14:paraId="74098D17" w14:textId="77777777" w:rsidR="00F63DF0" w:rsidRPr="00A73992" w:rsidRDefault="00A73992">
      <w:pPr>
        <w:pStyle w:val="0DraftNormal6"/>
        <w:rPr>
          <w:rFonts w:ascii="Montserrat" w:hAnsi="Montserrat"/>
          <w:sz w:val="24"/>
        </w:rPr>
      </w:pPr>
      <w:r w:rsidRPr="00A73992">
        <w:rPr>
          <w:rFonts w:ascii="Montserrat" w:hAnsi="Montserrat"/>
          <w:sz w:val="24"/>
        </w:rPr>
        <w:t>In her absence, Cinder and Coal observed some of their new acquaintances among the students engaging in a heated debate over Dawn’s debut. This friction promised to continue to build and hamper what might have been a smooth entry into her peers' social circles. Coal reminded Cinder that they had other things to attend to, and the couple returned to the palace to work off some tension. When Coal left, Cinder went looking for the Regent. Cinder met Arden on the way to her private chambers, returning from a me</w:t>
      </w:r>
      <w:r w:rsidRPr="00A73992">
        <w:rPr>
          <w:rFonts w:ascii="Montserrat" w:hAnsi="Montserrat"/>
          <w:sz w:val="24"/>
        </w:rPr>
        <w:t>eting with Ember. Cinder’s interest in Dawn extended to meeting Dawn’s mentors and fellow initiates. Arden confessed that she had been thinking along the same lines, on Cinder’s behalf, and with the noted approval of the Imperial Regent, they had been invited to the palace. Raven would not be able to resist the chance to assess the condition of her favorite student after passing. On a related subject, Arden had been meaning to talk with Cinder. It was clear that Ember had some personal interest in the relat</w:t>
      </w:r>
      <w:r w:rsidRPr="00A73992">
        <w:rPr>
          <w:rFonts w:ascii="Montserrat" w:hAnsi="Montserrat"/>
          <w:sz w:val="24"/>
        </w:rPr>
        <w:t>ionship between Dawn, Cinder and Coal, and Arden was curious if she had encouraged Cinder to pursue in intimate bond with Dawn. According to Cinder, Ember was busy arranging accommodations for the Dawn’s mentors and school mates to stay in residence in Phoenix Gate, and had not discussed Cinder’s interest in Dawn. Considering who and what she was, however, Cinder—and Coal, for that matter—needed no one’s encouragement to pursue Dawn. Although, Crimson and Scarlet would probably distract them from Dawn, bein</w:t>
      </w:r>
      <w:r w:rsidRPr="00A73992">
        <w:rPr>
          <w:rFonts w:ascii="Montserrat" w:hAnsi="Montserrat"/>
          <w:sz w:val="24"/>
        </w:rPr>
        <w:t xml:space="preserve">g equally attractive and more familiar prospects. </w:t>
      </w:r>
    </w:p>
    <w:p w14:paraId="2D76AE1B" w14:textId="77777777" w:rsidR="00F63DF0" w:rsidRPr="00A73992" w:rsidRDefault="00F63DF0">
      <w:pPr>
        <w:pStyle w:val="0DraftNormal6"/>
        <w:rPr>
          <w:rFonts w:ascii="Montserrat" w:hAnsi="Montserrat"/>
          <w:sz w:val="24"/>
        </w:rPr>
      </w:pPr>
    </w:p>
    <w:p w14:paraId="3D021A4D" w14:textId="77777777" w:rsidR="00F63DF0" w:rsidRPr="00A73992" w:rsidRDefault="00A73992">
      <w:pPr>
        <w:pStyle w:val="0DraftNormal6"/>
        <w:rPr>
          <w:rFonts w:ascii="Montserrat" w:hAnsi="Montserrat"/>
          <w:sz w:val="24"/>
        </w:rPr>
      </w:pPr>
      <w:r w:rsidRPr="00A73992">
        <w:rPr>
          <w:rFonts w:ascii="Montserrat" w:hAnsi="Montserrat"/>
          <w:sz w:val="24"/>
        </w:rPr>
        <w:t>Encounters and Confrontations—Scarlet and Cinder</w:t>
      </w:r>
    </w:p>
    <w:p w14:paraId="14B7C34F" w14:textId="77777777" w:rsidR="00F63DF0" w:rsidRPr="00A73992" w:rsidRDefault="00F63DF0">
      <w:pPr>
        <w:pStyle w:val="0DraftNormal6"/>
        <w:rPr>
          <w:rFonts w:ascii="Montserrat" w:hAnsi="Montserrat"/>
          <w:sz w:val="24"/>
        </w:rPr>
      </w:pPr>
    </w:p>
    <w:p w14:paraId="68CC5E2D" w14:textId="77777777" w:rsidR="00F63DF0" w:rsidRPr="00A73992" w:rsidRDefault="00A73992">
      <w:pPr>
        <w:pStyle w:val="0DraftNormal6"/>
        <w:rPr>
          <w:rFonts w:ascii="Montserrat" w:hAnsi="Montserrat"/>
          <w:sz w:val="24"/>
        </w:rPr>
      </w:pPr>
      <w:r w:rsidRPr="00A73992">
        <w:rPr>
          <w:rFonts w:ascii="Montserrat" w:hAnsi="Montserrat"/>
          <w:sz w:val="24"/>
        </w:rPr>
        <w:t>Scarlet was coming out of the bath when Cinder finally encountered her. Scarlet had met Cinder during their eleventh summer and learned of the bizarre circumstances that had made them twins. In spite of the separation imposed on them by their natures, they had become, and remained, very close. The two shared their thoughts and impressions while Cinder bathed. Cinder asked Scarlet about her life and told her stories about her time in the Aegis. Scarlet had lived in Dream Gate with Crimson for much of the pas</w:t>
      </w:r>
      <w:r w:rsidRPr="00A73992">
        <w:rPr>
          <w:rFonts w:ascii="Montserrat" w:hAnsi="Montserrat"/>
          <w:sz w:val="24"/>
        </w:rPr>
        <w:t>t year. Before the Dream Gate Massacre, arrangements had been made for Scarlet to live with her Aunt Eve, fortunately, she had been in transit during the attack and arrived after the bloodshed. In spite of the fact that Eve left with Dawn, Scarlet had remained at her residence in Dream Gate close to the sanctuary where her mother had taken devotions. Scarlet was recognized as a talented dancer. She became the child protégée of Dancer, a man who had come to embody dance as an art. Her astonishing psionic pot</w:t>
      </w:r>
      <w:r w:rsidRPr="00A73992">
        <w:rPr>
          <w:rFonts w:ascii="Montserrat" w:hAnsi="Montserrat"/>
          <w:sz w:val="24"/>
        </w:rPr>
        <w:t xml:space="preserve">ential was developed as well. Scarlet was enrolled as a child in the school of dreaming founded by her uncle, Ash, which taught special techniques for manipulating and controlling the rift. Arm in arm, they went to find out what Scarlet’s mentor had really thought of Dawn. Cinder and Scarlet excused themselves from Autumn’s reception and learned that Crimson and Coal had headed off for the same purpose. </w:t>
      </w:r>
    </w:p>
    <w:p w14:paraId="0345D232" w14:textId="77777777" w:rsidR="00F63DF0" w:rsidRPr="00A73992" w:rsidRDefault="00F63DF0">
      <w:pPr>
        <w:pStyle w:val="0DraftNormal6"/>
        <w:rPr>
          <w:rFonts w:ascii="Montserrat" w:hAnsi="Montserrat"/>
          <w:sz w:val="24"/>
        </w:rPr>
      </w:pPr>
    </w:p>
    <w:p w14:paraId="289D8695" w14:textId="77777777" w:rsidR="00F63DF0" w:rsidRPr="00A73992" w:rsidRDefault="00A73992">
      <w:pPr>
        <w:pStyle w:val="0DraftNormal6"/>
        <w:rPr>
          <w:rFonts w:ascii="Montserrat" w:hAnsi="Montserrat"/>
          <w:sz w:val="24"/>
        </w:rPr>
      </w:pPr>
      <w:r w:rsidRPr="00A73992">
        <w:rPr>
          <w:rFonts w:ascii="Montserrat" w:hAnsi="Montserrat"/>
          <w:sz w:val="24"/>
        </w:rPr>
        <w:t xml:space="preserve">Encounters and Confrontations—Autumn </w:t>
      </w:r>
    </w:p>
    <w:p w14:paraId="3E40C15F" w14:textId="77777777" w:rsidR="00F63DF0" w:rsidRPr="00A73992" w:rsidRDefault="00F63DF0">
      <w:pPr>
        <w:pStyle w:val="0DraftNormal6"/>
        <w:rPr>
          <w:rFonts w:ascii="Montserrat" w:hAnsi="Montserrat"/>
          <w:sz w:val="24"/>
        </w:rPr>
      </w:pPr>
    </w:p>
    <w:p w14:paraId="55472FAE" w14:textId="77777777" w:rsidR="00F63DF0" w:rsidRPr="00A73992" w:rsidRDefault="00A73992">
      <w:pPr>
        <w:pStyle w:val="0DraftNormal6"/>
        <w:rPr>
          <w:rFonts w:ascii="Montserrat" w:hAnsi="Montserrat"/>
          <w:sz w:val="24"/>
        </w:rPr>
      </w:pPr>
      <w:r w:rsidRPr="00A73992">
        <w:rPr>
          <w:rFonts w:ascii="Montserrat" w:hAnsi="Montserrat"/>
          <w:sz w:val="24"/>
        </w:rPr>
        <w:t>At the end of that awkward first day, Dawn had discovered that Cinder and Coal left hours earlier to attend to other business and returned home alone. Dawn arrived late and learned that she had been summoned to a private reception at dinner. She took a moment to compose herself and assume her female aspect. Dawn was pleased to see her mother waiting for her when she arrived in haste, and quickly caught up with the news. Her mother had gone out to meet the arrival of Arden’s daughter, Autumn, and her offshoo</w:t>
      </w:r>
      <w:r w:rsidRPr="00A73992">
        <w:rPr>
          <w:rFonts w:ascii="Montserrat" w:hAnsi="Montserrat"/>
          <w:sz w:val="24"/>
        </w:rPr>
        <w:t>ts, Crimson and Scarlet. They were still occupied settling themselves in somewhere in the palace residence. Autumn circulated among the intimates of the household, eventually coming around to Eve and Dawn. Autumn, the current heir to the Phoenix House and the daughter-self of the Regent was virtually identical to Eve. They entertained Dawn with the story of how that had come to pass, relaying the most important in hushed voices. before moving on, Autumn apologized for the absence of her children. Crimson an</w:t>
      </w:r>
      <w:r w:rsidRPr="00A73992">
        <w:rPr>
          <w:rFonts w:ascii="Montserrat" w:hAnsi="Montserrat"/>
          <w:sz w:val="24"/>
        </w:rPr>
        <w:t>d Scarlet had left earlier to visit old acquaintances in Phoenix Gate, so they could not be introduced. The gathering turned into something of a house meeting, where intimates of the household, family, staff and intimate friends, were all brought up to date on the situation facing the Regent and thus the house. For many of the youngsters, it would be the first time they truly had to deal with the full weight of imperial protocol. Some rules needed to be established to ease the integration of the children in</w:t>
      </w:r>
      <w:r w:rsidRPr="00A73992">
        <w:rPr>
          <w:rFonts w:ascii="Montserrat" w:hAnsi="Montserrat"/>
          <w:sz w:val="24"/>
        </w:rPr>
        <w:t>to the complicated workings of palace life.</w:t>
      </w:r>
    </w:p>
    <w:p w14:paraId="26FCFBB5" w14:textId="77777777" w:rsidR="00F63DF0" w:rsidRPr="00A73992" w:rsidRDefault="00F63DF0">
      <w:pPr>
        <w:pStyle w:val="0DraftNormal6"/>
        <w:rPr>
          <w:rFonts w:ascii="Montserrat" w:hAnsi="Montserrat"/>
          <w:sz w:val="24"/>
        </w:rPr>
      </w:pPr>
    </w:p>
    <w:p w14:paraId="52510BE5" w14:textId="77777777" w:rsidR="00F63DF0" w:rsidRPr="00A73992" w:rsidRDefault="00A73992">
      <w:pPr>
        <w:pStyle w:val="0DraftNormal6"/>
        <w:rPr>
          <w:rFonts w:ascii="Montserrat" w:hAnsi="Montserrat"/>
          <w:sz w:val="24"/>
        </w:rPr>
      </w:pPr>
      <w:bookmarkStart w:id="0" w:name="EandCPleasure"/>
      <w:r w:rsidRPr="00A73992">
        <w:rPr>
          <w:rFonts w:ascii="Montserrat" w:hAnsi="Montserrat"/>
          <w:sz w:val="24"/>
        </w:rPr>
        <w:t>Encounters and Confrontations—Scarlet</w:t>
      </w:r>
    </w:p>
    <w:bookmarkEnd w:id="0"/>
    <w:p w14:paraId="0A42326D" w14:textId="77777777" w:rsidR="00F63DF0" w:rsidRPr="00A73992" w:rsidRDefault="00F63DF0">
      <w:pPr>
        <w:pStyle w:val="0DraftNormal6"/>
        <w:rPr>
          <w:rFonts w:ascii="Montserrat" w:hAnsi="Montserrat"/>
          <w:sz w:val="24"/>
        </w:rPr>
      </w:pPr>
    </w:p>
    <w:p w14:paraId="28953818" w14:textId="77777777" w:rsidR="00F63DF0" w:rsidRPr="00A73992" w:rsidRDefault="00A73992">
      <w:pPr>
        <w:pStyle w:val="0DraftNormal6"/>
        <w:rPr>
          <w:rFonts w:ascii="Montserrat" w:hAnsi="Montserrat"/>
          <w:sz w:val="24"/>
        </w:rPr>
      </w:pPr>
      <w:r w:rsidRPr="00A73992">
        <w:rPr>
          <w:rFonts w:ascii="Montserrat" w:hAnsi="Montserrat"/>
          <w:sz w:val="24"/>
        </w:rPr>
        <w:t xml:space="preserve">A young woman appeared at the end of the meal. As the adults excused the younger generation Dawn was handed off to Autumn’s daughter. As Arden and her mother had been friends, Scarlet openly hoped to continue that friendship into the next generation. Dawn and Scarlet were shown around the palace by Cinder and Scarlet talked about the time she had spent in Dawn’s mother’s domain, Dream Gate, and learned Cinder was sharing her room with Dawn. </w:t>
      </w:r>
    </w:p>
    <w:p w14:paraId="7F95C8E8" w14:textId="77777777" w:rsidR="00F63DF0" w:rsidRPr="00A73992" w:rsidRDefault="00F63DF0">
      <w:pPr>
        <w:pStyle w:val="0DraftNormal6"/>
        <w:rPr>
          <w:rFonts w:ascii="Montserrat" w:hAnsi="Montserrat"/>
          <w:sz w:val="24"/>
        </w:rPr>
      </w:pPr>
    </w:p>
    <w:p w14:paraId="30496478" w14:textId="77777777" w:rsidR="00F63DF0" w:rsidRPr="00A73992" w:rsidRDefault="00A73992">
      <w:pPr>
        <w:pStyle w:val="0DraftNormal6"/>
        <w:rPr>
          <w:rFonts w:ascii="Montserrat" w:hAnsi="Montserrat"/>
          <w:sz w:val="24"/>
        </w:rPr>
      </w:pPr>
      <w:bookmarkStart w:id="1" w:name="EandCPain"/>
      <w:r w:rsidRPr="00A73992">
        <w:rPr>
          <w:rFonts w:ascii="Montserrat" w:hAnsi="Montserrat"/>
          <w:sz w:val="24"/>
        </w:rPr>
        <w:t>Encounters and Confrontations—Crimson</w:t>
      </w:r>
    </w:p>
    <w:bookmarkStart w:id="2" w:name="_Hlt470680905"/>
    <w:p w14:paraId="0AA0108F" w14:textId="77777777" w:rsidR="00F63DF0" w:rsidRPr="00A73992" w:rsidRDefault="00A73992">
      <w:pPr>
        <w:pStyle w:val="0DraftNormal6"/>
        <w:rPr>
          <w:rStyle w:val="Hyperlink"/>
          <w:rFonts w:ascii="Montserrat" w:hAnsi="Montserrat"/>
          <w:color w:val="auto"/>
          <w:sz w:val="24"/>
        </w:rPr>
      </w:pPr>
      <w:r w:rsidRPr="00A73992">
        <w:rPr>
          <w:rFonts w:ascii="Montserrat" w:hAnsi="Montserrat"/>
          <w:sz w:val="24"/>
        </w:rPr>
        <w:fldChar w:fldCharType="begin"/>
      </w:r>
      <w:r w:rsidRPr="00A73992">
        <w:rPr>
          <w:rFonts w:ascii="Montserrat" w:hAnsi="Montserrat"/>
          <w:sz w:val="24"/>
        </w:rPr>
        <w:instrText xml:space="preserve"> HYPERLINK  \l "Links" </w:instrText>
      </w:r>
      <w:r w:rsidRPr="00A73992">
        <w:rPr>
          <w:rFonts w:ascii="Montserrat" w:hAnsi="Montserrat"/>
          <w:sz w:val="24"/>
        </w:rPr>
      </w:r>
      <w:r w:rsidRPr="00A73992">
        <w:rPr>
          <w:rFonts w:ascii="Montserrat" w:hAnsi="Montserrat"/>
          <w:sz w:val="24"/>
        </w:rPr>
        <w:fldChar w:fldCharType="separate"/>
      </w:r>
    </w:p>
    <w:p w14:paraId="39A803EF" w14:textId="77777777" w:rsidR="00F63DF0" w:rsidRPr="00A73992" w:rsidRDefault="00A73992">
      <w:pPr>
        <w:pStyle w:val="0DraftNormal6"/>
        <w:rPr>
          <w:rFonts w:ascii="Montserrat" w:hAnsi="Montserrat"/>
          <w:sz w:val="24"/>
        </w:rPr>
      </w:pPr>
      <w:r w:rsidRPr="00A73992">
        <w:rPr>
          <w:rFonts w:ascii="Montserrat" w:hAnsi="Montserrat"/>
          <w:sz w:val="24"/>
        </w:rPr>
        <w:fldChar w:fldCharType="end"/>
      </w:r>
      <w:bookmarkEnd w:id="1"/>
      <w:bookmarkEnd w:id="2"/>
      <w:r w:rsidRPr="00A73992">
        <w:rPr>
          <w:rFonts w:ascii="Montserrat" w:hAnsi="Montserrat"/>
          <w:sz w:val="24"/>
        </w:rPr>
        <w:t>As morning came around, Dawn encountered Scarlet, in the person of Crimson, not realizing that she was confronting the male half. In fact, when she spotted him, she assumed he was Coal. In spite of the fact that Autumn had mentioned Crimson in association with her daughter Scarlet, no one had mentioned that he was Coal’s twin. Dawn approached the boy intending to make up for the awkward encounters they had from the moment they met. Realizing her mistake, Crimson decided to play along with her assumption for</w:t>
      </w:r>
      <w:r w:rsidRPr="00A73992">
        <w:rPr>
          <w:rFonts w:ascii="Montserrat" w:hAnsi="Montserrat"/>
          <w:sz w:val="24"/>
        </w:rPr>
        <w:t xml:space="preserve"> his own amusement. Relieved that the air of sexual tension that had existed between her and Coal seemed to have abated, she invited him to work out with her, as a way to establish a more comfortable friendship. In the back of her mind, she was trying to prepare herself for what would come next, reminding herself that it was normal in her native culture for people of different genders to bathe together. In truth, that did not bother her, but the unpredictable nature of her metamorphoses had made her very wa</w:t>
      </w:r>
      <w:r w:rsidRPr="00A73992">
        <w:rPr>
          <w:rFonts w:ascii="Montserrat" w:hAnsi="Montserrat"/>
          <w:sz w:val="24"/>
        </w:rPr>
        <w:t>ry of exposing herself. In the absence of any tension or turmoil boosted her confidence, since she normally lost control of her form in moments of stress. Afterwards, proceeding to the baths, her composure would be tested as Dawn was confronted with the reality of one person embodied separately in two genders. Finding his compliment in the baths, Crimson took his joke too far, by announcing that he was dumping her for Dawn, and pulled her into a rather intimate embrace. In a flash of panic, Dawn went throug</w:t>
      </w:r>
      <w:r w:rsidRPr="00A73992">
        <w:rPr>
          <w:rFonts w:ascii="Montserrat" w:hAnsi="Montserrat"/>
          <w:sz w:val="24"/>
        </w:rPr>
        <w:t>h a sudden transformation from female to male, and then back to her primary exotic state. Dawn could not help losing her temper. As the couple recoiled from her tantrum, Scarlet accused him of getting the both of them in trouble again, but easily admitted her own curiosity. Dawn calmed down, voicing her gratitude that at least Cinder, and Coal through Cinder, had already known her secret. Somewhat uneasily, the two informed her who they really were. After causing another scene, she was shocked to discover t</w:t>
      </w:r>
      <w:r w:rsidRPr="00A73992">
        <w:rPr>
          <w:rFonts w:ascii="Montserrat" w:hAnsi="Montserrat"/>
          <w:sz w:val="24"/>
        </w:rPr>
        <w:t xml:space="preserve">hat Crimson and Scarlet were two sides of the same person, a split manifest. Crimson and Scarlet were dragon-phoenix twins, striving to attain the union Autumn—and Dawn, obviously—had. </w:t>
      </w:r>
    </w:p>
    <w:p w14:paraId="7DABB453" w14:textId="77777777" w:rsidR="00F63DF0" w:rsidRPr="00A73992" w:rsidRDefault="00F63DF0">
      <w:pPr>
        <w:pStyle w:val="0DraftNormal6"/>
        <w:rPr>
          <w:rFonts w:ascii="Montserrat" w:hAnsi="Montserrat"/>
          <w:sz w:val="24"/>
        </w:rPr>
      </w:pPr>
    </w:p>
    <w:p w14:paraId="3F31BF73" w14:textId="77777777" w:rsidR="00F63DF0" w:rsidRPr="00A73992" w:rsidRDefault="00A73992">
      <w:pPr>
        <w:pStyle w:val="0DraftNormal6"/>
        <w:rPr>
          <w:rFonts w:ascii="Montserrat" w:hAnsi="Montserrat"/>
          <w:sz w:val="24"/>
        </w:rPr>
      </w:pPr>
      <w:r w:rsidRPr="00A73992">
        <w:rPr>
          <w:rFonts w:ascii="Montserrat" w:hAnsi="Montserrat"/>
          <w:sz w:val="24"/>
        </w:rPr>
        <w:t>Dawn and Eve—House Legacies</w:t>
      </w:r>
    </w:p>
    <w:p w14:paraId="728A7CCF" w14:textId="77777777" w:rsidR="00F63DF0" w:rsidRPr="00A73992" w:rsidRDefault="00F63DF0">
      <w:pPr>
        <w:pStyle w:val="0DraftNormal6"/>
        <w:rPr>
          <w:rFonts w:ascii="Montserrat" w:hAnsi="Montserrat"/>
          <w:sz w:val="24"/>
        </w:rPr>
      </w:pPr>
    </w:p>
    <w:p w14:paraId="45E30FD4" w14:textId="77777777" w:rsidR="00F63DF0" w:rsidRPr="00A73992" w:rsidRDefault="00A73992">
      <w:pPr>
        <w:pStyle w:val="0DraftNormal6"/>
        <w:rPr>
          <w:rFonts w:ascii="Montserrat" w:hAnsi="Montserrat"/>
          <w:sz w:val="24"/>
        </w:rPr>
      </w:pPr>
      <w:r w:rsidRPr="00A73992">
        <w:rPr>
          <w:rFonts w:ascii="Montserrat" w:hAnsi="Montserrat"/>
          <w:sz w:val="24"/>
        </w:rPr>
        <w:t xml:space="preserve">She came out of the baths and joined Eve at breakfast. While they ate, she regarded her. Eve seemed to have a better understanding of how her daughter was reacting to what she was getting into, and welcomed her questions. The answers she received, were very instructional. She was particularly curious about Crimson and Scarlet, and why all the children of the imperial house were identical. </w:t>
      </w:r>
    </w:p>
    <w:p w14:paraId="32E310F5" w14:textId="77777777" w:rsidR="00F63DF0" w:rsidRPr="00A73992" w:rsidRDefault="00F63DF0">
      <w:pPr>
        <w:pStyle w:val="0DraftNormal6"/>
        <w:rPr>
          <w:rFonts w:ascii="Montserrat" w:hAnsi="Montserrat"/>
          <w:sz w:val="24"/>
        </w:rPr>
      </w:pPr>
    </w:p>
    <w:p w14:paraId="4C0E51C8" w14:textId="77777777" w:rsidR="00F63DF0" w:rsidRPr="00A73992" w:rsidRDefault="00A73992">
      <w:pPr>
        <w:pStyle w:val="0DraftNormal6"/>
        <w:rPr>
          <w:rFonts w:ascii="Montserrat" w:hAnsi="Montserrat"/>
          <w:sz w:val="24"/>
        </w:rPr>
      </w:pPr>
      <w:r w:rsidRPr="00A73992">
        <w:rPr>
          <w:rFonts w:ascii="Montserrat" w:hAnsi="Montserrat"/>
          <w:sz w:val="24"/>
        </w:rPr>
        <w:t>Through an odd series of events, the founding family of the Arden Empire all assumed the same face and form. The phoenix was believed to have designed it as a way to adopt human form. The god, Crow, had forced the phoenix to manifest herself in a neutered version of this form when he enslaved her during the purge. When the dragon managed to free her from his control, he was imprinted with this neutered form. The phoenix sacrificed that embodiment to annihilate Crow and did not resurrect it even though it ha</w:t>
      </w:r>
      <w:r w:rsidRPr="00A73992">
        <w:rPr>
          <w:rFonts w:ascii="Montserrat" w:hAnsi="Montserrat"/>
          <w:sz w:val="24"/>
        </w:rPr>
        <w:t>d allowed her a taste of humanity. The dragon was able to abstract the male and female versions of her ideal, and pass them on through initiation to the Dragon King, Forge. The dragon assumed the female guise as Ash, once Forge assumed the male guise, having been physically and spiritually emasculated as a child by slavers. Eve had become the paladin, and later the avatar, of the phoenix primarily because of her appearance, the exotic version of this form so closely resembled the neutered form associated wi</w:t>
      </w:r>
      <w:r w:rsidRPr="00A73992">
        <w:rPr>
          <w:rFonts w:ascii="Montserrat" w:hAnsi="Montserrat"/>
          <w:sz w:val="24"/>
        </w:rPr>
        <w:t xml:space="preserve">th the phoenix during the age of gods. </w:t>
      </w:r>
    </w:p>
    <w:p w14:paraId="5C644A22" w14:textId="77777777" w:rsidR="00F63DF0" w:rsidRPr="00A73992" w:rsidRDefault="00F63DF0">
      <w:pPr>
        <w:pStyle w:val="0DraftNormal6"/>
        <w:rPr>
          <w:rFonts w:ascii="Montserrat" w:hAnsi="Montserrat"/>
          <w:sz w:val="24"/>
        </w:rPr>
      </w:pPr>
    </w:p>
    <w:p w14:paraId="0E7CEA73" w14:textId="77777777" w:rsidR="00F63DF0" w:rsidRPr="00A73992" w:rsidRDefault="00A73992">
      <w:pPr>
        <w:pStyle w:val="0DraftNormal6"/>
        <w:rPr>
          <w:rFonts w:ascii="Montserrat" w:hAnsi="Montserrat"/>
          <w:sz w:val="24"/>
        </w:rPr>
      </w:pPr>
      <w:r w:rsidRPr="00A73992">
        <w:rPr>
          <w:rFonts w:ascii="Montserrat" w:hAnsi="Montserrat"/>
          <w:sz w:val="24"/>
        </w:rPr>
        <w:t>The male and female versions of that form had passed on to Ash, reincarnated by Forge in male form, and Ember, who was Forge reincarnated female by Ash. The same was expected to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w:t>
      </w:r>
      <w:r w:rsidRPr="00A73992">
        <w:rPr>
          <w:rFonts w:ascii="Montserrat" w:hAnsi="Montserrat"/>
          <w:sz w:val="24"/>
        </w:rPr>
        <w:t>s a direct descendant of the founder of the phoenix house, who might have been the phoenix’s inspiration, in creating her own form. Autumn had inherited the dragon potential awakened in Arden by Forge, which enabled her to adopt Eve’s exotic form when the two became friends during Autumn’s fosterage at the sanctuary of the goddess.. While Eve was split into male and female aspects, after uniting the angelic phoenix, Dawn, and the demonic phoenix, Dusk, Autumn joined Ash and Ember in a threesome, in the exot</w:t>
      </w:r>
      <w:r w:rsidRPr="00A73992">
        <w:rPr>
          <w:rFonts w:ascii="Montserrat" w:hAnsi="Montserrat"/>
          <w:sz w:val="24"/>
        </w:rPr>
        <w:t xml:space="preserve">ic form she had gained from Eve, and was surprised by the conception of Crimson and Scarlet. Ash and Ember had accidentally pulled her into the conception of Cinder and Coal. </w:t>
      </w:r>
    </w:p>
    <w:p w14:paraId="693AE710" w14:textId="77777777" w:rsidR="00F63DF0" w:rsidRPr="00A73992" w:rsidRDefault="00F63DF0">
      <w:pPr>
        <w:pStyle w:val="0DraftNormal6"/>
        <w:rPr>
          <w:rFonts w:ascii="Montserrat" w:hAnsi="Montserrat"/>
          <w:sz w:val="24"/>
        </w:rPr>
      </w:pPr>
    </w:p>
    <w:p w14:paraId="13BF2DE0" w14:textId="77777777" w:rsidR="00F63DF0" w:rsidRPr="00A73992" w:rsidRDefault="00A73992">
      <w:pPr>
        <w:pStyle w:val="0DraftNormal6"/>
        <w:rPr>
          <w:rFonts w:ascii="Montserrat" w:hAnsi="Montserrat"/>
          <w:sz w:val="24"/>
        </w:rPr>
      </w:pPr>
      <w:r w:rsidRPr="00A73992">
        <w:rPr>
          <w:rFonts w:ascii="Montserrat" w:hAnsi="Montserrat"/>
          <w:sz w:val="24"/>
        </w:rPr>
        <w:t>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w:t>
      </w:r>
      <w:r w:rsidRPr="00A73992">
        <w:rPr>
          <w:rFonts w:ascii="Montserrat" w:hAnsi="Montserrat"/>
          <w:sz w:val="24"/>
        </w:rPr>
        <w:t>rne with Cinder by Ember, were born before and after the eclipse.</w:t>
      </w:r>
    </w:p>
    <w:p w14:paraId="284FB4C8" w14:textId="77777777" w:rsidR="00F63DF0" w:rsidRPr="00A73992" w:rsidRDefault="00F63DF0">
      <w:pPr>
        <w:pStyle w:val="0DraftNormal6"/>
        <w:rPr>
          <w:rFonts w:ascii="Montserrat" w:hAnsi="Montserrat"/>
          <w:sz w:val="24"/>
        </w:rPr>
      </w:pPr>
    </w:p>
    <w:p w14:paraId="14D71E4C" w14:textId="77777777" w:rsidR="00F63DF0" w:rsidRPr="00A73992" w:rsidRDefault="00A73992">
      <w:pPr>
        <w:pStyle w:val="0DraftNormal6"/>
        <w:rPr>
          <w:rFonts w:ascii="Montserrat" w:hAnsi="Montserrat"/>
          <w:sz w:val="24"/>
        </w:rPr>
      </w:pPr>
      <w:r w:rsidRPr="00A73992">
        <w:rPr>
          <w:rFonts w:ascii="Montserrat" w:hAnsi="Montserrat"/>
          <w:sz w:val="24"/>
        </w:rPr>
        <w:t xml:space="preserve">Dawn's Entry Into the Scholastic Community </w:t>
      </w:r>
    </w:p>
    <w:p w14:paraId="1BB20195" w14:textId="77777777" w:rsidR="00F63DF0" w:rsidRPr="00A73992" w:rsidRDefault="00F63DF0">
      <w:pPr>
        <w:pStyle w:val="0DraftNormal6"/>
        <w:rPr>
          <w:rFonts w:ascii="Montserrat" w:hAnsi="Montserrat"/>
          <w:sz w:val="24"/>
        </w:rPr>
      </w:pPr>
    </w:p>
    <w:p w14:paraId="16F37EE8" w14:textId="77777777" w:rsidR="00F63DF0" w:rsidRPr="00A73992" w:rsidRDefault="00A73992">
      <w:pPr>
        <w:pStyle w:val="0DraftNormal6"/>
        <w:rPr>
          <w:rFonts w:ascii="Montserrat" w:hAnsi="Montserrat"/>
          <w:sz w:val="24"/>
        </w:rPr>
      </w:pPr>
      <w:r w:rsidRPr="00A73992">
        <w:rPr>
          <w:rFonts w:ascii="Montserrat" w:hAnsi="Montserrat"/>
          <w:sz w:val="24"/>
          <w:u w:val="single"/>
        </w:rPr>
        <w:t>Introduce Dawn’s Mentors: Raven, Thorn; School Mates</w:t>
      </w:r>
      <w:r w:rsidRPr="00A73992">
        <w:rPr>
          <w:rFonts w:ascii="Montserrat" w:hAnsi="Montserrat"/>
          <w:sz w:val="24"/>
        </w:rPr>
        <w:t xml:space="preserve"> </w:t>
      </w:r>
    </w:p>
    <w:p w14:paraId="16585297" w14:textId="77777777" w:rsidR="00F63DF0" w:rsidRPr="00A73992" w:rsidRDefault="00F63DF0">
      <w:pPr>
        <w:pStyle w:val="0DraftNormal6"/>
        <w:rPr>
          <w:rFonts w:ascii="Montserrat" w:hAnsi="Montserrat"/>
          <w:sz w:val="24"/>
        </w:rPr>
      </w:pPr>
    </w:p>
    <w:p w14:paraId="55652932" w14:textId="77777777" w:rsidR="00F63DF0" w:rsidRPr="00A73992" w:rsidRDefault="00A73992">
      <w:pPr>
        <w:pStyle w:val="0DraftNormal6"/>
        <w:rPr>
          <w:rFonts w:ascii="Montserrat" w:hAnsi="Montserrat"/>
          <w:sz w:val="24"/>
        </w:rPr>
      </w:pPr>
      <w:r w:rsidRPr="00A73992">
        <w:rPr>
          <w:rFonts w:ascii="Montserrat" w:hAnsi="Montserrat"/>
          <w:sz w:val="24"/>
        </w:rPr>
        <w:t>Morning Audiences—Spheres of Authority</w:t>
      </w:r>
    </w:p>
    <w:p w14:paraId="24EA41CD" w14:textId="77777777" w:rsidR="00F63DF0" w:rsidRPr="00A73992" w:rsidRDefault="00F63DF0">
      <w:pPr>
        <w:pStyle w:val="0DraftNormal6"/>
        <w:rPr>
          <w:rFonts w:ascii="Montserrat" w:hAnsi="Montserrat"/>
          <w:sz w:val="24"/>
        </w:rPr>
      </w:pPr>
    </w:p>
    <w:p w14:paraId="49EB18C2" w14:textId="77777777" w:rsidR="00F63DF0" w:rsidRPr="00A73992" w:rsidRDefault="00A73992">
      <w:pPr>
        <w:pStyle w:val="0DraftNormal6"/>
        <w:rPr>
          <w:rFonts w:ascii="Montserrat" w:hAnsi="Montserrat"/>
          <w:sz w:val="24"/>
        </w:rPr>
      </w:pPr>
      <w:r w:rsidRPr="00A73992">
        <w:rPr>
          <w:rFonts w:ascii="Montserrat" w:hAnsi="Montserrat"/>
          <w:sz w:val="24"/>
        </w:rPr>
        <w:t xml:space="preserve">Imperial authority was divided into three spheres: Royalty, Nobility and Divinity. Imperial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w:t>
      </w:r>
      <w:r w:rsidRPr="00A73992">
        <w:rPr>
          <w:rFonts w:ascii="Montserrat" w:hAnsi="Montserrat"/>
          <w:sz w:val="24"/>
        </w:rPr>
        <w:t>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w:t>
      </w:r>
      <w:r w:rsidRPr="00A73992">
        <w:rPr>
          <w:rFonts w:ascii="Montserrat" w:hAnsi="Montserrat"/>
          <w:sz w:val="24"/>
        </w:rPr>
        <w:t xml:space="preserve">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14:paraId="5B21A8A9" w14:textId="77777777" w:rsidR="00F63DF0" w:rsidRPr="00A73992" w:rsidRDefault="00F63DF0">
      <w:pPr>
        <w:pStyle w:val="0DraftNormal6"/>
        <w:rPr>
          <w:rFonts w:ascii="Montserrat" w:hAnsi="Montserrat"/>
          <w:sz w:val="24"/>
        </w:rPr>
      </w:pPr>
    </w:p>
    <w:p w14:paraId="35504199" w14:textId="77777777" w:rsidR="00F63DF0" w:rsidRPr="00A73992" w:rsidRDefault="00A73992">
      <w:pPr>
        <w:pStyle w:val="0DraftNormal6"/>
        <w:rPr>
          <w:rFonts w:ascii="Montserrat" w:hAnsi="Montserrat"/>
          <w:sz w:val="24"/>
        </w:rPr>
      </w:pPr>
      <w:r w:rsidRPr="00A73992">
        <w:rPr>
          <w:rFonts w:ascii="Montserrat" w:hAnsi="Montserrat"/>
          <w:sz w:val="24"/>
        </w:rPr>
        <w:t>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w:t>
      </w:r>
      <w:r w:rsidRPr="00A73992">
        <w:rPr>
          <w:rFonts w:ascii="Montserrat" w:hAnsi="Montserrat"/>
          <w:sz w:val="24"/>
        </w:rPr>
        <w:t>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w:t>
      </w:r>
      <w:r w:rsidRPr="00A73992">
        <w:rPr>
          <w:rFonts w:ascii="Montserrat" w:hAnsi="Montserrat"/>
          <w:sz w:val="24"/>
        </w:rPr>
        <w:t xml:space="preserve">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14:paraId="62F15B21" w14:textId="77777777" w:rsidR="00F63DF0" w:rsidRPr="00A73992" w:rsidRDefault="00F63DF0">
      <w:pPr>
        <w:pStyle w:val="0DraftNormal6"/>
        <w:rPr>
          <w:rFonts w:ascii="Montserrat" w:hAnsi="Montserrat"/>
          <w:sz w:val="24"/>
        </w:rPr>
      </w:pPr>
    </w:p>
    <w:p w14:paraId="6041E4F1" w14:textId="77777777" w:rsidR="00F63DF0" w:rsidRPr="00A73992" w:rsidRDefault="00A73992">
      <w:pPr>
        <w:pStyle w:val="0DraftNormal6"/>
        <w:rPr>
          <w:rFonts w:ascii="Montserrat" w:hAnsi="Montserrat"/>
          <w:sz w:val="24"/>
        </w:rPr>
      </w:pPr>
      <w:r w:rsidRPr="00A73992">
        <w:rPr>
          <w:rFonts w:ascii="Montserrat" w:hAnsi="Montserrat"/>
          <w:sz w:val="24"/>
        </w:rPr>
        <w:t>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w:t>
      </w:r>
      <w:r w:rsidRPr="00A73992">
        <w:rPr>
          <w:rFonts w:ascii="Montserrat" w:hAnsi="Montserrat"/>
          <w:sz w:val="24"/>
        </w:rPr>
        <w:t xml:space="preserve">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14:paraId="5AF8D73A" w14:textId="77777777" w:rsidR="00F63DF0" w:rsidRPr="00A73992" w:rsidRDefault="00F63DF0">
      <w:pPr>
        <w:pStyle w:val="0DraftNormal6"/>
        <w:rPr>
          <w:rFonts w:ascii="Montserrat" w:hAnsi="Montserrat"/>
          <w:sz w:val="24"/>
        </w:rPr>
      </w:pPr>
    </w:p>
    <w:p w14:paraId="1765B892" w14:textId="77777777" w:rsidR="00F63DF0" w:rsidRPr="00A73992" w:rsidRDefault="00A73992">
      <w:pPr>
        <w:pStyle w:val="0DraftNormal6"/>
        <w:rPr>
          <w:rFonts w:ascii="Montserrat" w:hAnsi="Montserrat"/>
          <w:sz w:val="24"/>
        </w:rPr>
      </w:pPr>
      <w:r w:rsidRPr="00A73992">
        <w:rPr>
          <w:rFonts w:ascii="Montserrat" w:hAnsi="Montserrat"/>
          <w:sz w:val="24"/>
        </w:rPr>
        <w:t xml:space="preserve">Dawn's Entry Into the Phoenix House </w:t>
      </w:r>
    </w:p>
    <w:p w14:paraId="34666D1E" w14:textId="77777777" w:rsidR="00F63DF0" w:rsidRPr="00A73992" w:rsidRDefault="00F63DF0">
      <w:pPr>
        <w:pStyle w:val="0DraftNormal6"/>
        <w:rPr>
          <w:rFonts w:ascii="Montserrat" w:hAnsi="Montserrat"/>
          <w:sz w:val="24"/>
        </w:rPr>
      </w:pPr>
    </w:p>
    <w:p w14:paraId="5874D497" w14:textId="77777777" w:rsidR="00F63DF0" w:rsidRPr="00A73992" w:rsidRDefault="00A73992">
      <w:pPr>
        <w:pStyle w:val="0DraftNormal6"/>
        <w:rPr>
          <w:rFonts w:ascii="Montserrat" w:hAnsi="Montserrat"/>
          <w:sz w:val="24"/>
        </w:rPr>
      </w:pPr>
      <w:r w:rsidRPr="00A73992">
        <w:rPr>
          <w:rFonts w:ascii="Montserrat" w:hAnsi="Montserrat"/>
          <w:sz w:val="24"/>
        </w:rPr>
        <w:t xml:space="preserve">The Regent finally staged a full formal reception for her grand children at the end of Dawn’s first week. When Dawn was introduced to the Phoenix House at Phoenix Gate, her appearance caused a sensation. To the Regent’s dismay, Dawn turned up outfitted for her devotion, a dancer and knight initiate, which so strongly projected the illusion of masculinity, however boyish. Dawn was informed by the Regent to be on her best behavior just as the Regent’s peers and the members of her court were introduced to her </w:t>
      </w:r>
      <w:r w:rsidRPr="00A73992">
        <w:rPr>
          <w:rFonts w:ascii="Montserrat" w:hAnsi="Montserrat"/>
          <w:sz w:val="24"/>
        </w:rPr>
        <w:t>and her siblings. Dawn, unnerved by the prospect of house formality could only fall back on the manners she knew from her initiation, and the practice of her disciplines—again not deliberately being misleading. She was shocked to overhear the discussion of her grandmother’s rapid decline of health. She had not noticed how much of Arden’s business was being conducted from the bed or the lounge in her private chambers, having only seen the Regent at meals and formal audiences where she betrayed no signs of we</w:t>
      </w:r>
      <w:r w:rsidRPr="00A73992">
        <w:rPr>
          <w:rFonts w:ascii="Montserrat" w:hAnsi="Montserrat"/>
          <w:sz w:val="24"/>
        </w:rPr>
        <w:t>akness. She had seemed the picture of youth and vitality, and Dawn could not help surreptitiously studying Arden for clues to her condition. She was so distracted by the thoughts this spurred that she failed to notice the degree of interest and appraisal that was focused on her throughout the evening. The impressions on which she would soon be judged were formed this long evening among the official guests. Dawn seemed a perfect twin of Cinder, and if appearances were to be believed, was every bit as much of</w:t>
      </w:r>
      <w:r w:rsidRPr="00A73992">
        <w:rPr>
          <w:rFonts w:ascii="Montserrat" w:hAnsi="Montserrat"/>
          <w:sz w:val="24"/>
        </w:rPr>
        <w:t xml:space="preserve"> a tom-boy as the reincarnation of Ash. Dawn's introduction into the court—for recognition of her right to title—was certain to cause an uproar, expanding and provoking both interest and intrigue.</w:t>
      </w:r>
    </w:p>
    <w:p w14:paraId="150C83A5" w14:textId="77777777" w:rsidR="00F63DF0" w:rsidRPr="00A73992" w:rsidRDefault="00F63DF0">
      <w:pPr>
        <w:pStyle w:val="0DraftNormal6"/>
        <w:rPr>
          <w:rFonts w:ascii="Montserrat" w:hAnsi="Montserrat"/>
          <w:sz w:val="24"/>
        </w:rPr>
      </w:pPr>
    </w:p>
    <w:p w14:paraId="1C22FBCE" w14:textId="77777777" w:rsidR="00F63DF0" w:rsidRPr="00A73992" w:rsidRDefault="00A73992">
      <w:pPr>
        <w:pStyle w:val="0DraftNormal6"/>
        <w:rPr>
          <w:rFonts w:ascii="Montserrat" w:hAnsi="Montserrat"/>
          <w:sz w:val="24"/>
        </w:rPr>
      </w:pPr>
      <w:r w:rsidRPr="00A73992">
        <w:rPr>
          <w:rFonts w:ascii="Montserrat" w:hAnsi="Montserrat"/>
          <w:sz w:val="24"/>
        </w:rPr>
        <w:t>Morning Audiences—Arden’s Decline</w:t>
      </w:r>
    </w:p>
    <w:p w14:paraId="0522BD6B" w14:textId="77777777" w:rsidR="00F63DF0" w:rsidRPr="00A73992" w:rsidRDefault="00F63DF0">
      <w:pPr>
        <w:pStyle w:val="0DraftNormal6"/>
        <w:rPr>
          <w:rFonts w:ascii="Montserrat" w:hAnsi="Montserrat"/>
          <w:sz w:val="24"/>
        </w:rPr>
      </w:pPr>
    </w:p>
    <w:p w14:paraId="20C97276" w14:textId="77777777" w:rsidR="00F63DF0" w:rsidRPr="00A73992" w:rsidRDefault="00A73992">
      <w:pPr>
        <w:pStyle w:val="0DraftNormal6"/>
        <w:rPr>
          <w:rFonts w:ascii="Montserrat" w:hAnsi="Montserrat"/>
          <w:sz w:val="24"/>
        </w:rPr>
      </w:pPr>
      <w:r w:rsidRPr="00A73992">
        <w:rPr>
          <w:rFonts w:ascii="Montserrat" w:hAnsi="Montserrat"/>
          <w:sz w:val="24"/>
        </w:rPr>
        <w:t xml:space="preserve">Crimson and Scarlet stood to inherit the mind of their archetype, Arden, by way of Autumn, though they were more influenced by their new incarnation than their original one, growing up in fosterage rather than in close proximity the imperial court. Their conception had started the clock on Arden’s demise. Crimson and Scarlet were bound to each other as phoenix twins, and thus two expressions of the same person. Under normal circumstances, they would have turned to each other to deal with the onset of heat, </w:t>
      </w:r>
      <w:r w:rsidRPr="00A73992">
        <w:rPr>
          <w:rFonts w:ascii="Montserrat" w:hAnsi="Montserrat"/>
          <w:sz w:val="24"/>
        </w:rPr>
        <w:t>but as third generation reincarnates, a union between them would trigger the passing of their grandmother, Arden. As the Regent, Arden was too important to the empire to risk submersion in Autumn, and Autumn had begged against being thrust into her mother’s role. Arden’s passing was already imminent as her health had begun to decline as Crimson and Scarlet entered puberty. Because heat protected them from conception, Autumn had retained professional courtesans to tend to Crimson and Scarlet’s needs, keeping</w:t>
      </w:r>
      <w:r w:rsidRPr="00A73992">
        <w:rPr>
          <w:rFonts w:ascii="Montserrat" w:hAnsi="Montserrat"/>
          <w:sz w:val="24"/>
        </w:rPr>
        <w:t xml:space="preserve"> them both under careful scrutiny in Dream Gate for the year past. While Scarlet, Cinder, Crimson and Coal had all possessed a heritage of dragon and phoenix potential, the circumstances of their conception and birth had caused their natures to become polarized. Until the four fully matured and embraced their full potential, they were a danger to each other under intimate circumstances, vulnerable to fusion. No attempt had been made to mate or marry the cross-twinned foursome. </w:t>
      </w:r>
    </w:p>
    <w:p w14:paraId="6B38E25F" w14:textId="77777777" w:rsidR="00F63DF0" w:rsidRPr="00A73992" w:rsidRDefault="00F63DF0">
      <w:pPr>
        <w:pStyle w:val="0DraftNormal6"/>
        <w:rPr>
          <w:rFonts w:ascii="Montserrat" w:hAnsi="Montserrat"/>
          <w:sz w:val="24"/>
        </w:rPr>
      </w:pPr>
    </w:p>
    <w:p w14:paraId="0051379F" w14:textId="77777777" w:rsidR="00F63DF0" w:rsidRPr="00A73992" w:rsidRDefault="00A73992">
      <w:pPr>
        <w:pStyle w:val="0DraftNormal6"/>
        <w:rPr>
          <w:rFonts w:ascii="Montserrat" w:hAnsi="Montserrat"/>
          <w:sz w:val="24"/>
        </w:rPr>
      </w:pPr>
      <w:r w:rsidRPr="00A73992">
        <w:rPr>
          <w:rFonts w:ascii="Montserrat" w:hAnsi="Montserrat"/>
          <w:sz w:val="24"/>
        </w:rPr>
        <w:t>Morning Audiences—Arden’s Request</w:t>
      </w:r>
    </w:p>
    <w:p w14:paraId="46CF91D3" w14:textId="77777777" w:rsidR="00F63DF0" w:rsidRPr="00A73992" w:rsidRDefault="00F63DF0">
      <w:pPr>
        <w:pStyle w:val="0DraftNormal6"/>
        <w:rPr>
          <w:rFonts w:ascii="Montserrat" w:hAnsi="Montserrat"/>
          <w:sz w:val="24"/>
        </w:rPr>
      </w:pPr>
    </w:p>
    <w:p w14:paraId="241A14F0" w14:textId="77777777" w:rsidR="00F63DF0" w:rsidRPr="00A73992" w:rsidRDefault="00A73992">
      <w:pPr>
        <w:pStyle w:val="0DraftNormal6"/>
        <w:rPr>
          <w:rFonts w:ascii="Montserrat" w:hAnsi="Montserrat"/>
          <w:sz w:val="24"/>
        </w:rPr>
      </w:pPr>
      <w:r w:rsidRPr="00A73992">
        <w:rPr>
          <w:rFonts w:ascii="Montserrat" w:hAnsi="Montserrat"/>
          <w:sz w:val="24"/>
        </w:rPr>
        <w:t>Dawn’s habit of assuming male form and the alias of Dusk had been observed and reported to the Regent, who had spies keeping tabs on the heir Eve had never known about. Dawn discovered this when the Regent called her in to make a peculiar request of her. The only aspects of Dawn’s training as a dancer that had been neglected, those pertaining to intercourse as opposed to combat, could be obtained in a fashion that would serve her household as well. Crimson and Scarlet had obeyed the injunction against uniti</w:t>
      </w:r>
      <w:r w:rsidRPr="00A73992">
        <w:rPr>
          <w:rFonts w:ascii="Montserrat" w:hAnsi="Montserrat"/>
          <w:sz w:val="24"/>
        </w:rPr>
        <w:t>ng, but each day the temptation to touch and hold one another became harder to resist. They needed surrogates, or a surrogate, to draw their attention away from each other. In the absence of Dusk, Dawn would need to find a surrogate herself, to cope with the onset of heat. Dusk and Dawn had been assumed to have been complementary twins, similar to Crimson and Scarlet. Their union as children could certainly have attested to it, if it had not been overlooked and later obscured. Arden assumed that she adopted</w:t>
      </w:r>
      <w:r w:rsidRPr="00A73992">
        <w:rPr>
          <w:rFonts w:ascii="Montserrat" w:hAnsi="Montserrat"/>
          <w:sz w:val="24"/>
        </w:rPr>
        <w:t xml:space="preserve"> her male perspective to compensate for the loss of her male half. Because of that, Dawn was not expected to remain in heat past the initial onset, but her nature and their heat would certainly protect them all from the most significant dangers. Rather than offer objections that might provoke inquiries into the true reasons behind her interest in posing as a boy, or even expose her exotic secret, Dawn bowed to the request. By imperial decree, she now had a boyfriend and a girlfriend, and somehow, she would </w:t>
      </w:r>
      <w:r w:rsidRPr="00A73992">
        <w:rPr>
          <w:rFonts w:ascii="Montserrat" w:hAnsi="Montserrat"/>
          <w:sz w:val="24"/>
        </w:rPr>
        <w:t xml:space="preserve">get used to it. </w:t>
      </w:r>
    </w:p>
    <w:p w14:paraId="17A1EF6A" w14:textId="77777777" w:rsidR="00F63DF0" w:rsidRPr="00A73992" w:rsidRDefault="00F63DF0">
      <w:pPr>
        <w:pStyle w:val="0DraftNormal6"/>
        <w:rPr>
          <w:rFonts w:ascii="Montserrat" w:hAnsi="Montserrat"/>
          <w:sz w:val="24"/>
        </w:rPr>
      </w:pPr>
    </w:p>
    <w:p w14:paraId="3A6A8023" w14:textId="77777777" w:rsidR="00F63DF0" w:rsidRPr="00A73992" w:rsidRDefault="00A73992">
      <w:pPr>
        <w:pStyle w:val="0DraftNormal6"/>
        <w:rPr>
          <w:rFonts w:ascii="Montserrat" w:hAnsi="Montserrat"/>
          <w:sz w:val="24"/>
        </w:rPr>
      </w:pPr>
      <w:r w:rsidRPr="00A73992">
        <w:rPr>
          <w:rFonts w:ascii="Montserrat" w:hAnsi="Montserrat"/>
          <w:sz w:val="24"/>
          <w:u w:val="single"/>
        </w:rPr>
        <w:t>Dawn’s Public Exposure?</w:t>
      </w:r>
      <w:r w:rsidRPr="00A73992">
        <w:rPr>
          <w:rFonts w:ascii="Montserrat" w:hAnsi="Montserrat"/>
          <w:sz w:val="24"/>
        </w:rPr>
        <w:t xml:space="preserve"> </w:t>
      </w:r>
    </w:p>
    <w:p w14:paraId="22C29542" w14:textId="77777777" w:rsidR="00F63DF0" w:rsidRPr="00A73992" w:rsidRDefault="00A73992">
      <w:pPr>
        <w:pStyle w:val="0DraftNormal6"/>
        <w:rPr>
          <w:rFonts w:ascii="Montserrat" w:hAnsi="Montserrat"/>
          <w:sz w:val="24"/>
        </w:rPr>
      </w:pPr>
      <w:r w:rsidRPr="00A73992">
        <w:rPr>
          <w:rFonts w:ascii="Montserrat" w:hAnsi="Montserrat"/>
          <w:sz w:val="24"/>
        </w:rPr>
        <w:t>Once again, Dawn’s androgyny drew comment.</w:t>
      </w:r>
    </w:p>
    <w:p w14:paraId="1DE4D6F3" w14:textId="77777777" w:rsidR="00F63DF0" w:rsidRPr="00A73992" w:rsidRDefault="00F63DF0">
      <w:pPr>
        <w:pStyle w:val="0DraftNormal6"/>
        <w:rPr>
          <w:rFonts w:ascii="Montserrat" w:hAnsi="Montserrat"/>
          <w:sz w:val="24"/>
        </w:rPr>
      </w:pPr>
    </w:p>
    <w:p w14:paraId="6F16F72D" w14:textId="77777777" w:rsidR="00F63DF0" w:rsidRPr="00A73992" w:rsidRDefault="00A73992">
      <w:pPr>
        <w:pStyle w:val="0DraftNormal6"/>
        <w:rPr>
          <w:rFonts w:ascii="Montserrat" w:hAnsi="Montserrat"/>
          <w:sz w:val="24"/>
        </w:rPr>
      </w:pPr>
      <w:r w:rsidRPr="00A73992">
        <w:rPr>
          <w:rFonts w:ascii="Montserrat" w:hAnsi="Montserrat"/>
          <w:sz w:val="24"/>
        </w:rPr>
        <w:t>The day after her reception Dawn was taken by the ear and dressed for a court appearance with the Regent. She was dragged along in ignorance, at the considered design of her house head. Dawn watched the proceedings with rabid interest until suddenly the Regent stepped out to bid a suit. The Regent announced that due to the confirmation of her son’s passing she had sent for his heir. Dawn sat mute with shock as the Regent explained the measures taken to protect her after the Dream Gate massacre, and announce</w:t>
      </w:r>
      <w:r w:rsidRPr="00A73992">
        <w:rPr>
          <w:rFonts w:ascii="Montserrat" w:hAnsi="Montserrat"/>
          <w:sz w:val="24"/>
        </w:rPr>
        <w:t xml:space="preserve">d that she had been present at many functions over the past week. Arden asked the court for its ruling on her grandchild whom they were introduced to at the reception. The court confirmed her candidate and summoned Dawn to the floor. There had been no formal introductions at the reception, or any of the functions she had appeared at before, but there was no excusing a formal introduction here. In the absence of her brother, Dawn was the first choice for heir. Dawn had to be formally recognized by the royal </w:t>
      </w:r>
      <w:r w:rsidRPr="00A73992">
        <w:rPr>
          <w:rFonts w:ascii="Montserrat" w:hAnsi="Montserrat"/>
          <w:sz w:val="24"/>
        </w:rPr>
        <w:t>and imperial courts to bear the rights to the title and inheritance of her house. The assembled courts' initial assumption on seeing her during the reception was the same as everyone else's; certainly a boy, by dress and manner. Dawn steeled her self to advance to the center of the hall and the assembly erupted into an uproar.</w:t>
      </w:r>
    </w:p>
    <w:p w14:paraId="5F155D73" w14:textId="77777777" w:rsidR="00F63DF0" w:rsidRPr="00A73992" w:rsidRDefault="00F63DF0">
      <w:pPr>
        <w:pStyle w:val="0DraftNormal6"/>
        <w:rPr>
          <w:rFonts w:ascii="Montserrat" w:hAnsi="Montserrat"/>
          <w:sz w:val="24"/>
        </w:rPr>
      </w:pPr>
    </w:p>
    <w:p w14:paraId="51AEF864" w14:textId="77777777" w:rsidR="00F63DF0" w:rsidRPr="00A73992" w:rsidRDefault="00A73992">
      <w:pPr>
        <w:pStyle w:val="0DraftNormal6"/>
        <w:rPr>
          <w:rFonts w:ascii="Montserrat" w:hAnsi="Montserrat"/>
          <w:sz w:val="24"/>
        </w:rPr>
      </w:pPr>
      <w:r w:rsidRPr="00A73992">
        <w:rPr>
          <w:rFonts w:ascii="Montserrat" w:hAnsi="Montserrat"/>
          <w:sz w:val="24"/>
        </w:rPr>
        <w:t>"I don't know what you expected, I am just me, neh?"</w:t>
      </w:r>
    </w:p>
    <w:p w14:paraId="407BF895" w14:textId="77777777" w:rsidR="00F63DF0" w:rsidRPr="00A73992" w:rsidRDefault="00F63DF0">
      <w:pPr>
        <w:pStyle w:val="0DraftNormal6"/>
        <w:rPr>
          <w:rFonts w:ascii="Montserrat" w:hAnsi="Montserrat"/>
          <w:sz w:val="24"/>
        </w:rPr>
      </w:pPr>
    </w:p>
    <w:p w14:paraId="6EFC4750" w14:textId="77777777" w:rsidR="00F63DF0" w:rsidRPr="00A73992" w:rsidRDefault="00A73992">
      <w:pPr>
        <w:pStyle w:val="0DraftNormal6"/>
        <w:rPr>
          <w:rFonts w:ascii="Montserrat" w:hAnsi="Montserrat"/>
          <w:sz w:val="24"/>
        </w:rPr>
      </w:pPr>
      <w:r w:rsidRPr="00A73992">
        <w:rPr>
          <w:rFonts w:ascii="Montserrat" w:hAnsi="Montserrat"/>
          <w:sz w:val="24"/>
        </w:rPr>
        <w:t xml:space="preserve">However, the truth came out rather embarrassingly which threw the hearing into confusion and resulted in a change of venue. It also caused a stir among Dawn's new friends. </w:t>
      </w:r>
    </w:p>
    <w:p w14:paraId="5F48CA70" w14:textId="77777777" w:rsidR="00F63DF0" w:rsidRPr="00A73992" w:rsidRDefault="00F63DF0">
      <w:pPr>
        <w:pStyle w:val="0DraftNormal6"/>
        <w:rPr>
          <w:rFonts w:ascii="Montserrat" w:hAnsi="Montserrat"/>
          <w:sz w:val="24"/>
        </w:rPr>
      </w:pPr>
    </w:p>
    <w:p w14:paraId="068B06A1" w14:textId="77777777" w:rsidR="00F63DF0" w:rsidRPr="00A73992" w:rsidRDefault="00A73992">
      <w:pPr>
        <w:pStyle w:val="0DraftNormal6"/>
        <w:rPr>
          <w:rFonts w:ascii="Montserrat" w:hAnsi="Montserrat"/>
          <w:sz w:val="24"/>
        </w:rPr>
      </w:pPr>
      <w:r w:rsidRPr="00A73992">
        <w:rPr>
          <w:rFonts w:ascii="Montserrat" w:hAnsi="Montserrat"/>
          <w:sz w:val="24"/>
        </w:rPr>
        <w:t xml:space="preserve">The revelation that the heir presented was not male, as the court presumed, nor female as the brief struggle had revealed, forced a recess to silence the commotion. </w:t>
      </w:r>
    </w:p>
    <w:p w14:paraId="1E89FD19" w14:textId="77777777" w:rsidR="00F63DF0" w:rsidRPr="00A73992" w:rsidRDefault="00F63DF0">
      <w:pPr>
        <w:pStyle w:val="0DraftNormal6"/>
        <w:rPr>
          <w:rFonts w:ascii="Montserrat" w:hAnsi="Montserrat"/>
          <w:sz w:val="24"/>
        </w:rPr>
      </w:pPr>
    </w:p>
    <w:p w14:paraId="2EBF5ACF" w14:textId="77777777" w:rsidR="00F63DF0" w:rsidRPr="00A73992" w:rsidRDefault="00A73992">
      <w:pPr>
        <w:pStyle w:val="0DraftNormal6"/>
        <w:rPr>
          <w:rFonts w:ascii="Montserrat" w:hAnsi="Montserrat"/>
          <w:sz w:val="24"/>
        </w:rPr>
      </w:pPr>
      <w:r w:rsidRPr="00A73992">
        <w:rPr>
          <w:rFonts w:ascii="Montserrat" w:hAnsi="Montserrat"/>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14:paraId="7E0B8FE9" w14:textId="77777777" w:rsidR="00F63DF0" w:rsidRPr="00A73992" w:rsidRDefault="00F63DF0">
      <w:pPr>
        <w:pStyle w:val="0DraftNormal6"/>
        <w:rPr>
          <w:rFonts w:ascii="Montserrat" w:hAnsi="Montserrat"/>
          <w:sz w:val="24"/>
        </w:rPr>
      </w:pPr>
    </w:p>
    <w:p w14:paraId="1C9CE03F" w14:textId="77777777" w:rsidR="00F63DF0" w:rsidRPr="00A73992" w:rsidRDefault="00A73992">
      <w:pPr>
        <w:pStyle w:val="0DraftNormal6"/>
        <w:rPr>
          <w:rFonts w:ascii="Montserrat" w:hAnsi="Montserrat"/>
          <w:sz w:val="24"/>
        </w:rPr>
      </w:pPr>
      <w:r w:rsidRPr="00A73992">
        <w:rPr>
          <w:rFonts w:ascii="Montserrat" w:hAnsi="Montserrat"/>
          <w:sz w:val="24"/>
        </w:rPr>
        <w:t>[Break]</w:t>
      </w:r>
    </w:p>
    <w:p w14:paraId="49539B71" w14:textId="77777777" w:rsidR="00F63DF0" w:rsidRPr="00A73992" w:rsidRDefault="00F63DF0">
      <w:pPr>
        <w:pStyle w:val="0DraftNormal6"/>
        <w:rPr>
          <w:rFonts w:ascii="Montserrat" w:hAnsi="Montserrat"/>
          <w:sz w:val="24"/>
        </w:rPr>
      </w:pPr>
    </w:p>
    <w:p w14:paraId="277F0DA0" w14:textId="77777777" w:rsidR="00F63DF0" w:rsidRPr="00A73992" w:rsidRDefault="00A73992">
      <w:pPr>
        <w:pStyle w:val="0DraftNormal6"/>
        <w:rPr>
          <w:rFonts w:ascii="Montserrat" w:hAnsi="Montserrat"/>
          <w:sz w:val="24"/>
        </w:rPr>
      </w:pPr>
      <w:r w:rsidRPr="00A73992">
        <w:rPr>
          <w:rFonts w:ascii="Montserrat" w:hAnsi="Montserrat"/>
          <w:sz w:val="24"/>
        </w:rPr>
        <w:t xml:space="preserve">The high court had no intention of allowing the empire to pass into the hands of an exotic, particularly not if she proved to be a reincarnation of her mother. What the state could—and ultimately chose to—do was force Dawn to submit her self for aesthetic examination, to determine her true sire. </w:t>
      </w:r>
    </w:p>
    <w:p w14:paraId="503A8938" w14:textId="77777777" w:rsidR="00F63DF0" w:rsidRPr="00A73992" w:rsidRDefault="00F63DF0">
      <w:pPr>
        <w:pStyle w:val="0DraftNormal6"/>
        <w:rPr>
          <w:rFonts w:ascii="Montserrat" w:hAnsi="Montserrat"/>
          <w:sz w:val="24"/>
        </w:rPr>
      </w:pPr>
    </w:p>
    <w:p w14:paraId="70AEF7DE" w14:textId="77777777" w:rsidR="00F63DF0" w:rsidRPr="00A73992" w:rsidRDefault="00A73992">
      <w:pPr>
        <w:pStyle w:val="0DraftNormal6"/>
        <w:rPr>
          <w:rFonts w:ascii="Montserrat" w:hAnsi="Montserrat"/>
          <w:sz w:val="24"/>
        </w:rPr>
      </w:pPr>
      <w:r w:rsidRPr="00A73992">
        <w:rPr>
          <w:rFonts w:ascii="Montserrat" w:hAnsi="Montserrat"/>
          <w:sz w:val="24"/>
        </w:rPr>
        <w:t xml:space="preserve">As a mere consort, Eve had no claims to the imperial throne. </w:t>
      </w:r>
    </w:p>
    <w:p w14:paraId="0367E747" w14:textId="77777777" w:rsidR="00F63DF0" w:rsidRPr="00A73992" w:rsidRDefault="00F63DF0">
      <w:pPr>
        <w:pStyle w:val="0DraftNormal6"/>
        <w:rPr>
          <w:rFonts w:ascii="Montserrat" w:hAnsi="Montserrat"/>
          <w:sz w:val="24"/>
        </w:rPr>
      </w:pPr>
    </w:p>
    <w:p w14:paraId="44204A5C" w14:textId="77777777" w:rsidR="00F63DF0" w:rsidRPr="00A73992" w:rsidRDefault="00A73992">
      <w:pPr>
        <w:pStyle w:val="0DraftNormal6"/>
        <w:rPr>
          <w:rFonts w:ascii="Montserrat" w:hAnsi="Montserrat"/>
          <w:sz w:val="24"/>
        </w:rPr>
      </w:pPr>
      <w:r w:rsidRPr="00A73992">
        <w:rPr>
          <w:rFonts w:ascii="Montserrat" w:hAnsi="Montserrat"/>
          <w:sz w:val="24"/>
        </w:rPr>
        <w:t>What did count was that Eve fought valiantly in the war and was loved by Ash, becoming the consort of the first emperor of the north.</w:t>
      </w:r>
    </w:p>
    <w:p w14:paraId="25D194C6" w14:textId="77777777" w:rsidR="00F63DF0" w:rsidRPr="00A73992" w:rsidRDefault="00F63DF0">
      <w:pPr>
        <w:pStyle w:val="0DraftNormal6"/>
        <w:rPr>
          <w:rFonts w:ascii="Montserrat" w:hAnsi="Montserrat"/>
          <w:sz w:val="24"/>
        </w:rPr>
      </w:pPr>
    </w:p>
    <w:p w14:paraId="7445323D" w14:textId="77777777" w:rsidR="00F63DF0" w:rsidRPr="00A73992" w:rsidRDefault="00A73992">
      <w:pPr>
        <w:pStyle w:val="0DraftNormal6"/>
        <w:rPr>
          <w:rFonts w:ascii="Montserrat" w:hAnsi="Montserrat"/>
          <w:sz w:val="24"/>
        </w:rPr>
      </w:pPr>
      <w:r w:rsidRPr="00A73992">
        <w:rPr>
          <w:rFonts w:ascii="Montserrat" w:hAnsi="Montserrat"/>
          <w:sz w:val="24"/>
        </w:rPr>
        <w:t xml:space="preserve">The memory of herself as a boy and a girl resided in the abyss, where the soul of the slain god had been exiled by the phoenix, grounded in the inspirations of the phoenix as male and female. </w:t>
      </w:r>
    </w:p>
    <w:p w14:paraId="1DA544D9" w14:textId="77777777" w:rsidR="00F63DF0" w:rsidRPr="00A73992" w:rsidRDefault="00A73992">
      <w:pPr>
        <w:pStyle w:val="0DraftNormal6"/>
        <w:rPr>
          <w:rFonts w:ascii="Montserrat" w:hAnsi="Montserrat"/>
          <w:sz w:val="24"/>
        </w:rPr>
      </w:pPr>
      <w:r w:rsidRPr="00A73992">
        <w:rPr>
          <w:rFonts w:ascii="Montserrat" w:hAnsi="Montserrat"/>
          <w:sz w:val="24"/>
        </w:rPr>
        <w:t xml:space="preserve">Only through an effort of will, could Dusk and Dawn assert themselves in the flesh. Any lapse and they automatically merged into one androgynous being who could only call herself Phoenix. </w:t>
      </w:r>
    </w:p>
    <w:p w14:paraId="684F07E1" w14:textId="77777777" w:rsidR="00F63DF0" w:rsidRPr="00A73992" w:rsidRDefault="00F63DF0">
      <w:pPr>
        <w:pStyle w:val="0DraftNormal6"/>
        <w:rPr>
          <w:rFonts w:ascii="Montserrat" w:hAnsi="Montserrat"/>
          <w:sz w:val="24"/>
        </w:rPr>
      </w:pPr>
    </w:p>
    <w:p w14:paraId="3AEE34C8" w14:textId="77777777" w:rsidR="00F63DF0" w:rsidRPr="00A73992" w:rsidRDefault="00A73992">
      <w:pPr>
        <w:pStyle w:val="0DraftNormal6"/>
        <w:rPr>
          <w:rFonts w:ascii="Montserrat" w:hAnsi="Montserrat"/>
          <w:sz w:val="24"/>
        </w:rPr>
      </w:pPr>
      <w:r w:rsidRPr="00A73992">
        <w:rPr>
          <w:rFonts w:ascii="Montserrat" w:hAnsi="Montserrat"/>
          <w:sz w:val="24"/>
        </w:rPr>
        <w:t>Dawn's uncle, Victor, appeared, contesting Dawn's claim to the title of house ara, promoting his twin daughters by the phoenix heir: Kim and Kevin. Because of the contract made between the houses of ara and avon, Kim and Kevin were considered to be legitimate daughters in the eyes of court law, giving them potential claim equal to a legitimate daughter by house law. Through aeth’s action, conflict between house and court politics enters the question of who had claim to the title of house ara.</w:t>
      </w:r>
    </w:p>
    <w:p w14:paraId="5F6BA1AA" w14:textId="77777777" w:rsidR="00F63DF0" w:rsidRPr="00A73992" w:rsidRDefault="00F63DF0">
      <w:pPr>
        <w:pStyle w:val="0DraftNormal6"/>
        <w:rPr>
          <w:rFonts w:ascii="Montserrat" w:hAnsi="Montserrat"/>
          <w:sz w:val="24"/>
        </w:rPr>
      </w:pPr>
    </w:p>
    <w:p w14:paraId="3F25DBC3" w14:textId="77777777" w:rsidR="00F63DF0" w:rsidRPr="00A73992" w:rsidRDefault="00A73992">
      <w:pPr>
        <w:pStyle w:val="0DraftNormal6"/>
        <w:rPr>
          <w:rFonts w:ascii="Montserrat" w:hAnsi="Montserrat"/>
          <w:sz w:val="24"/>
        </w:rPr>
      </w:pPr>
      <w:r w:rsidRPr="00A73992">
        <w:rPr>
          <w:rFonts w:ascii="Montserrat" w:hAnsi="Montserrat"/>
          <w:sz w:val="24"/>
        </w:rPr>
        <w:t>Naturally the state opposed all three daughters in favor of the legal [by anii law], firstborn and male heir, kev. Ironically, kev's claim to his father's titles overrides any claims to his mother's. Because the marriage of the phoenix heir to aeph was not formally the union of house ara to house avon, the creation of a powerful and influential house was averted. But promoting kev as heir to both houses would unavoidably unite them in his lifetime. Recognition of this fact causes much hesitation among the h</w:t>
      </w:r>
      <w:r w:rsidRPr="00A73992">
        <w:rPr>
          <w:rFonts w:ascii="Montserrat" w:hAnsi="Montserrat"/>
          <w:sz w:val="24"/>
        </w:rPr>
        <w:t>eads of state to continue in their initial position.</w:t>
      </w:r>
    </w:p>
    <w:p w14:paraId="2A6C9BFC" w14:textId="77777777" w:rsidR="00F63DF0" w:rsidRPr="00A73992" w:rsidRDefault="00F63DF0">
      <w:pPr>
        <w:pStyle w:val="0DraftNormal6"/>
        <w:rPr>
          <w:rFonts w:ascii="Montserrat" w:hAnsi="Montserrat"/>
          <w:sz w:val="24"/>
        </w:rPr>
      </w:pPr>
    </w:p>
    <w:p w14:paraId="23A8EBB7" w14:textId="77777777" w:rsidR="00F63DF0" w:rsidRPr="00A73992" w:rsidRDefault="00A73992">
      <w:pPr>
        <w:pStyle w:val="0DraftNormal6"/>
        <w:rPr>
          <w:rFonts w:ascii="Montserrat" w:hAnsi="Montserrat"/>
          <w:sz w:val="24"/>
        </w:rPr>
      </w:pPr>
      <w:r w:rsidRPr="00A73992">
        <w:rPr>
          <w:rFonts w:ascii="Montserrat" w:hAnsi="Montserrat"/>
          <w:sz w:val="24"/>
        </w:rPr>
        <w:t>[Break]</w:t>
      </w:r>
    </w:p>
    <w:p w14:paraId="226784CE" w14:textId="77777777" w:rsidR="00F63DF0" w:rsidRPr="00A73992" w:rsidRDefault="00F63DF0">
      <w:pPr>
        <w:pStyle w:val="0DraftNormal6"/>
        <w:rPr>
          <w:rFonts w:ascii="Montserrat" w:hAnsi="Montserrat"/>
          <w:sz w:val="24"/>
        </w:rPr>
      </w:pPr>
    </w:p>
    <w:p w14:paraId="785E8496" w14:textId="77777777" w:rsidR="00F63DF0" w:rsidRPr="00A73992" w:rsidRDefault="00A73992">
      <w:pPr>
        <w:pStyle w:val="0DraftNormal6"/>
        <w:rPr>
          <w:rFonts w:ascii="Montserrat" w:hAnsi="Montserrat"/>
          <w:sz w:val="24"/>
        </w:rPr>
      </w:pPr>
      <w:r w:rsidRPr="00A73992">
        <w:rPr>
          <w:rFonts w:ascii="Montserrat" w:hAnsi="Montserrat"/>
          <w:sz w:val="24"/>
        </w:rPr>
        <w:t xml:space="preserve">As the daughter of an avatar destined to be a paladin in her own right, however, Dawn was at least a noble. </w:t>
      </w:r>
    </w:p>
    <w:p w14:paraId="5D115FB5" w14:textId="77777777" w:rsidR="00F63DF0" w:rsidRPr="00A73992" w:rsidRDefault="00F63DF0">
      <w:pPr>
        <w:pStyle w:val="0DraftNormal6"/>
        <w:rPr>
          <w:rFonts w:ascii="Montserrat" w:hAnsi="Montserrat"/>
          <w:sz w:val="24"/>
        </w:rPr>
      </w:pPr>
    </w:p>
    <w:p w14:paraId="7E918E46" w14:textId="77777777" w:rsidR="00F63DF0" w:rsidRPr="00A73992" w:rsidRDefault="00A73992">
      <w:pPr>
        <w:pStyle w:val="0DraftNormal6"/>
        <w:rPr>
          <w:rFonts w:ascii="Montserrat" w:hAnsi="Montserrat"/>
          <w:sz w:val="24"/>
        </w:rPr>
      </w:pPr>
      <w:r w:rsidRPr="00A73992">
        <w:rPr>
          <w:rFonts w:ascii="Montserrat" w:hAnsi="Montserrat"/>
          <w:sz w:val="24"/>
        </w:rPr>
        <w:t xml:space="preserve">Eve received noble patronage from the phoenix house, who recognized her as an embodiment of the phoenix legacy after hearing an exclusive account of her first appearance. </w:t>
      </w:r>
    </w:p>
    <w:p w14:paraId="310C065F" w14:textId="77777777" w:rsidR="00F63DF0" w:rsidRPr="00A73992" w:rsidRDefault="00F63DF0">
      <w:pPr>
        <w:pStyle w:val="0DraftNormal6"/>
        <w:rPr>
          <w:rFonts w:ascii="Montserrat" w:hAnsi="Montserrat"/>
          <w:sz w:val="24"/>
        </w:rPr>
      </w:pPr>
    </w:p>
    <w:p w14:paraId="355D3691" w14:textId="77777777" w:rsidR="00F63DF0" w:rsidRPr="00A73992" w:rsidRDefault="00A73992">
      <w:pPr>
        <w:pStyle w:val="0DraftNormal6"/>
        <w:rPr>
          <w:rFonts w:ascii="Montserrat" w:hAnsi="Montserrat"/>
          <w:sz w:val="24"/>
        </w:rPr>
      </w:pPr>
      <w:r w:rsidRPr="00A73992">
        <w:rPr>
          <w:rFonts w:ascii="Montserrat" w:hAnsi="Montserrat"/>
          <w:sz w:val="24"/>
        </w:rPr>
        <w:t xml:space="preserve">At first she did not know that she was being possessed by a darker shadow of herself, tainted by her childhood trauma. </w:t>
      </w:r>
    </w:p>
    <w:p w14:paraId="54031A2A" w14:textId="77777777" w:rsidR="00F63DF0" w:rsidRPr="00A73992" w:rsidRDefault="00A73992">
      <w:pPr>
        <w:pStyle w:val="0DraftNormal6"/>
        <w:rPr>
          <w:rFonts w:ascii="Montserrat" w:hAnsi="Montserrat"/>
          <w:sz w:val="24"/>
        </w:rPr>
      </w:pPr>
      <w:r w:rsidRPr="00A73992">
        <w:rPr>
          <w:rFonts w:ascii="Montserrat" w:hAnsi="Montserrat"/>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14:paraId="160F8DA9" w14:textId="77777777" w:rsidR="00F63DF0" w:rsidRPr="00A73992" w:rsidRDefault="00F63DF0">
      <w:pPr>
        <w:pStyle w:val="0DraftNormal6"/>
        <w:rPr>
          <w:rFonts w:ascii="Montserrat" w:hAnsi="Montserrat"/>
          <w:sz w:val="24"/>
        </w:rPr>
      </w:pPr>
    </w:p>
    <w:p w14:paraId="6DBA3C0C" w14:textId="77777777" w:rsidR="00F63DF0" w:rsidRPr="00A73992" w:rsidRDefault="00A73992">
      <w:pPr>
        <w:pStyle w:val="0DraftNormal6"/>
        <w:rPr>
          <w:rFonts w:ascii="Montserrat" w:hAnsi="Montserrat"/>
          <w:sz w:val="24"/>
        </w:rPr>
      </w:pPr>
      <w:r w:rsidRPr="00A73992">
        <w:rPr>
          <w:rFonts w:ascii="Montserrat" w:hAnsi="Montserrat"/>
          <w:sz w:val="24"/>
        </w:rPr>
        <w:t>Dawn’s mother, Eve, had inherited the House and Estate of Dream Gate when she was ennobled as the Paladin of the Phoenix. She had appointed a steward to attend to its administration when she decided to accompany her daughter through initiation, under Raven’s tutelage. Eve intended to name Dawn her heir at the assembly the first day of the week. The Regent was appraised of these shifts. Arden reluctantly nodded to her plans to name Dawn the new Paladin of the Phoenix before she was claimed by her passing.</w:t>
      </w:r>
    </w:p>
    <w:p w14:paraId="1C9E8648" w14:textId="77777777" w:rsidR="00F63DF0" w:rsidRPr="00A73992" w:rsidRDefault="00F63DF0">
      <w:pPr>
        <w:pStyle w:val="0DraftNormal6"/>
        <w:rPr>
          <w:rFonts w:ascii="Montserrat" w:hAnsi="Montserrat"/>
          <w:sz w:val="24"/>
        </w:rPr>
      </w:pPr>
    </w:p>
    <w:p w14:paraId="08923D9E" w14:textId="77777777" w:rsidR="00F63DF0" w:rsidRPr="00A73992" w:rsidRDefault="00A73992">
      <w:pPr>
        <w:pStyle w:val="0DraftNormal6"/>
        <w:rPr>
          <w:rFonts w:ascii="Montserrat" w:hAnsi="Montserrat"/>
          <w:sz w:val="24"/>
        </w:rPr>
      </w:pPr>
      <w:r w:rsidRPr="00A73992">
        <w:rPr>
          <w:rFonts w:ascii="Montserrat" w:hAnsi="Montserrat"/>
          <w:sz w:val="24"/>
        </w:rPr>
        <w:t>[Break]</w:t>
      </w:r>
    </w:p>
    <w:p w14:paraId="6D52987C" w14:textId="77777777" w:rsidR="00F63DF0" w:rsidRPr="00A73992" w:rsidRDefault="00F63DF0">
      <w:pPr>
        <w:pStyle w:val="0DraftNormal6"/>
        <w:rPr>
          <w:rFonts w:ascii="Montserrat" w:hAnsi="Montserrat"/>
          <w:sz w:val="24"/>
        </w:rPr>
      </w:pPr>
    </w:p>
    <w:p w14:paraId="14B0AED5" w14:textId="77777777" w:rsidR="00F63DF0" w:rsidRPr="00A73992" w:rsidRDefault="00A73992">
      <w:pPr>
        <w:pStyle w:val="0DraftNormal6"/>
        <w:rPr>
          <w:rFonts w:ascii="Montserrat" w:hAnsi="Montserrat"/>
          <w:sz w:val="24"/>
        </w:rPr>
      </w:pPr>
      <w:r w:rsidRPr="00A73992">
        <w:rPr>
          <w:rFonts w:ascii="Montserrat" w:hAnsi="Montserrat"/>
          <w:sz w:val="24"/>
        </w:rPr>
        <w:t xml:space="preserve">During her final year of initiation, Phoenix was stripped of her imperial title, and displaced by the recognized reincarnation of the emperor. </w:t>
      </w:r>
    </w:p>
    <w:p w14:paraId="592FD680" w14:textId="77777777" w:rsidR="00F63DF0" w:rsidRPr="00A73992" w:rsidRDefault="00F63DF0">
      <w:pPr>
        <w:pStyle w:val="0DraftNormal6"/>
        <w:rPr>
          <w:rFonts w:ascii="Montserrat" w:hAnsi="Montserrat"/>
          <w:sz w:val="24"/>
        </w:rPr>
      </w:pPr>
    </w:p>
    <w:p w14:paraId="1B44E463" w14:textId="77777777" w:rsidR="00F63DF0" w:rsidRPr="00A73992" w:rsidRDefault="00A73992">
      <w:pPr>
        <w:pStyle w:val="0DraftNormal6"/>
        <w:rPr>
          <w:rFonts w:ascii="Montserrat" w:hAnsi="Montserrat"/>
          <w:sz w:val="24"/>
        </w:rPr>
      </w:pPr>
      <w:r w:rsidRPr="00A73992">
        <w:rPr>
          <w:rFonts w:ascii="Montserrat" w:hAnsi="Montserrat"/>
          <w:sz w:val="24"/>
        </w:rPr>
        <w:t>Alexander created an upset in the circles of house and court as he formally recognized the legitimacy of his children. In essence, he tried to curtail further maneuvering around his son and daughter by granting full title to one of the imperial houses to kev, and apportioning part of his dominion to house ara’s domain.</w:t>
      </w:r>
    </w:p>
    <w:p w14:paraId="3CFA756B" w14:textId="77777777" w:rsidR="00F63DF0" w:rsidRPr="00A73992" w:rsidRDefault="00F63DF0">
      <w:pPr>
        <w:pStyle w:val="0DraftNormal6"/>
        <w:rPr>
          <w:rFonts w:ascii="Montserrat" w:hAnsi="Montserrat"/>
          <w:sz w:val="24"/>
        </w:rPr>
      </w:pPr>
    </w:p>
    <w:p w14:paraId="6F776056" w14:textId="77777777" w:rsidR="00F63DF0" w:rsidRPr="00A73992" w:rsidRDefault="00A73992">
      <w:pPr>
        <w:pStyle w:val="0DraftNormal6"/>
        <w:rPr>
          <w:rFonts w:ascii="Montserrat" w:hAnsi="Montserrat"/>
          <w:sz w:val="24"/>
        </w:rPr>
      </w:pPr>
      <w:r w:rsidRPr="00A73992">
        <w:rPr>
          <w:rFonts w:ascii="Montserrat" w:hAnsi="Montserrat"/>
          <w:sz w:val="24"/>
        </w:rPr>
        <w:t>suit and take bids for her marriage or defend her claim under the female inheritance laws from all comers through combat. In the face of the necessary compromise a daughter had to make to inherit, Dawn furiously rebelled. Standing in court, only just named heir to the house she rejected the issue of a suitor, forcing the Regent to take a risk on her ability to fight her own fights.</w:t>
      </w:r>
    </w:p>
    <w:p w14:paraId="51B7B49C" w14:textId="77777777" w:rsidR="00F63DF0" w:rsidRPr="00A73992" w:rsidRDefault="00F63DF0">
      <w:pPr>
        <w:pStyle w:val="0DraftNormal6"/>
        <w:rPr>
          <w:rFonts w:ascii="Montserrat" w:hAnsi="Montserrat"/>
          <w:sz w:val="24"/>
        </w:rPr>
      </w:pPr>
    </w:p>
    <w:p w14:paraId="0F9897C5" w14:textId="77777777" w:rsidR="00F63DF0" w:rsidRPr="00A73992" w:rsidRDefault="00A73992">
      <w:pPr>
        <w:pStyle w:val="0DraftNormal6"/>
        <w:rPr>
          <w:rFonts w:ascii="Montserrat" w:hAnsi="Montserrat"/>
          <w:sz w:val="24"/>
        </w:rPr>
      </w:pPr>
      <w:r w:rsidRPr="00A73992">
        <w:rPr>
          <w:rFonts w:ascii="Montserrat" w:hAnsi="Montserrat"/>
          <w:sz w:val="24"/>
        </w:rPr>
        <w:t>As a result, Dawn, as the chosen heir was at once the principal opponent and nuptial prize for any man who could win the title from her.</w:t>
      </w:r>
    </w:p>
    <w:p w14:paraId="6C0324E6" w14:textId="77777777" w:rsidR="00F63DF0" w:rsidRPr="00A73992" w:rsidRDefault="00F63DF0">
      <w:pPr>
        <w:pStyle w:val="0DraftNormal6"/>
        <w:rPr>
          <w:rFonts w:ascii="Montserrat" w:hAnsi="Montserrat"/>
          <w:sz w:val="24"/>
        </w:rPr>
      </w:pPr>
    </w:p>
    <w:p w14:paraId="4FAB7E92" w14:textId="77777777" w:rsidR="00F63DF0" w:rsidRPr="00A73992" w:rsidRDefault="00A73992">
      <w:pPr>
        <w:pStyle w:val="0DraftNormal6"/>
        <w:rPr>
          <w:rFonts w:ascii="Montserrat" w:hAnsi="Montserrat"/>
          <w:sz w:val="24"/>
        </w:rPr>
      </w:pPr>
      <w:r w:rsidRPr="00A73992">
        <w:rPr>
          <w:rFonts w:ascii="Montserrat" w:hAnsi="Montserrat"/>
          <w:sz w:val="24"/>
        </w:rPr>
        <w:t>Unless kev chose to enter the contest and take his own sister as a prize to get it, a union of ara and avon was forestalled.</w:t>
      </w:r>
    </w:p>
    <w:p w14:paraId="012379FD" w14:textId="77777777" w:rsidR="00F63DF0" w:rsidRPr="00A73992" w:rsidRDefault="00F63DF0">
      <w:pPr>
        <w:pStyle w:val="0DraftNormal6"/>
        <w:rPr>
          <w:rFonts w:ascii="Montserrat" w:hAnsi="Montserrat"/>
          <w:sz w:val="24"/>
        </w:rPr>
      </w:pPr>
    </w:p>
    <w:p w14:paraId="490B954F" w14:textId="77777777" w:rsidR="00F63DF0" w:rsidRPr="00A73992" w:rsidRDefault="00A73992">
      <w:pPr>
        <w:pStyle w:val="0DraftNormal6"/>
        <w:rPr>
          <w:rFonts w:ascii="Montserrat" w:hAnsi="Montserrat"/>
          <w:sz w:val="24"/>
        </w:rPr>
      </w:pPr>
      <w:r w:rsidRPr="00A73992">
        <w:rPr>
          <w:rFonts w:ascii="Montserrat" w:hAnsi="Montserrat"/>
          <w:sz w:val="24"/>
        </w:rPr>
        <w:t>[Break]</w:t>
      </w:r>
    </w:p>
    <w:p w14:paraId="5C6BCC98" w14:textId="77777777" w:rsidR="00F63DF0" w:rsidRPr="00A73992" w:rsidRDefault="00F63DF0">
      <w:pPr>
        <w:pStyle w:val="0DraftNormal6"/>
        <w:rPr>
          <w:rFonts w:ascii="Montserrat" w:hAnsi="Montserrat"/>
          <w:sz w:val="24"/>
        </w:rPr>
      </w:pPr>
    </w:p>
    <w:p w14:paraId="2E94C0CE" w14:textId="77777777" w:rsidR="00F63DF0" w:rsidRPr="00A73992" w:rsidRDefault="00A73992">
      <w:pPr>
        <w:pStyle w:val="0DraftNormal6"/>
        <w:rPr>
          <w:rFonts w:ascii="Montserrat" w:hAnsi="Montserrat"/>
          <w:sz w:val="24"/>
        </w:rPr>
      </w:pPr>
      <w:r w:rsidRPr="00A73992">
        <w:rPr>
          <w:rFonts w:ascii="Montserrat" w:hAnsi="Montserrat"/>
          <w:sz w:val="24"/>
        </w:rPr>
        <w:t xml:space="preserve">To her surprise, however, she found herself courted, as her mother had been courted, by the heir and her dragon twin. </w:t>
      </w:r>
    </w:p>
    <w:p w14:paraId="1BB573A8" w14:textId="77777777" w:rsidR="00F63DF0" w:rsidRPr="00A73992" w:rsidRDefault="00F63DF0">
      <w:pPr>
        <w:pStyle w:val="0DraftNormal6"/>
        <w:rPr>
          <w:rFonts w:ascii="Montserrat" w:hAnsi="Montserrat"/>
          <w:sz w:val="24"/>
        </w:rPr>
      </w:pPr>
    </w:p>
    <w:p w14:paraId="1B22BF30" w14:textId="77777777" w:rsidR="00F63DF0" w:rsidRPr="00A73992" w:rsidRDefault="00A73992">
      <w:pPr>
        <w:pStyle w:val="0DraftNormal6"/>
        <w:rPr>
          <w:rFonts w:ascii="Montserrat" w:hAnsi="Montserrat"/>
          <w:sz w:val="24"/>
        </w:rPr>
      </w:pPr>
      <w:r w:rsidRPr="00A73992">
        <w:rPr>
          <w:rFonts w:ascii="Montserrat" w:hAnsi="Montserrat"/>
          <w:sz w:val="24"/>
        </w:rPr>
        <w:t>Dawn’s Courtship</w:t>
      </w:r>
    </w:p>
    <w:p w14:paraId="1F0D4F09" w14:textId="77777777" w:rsidR="00F63DF0" w:rsidRPr="00A73992" w:rsidRDefault="00F63DF0">
      <w:pPr>
        <w:pStyle w:val="0DraftNormal6"/>
        <w:rPr>
          <w:rFonts w:ascii="Montserrat" w:hAnsi="Montserrat"/>
          <w:sz w:val="24"/>
        </w:rPr>
      </w:pPr>
    </w:p>
    <w:p w14:paraId="5C9DC164" w14:textId="77777777" w:rsidR="00F63DF0" w:rsidRPr="00A73992" w:rsidRDefault="00A73992">
      <w:pPr>
        <w:pStyle w:val="0DraftNormal6"/>
        <w:rPr>
          <w:rFonts w:ascii="Montserrat" w:hAnsi="Montserrat"/>
          <w:sz w:val="24"/>
        </w:rPr>
      </w:pPr>
      <w:r w:rsidRPr="00A73992">
        <w:rPr>
          <w:rFonts w:ascii="Montserrat" w:hAnsi="Montserrat"/>
          <w:sz w:val="24"/>
        </w:rPr>
        <w:t xml:space="preserve">Dawn was somewhat disturbed by the thought of being forced to have sex to simply endure the crushing grip of heat. Apparently, Coal had guessed how her human shaped mind would react to the nature of this purely avon relationship. As Coal expected, Dawn was not excited by either option, so she revealed her secret, and explained that she could get her through mnao, and without any risk of “addiction” to a man. She missed the implication that both of them being female was optional. She was not able to respond </w:t>
      </w:r>
      <w:r w:rsidRPr="00A73992">
        <w:rPr>
          <w:rFonts w:ascii="Montserrat" w:hAnsi="Montserrat"/>
          <w:sz w:val="24"/>
        </w:rPr>
        <w:t xml:space="preserve">to the offer. The more she overheard about heat, and the time of choosing, the more apprehensive she became about her sexual identity. She had always been something of a tomboy, by human standards, while she was growing up. Never-the-less, Dawn had spent her childhood believing she was human, and had developed a firm female identity. </w:t>
      </w:r>
    </w:p>
    <w:p w14:paraId="2B111137" w14:textId="77777777" w:rsidR="00F63DF0" w:rsidRPr="00A73992" w:rsidRDefault="00F63DF0">
      <w:pPr>
        <w:pStyle w:val="0DraftNormal6"/>
        <w:rPr>
          <w:rFonts w:ascii="Montserrat" w:hAnsi="Montserrat"/>
          <w:sz w:val="24"/>
        </w:rPr>
      </w:pPr>
    </w:p>
    <w:p w14:paraId="48CE366F" w14:textId="77777777" w:rsidR="00F63DF0" w:rsidRPr="00A73992" w:rsidRDefault="00A73992">
      <w:pPr>
        <w:pStyle w:val="0DraftNormal6"/>
        <w:rPr>
          <w:rFonts w:ascii="Montserrat" w:hAnsi="Montserrat"/>
          <w:sz w:val="24"/>
        </w:rPr>
      </w:pPr>
      <w:r w:rsidRPr="00A73992">
        <w:rPr>
          <w:rFonts w:ascii="Montserrat" w:hAnsi="Montserrat"/>
          <w:sz w:val="24"/>
        </w:rPr>
        <w:t>Dawn was being courted by the house of the phoenix. In particular the heirs of the Imperial Regent. It was a strange courtship, for two of the heirs she confronted, Scarlet and Coal, each perfectly resembled ash. Even though her memories were gone, the trio struck chords within her. Even if she had memories, recognition might have escaped her. The last time she had seen Scarlet, he had been called ash Dawn and had a tendency to turn into a girl at any provocation. This more mature and controlled Scarlet wou</w:t>
      </w:r>
      <w:r w:rsidRPr="00A73992">
        <w:rPr>
          <w:rFonts w:ascii="Montserrat" w:hAnsi="Montserrat"/>
          <w:sz w:val="24"/>
        </w:rPr>
        <w:t xml:space="preserve">ld have deceived her. Coal simply filled the vacancy ash once filled in her heart and mind. He was irresistible. Dawn also confronted an unexpected twin in Cinder, which touched another absence from her forgotten life. Confronted with the unconscious fear that her own ash might be forever lost, she was tempted, and allowed herself to be courted. </w:t>
      </w:r>
    </w:p>
    <w:p w14:paraId="2A0B16CB" w14:textId="77777777" w:rsidR="00F63DF0" w:rsidRPr="00A73992" w:rsidRDefault="00F63DF0">
      <w:pPr>
        <w:pStyle w:val="0DraftNormal6"/>
        <w:rPr>
          <w:rFonts w:ascii="Montserrat" w:hAnsi="Montserrat"/>
          <w:sz w:val="24"/>
        </w:rPr>
      </w:pPr>
    </w:p>
    <w:p w14:paraId="067634C1" w14:textId="77777777" w:rsidR="00F63DF0" w:rsidRPr="00A73992" w:rsidRDefault="00A73992">
      <w:pPr>
        <w:pStyle w:val="0DraftNormal6"/>
        <w:rPr>
          <w:rFonts w:ascii="Montserrat" w:hAnsi="Montserrat"/>
          <w:sz w:val="24"/>
        </w:rPr>
      </w:pPr>
      <w:r w:rsidRPr="00A73992">
        <w:rPr>
          <w:rFonts w:ascii="Montserrat" w:hAnsi="Montserrat"/>
          <w:sz w:val="24"/>
        </w:rPr>
        <w:t xml:space="preserve">She had trouble with who they thought she was. She was believed to be their legendary ancestor. For more than ten thousand years, some claimed, she had been imprisoned naked before their eyes. A living statue worshipped by countless generations in her direct line of descent. </w:t>
      </w:r>
    </w:p>
    <w:p w14:paraId="7FD27CC4" w14:textId="77777777" w:rsidR="00F63DF0" w:rsidRPr="00A73992" w:rsidRDefault="00F63DF0">
      <w:pPr>
        <w:pStyle w:val="0DraftNormal6"/>
        <w:rPr>
          <w:rFonts w:ascii="Montserrat" w:hAnsi="Montserrat"/>
          <w:sz w:val="24"/>
        </w:rPr>
      </w:pPr>
    </w:p>
    <w:p w14:paraId="4909754C" w14:textId="77777777" w:rsidR="00F63DF0" w:rsidRPr="00A73992" w:rsidRDefault="00A73992">
      <w:pPr>
        <w:pStyle w:val="0DraftNormal6"/>
        <w:rPr>
          <w:rFonts w:ascii="Montserrat" w:hAnsi="Montserrat"/>
          <w:sz w:val="24"/>
        </w:rPr>
      </w:pPr>
      <w:r w:rsidRPr="00A73992">
        <w:rPr>
          <w:rFonts w:ascii="Montserrat" w:hAnsi="Montserrat"/>
          <w:sz w:val="24"/>
        </w:rPr>
        <w:t xml:space="preserve">The Imperial Regent offered her all the rights and titles of that ancient heritage and begged her to marry the phoenix heirs, and fill the obvious vacancy in their circle. At the time she thought it was crazy, but idea was compelling. </w:t>
      </w:r>
    </w:p>
    <w:p w14:paraId="0AE5B576" w14:textId="77777777" w:rsidR="00F63DF0" w:rsidRPr="00A73992" w:rsidRDefault="00F63DF0">
      <w:pPr>
        <w:pStyle w:val="0DraftNormal6"/>
        <w:rPr>
          <w:rFonts w:ascii="Montserrat" w:hAnsi="Montserrat"/>
          <w:sz w:val="24"/>
        </w:rPr>
      </w:pPr>
    </w:p>
    <w:p w14:paraId="296F22F8" w14:textId="77777777" w:rsidR="00F63DF0" w:rsidRPr="00A73992" w:rsidRDefault="00A73992">
      <w:pPr>
        <w:pStyle w:val="0DraftNormal6"/>
        <w:rPr>
          <w:rFonts w:ascii="Montserrat" w:hAnsi="Montserrat"/>
          <w:sz w:val="24"/>
        </w:rPr>
      </w:pPr>
      <w:r w:rsidRPr="00A73992">
        <w:rPr>
          <w:rFonts w:ascii="Montserrat" w:hAnsi="Montserrat"/>
          <w:sz w:val="24"/>
        </w:rPr>
        <w:t>On her return to school following the four days of wend,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14:paraId="279D594A" w14:textId="77777777" w:rsidR="00F63DF0" w:rsidRPr="00A73992" w:rsidRDefault="00F63DF0">
      <w:pPr>
        <w:pStyle w:val="0DraftNormal6"/>
        <w:rPr>
          <w:rFonts w:ascii="Montserrat" w:hAnsi="Montserrat"/>
          <w:sz w:val="24"/>
        </w:rPr>
      </w:pPr>
    </w:p>
    <w:p w14:paraId="5A773383" w14:textId="77777777" w:rsidR="00F63DF0" w:rsidRPr="00A73992" w:rsidRDefault="00A73992">
      <w:pPr>
        <w:pStyle w:val="0DraftNormal6"/>
        <w:rPr>
          <w:rFonts w:ascii="Montserrat" w:hAnsi="Montserrat"/>
          <w:sz w:val="24"/>
        </w:rPr>
      </w:pPr>
      <w:r w:rsidRPr="00A73992">
        <w:rPr>
          <w:rFonts w:ascii="Montserrat" w:hAnsi="Montserrat"/>
          <w:sz w:val="24"/>
        </w:rPr>
        <w:t>The issue among the teen peer group became;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w:t>
      </w:r>
      <w:r w:rsidRPr="00A73992">
        <w:rPr>
          <w:rFonts w:ascii="Montserrat" w:hAnsi="Montserrat"/>
          <w:sz w:val="24"/>
        </w:rPr>
        <w:t>ew of reality would prevail.</w:t>
      </w:r>
    </w:p>
    <w:p w14:paraId="2A001B4F" w14:textId="77777777" w:rsidR="00F63DF0" w:rsidRPr="00A73992" w:rsidRDefault="00F63DF0">
      <w:pPr>
        <w:pStyle w:val="0DraftNormal6"/>
        <w:rPr>
          <w:rFonts w:ascii="Montserrat" w:hAnsi="Montserrat"/>
          <w:sz w:val="24"/>
        </w:rPr>
      </w:pPr>
    </w:p>
    <w:p w14:paraId="61245CB2" w14:textId="77777777" w:rsidR="00F63DF0" w:rsidRPr="00A73992" w:rsidRDefault="00A73992">
      <w:pPr>
        <w:pStyle w:val="0DraftNormal6"/>
        <w:rPr>
          <w:rFonts w:ascii="Montserrat" w:hAnsi="Montserrat"/>
          <w:sz w:val="24"/>
        </w:rPr>
      </w:pPr>
      <w:r w:rsidRPr="00A73992">
        <w:rPr>
          <w:rFonts w:ascii="Montserrat" w:hAnsi="Montserrat"/>
          <w:sz w:val="24"/>
        </w:rPr>
        <w:t>Syn began to take an interest in Dawn for the same reasons Ojen did, now that he realized she was a girl.</w:t>
      </w:r>
    </w:p>
    <w:p w14:paraId="4B04FEF1" w14:textId="77777777" w:rsidR="00F63DF0" w:rsidRPr="00A73992" w:rsidRDefault="00F63DF0">
      <w:pPr>
        <w:pStyle w:val="0DraftNormal6"/>
        <w:rPr>
          <w:rFonts w:ascii="Montserrat" w:hAnsi="Montserrat"/>
          <w:sz w:val="24"/>
        </w:rPr>
      </w:pPr>
    </w:p>
    <w:p w14:paraId="19B53B12" w14:textId="77777777" w:rsidR="00F63DF0" w:rsidRPr="00A73992" w:rsidRDefault="00A73992">
      <w:pPr>
        <w:pStyle w:val="0DraftNormal6"/>
        <w:rPr>
          <w:rFonts w:ascii="Montserrat" w:hAnsi="Montserrat"/>
          <w:sz w:val="24"/>
        </w:rPr>
      </w:pPr>
      <w:r w:rsidRPr="00A73992">
        <w:rPr>
          <w:rFonts w:ascii="Montserrat" w:hAnsi="Montserrat"/>
          <w:sz w:val="24"/>
        </w:rPr>
        <w:t>When Dawn's girlfriends encouraged her to turn out in style, many of Dawn's male friends twisted their necks out of whack. A couple of such nights out cast an allure over Dawn that prompted a number of challenges to her right to title—with their eyes on the prize, the way the contract was traditionally written.</w:t>
      </w:r>
    </w:p>
    <w:p w14:paraId="58A7DB02" w14:textId="77777777" w:rsidR="00F63DF0" w:rsidRPr="00A73992" w:rsidRDefault="00F63DF0">
      <w:pPr>
        <w:pStyle w:val="0DraftNormal6"/>
        <w:rPr>
          <w:rFonts w:ascii="Montserrat" w:hAnsi="Montserrat"/>
          <w:sz w:val="24"/>
        </w:rPr>
      </w:pPr>
    </w:p>
    <w:p w14:paraId="3A89C1C8" w14:textId="77777777" w:rsidR="00F63DF0" w:rsidRPr="00A73992" w:rsidRDefault="00A73992">
      <w:pPr>
        <w:pStyle w:val="0DraftNormal6"/>
        <w:rPr>
          <w:rFonts w:ascii="Montserrat" w:hAnsi="Montserrat"/>
          <w:sz w:val="24"/>
        </w:rPr>
      </w:pPr>
      <w:r w:rsidRPr="00A73992">
        <w:rPr>
          <w:rFonts w:ascii="Montserrat" w:hAnsi="Montserrat"/>
          <w:sz w:val="24"/>
        </w:rPr>
        <w:t>One of the boys new to her acquaintance, Caval, had taken a marked interest in her and with tact and honesty began to win some of her trust. He approached as a friend.</w:t>
      </w:r>
    </w:p>
    <w:p w14:paraId="51DBD844" w14:textId="77777777" w:rsidR="00F63DF0" w:rsidRPr="00A73992" w:rsidRDefault="00F63DF0">
      <w:pPr>
        <w:pStyle w:val="0DraftNormal6"/>
        <w:rPr>
          <w:rFonts w:ascii="Montserrat" w:hAnsi="Montserrat"/>
          <w:sz w:val="24"/>
        </w:rPr>
      </w:pPr>
    </w:p>
    <w:p w14:paraId="7A0494E5" w14:textId="77777777" w:rsidR="00F63DF0" w:rsidRPr="00A73992" w:rsidRDefault="00A73992">
      <w:pPr>
        <w:pStyle w:val="0DraftNormal6"/>
        <w:rPr>
          <w:rFonts w:ascii="Montserrat" w:hAnsi="Montserrat"/>
          <w:sz w:val="24"/>
        </w:rPr>
      </w:pPr>
      <w:r w:rsidRPr="00A73992">
        <w:rPr>
          <w:rFonts w:ascii="Montserrat" w:hAnsi="Montserrat"/>
          <w:sz w:val="24"/>
        </w:rPr>
        <w:t>Most of the boys she had gained respect from now only saw her as a girl to sue—Dawn could not comprehend this change in people she thought of as friends.</w:t>
      </w:r>
    </w:p>
    <w:p w14:paraId="1CD1207C" w14:textId="77777777" w:rsidR="00F63DF0" w:rsidRPr="00A73992" w:rsidRDefault="00F63DF0">
      <w:pPr>
        <w:pStyle w:val="0DraftNormal6"/>
        <w:rPr>
          <w:rFonts w:ascii="Montserrat" w:hAnsi="Montserrat"/>
          <w:sz w:val="24"/>
        </w:rPr>
      </w:pPr>
    </w:p>
    <w:p w14:paraId="1DD8024D" w14:textId="77777777" w:rsidR="00F63DF0" w:rsidRPr="00A73992" w:rsidRDefault="00A73992">
      <w:pPr>
        <w:pStyle w:val="0DraftNormal6"/>
        <w:rPr>
          <w:rFonts w:ascii="Montserrat" w:hAnsi="Montserrat"/>
          <w:sz w:val="24"/>
        </w:rPr>
      </w:pPr>
      <w:r w:rsidRPr="00A73992">
        <w:rPr>
          <w:rFonts w:ascii="Montserrat" w:hAnsi="Montserrat"/>
          <w:sz w:val="24"/>
        </w:rPr>
        <w:t>The change in attitudes spread to the families of her friends and allies. Dawn carried on her face the legacy of the Ava bloodline. And she, poor girl, had no idea what could possibly interest them in her. She had no idea who was trying to help her, and no idea why so many seem against her. There was no guessing what rumors passed down in families that took part in the purge.</w:t>
      </w:r>
    </w:p>
    <w:p w14:paraId="02DD01DE" w14:textId="77777777" w:rsidR="00F63DF0" w:rsidRPr="00A73992" w:rsidRDefault="00F63DF0">
      <w:pPr>
        <w:pStyle w:val="0DraftNormal6"/>
        <w:rPr>
          <w:rFonts w:ascii="Montserrat" w:hAnsi="Montserrat"/>
          <w:sz w:val="24"/>
        </w:rPr>
      </w:pPr>
    </w:p>
    <w:p w14:paraId="739D5678" w14:textId="77777777" w:rsidR="00F63DF0" w:rsidRPr="00A73992" w:rsidRDefault="00A73992">
      <w:pPr>
        <w:pStyle w:val="0DraftNormal6"/>
        <w:rPr>
          <w:rFonts w:ascii="Montserrat" w:hAnsi="Montserrat"/>
          <w:sz w:val="24"/>
        </w:rPr>
      </w:pPr>
      <w:r w:rsidRPr="00A73992">
        <w:rPr>
          <w:rFonts w:ascii="Montserrat" w:hAnsi="Montserrat"/>
          <w:sz w:val="24"/>
        </w:rPr>
        <w:t xml:space="preserve">Dawn and her strange androgyny continued to provide a tumultuous focus for the local youth. </w:t>
      </w:r>
    </w:p>
    <w:p w14:paraId="760B3BF8" w14:textId="77777777" w:rsidR="00F63DF0" w:rsidRPr="00A73992" w:rsidRDefault="00F63DF0">
      <w:pPr>
        <w:pStyle w:val="0DraftNormal6"/>
        <w:rPr>
          <w:rFonts w:ascii="Montserrat" w:hAnsi="Montserrat"/>
          <w:sz w:val="24"/>
        </w:rPr>
      </w:pPr>
    </w:p>
    <w:p w14:paraId="28088C1C" w14:textId="77777777" w:rsidR="00F63DF0" w:rsidRPr="00A73992" w:rsidRDefault="00A73992">
      <w:pPr>
        <w:pStyle w:val="0DraftNormal6"/>
        <w:rPr>
          <w:rFonts w:ascii="Montserrat" w:hAnsi="Montserrat"/>
          <w:sz w:val="24"/>
        </w:rPr>
      </w:pPr>
      <w:r w:rsidRPr="00A73992">
        <w:rPr>
          <w:rFonts w:ascii="Montserrat" w:hAnsi="Montserrat"/>
          <w:sz w:val="24"/>
        </w:rPr>
        <w:t>Dawn was becoming an unexpected protégé of the muses, Dancer and Dreamer. It was within their domain to fulfill her training in intimate sphere of dancing and dreaming. Unfortunately, it was a great disadvantage to be a champion of those whom custom regarded as inviolate. A virtual body double for the untouchable Cinder, Dawn might have very easily found herself being pressed into use as the surrogate of coupling with the Regent. Especially as a more sophisticated older crowd took note of Dawn's unique trai</w:t>
      </w:r>
      <w:r w:rsidRPr="00A73992">
        <w:rPr>
          <w:rFonts w:ascii="Montserrat" w:hAnsi="Montserrat"/>
          <w:sz w:val="24"/>
        </w:rPr>
        <w:t>ts.</w:t>
      </w:r>
    </w:p>
    <w:p w14:paraId="6AF3E11D" w14:textId="77777777" w:rsidR="00F63DF0" w:rsidRPr="00A73992" w:rsidRDefault="00F63DF0">
      <w:pPr>
        <w:pStyle w:val="0DraftNormal6"/>
        <w:rPr>
          <w:rFonts w:ascii="Montserrat" w:hAnsi="Montserrat"/>
          <w:sz w:val="24"/>
        </w:rPr>
      </w:pPr>
    </w:p>
    <w:p w14:paraId="291018A9" w14:textId="77777777" w:rsidR="00F63DF0" w:rsidRPr="00A73992" w:rsidRDefault="00A73992">
      <w:pPr>
        <w:pStyle w:val="0DraftNormal6"/>
        <w:rPr>
          <w:rFonts w:ascii="Montserrat" w:hAnsi="Montserrat"/>
          <w:sz w:val="24"/>
        </w:rPr>
      </w:pPr>
      <w:r w:rsidRPr="00A73992">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w:t>
      </w:r>
      <w:r w:rsidRPr="00A73992">
        <w:rPr>
          <w:rFonts w:ascii="Montserrat" w:hAnsi="Montserrat"/>
          <w:sz w:val="24"/>
        </w:rPr>
        <w:t>ot the only pursuit of Dawn going on either.</w:t>
      </w:r>
    </w:p>
    <w:p w14:paraId="698EE070" w14:textId="77777777" w:rsidR="00F63DF0" w:rsidRPr="00A73992" w:rsidRDefault="00F63DF0">
      <w:pPr>
        <w:pStyle w:val="0DraftNormal6"/>
        <w:rPr>
          <w:rFonts w:ascii="Montserrat" w:hAnsi="Montserrat"/>
          <w:sz w:val="24"/>
        </w:rPr>
      </w:pPr>
    </w:p>
    <w:p w14:paraId="294508BF" w14:textId="77777777" w:rsidR="00F63DF0" w:rsidRPr="00A73992" w:rsidRDefault="00A73992">
      <w:pPr>
        <w:pStyle w:val="0DraftNormal6"/>
        <w:rPr>
          <w:rFonts w:ascii="Montserrat" w:hAnsi="Montserrat"/>
          <w:sz w:val="24"/>
        </w:rPr>
      </w:pPr>
      <w:r w:rsidRPr="00A73992">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14:paraId="586D5BFB" w14:textId="77777777" w:rsidR="00F63DF0" w:rsidRPr="00A73992" w:rsidRDefault="00F63DF0">
      <w:pPr>
        <w:pStyle w:val="0DraftNormal6"/>
        <w:rPr>
          <w:rFonts w:ascii="Montserrat" w:hAnsi="Montserrat"/>
          <w:sz w:val="24"/>
        </w:rPr>
      </w:pPr>
    </w:p>
    <w:p w14:paraId="766E88CB" w14:textId="77777777" w:rsidR="00F63DF0" w:rsidRPr="00A73992" w:rsidRDefault="00A73992">
      <w:pPr>
        <w:pStyle w:val="0DraftNormal6"/>
        <w:rPr>
          <w:rFonts w:ascii="Montserrat" w:hAnsi="Montserrat"/>
          <w:sz w:val="24"/>
        </w:rPr>
      </w:pPr>
      <w:r w:rsidRPr="00A73992">
        <w:rPr>
          <w:rFonts w:ascii="Montserrat" w:hAnsi="Montserrat"/>
          <w:sz w:val="24"/>
        </w:rPr>
        <w:t>To her shock, the body evidence damns them in court. As the courts aligning themselves against her condemn her, they also come to fear her awesome voice and vision, which compels the courts to sentence her to death</w:t>
      </w:r>
    </w:p>
    <w:p w14:paraId="0982C112" w14:textId="77777777" w:rsidR="00F63DF0" w:rsidRPr="00A73992" w:rsidRDefault="00F63DF0">
      <w:pPr>
        <w:pStyle w:val="0DraftNormal6"/>
        <w:rPr>
          <w:rFonts w:ascii="Montserrat" w:hAnsi="Montserrat"/>
          <w:sz w:val="24"/>
        </w:rPr>
      </w:pPr>
    </w:p>
    <w:p w14:paraId="7835839C"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School Mating</w:t>
      </w:r>
    </w:p>
    <w:p w14:paraId="38070117" w14:textId="77777777" w:rsidR="00F63DF0" w:rsidRPr="00A73992" w:rsidRDefault="00F63DF0">
      <w:pPr>
        <w:pStyle w:val="0DraftNormal6"/>
        <w:rPr>
          <w:rFonts w:ascii="Montserrat" w:hAnsi="Montserrat"/>
          <w:color w:val="333399"/>
          <w:sz w:val="24"/>
        </w:rPr>
      </w:pPr>
    </w:p>
    <w:p w14:paraId="7FC1AE49"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 xml:space="preserve">The point of no return. At the age of sixteen, Dawn entered the university full time. In the two years she attended summer, evening and weekend classes she had earned enough credit that it would be possible for her to graduate at the end of that year. A consequence of helping a friend two years earlier, was the disclosure of her ability to change sex at will. Others expressed an interest in developing this ability. </w:t>
      </w:r>
    </w:p>
    <w:p w14:paraId="44482C0B" w14:textId="77777777" w:rsidR="00F63DF0" w:rsidRPr="00A73992" w:rsidRDefault="00F63DF0">
      <w:pPr>
        <w:pStyle w:val="0DraftNormal6"/>
        <w:rPr>
          <w:rFonts w:ascii="Montserrat" w:hAnsi="Montserrat"/>
          <w:color w:val="333399"/>
          <w:sz w:val="24"/>
        </w:rPr>
      </w:pPr>
    </w:p>
    <w:p w14:paraId="1FCE6FD9"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Remembered in the present tense. The summer session started a week after graduation. Since her birthday fell during that week, she left immediately. Her friends had a party planned and would cheerfully strangle her if she missed it. She was the first to arrive. The dorm house where she had stayed during previous summer sessions had been torn down that year. Her father had anticipated that she would need a permanent residence near the university, and used money she had not realized she had been earning to pu</w:t>
      </w:r>
      <w:r w:rsidRPr="00A73992">
        <w:rPr>
          <w:rFonts w:ascii="Montserrat" w:hAnsi="Montserrat"/>
          <w:color w:val="333399"/>
          <w:sz w:val="24"/>
        </w:rPr>
        <w:t xml:space="preserve">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father had advised her to insist that her friends pay rent, and use that money to keep </w:t>
      </w:r>
      <w:r w:rsidRPr="00A73992">
        <w:rPr>
          <w:rFonts w:ascii="Montserrat" w:hAnsi="Montserrat"/>
          <w:color w:val="333399"/>
          <w:sz w:val="24"/>
        </w:rPr>
        <w:t xml:space="preserve">the house running. Thanks to that suggestion, she was able to hire a staff and keep the kitchen stocked. The fact that her staff would almost certainly consist of control agents was unavoidable. At least this way she would get to know their faces. With her chaperones there to take care of the unpacking and such, Dawn was free to explore her new home. She was curious to see how faithfully it conformed to her designs. </w:t>
      </w:r>
    </w:p>
    <w:p w14:paraId="4DA5A71B" w14:textId="77777777" w:rsidR="00F63DF0" w:rsidRPr="00A73992" w:rsidRDefault="00F63DF0">
      <w:pPr>
        <w:pStyle w:val="0DraftNormal6"/>
        <w:rPr>
          <w:rFonts w:ascii="Montserrat" w:hAnsi="Montserrat"/>
          <w:color w:val="333399"/>
          <w:sz w:val="24"/>
        </w:rPr>
      </w:pPr>
    </w:p>
    <w:p w14:paraId="67089764"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The unrecognized omen. Dawn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w:t>
      </w:r>
      <w:r w:rsidRPr="00A73992">
        <w:rPr>
          <w:rFonts w:ascii="Montserrat" w:hAnsi="Montserrat"/>
          <w:color w:val="333399"/>
          <w:sz w:val="24"/>
        </w:rPr>
        <w:t xml:space="preserve">voke an attack, forcing her to keep herself as virginal and pure as possible. Attempting to resist one of these episodes could induce painful seizures. In the event that she succeeded, she was later punished by terrifying nightmares. </w:t>
      </w:r>
    </w:p>
    <w:p w14:paraId="4FA4B656" w14:textId="77777777" w:rsidR="00F63DF0" w:rsidRPr="00A73992" w:rsidRDefault="00F63DF0">
      <w:pPr>
        <w:pStyle w:val="0DraftNormal6"/>
        <w:rPr>
          <w:rFonts w:ascii="Montserrat" w:hAnsi="Montserrat"/>
          <w:color w:val="333399"/>
          <w:sz w:val="24"/>
        </w:rPr>
      </w:pPr>
    </w:p>
    <w:p w14:paraId="7CF3E75E"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 xml:space="preserve">In the flush of heat. 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14:paraId="33FFF118" w14:textId="77777777" w:rsidR="00F63DF0" w:rsidRPr="00A73992" w:rsidRDefault="00F63DF0">
      <w:pPr>
        <w:pStyle w:val="0DraftNormal6"/>
        <w:rPr>
          <w:rFonts w:ascii="Montserrat" w:hAnsi="Montserrat"/>
          <w:color w:val="333399"/>
          <w:sz w:val="24"/>
        </w:rPr>
      </w:pPr>
    </w:p>
    <w:p w14:paraId="7CD0E794"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 xml:space="preserve">In the embrace of nightmares. Dawn gradually confronted a legacy of the madness that had shattered her mind as a child. An alien within her, penetrating her so intimately that it shared her very identity. </w:t>
      </w:r>
    </w:p>
    <w:p w14:paraId="75510C01" w14:textId="77777777" w:rsidR="00F63DF0" w:rsidRPr="00A73992" w:rsidRDefault="00F63DF0">
      <w:pPr>
        <w:pStyle w:val="0DraftNormal6"/>
        <w:rPr>
          <w:rFonts w:ascii="Montserrat" w:hAnsi="Montserrat"/>
          <w:color w:val="333399"/>
          <w:sz w:val="24"/>
        </w:rPr>
      </w:pPr>
    </w:p>
    <w:p w14:paraId="41466A4A"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The thing that terrified her was that she seemed to be acting against her own will.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w:t>
      </w:r>
      <w:r w:rsidRPr="00A73992">
        <w:rPr>
          <w:rFonts w:ascii="Montserrat" w:hAnsi="Montserrat"/>
          <w:color w:val="333399"/>
          <w:sz w:val="24"/>
        </w:rPr>
        <w:t xml:space="preserve">o be Av. Programmed to possess all that Av was, her nemesis drove Av into fits and killing rages. </w:t>
      </w:r>
    </w:p>
    <w:p w14:paraId="45687053" w14:textId="77777777" w:rsidR="00F63DF0" w:rsidRPr="00A73992" w:rsidRDefault="00F63DF0">
      <w:pPr>
        <w:pStyle w:val="0DraftNormal6"/>
        <w:rPr>
          <w:rFonts w:ascii="Montserrat" w:hAnsi="Montserrat"/>
          <w:color w:val="333399"/>
          <w:sz w:val="24"/>
        </w:rPr>
      </w:pPr>
    </w:p>
    <w:p w14:paraId="52A9F904"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 xml:space="preserve">First night. Dawn’s nightmares came to the fore when she moved into the house. Somehow, that house figured into her nightmares. She could not guess how, since her nightmares were rather exclusively about something horrible that had happened when she was a little girl, and which had left her orphaned. Even though she blocked out the horror, the nightmares had hinted enough over the years for her to guess some of what had happened. </w:t>
      </w:r>
      <w:r w:rsidRPr="00A73992">
        <w:rPr>
          <w:rFonts w:ascii="Montserrat" w:hAnsi="Montserrat"/>
          <w:caps/>
          <w:color w:val="333399"/>
          <w:sz w:val="24"/>
        </w:rPr>
        <w:t>S</w:t>
      </w:r>
      <w:r w:rsidRPr="00A73992">
        <w:rPr>
          <w:rFonts w:ascii="Montserrat" w:hAnsi="Montserrat"/>
          <w:color w:val="333399"/>
          <w:sz w:val="24"/>
        </w:rPr>
        <w:t>he never knew who had raped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her family and then go on. Her life returned to normal, barring a lingering sense of discontinuity brought on by the absence of familiar faces and landmarks. The routine of goin</w:t>
      </w:r>
      <w:r w:rsidRPr="00A73992">
        <w:rPr>
          <w:rFonts w:ascii="Montserrat" w:hAnsi="Montserrat"/>
          <w:color w:val="333399"/>
          <w:sz w:val="24"/>
        </w:rPr>
        <w:t xml:space="preserve">g to school, playing with friends, and striving to get involved in the Avatar Project helped her regain her equilibrium. </w:t>
      </w:r>
    </w:p>
    <w:p w14:paraId="5DC2F8A0" w14:textId="77777777" w:rsidR="00F63DF0" w:rsidRPr="00A73992" w:rsidRDefault="00F63DF0">
      <w:pPr>
        <w:pStyle w:val="0DraftNormal6"/>
        <w:rPr>
          <w:rFonts w:ascii="Montserrat" w:hAnsi="Montserrat"/>
          <w:color w:val="333399"/>
          <w:sz w:val="24"/>
        </w:rPr>
      </w:pPr>
    </w:p>
    <w:p w14:paraId="1BC8FABA"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 xml:space="preserve">First day. A second fit had made her late to her appointments with the dean of her department, and the lawyer who she now knew held her power of attorney. Dawn was currently involved in two research projects.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w:t>
      </w:r>
      <w:r w:rsidRPr="00A73992">
        <w:rPr>
          <w:rFonts w:ascii="Montserrat" w:hAnsi="Montserrat"/>
          <w:caps/>
          <w:color w:val="333399"/>
          <w:sz w:val="24"/>
        </w:rPr>
        <w:t>“</w:t>
      </w:r>
      <w:r w:rsidRPr="00A73992">
        <w:rPr>
          <w:rFonts w:ascii="Montserrat" w:hAnsi="Montserrat"/>
          <w:color w:val="333399"/>
          <w:sz w:val="24"/>
        </w:rPr>
        <w:t xml:space="preserve">contractor”, working on the experimental cores and array elements. The other project was even more exclusive. Dawn had been recruited, almost the moment she first set foot on campus, to help revise the unified field theory. That project had brought her together with a number of young geniuses—psionics, like herself—who became her closest friends and confidants. </w:t>
      </w:r>
    </w:p>
    <w:p w14:paraId="08477AEE" w14:textId="77777777" w:rsidR="00F63DF0" w:rsidRPr="00A73992" w:rsidRDefault="00F63DF0">
      <w:pPr>
        <w:pStyle w:val="0DraftNormal6"/>
        <w:rPr>
          <w:rFonts w:ascii="Montserrat" w:hAnsi="Montserrat"/>
          <w:color w:val="333399"/>
          <w:sz w:val="24"/>
        </w:rPr>
      </w:pPr>
    </w:p>
    <w:p w14:paraId="3943A945"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Introductions. The rest of the group showed up the next day while she was settling in. Dragon had appointed himself as Dawn’s mentor and honorary big brother when she appeared on the university campus two years earlier. She had been barely fifteen years old, and quite wet behind the ears. Dragon was a genius who understood the true potential of the mind and the need for a practical science of psionics. He hailed from the same reservation as Rain and Lion, and which Dawn had moved from a couple of years befo</w:t>
      </w:r>
      <w:r w:rsidRPr="00A73992">
        <w:rPr>
          <w:rFonts w:ascii="Montserrat" w:hAnsi="Montserrat"/>
          <w:color w:val="333399"/>
          <w:sz w:val="24"/>
        </w:rPr>
        <w:t>re. Unknown to Dawn, Rain and Lion were also enrolled for that first summer session, and enjoyed the same status with Dragon. Dragon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w:t>
      </w:r>
      <w:r w:rsidRPr="00A73992">
        <w:rPr>
          <w:rFonts w:ascii="Montserrat" w:hAnsi="Montserrat"/>
          <w:color w:val="333399"/>
          <w:sz w:val="24"/>
        </w:rPr>
        <w:t xml:space="preserve"> Dragon’s request. Lion had a knack for learning and applying new psionic techniques. Rain was a sound theorist, with superior communication skills, strong in languages and mathematics. Fox was exceptionally well educated and possessed a profound level of intuition. Rain and Lion were her oldest friends in the group, but the day Dragon’s study group met for the first time that semester might as well have been the first time Dawn, Rain and Lion had met. As far as Lion was concerned, it still was. </w:t>
      </w:r>
    </w:p>
    <w:p w14:paraId="73C1875E" w14:textId="77777777" w:rsidR="00F63DF0" w:rsidRPr="00A73992" w:rsidRDefault="00F63DF0">
      <w:pPr>
        <w:pStyle w:val="0DraftNormal6"/>
        <w:rPr>
          <w:rFonts w:ascii="Montserrat" w:hAnsi="Montserrat"/>
          <w:color w:val="333399"/>
          <w:sz w:val="24"/>
        </w:rPr>
      </w:pPr>
    </w:p>
    <w:p w14:paraId="6273100A"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A change of pace. Rain pulled her aside for a private conversation. Dawn had two major secrets, both associated with unusual aspects of her power. Rain knew about one, her absolute control over her physical form, and a tendency to switch at will—or under the slightest provocation—between the female and male sexes. As a child, Dawn had possessed less control over her ability to switch sexes. As a result, she had always appeared as a boy to her two best friends. She maintained that pose for them, even after s</w:t>
      </w:r>
      <w:r w:rsidRPr="00A73992">
        <w:rPr>
          <w:rFonts w:ascii="Montserrat" w:hAnsi="Montserrat"/>
          <w:color w:val="333399"/>
          <w:sz w:val="24"/>
        </w:rPr>
        <w:t xml:space="preserve">he gained full control, but when Rain saw her in her natural form he recognized her. It was a turning point in the quiet but unhappy boy’s life. Rain confided a deep and terrible secret to Dawn and appealed to her for help. </w:t>
      </w:r>
    </w:p>
    <w:p w14:paraId="733B493D" w14:textId="77777777" w:rsidR="00F63DF0" w:rsidRPr="00A73992" w:rsidRDefault="00F63DF0">
      <w:pPr>
        <w:pStyle w:val="0DraftNormal6"/>
        <w:rPr>
          <w:rFonts w:ascii="Montserrat" w:hAnsi="Montserrat"/>
          <w:color w:val="333399"/>
          <w:sz w:val="24"/>
        </w:rPr>
      </w:pPr>
    </w:p>
    <w:p w14:paraId="4475A1CB"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 xml:space="preserve">There’s always a catalyst. Born a boy, Rain had spent the past two years learning how to be a girl, courtesy of special tutoring from Dawn. Rain had already made arrangements to attend classes as a girl, and wanted Dawn’s help explaining this to Dragon and Lion. The two girls went out and confronted the boys with the truth and its painful history. </w:t>
      </w:r>
    </w:p>
    <w:p w14:paraId="6FCCD3AB" w14:textId="77777777" w:rsidR="00F63DF0" w:rsidRPr="00A73992" w:rsidRDefault="00F63DF0">
      <w:pPr>
        <w:pStyle w:val="0DraftNormal6"/>
        <w:rPr>
          <w:rFonts w:ascii="Montserrat" w:hAnsi="Montserrat"/>
          <w:color w:val="333399"/>
          <w:sz w:val="24"/>
        </w:rPr>
      </w:pPr>
    </w:p>
    <w:p w14:paraId="1FE128AE"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 xml:space="preserve">A glimpse. While walking through the woods, Dawn was startled to recognize scenery from her nightmares. The next time she spoke to her father, she mentioned it.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herself and her childhood memories. </w:t>
      </w:r>
    </w:p>
    <w:p w14:paraId="1BE261DF" w14:textId="77777777" w:rsidR="00F63DF0" w:rsidRPr="00A73992" w:rsidRDefault="00F63DF0">
      <w:pPr>
        <w:pStyle w:val="0DraftNormal6"/>
        <w:rPr>
          <w:rFonts w:ascii="Montserrat" w:hAnsi="Montserrat"/>
          <w:color w:val="333399"/>
          <w:sz w:val="24"/>
        </w:rPr>
      </w:pPr>
    </w:p>
    <w:p w14:paraId="56D16680"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The lies we tell ourselves. During the first stage of the conflict, Dusk sought to emerge through Dawn, forcing her psychic twin down in to the oubliette of their mind to escape her exile. They were interchangeable by design, expressions of the same truth, so trading places was never that difficult. The only hard part was causing Dawn to disengage, disrupting her attention and thereby causing her grip on reality to slip. A strange quirk of her sexuality created an exploitable weakness, but the nightmares wh</w:t>
      </w:r>
      <w:r w:rsidRPr="00A73992">
        <w:rPr>
          <w:rFonts w:ascii="Montserrat" w:hAnsi="Montserrat"/>
          <w:color w:val="333399"/>
          <w:sz w:val="24"/>
        </w:rPr>
        <w:t xml:space="preserve">ich were Dusk’s memories proved a more potent weapon. With the nightmares, she robbed Dawn of her sexuality which Dusk had claimed for herself once she discovered that arousal opened the door between them wide enough for Dusk to emerge at will. </w:t>
      </w:r>
    </w:p>
    <w:p w14:paraId="3A562912" w14:textId="77777777" w:rsidR="00F63DF0" w:rsidRPr="00A73992" w:rsidRDefault="00F63DF0">
      <w:pPr>
        <w:pStyle w:val="0DraftNormal6"/>
        <w:rPr>
          <w:rFonts w:ascii="Montserrat" w:hAnsi="Montserrat"/>
          <w:color w:val="333399"/>
          <w:sz w:val="24"/>
        </w:rPr>
      </w:pPr>
    </w:p>
    <w:p w14:paraId="167278F3"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Pattern behavior.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w:t>
      </w:r>
      <w:r w:rsidRPr="00A73992">
        <w:rPr>
          <w:rFonts w:ascii="Montserrat" w:hAnsi="Montserrat"/>
          <w:color w:val="333399"/>
          <w:sz w:val="24"/>
        </w:rPr>
        <w:t xml:space="preserve">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Dawn when she was in her sexually active mode. Whenever someone did, Dawn just twitched and then practically raped the person who dared to bring it up. In her own experience a</w:t>
      </w:r>
      <w:r w:rsidRPr="00A73992">
        <w:rPr>
          <w:rFonts w:ascii="Montserrat" w:hAnsi="Montserrat"/>
          <w:color w:val="333399"/>
          <w:sz w:val="24"/>
        </w:rPr>
        <w:t xml:space="preserve"> maiden in white, her friends knew her as the absolute sex kitten. A narcoleptic nymphomaniac. Her fever dreams were not dreams at all, but the resonance of experiences another enjoyed at her expense. </w:t>
      </w:r>
    </w:p>
    <w:p w14:paraId="4096BAD9" w14:textId="77777777" w:rsidR="00F63DF0" w:rsidRPr="00A73992" w:rsidRDefault="00F63DF0">
      <w:pPr>
        <w:pStyle w:val="0DraftNormal6"/>
        <w:rPr>
          <w:rFonts w:ascii="Montserrat" w:hAnsi="Montserrat"/>
          <w:color w:val="333399"/>
          <w:sz w:val="24"/>
        </w:rPr>
      </w:pPr>
    </w:p>
    <w:p w14:paraId="718AF5FD"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 xml:space="preserve">Even when working… Their study group was still confronted with a strange paradox, in which thought appeared to be the defining principle of existence. Something which had lain dormant within Dawn was roused by this controversy, a thought which had taken on a life of its own, and which stalked her from within. It was inevitable that Dawn would discover the truth, that her unconscious actions would have consequences and that those consequences would confront her. </w:t>
      </w:r>
    </w:p>
    <w:p w14:paraId="7B0BDEF9" w14:textId="77777777" w:rsidR="00F63DF0" w:rsidRPr="00A73992" w:rsidRDefault="00F63DF0">
      <w:pPr>
        <w:pStyle w:val="0DraftNormal6"/>
        <w:rPr>
          <w:rFonts w:ascii="Montserrat" w:hAnsi="Montserrat"/>
          <w:color w:val="333399"/>
          <w:sz w:val="24"/>
        </w:rPr>
      </w:pPr>
    </w:p>
    <w:p w14:paraId="1175DE3C"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 xml:space="preserve">Even a blind man could have seen that. Dawn enjoying being on her own for the summer, living in her own home, and attending summer classes. Still stung by her ex-boyfriend, she started going out dancing and to parties every night, and unknowingly engaged in a string of purely physical relationships which would haunt her in the coming year. She became intimately involved—without guessing </w:t>
      </w:r>
      <w:r w:rsidRPr="00A73992">
        <w:rPr>
          <w:rFonts w:ascii="Montserrat" w:hAnsi="Montserrat"/>
          <w:i/>
          <w:iCs/>
          <w:color w:val="333399"/>
          <w:sz w:val="24"/>
        </w:rPr>
        <w:t>how</w:t>
      </w:r>
      <w:r w:rsidRPr="00A73992">
        <w:rPr>
          <w:rFonts w:ascii="Montserrat" w:hAnsi="Montserrat"/>
          <w:color w:val="333399"/>
          <w:sz w:val="24"/>
        </w:rPr>
        <w:t xml:space="preserve"> intimately—with several people, mostly older male students she considered trustworthy friends. Dragon and Fox, her mentor and his closest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w:t>
      </w:r>
      <w:r w:rsidRPr="00A73992">
        <w:rPr>
          <w:rFonts w:ascii="Montserrat" w:hAnsi="Montserrat"/>
          <w:color w:val="333399"/>
          <w:sz w:val="24"/>
        </w:rPr>
        <w:t xml:space="preserve">estrain himself. Her odd reaction was becoming an inside joke. She had no idea how her friends were dealing with her uncharacteristic behavior, but she envied the intimacy they enjoyed in their own relationships. </w:t>
      </w:r>
    </w:p>
    <w:p w14:paraId="71DB6D4C" w14:textId="77777777" w:rsidR="00F63DF0" w:rsidRPr="00A73992" w:rsidRDefault="00F63DF0">
      <w:pPr>
        <w:pStyle w:val="0DraftNormal6"/>
        <w:rPr>
          <w:rFonts w:ascii="Montserrat" w:hAnsi="Montserrat"/>
          <w:color w:val="333399"/>
          <w:sz w:val="24"/>
        </w:rPr>
      </w:pPr>
    </w:p>
    <w:p w14:paraId="09FD0415"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A case in point. Dawn spent part of her sixteenth birthday making plans for the end of summer. In spite of the pain of parting, and one heated argument, she and her boyfriend managed to have fun their last night together. Dragon had been awarded a scholarship to a university upstate, and was departing the next morning. When they had discussed the matter before graduation, they had assumed their separation would only be for one year. That would have been hard enough, since it was the first time their paths h</w:t>
      </w:r>
      <w:r w:rsidRPr="00A73992">
        <w:rPr>
          <w:rFonts w:ascii="Montserrat" w:hAnsi="Montserrat"/>
          <w:color w:val="333399"/>
          <w:sz w:val="24"/>
        </w:rPr>
        <w:t>ad diverged in three years. Dragon had assumed that they would be meeting up on the weekends, and been disappointed to learn that Dawn had been asked to compete in gymnastics one more year. She had agreed, even though it put a strain on her relationship with her boyfriend. Hence the argument. Unwilling to be put to sleep, she thoroughly rebuffed his advances. It was the first time she had to openly ban the subject of sex. For most of those present, it was the first time anyone had actually heard her talk ab</w:t>
      </w:r>
      <w:r w:rsidRPr="00A73992">
        <w:rPr>
          <w:rFonts w:ascii="Montserrat" w:hAnsi="Montserrat"/>
          <w:color w:val="333399"/>
          <w:sz w:val="24"/>
        </w:rPr>
        <w:t xml:space="preserve">out sex. </w:t>
      </w:r>
    </w:p>
    <w:p w14:paraId="4A925CB0" w14:textId="77777777" w:rsidR="00F63DF0" w:rsidRPr="00A73992" w:rsidRDefault="00F63DF0">
      <w:pPr>
        <w:pStyle w:val="0DraftNormal6"/>
        <w:rPr>
          <w:rFonts w:ascii="Montserrat" w:hAnsi="Montserrat"/>
          <w:color w:val="333399"/>
          <w:sz w:val="24"/>
        </w:rPr>
      </w:pPr>
    </w:p>
    <w:p w14:paraId="6BFABB94"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There’s a funny thing about safety nets…  Within a week Dragon had dumped her, leaving her at the mercy of her nemesis. The news made its circulation and came back to her in a shattering letter from her boyfriend. Unwilling to deal with the thought of a long-distance relationship and her seeming loss of interest in him, Dragon simply cut her off. Apparently, she was the last to learn of it, as her high school antagonist was there at hand hoping to catch her on the rebound whether she wanted it or not. After</w:t>
      </w:r>
      <w:r w:rsidRPr="00A73992">
        <w:rPr>
          <w:rFonts w:ascii="Montserrat" w:hAnsi="Montserrat"/>
          <w:color w:val="333399"/>
          <w:sz w:val="24"/>
        </w:rPr>
        <w:t xml:space="preserve"> an abrupt fight, she set off upstate after Dragon. He had left town for the weekend. </w:t>
      </w:r>
    </w:p>
    <w:p w14:paraId="0CFB0F56" w14:textId="77777777" w:rsidR="00F63DF0" w:rsidRPr="00A73992" w:rsidRDefault="00F63DF0">
      <w:pPr>
        <w:pStyle w:val="0DraftNormal6"/>
        <w:rPr>
          <w:rFonts w:ascii="Montserrat" w:hAnsi="Montserrat"/>
          <w:color w:val="333399"/>
          <w:sz w:val="24"/>
        </w:rPr>
      </w:pPr>
    </w:p>
    <w:p w14:paraId="1687FF61"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 xml:space="preserve">Denial can lead to other problems. Dawn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Dawn to try the male role with her. Dawn beat a hasty retreat, stumbling over herself as she tried to assert that she had in </w:t>
      </w:r>
      <w:r w:rsidRPr="00A73992">
        <w:rPr>
          <w:rFonts w:ascii="Montserrat" w:hAnsi="Montserrat"/>
          <w:color w:val="333399"/>
          <w:sz w:val="24"/>
        </w:rPr>
        <w:t>no way meant to weasel her friend in the sack. She had been talking about relationships not about sex. Nevertheless, she did dream about it that night. As Rain had warned, Dawn could make a girl scream with delight but the experience was little more than exercise for Dawn. Just as she was admitting this to herself, Lion interrupted, drawn by Rain’s exquisite torment. Leaping to Rain’s defense, Dawn was forced to reveal her secret to keep Lion from smashing her face in. It was one of her dreams, so she was n</w:t>
      </w:r>
      <w:r w:rsidRPr="00A73992">
        <w:rPr>
          <w:rFonts w:ascii="Montserrat" w:hAnsi="Montserrat"/>
          <w:color w:val="333399"/>
          <w:sz w:val="24"/>
        </w:rPr>
        <w:t xml:space="preserve">ot surprised that the three of them went at it. </w:t>
      </w:r>
    </w:p>
    <w:p w14:paraId="7A5CFB5C" w14:textId="77777777" w:rsidR="00F63DF0" w:rsidRPr="00A73992" w:rsidRDefault="00F63DF0">
      <w:pPr>
        <w:pStyle w:val="0DraftNormal6"/>
        <w:rPr>
          <w:rFonts w:ascii="Montserrat" w:hAnsi="Montserrat"/>
          <w:color w:val="333399"/>
          <w:sz w:val="24"/>
        </w:rPr>
      </w:pPr>
    </w:p>
    <w:p w14:paraId="5C23F16E"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Crossing the line. Her dreams seemed to reflect reality. It became obvious that Lion and Rain had finally opened up to each other. Dawn liked Lion, Lion Patrick Cooper, or Lion, almost as much as she did Rain, but Rain and Lion had been in love without knowing it since they were boyhood friends. If she had doubted it before, she could not now. Dawn assumed that Rain had confided her secret to Lion, when he approached her a few days later. Lion confessed that he had not made the connection between Dawn and D</w:t>
      </w:r>
      <w:r w:rsidRPr="00A73992">
        <w:rPr>
          <w:rFonts w:ascii="Montserrat" w:hAnsi="Montserrat"/>
          <w:color w:val="333399"/>
          <w:sz w:val="24"/>
        </w:rPr>
        <w:t>usk, even after seeing Rain as a girl. (Lion knew better than to refer to their night together with Rain) .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w:t>
      </w:r>
      <w:r w:rsidRPr="00A73992">
        <w:rPr>
          <w:rFonts w:ascii="Montserrat" w:hAnsi="Montserrat"/>
          <w:color w:val="333399"/>
          <w:sz w:val="24"/>
        </w:rPr>
        <w:t xml:space="preserve">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14:paraId="69F1F049" w14:textId="77777777" w:rsidR="00F63DF0" w:rsidRPr="00A73992" w:rsidRDefault="00F63DF0">
      <w:pPr>
        <w:pStyle w:val="0DraftNormal6"/>
        <w:rPr>
          <w:rFonts w:ascii="Montserrat" w:hAnsi="Montserrat"/>
          <w:color w:val="333399"/>
          <w:sz w:val="24"/>
        </w:rPr>
      </w:pPr>
    </w:p>
    <w:p w14:paraId="019C0CDF"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I was just dangling my feet in the water… Lion was inspired to new creative heights. Rain’s transformation had startled him, while fascinating him at the same time. Learning Dawn’s secret had only encouraged him. With his exquisite curiosity and pranksterish nature, he pursued the unusual art, eventually winning Dawn over to assisting in one of his devious little pranks. With Rain’s help, Dawn was able to teach Lion by the end of the summer, and the three of them celebrated by going out clubbing. It made th</w:t>
      </w:r>
      <w:r w:rsidRPr="00A73992">
        <w:rPr>
          <w:rFonts w:ascii="Montserrat" w:hAnsi="Montserrat"/>
          <w:color w:val="333399"/>
          <w:sz w:val="24"/>
        </w:rPr>
        <w:t xml:space="preserve">em closer, and gave her the insight into his character she needed to understand his feelings for Rain. In turn, she resolved to help him express those feelings to her other childhood friend. </w:t>
      </w:r>
    </w:p>
    <w:p w14:paraId="5AA66D26" w14:textId="77777777" w:rsidR="00F63DF0" w:rsidRPr="00A73992" w:rsidRDefault="00F63DF0">
      <w:pPr>
        <w:pStyle w:val="0DraftNormal6"/>
        <w:rPr>
          <w:rFonts w:ascii="Montserrat" w:hAnsi="Montserrat"/>
          <w:color w:val="333399"/>
          <w:sz w:val="24"/>
        </w:rPr>
      </w:pPr>
    </w:p>
    <w:p w14:paraId="3DB6361B"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Dawn to learn how to do unto others as she could instinctively do unto herself. Which made it easier to teach the trick to othe</w:t>
      </w:r>
      <w:r w:rsidRPr="00A73992">
        <w:rPr>
          <w:rFonts w:ascii="Montserrat" w:hAnsi="Montserrat"/>
          <w:color w:val="333399"/>
          <w:sz w:val="24"/>
        </w:rPr>
        <w:t xml:space="preserve">rs than it had been to teach Rain and Lion. </w:t>
      </w:r>
    </w:p>
    <w:p w14:paraId="12466CF3" w14:textId="77777777" w:rsidR="00F63DF0" w:rsidRPr="00A73992" w:rsidRDefault="00F63DF0">
      <w:pPr>
        <w:pStyle w:val="0DraftNormal6"/>
        <w:rPr>
          <w:rFonts w:ascii="Montserrat" w:hAnsi="Montserrat"/>
          <w:color w:val="333399"/>
          <w:sz w:val="24"/>
        </w:rPr>
      </w:pPr>
    </w:p>
    <w:p w14:paraId="32CE502A"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counselors, coaches, teammates, and strangers. The ability to regenerate gave her a deceptively eternal virginity, a mockery of the virginity of her </w:t>
      </w:r>
      <w:r w:rsidRPr="00A73992">
        <w:rPr>
          <w:rFonts w:ascii="Montserrat" w:hAnsi="Montserrat"/>
          <w:color w:val="333399"/>
          <w:sz w:val="24"/>
        </w:rPr>
        <w:t>own mind. Dawn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Psionics who were mentally unstable did not have very long life expectancies. She dared not allow it to go on, damn the fits and seizures. Her iron will was enough to preserve that resolutio</w:t>
      </w:r>
      <w:r w:rsidRPr="00A73992">
        <w:rPr>
          <w:rFonts w:ascii="Montserrat" w:hAnsi="Montserrat"/>
          <w:color w:val="333399"/>
          <w:sz w:val="24"/>
        </w:rPr>
        <w:t xml:space="preserve">n, but provoked an even stranger twist. Her determination to keep herself under control forced the conflict to its next stage. </w:t>
      </w:r>
    </w:p>
    <w:p w14:paraId="2FE62357" w14:textId="77777777" w:rsidR="00F63DF0" w:rsidRPr="00A73992" w:rsidRDefault="00F63DF0">
      <w:pPr>
        <w:pStyle w:val="0DraftNormal6"/>
        <w:rPr>
          <w:rFonts w:ascii="Montserrat" w:hAnsi="Montserrat"/>
          <w:color w:val="333399"/>
          <w:sz w:val="24"/>
        </w:rPr>
      </w:pPr>
    </w:p>
    <w:p w14:paraId="2AE69068"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 xml:space="preserve">Confronting the problem. 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w:t>
      </w:r>
      <w:r w:rsidRPr="00A73992">
        <w:rPr>
          <w:rFonts w:ascii="Montserrat" w:hAnsi="Montserrat"/>
          <w:color w:val="333399"/>
          <w:sz w:val="24"/>
        </w:rPr>
        <w:t xml:space="preserve">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w:t>
      </w:r>
      <w:r w:rsidRPr="00A73992">
        <w:rPr>
          <w:rFonts w:ascii="Montserrat" w:hAnsi="Montserrat"/>
          <w:color w:val="333399"/>
          <w:sz w:val="24"/>
        </w:rPr>
        <w:t xml:space="preserve">The attempts, by Dawn and her nemesis, to banish each other resulted in the two of them becoming manifestly divided. It was as if she had teleported to two places at once, and so managed to finally escape herself. </w:t>
      </w:r>
    </w:p>
    <w:p w14:paraId="6A3EAA6A" w14:textId="77777777" w:rsidR="00F63DF0" w:rsidRPr="00A73992" w:rsidRDefault="00F63DF0">
      <w:pPr>
        <w:pStyle w:val="0DraftNormal6"/>
        <w:rPr>
          <w:rFonts w:ascii="Montserrat" w:hAnsi="Montserrat"/>
          <w:color w:val="333399"/>
          <w:sz w:val="24"/>
        </w:rPr>
      </w:pPr>
    </w:p>
    <w:p w14:paraId="011C8D09"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Confronted by the problem. Dawn tended to think of herself as “Dawn”. The nickname had completely displaced her given name, and it was impossible not to identify with it more. She owed her existence to her ability to cheat death. Her nemesis, however, still identified with the name “Dusk”. That discarded name still held a lot of power, and such vital ties to her past that it had been an invaluable foothold in their shared psyche. Her existence was even more firmly rooted in the power that both of them still</w:t>
      </w:r>
      <w:r w:rsidRPr="00A73992">
        <w:rPr>
          <w:rFonts w:ascii="Montserrat" w:hAnsi="Montserrat"/>
          <w:color w:val="333399"/>
          <w:sz w:val="24"/>
        </w:rPr>
        <w:t xml:space="preserve"> struggled to understand and tame. That power was her mind, and that mind had been Dusk’s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w:t>
      </w:r>
      <w:r w:rsidRPr="00A73992">
        <w:rPr>
          <w:rFonts w:ascii="Montserrat" w:hAnsi="Montserrat"/>
          <w:color w:val="333399"/>
          <w:sz w:val="24"/>
        </w:rPr>
        <w:t xml:space="preserve"> manifest itself and that she would embody that struggle, as two wounded expressions of her shattered self. </w:t>
      </w:r>
    </w:p>
    <w:p w14:paraId="3F5B54A8" w14:textId="77777777" w:rsidR="00F63DF0" w:rsidRPr="00A73992" w:rsidRDefault="00F63DF0">
      <w:pPr>
        <w:pStyle w:val="0DraftNormal6"/>
        <w:rPr>
          <w:rFonts w:ascii="Montserrat" w:hAnsi="Montserrat"/>
          <w:color w:val="333399"/>
          <w:sz w:val="24"/>
        </w:rPr>
      </w:pPr>
    </w:p>
    <w:p w14:paraId="2DCB8853"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A war was inevitable. 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w:t>
      </w:r>
      <w:r w:rsidRPr="00A73992">
        <w:rPr>
          <w:rFonts w:ascii="Montserrat" w:hAnsi="Montserrat"/>
          <w:color w:val="333399"/>
          <w:sz w:val="24"/>
        </w:rPr>
        <w:t>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w:t>
      </w:r>
      <w:r w:rsidRPr="00A73992">
        <w:rPr>
          <w:rFonts w:ascii="Montserrat" w:hAnsi="Montserrat"/>
          <w:color w:val="333399"/>
          <w:sz w:val="24"/>
        </w:rPr>
        <w:t xml:space="preserve">an think about it during her exile. </w:t>
      </w:r>
    </w:p>
    <w:p w14:paraId="7439AE8B" w14:textId="77777777" w:rsidR="00F63DF0" w:rsidRPr="00A73992" w:rsidRDefault="00F63DF0">
      <w:pPr>
        <w:pStyle w:val="0DraftNormal6"/>
        <w:rPr>
          <w:rFonts w:ascii="Montserrat" w:hAnsi="Montserrat"/>
          <w:color w:val="333399"/>
          <w:sz w:val="24"/>
        </w:rPr>
      </w:pPr>
    </w:p>
    <w:p w14:paraId="63E9F4E4"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You can’t fight yourself and win.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w:t>
      </w:r>
      <w:r w:rsidRPr="00A73992">
        <w:rPr>
          <w:rFonts w:ascii="Montserrat" w:hAnsi="Montserrat"/>
          <w:color w:val="333399"/>
          <w:sz w:val="24"/>
        </w:rPr>
        <w:t xml:space="preserve"> matter of time before Dawn was caught off guard, and killed by a stranger on the street. </w:t>
      </w:r>
    </w:p>
    <w:p w14:paraId="2164CC56" w14:textId="77777777" w:rsidR="00F63DF0" w:rsidRPr="00A73992" w:rsidRDefault="00F63DF0">
      <w:pPr>
        <w:pStyle w:val="0DraftNormal6"/>
        <w:rPr>
          <w:rFonts w:ascii="Montserrat" w:hAnsi="Montserrat"/>
          <w:color w:val="333399"/>
          <w:sz w:val="24"/>
        </w:rPr>
      </w:pPr>
    </w:p>
    <w:p w14:paraId="32FFBC3C"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 xml:space="preserve">You have to think like your enemy. At the time that Dusk and Dawn’s struggle boiled over into the real world, her friends were in the middle of experimenting with the art of sexual polymorphism, and Dawn had been their principle instructor. Dawn had been working with Dragon, and as her self appointed mentor, she went to him with the story of her twinning. She had no idea that Dusk had beaten her to him, and that she was in fact speaking to her other self. Dusk was already scheming to eliminate her nemesis. </w:t>
      </w:r>
      <w:r w:rsidRPr="00A73992">
        <w:rPr>
          <w:rFonts w:ascii="Montserrat" w:hAnsi="Montserrat"/>
          <w:color w:val="333399"/>
          <w:sz w:val="24"/>
        </w:rPr>
        <w:t xml:space="preserve">To kill Dawn, she had to disable her twin’s survival reflex. She figured the best way to do that was to put Dawn into a totally unfamiliar situation, and strike before she could get her equilibrium. Considering that her own existence was at stake, she was willing to sacrifice one of her friends to accomplish it. </w:t>
      </w:r>
    </w:p>
    <w:p w14:paraId="17E51E18" w14:textId="77777777" w:rsidR="00F63DF0" w:rsidRPr="00A73992" w:rsidRDefault="00F63DF0">
      <w:pPr>
        <w:pStyle w:val="0DraftNormal6"/>
        <w:rPr>
          <w:rFonts w:ascii="Montserrat" w:hAnsi="Montserrat"/>
          <w:color w:val="333399"/>
          <w:sz w:val="24"/>
        </w:rPr>
      </w:pPr>
    </w:p>
    <w:p w14:paraId="4BC03F75"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It’s not the same when you’re in it. Dusk guided Dragon’s polymorphic experiments, recognizing that he was closer to figuring out how to change another than he was to changing himself. Dusk did try to encourage him to pick a random target, but Dragon called on his best friend. Fox agreed to be his guinea pig, once he was fully briefed, assuming that he could figure the technique out more easily by striving to reassert his normal pattern. Deciding that the first opportunity was the only opportunity she would</w:t>
      </w:r>
      <w:r w:rsidRPr="00A73992">
        <w:rPr>
          <w:rFonts w:ascii="Montserrat" w:hAnsi="Montserrat"/>
          <w:color w:val="333399"/>
          <w:sz w:val="24"/>
        </w:rPr>
        <w:t xml:space="preserve"> have to catch her enemy totally off guard, Dusk possessed Fox and waited for Dawn to pay Dragon her usual morning visit. She placed herself (in Fox’s body) in a dark closet nearby, and when Dawn and Dragon were face to face, she traded places with her twin and then jumped Dragon again. While Dawn was stuck in a closet, in Fox’s unfamiliar body, and with Fox screaming in confusion in her mind, Dragon-Dusk rushed to the closet, opened it and seized Fox-Dawn by the hair. In a heart beat, he whipped her around</w:t>
      </w:r>
      <w:r w:rsidRPr="00A73992">
        <w:rPr>
          <w:rFonts w:ascii="Montserrat" w:hAnsi="Montserrat"/>
          <w:color w:val="333399"/>
          <w:sz w:val="24"/>
        </w:rPr>
        <w:t xml:space="preserve"> until she was sprawled on her back with her head pulled out over empty space. The sword had done its work before she even managed to protest. </w:t>
      </w:r>
    </w:p>
    <w:p w14:paraId="294F42F2" w14:textId="77777777" w:rsidR="00F63DF0" w:rsidRPr="00A73992" w:rsidRDefault="00F63DF0">
      <w:pPr>
        <w:pStyle w:val="0DraftNormal6"/>
        <w:rPr>
          <w:rFonts w:ascii="Montserrat" w:hAnsi="Montserrat"/>
          <w:color w:val="333399"/>
          <w:sz w:val="24"/>
        </w:rPr>
      </w:pPr>
    </w:p>
    <w:p w14:paraId="60C816C7"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Miracles are just happy accidents. Dawn awoke with the familiar trauma of rebirth, this time with a passenger. Fox was still in her mind. The two conferred, while Dawn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w:t>
      </w:r>
      <w:r w:rsidRPr="00A73992">
        <w:rPr>
          <w:rFonts w:ascii="Montserrat" w:hAnsi="Montserrat"/>
          <w:color w:val="333399"/>
          <w:sz w:val="24"/>
        </w:rPr>
        <w:t>l, as blood loss caused the brain they had inhabited to starve to death. Before they could investigate, Dawn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Dawn told him point blank that she had gone insane, and there were now two of her,</w:t>
      </w:r>
      <w:r w:rsidRPr="00A73992">
        <w:rPr>
          <w:rFonts w:ascii="Montserrat" w:hAnsi="Montserrat"/>
          <w:color w:val="333399"/>
          <w:sz w:val="24"/>
        </w:rPr>
        <w:t xml:space="preserve"> and they were at war. Dragon stopped to listen, and Dawn explained what had happened to Fox, and why, and that Fox was still alive and captive in the mind of her nemesis. </w:t>
      </w:r>
    </w:p>
    <w:p w14:paraId="771EBA77" w14:textId="77777777" w:rsidR="00F63DF0" w:rsidRPr="00A73992" w:rsidRDefault="00F63DF0">
      <w:pPr>
        <w:pStyle w:val="0DraftNormal6"/>
        <w:rPr>
          <w:rFonts w:ascii="Montserrat" w:hAnsi="Montserrat"/>
          <w:color w:val="333399"/>
          <w:sz w:val="24"/>
        </w:rPr>
      </w:pPr>
    </w:p>
    <w:p w14:paraId="70E44FD4"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At least someone was thinking. Dragon reviewed the information he had, and devised a simple defense against possession—mirrored sunglasses—and placed Dawn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Dawn, an</w:t>
      </w:r>
      <w:r w:rsidRPr="00A73992">
        <w:rPr>
          <w:rFonts w:ascii="Montserrat" w:hAnsi="Montserrat"/>
          <w:color w:val="333399"/>
          <w:sz w:val="24"/>
        </w:rPr>
        <w:t xml:space="preserve">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14:paraId="01D767BD" w14:textId="77777777" w:rsidR="00F63DF0" w:rsidRPr="00A73992" w:rsidRDefault="00F63DF0">
      <w:pPr>
        <w:pStyle w:val="0DraftNormal6"/>
        <w:rPr>
          <w:rFonts w:ascii="Montserrat" w:hAnsi="Montserrat"/>
          <w:color w:val="333399"/>
          <w:sz w:val="24"/>
        </w:rPr>
      </w:pPr>
    </w:p>
    <w:p w14:paraId="3FB36A8B" w14:textId="77777777" w:rsidR="00F63DF0" w:rsidRPr="00A73992" w:rsidRDefault="00A73992">
      <w:pPr>
        <w:pStyle w:val="0DraftNormal6"/>
        <w:rPr>
          <w:rFonts w:ascii="Montserrat" w:hAnsi="Montserrat"/>
          <w:color w:val="333399"/>
          <w:sz w:val="24"/>
        </w:rPr>
      </w:pPr>
      <w:r w:rsidRPr="00A73992">
        <w:rPr>
          <w:rFonts w:ascii="Montserrat" w:hAnsi="Montserrat"/>
          <w:color w:val="333399"/>
          <w:sz w:val="24"/>
        </w:rPr>
        <w:t>Other people have a way of teaching you more about yourself. Fox established quickly that some of Dawn’s abilities were innate to her design. Living now in a copy of her own brain, she discovered that it was ridiculously easy to become male. For reasons Dragon insisted on, Fox and Dawn were locked in together. With nothing better to do, Fox’s thoughts had turned to sexual diversion. Dawn had been a bit disturbed at being stroked and caressed by a copy of herself, even knowing that it was Fox in that body. F</w:t>
      </w:r>
      <w:r w:rsidRPr="00A73992">
        <w:rPr>
          <w:rFonts w:ascii="Montserrat" w:hAnsi="Montserrat"/>
          <w:color w:val="333399"/>
          <w:sz w:val="24"/>
        </w:rPr>
        <w:t>ox had joked that perhaps she would be more comfortable with a male version of herself, when the change occurred. That provided a bit of distraction as Dawn related how that reflex had troubled her as a child. Fox’s interest in her did not fade, and Dawn was sorely tempted by him. Just when she thought it would finally happen, she was ripped out of his arms and into her twin’s place. Dusk had bedded down with a stranger when she noticed what Dawn and Fox were up to. Out of sheer spite, she interfered, but a</w:t>
      </w:r>
      <w:r w:rsidRPr="00A73992">
        <w:rPr>
          <w:rFonts w:ascii="Montserrat" w:hAnsi="Montserrat"/>
          <w:color w:val="333399"/>
          <w:sz w:val="24"/>
        </w:rPr>
        <w:t>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Dawn and herself until their conflict was resolved. Neither of them wanted their friends to get hurt, but would not hesitate to use any means possible to ensure their own survival, including using them. She then sw</w:t>
      </w:r>
      <w:r w:rsidRPr="00A73992">
        <w:rPr>
          <w:rFonts w:ascii="Montserrat" w:hAnsi="Montserrat"/>
          <w:color w:val="333399"/>
          <w:sz w:val="24"/>
        </w:rPr>
        <w:t xml:space="preserve">itched places again, leaving Dawn to deal with the aftermath of that announcement. </w:t>
      </w:r>
    </w:p>
    <w:p w14:paraId="610B28C5" w14:textId="77777777" w:rsidR="00F63DF0" w:rsidRPr="00A73992" w:rsidRDefault="00F63DF0">
      <w:pPr>
        <w:pStyle w:val="0DraftNormal6"/>
        <w:rPr>
          <w:rFonts w:ascii="Montserrat" w:hAnsi="Montserrat"/>
          <w:color w:val="333399"/>
          <w:sz w:val="24"/>
        </w:rPr>
      </w:pPr>
    </w:p>
    <w:p w14:paraId="0427E8FC" w14:textId="77777777" w:rsidR="00F63DF0" w:rsidRPr="00A73992" w:rsidRDefault="00A73992">
      <w:pPr>
        <w:pStyle w:val="0DraftNormal6"/>
        <w:rPr>
          <w:rFonts w:ascii="Montserrat" w:hAnsi="Montserrat"/>
          <w:sz w:val="24"/>
        </w:rPr>
      </w:pPr>
      <w:r w:rsidRPr="00A73992">
        <w:rPr>
          <w:rFonts w:ascii="Montserrat" w:hAnsi="Montserrat"/>
          <w:sz w:val="24"/>
        </w:rPr>
        <w:t>Duel. Dawn agreed, for the most part, and removed herself from their company as soon as possible. 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A73992">
        <w:rPr>
          <w:rFonts w:ascii="Montserrat" w:hAnsi="Montserrat"/>
          <w:i/>
          <w:iCs/>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A73992">
        <w:rPr>
          <w:rFonts w:ascii="Montserrat" w:hAnsi="Montserrat"/>
          <w:sz w:val="24"/>
        </w:rPr>
        <w:t xml:space="preserve">Ash suddenly conceived of herself-the first of her kind to do so, since she never supplanted her host, and thus was not able to conceive and reincarnate Av. She adopted the name of Cinder. </w:t>
      </w:r>
    </w:p>
    <w:p w14:paraId="0A21AFBE" w14:textId="77777777" w:rsidR="00F63DF0" w:rsidRPr="00A73992" w:rsidRDefault="00F63DF0">
      <w:pPr>
        <w:pStyle w:val="0DraftNormal6"/>
        <w:rPr>
          <w:rFonts w:ascii="Montserrat" w:hAnsi="Montserrat"/>
          <w:sz w:val="24"/>
        </w:rPr>
      </w:pPr>
    </w:p>
    <w:p w14:paraId="495FB53C" w14:textId="77777777" w:rsidR="00F63DF0" w:rsidRPr="00A73992" w:rsidRDefault="00A73992">
      <w:pPr>
        <w:pStyle w:val="0DraftNormal6"/>
        <w:rPr>
          <w:rFonts w:ascii="Montserrat" w:hAnsi="Montserrat"/>
          <w:sz w:val="24"/>
        </w:rPr>
      </w:pPr>
      <w:r w:rsidRPr="00A73992">
        <w:rPr>
          <w:rFonts w:ascii="Montserrat" w:hAnsi="Montserrat"/>
          <w:sz w:val="24"/>
        </w:rPr>
        <w:t>After the dust settled, and Cinder had been taken aside by Kevin Zhan, Ember took a day to put her self back together. Halfway through cleaning up her room, she lay down for a break and fell asleep. In her dream she confronted herself-</w:t>
      </w:r>
      <w:r w:rsidRPr="00A73992">
        <w:rPr>
          <w:rFonts w:ascii="Montserrat" w:hAnsi="Montserrat"/>
          <w:i/>
          <w:iCs/>
          <w:sz w:val="24"/>
        </w:rPr>
        <w:t>You can not escape what you are</w:t>
      </w:r>
      <w:r w:rsidRPr="00A73992">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A73992">
        <w:rPr>
          <w:rFonts w:ascii="Montserrat" w:hAnsi="Montserrat"/>
          <w:i/>
          <w:iCs/>
          <w:sz w:val="24"/>
        </w:rPr>
        <w:t xml:space="preserve">Don’t look at me. I got what I needed. This is all you. Figure it out for yourself. </w:t>
      </w:r>
      <w:r w:rsidRPr="00A73992">
        <w:rPr>
          <w:rFonts w:ascii="Montserrat" w:hAnsi="Montserrat"/>
          <w:sz w:val="24"/>
        </w:rPr>
        <w:t xml:space="preserve">With that her nemesis left her alone with herself. </w:t>
      </w:r>
      <w:r w:rsidRPr="00A73992">
        <w:rPr>
          <w:rFonts w:ascii="Montserrat" w:hAnsi="Montserrat"/>
          <w:i/>
          <w:iCs/>
          <w:sz w:val="24"/>
        </w:rPr>
        <w:t xml:space="preserve">It would be easy to doubt yourself, </w:t>
      </w:r>
      <w:r w:rsidRPr="00A73992">
        <w:rPr>
          <w:rFonts w:ascii="Montserrat" w:hAnsi="Montserrat"/>
          <w:sz w:val="24"/>
        </w:rPr>
        <w:t xml:space="preserve">she admitted to her self, </w:t>
      </w:r>
      <w:r w:rsidRPr="00A73992">
        <w:rPr>
          <w:rFonts w:ascii="Montserrat" w:hAnsi="Montserrat"/>
          <w:i/>
          <w:iCs/>
          <w:sz w:val="24"/>
        </w:rPr>
        <w:t xml:space="preserve">but you’d still have to live with yourself. I don’t know why this is happening to me. All I can do is hold myself together until I do. </w:t>
      </w:r>
    </w:p>
    <w:p w14:paraId="77B894E3" w14:textId="77777777" w:rsidR="00F63DF0" w:rsidRPr="00A73992" w:rsidRDefault="00F63DF0">
      <w:pPr>
        <w:pStyle w:val="0DraftNormal"/>
        <w:rPr>
          <w:rFonts w:ascii="Montserrat" w:hAnsi="Montserrat"/>
          <w:color w:val="666699"/>
          <w:sz w:val="24"/>
          <w:u w:val="single"/>
        </w:rPr>
      </w:pPr>
    </w:p>
    <w:p w14:paraId="7F34BD59" w14:textId="77777777" w:rsidR="00F63DF0" w:rsidRPr="00A73992" w:rsidRDefault="00A73992">
      <w:pPr>
        <w:pStyle w:val="0DraftNormal"/>
        <w:rPr>
          <w:rFonts w:ascii="Montserrat" w:hAnsi="Montserrat"/>
          <w:color w:val="666699"/>
          <w:sz w:val="24"/>
          <w:u w:val="single"/>
        </w:rPr>
      </w:pPr>
      <w:r w:rsidRPr="00A73992">
        <w:rPr>
          <w:rFonts w:ascii="Montserrat" w:hAnsi="Montserrat"/>
          <w:color w:val="666699"/>
          <w:sz w:val="24"/>
          <w:u w:val="single"/>
        </w:rPr>
        <w:tab/>
      </w:r>
      <w:r w:rsidRPr="00A73992">
        <w:rPr>
          <w:rFonts w:ascii="Montserrat" w:hAnsi="Montserrat"/>
          <w:color w:val="666699"/>
          <w:sz w:val="24"/>
          <w:u w:val="single"/>
        </w:rPr>
        <w:tab/>
      </w:r>
      <w:r w:rsidRPr="00A73992">
        <w:rPr>
          <w:rFonts w:ascii="Montserrat" w:hAnsi="Montserrat"/>
          <w:color w:val="666699"/>
          <w:sz w:val="24"/>
          <w:u w:val="single"/>
        </w:rPr>
        <w:tab/>
      </w:r>
      <w:r w:rsidRPr="00A73992">
        <w:rPr>
          <w:rFonts w:ascii="Montserrat" w:hAnsi="Montserrat"/>
          <w:color w:val="666699"/>
          <w:sz w:val="24"/>
          <w:u w:val="single"/>
        </w:rPr>
        <w:tab/>
      </w:r>
      <w:r w:rsidRPr="00A73992">
        <w:rPr>
          <w:rFonts w:ascii="Montserrat" w:hAnsi="Montserrat"/>
          <w:color w:val="666699"/>
          <w:sz w:val="24"/>
          <w:u w:val="single"/>
        </w:rPr>
        <w:tab/>
      </w:r>
      <w:r w:rsidRPr="00A73992">
        <w:rPr>
          <w:rFonts w:ascii="Montserrat" w:hAnsi="Montserrat"/>
          <w:color w:val="666699"/>
          <w:sz w:val="24"/>
          <w:u w:val="single"/>
        </w:rPr>
        <w:tab/>
      </w:r>
      <w:r w:rsidRPr="00A73992">
        <w:rPr>
          <w:rFonts w:ascii="Montserrat" w:hAnsi="Montserrat"/>
          <w:color w:val="666699"/>
          <w:sz w:val="24"/>
          <w:u w:val="single"/>
        </w:rPr>
        <w:tab/>
      </w:r>
      <w:r w:rsidRPr="00A73992">
        <w:rPr>
          <w:rFonts w:ascii="Montserrat" w:hAnsi="Montserrat"/>
          <w:color w:val="666699"/>
          <w:sz w:val="24"/>
          <w:u w:val="single"/>
        </w:rPr>
        <w:tab/>
      </w:r>
      <w:r w:rsidRPr="00A73992">
        <w:rPr>
          <w:rFonts w:ascii="Montserrat" w:hAnsi="Montserrat"/>
          <w:color w:val="666699"/>
          <w:sz w:val="24"/>
          <w:u w:val="single"/>
        </w:rPr>
        <w:tab/>
      </w:r>
      <w:r w:rsidRPr="00A73992">
        <w:rPr>
          <w:rFonts w:ascii="Montserrat" w:hAnsi="Montserrat"/>
          <w:color w:val="666699"/>
          <w:sz w:val="24"/>
          <w:u w:val="single"/>
        </w:rPr>
        <w:tab/>
      </w:r>
    </w:p>
    <w:p w14:paraId="25510D53" w14:textId="77777777" w:rsidR="00F63DF0" w:rsidRPr="00A73992" w:rsidRDefault="00A73992">
      <w:pPr>
        <w:pStyle w:val="0DraftNormal"/>
        <w:rPr>
          <w:rFonts w:ascii="Montserrat" w:hAnsi="Montserrat"/>
          <w:color w:val="666699"/>
          <w:sz w:val="24"/>
        </w:rPr>
      </w:pPr>
      <w:r w:rsidRPr="00A73992">
        <w:rPr>
          <w:rFonts w:ascii="Montserrat" w:hAnsi="Montserrat"/>
          <w:color w:val="666699"/>
          <w:sz w:val="24"/>
        </w:rPr>
        <w:t>Clips</w:t>
      </w:r>
    </w:p>
    <w:p w14:paraId="3178E4B9" w14:textId="77777777" w:rsidR="00F63DF0" w:rsidRPr="00A73992" w:rsidRDefault="00F63DF0">
      <w:pPr>
        <w:pStyle w:val="0DraftNormal"/>
        <w:rPr>
          <w:rFonts w:ascii="Montserrat" w:hAnsi="Montserrat"/>
          <w:color w:val="666699"/>
          <w:sz w:val="24"/>
        </w:rPr>
      </w:pPr>
    </w:p>
    <w:p w14:paraId="05EB5032" w14:textId="77777777" w:rsidR="00F63DF0" w:rsidRPr="00A73992" w:rsidRDefault="00A73992">
      <w:pPr>
        <w:pStyle w:val="0DraftNormal"/>
        <w:rPr>
          <w:rFonts w:ascii="Montserrat" w:hAnsi="Montserrat"/>
          <w:color w:val="666699"/>
          <w:sz w:val="24"/>
        </w:rPr>
      </w:pPr>
      <w:r w:rsidRPr="00A73992">
        <w:rPr>
          <w:rFonts w:ascii="Montserrat" w:hAnsi="Montserrat"/>
          <w:color w:val="666699"/>
          <w:sz w:val="24"/>
        </w:rPr>
        <w:t xml:space="preserve">Dusk instinctively recognized the opportunity, and found herself in the awkward position of trying to repair the damage her previous campaign of terror inflicted, and employ the intimacy she had already cultivated using Dusk and Dawn's bodies to arouse their passion for each other, and encourage their union. Even this does not protect her from the one great danger of her struggle for dominance over the pair, the legacy of using Dusk and Dawn's alternate forms to act in the world. In past instances when she </w:t>
      </w:r>
      <w:r w:rsidRPr="00A73992">
        <w:rPr>
          <w:rFonts w:ascii="Montserrat" w:hAnsi="Montserrat"/>
          <w:color w:val="666699"/>
          <w:sz w:val="24"/>
        </w:rPr>
        <w:t>took control of only one of them, she became that other's twin, allowing Dusk or Dawn to be noted in two places at the same time. More than once, she came close enough to risk confronting Dusk or Dawn with an unexpected twin. A few times, she had deliberately confronted one of them with him or her self, in an attempt to drive them mad. However, partial control was never enough. Union gave Phoenix-Dusk a chance to gain independence. In the moment Dusk and Dawn merged, Phoenix-Dusk stepped in and peeled off a</w:t>
      </w:r>
      <w:r w:rsidRPr="00A73992">
        <w:rPr>
          <w:rFonts w:ascii="Montserrat" w:hAnsi="Montserrat"/>
          <w:color w:val="666699"/>
          <w:sz w:val="24"/>
        </w:rPr>
        <w:t xml:space="preserve"> true twin of the united couple, trapping them in their merged state as she slipped free in a body of her own. Dusk and Dawn had merged successfully into Phoenix, but could not split and resume their normal lives. Phoenix was forced to disguise herself and pursue her nemesis, with growing suspicions of what had truly happened. </w:t>
      </w:r>
    </w:p>
    <w:p w14:paraId="2F70507A" w14:textId="77777777" w:rsidR="00F63DF0" w:rsidRPr="00A73992" w:rsidRDefault="00F63DF0">
      <w:pPr>
        <w:pStyle w:val="0DraftNormal"/>
        <w:rPr>
          <w:rFonts w:ascii="Montserrat" w:hAnsi="Montserrat"/>
          <w:color w:val="666699"/>
          <w:sz w:val="24"/>
        </w:rPr>
      </w:pPr>
    </w:p>
    <w:p w14:paraId="02CC28A6" w14:textId="77777777" w:rsidR="00F63DF0" w:rsidRPr="00A73992" w:rsidRDefault="00A73992">
      <w:pPr>
        <w:pStyle w:val="0DraftNormal"/>
        <w:rPr>
          <w:rFonts w:ascii="Montserrat" w:hAnsi="Montserrat"/>
          <w:color w:val="666699"/>
          <w:sz w:val="24"/>
        </w:rPr>
      </w:pPr>
      <w:r w:rsidRPr="00A73992">
        <w:rPr>
          <w:rFonts w:ascii="Montserrat" w:hAnsi="Montserrat"/>
          <w:color w:val="666699"/>
          <w:sz w:val="24"/>
        </w:rPr>
        <w:t>Dancer in the Dance</w:t>
      </w:r>
    </w:p>
    <w:p w14:paraId="6D4010FD" w14:textId="77777777" w:rsidR="00F63DF0" w:rsidRPr="00A73992" w:rsidRDefault="00A73992">
      <w:pPr>
        <w:pStyle w:val="0DraftNormal"/>
        <w:tabs>
          <w:tab w:val="left" w:pos="1080"/>
        </w:tabs>
        <w:ind w:left="360" w:hanging="360"/>
        <w:rPr>
          <w:rFonts w:ascii="Montserrat" w:hAnsi="Montserrat"/>
          <w:color w:val="666699"/>
          <w:sz w:val="24"/>
        </w:rPr>
      </w:pPr>
      <w:r w:rsidRPr="00A73992">
        <w:rPr>
          <w:rFonts w:ascii="Montserrat" w:hAnsi="Montserrat"/>
          <w:color w:val="666699"/>
          <w:sz w:val="24"/>
        </w:rPr>
        <w:t>Outline Blocking</w:t>
      </w:r>
    </w:p>
    <w:p w14:paraId="4DD8ABF4" w14:textId="77777777" w:rsidR="00F63DF0" w:rsidRPr="00A73992" w:rsidRDefault="00F63DF0">
      <w:pPr>
        <w:pStyle w:val="0DraftNormal"/>
        <w:tabs>
          <w:tab w:val="left" w:pos="1080"/>
          <w:tab w:val="left" w:pos="1800"/>
        </w:tabs>
        <w:rPr>
          <w:rFonts w:ascii="Montserrat" w:hAnsi="Montserrat"/>
          <w:color w:val="666699"/>
          <w:sz w:val="24"/>
        </w:rPr>
      </w:pPr>
    </w:p>
    <w:p w14:paraId="0C498BBB"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01</w:t>
      </w:r>
    </w:p>
    <w:p w14:paraId="7C824179"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2C16B62B"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As she matured, her resemblance to her mother became overwhelmingly obvious. </w:t>
      </w:r>
    </w:p>
    <w:p w14:paraId="7E576928"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7A6A260E"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Her mother was an orphan found in the wilderness and raised at a sanctuary of the goddess as an avatar of the phoenix. </w:t>
      </w:r>
    </w:p>
    <w:p w14:paraId="5542D11C"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Few people who heard the tale of a phoenix who took human form connected it with her, and those who did, for the most part, regarded it as pure propaganda better suited to the age of gods. </w:t>
      </w:r>
    </w:p>
    <w:p w14:paraId="7F5CF9E8"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2CEC3836"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She was an exotic fusion of male and female, united and divided by a terrifying childhood trauma. </w:t>
      </w:r>
    </w:p>
    <w:p w14:paraId="7D353E10"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Throughout her initiation, she was haunted by the memory of that childhood trauma and the nightmares it roused within her. </w:t>
      </w:r>
    </w:p>
    <w:p w14:paraId="7E9AF2D4"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As disturbing as that was, she was also prey to fits that got worse each year until they began to cause blackouts. </w:t>
      </w:r>
    </w:p>
    <w:p w14:paraId="1962BB82"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7BC033E1"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02</w:t>
      </w:r>
    </w:p>
    <w:p w14:paraId="17932DC9"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045032FE"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As the daughter of Phoenix Eve, and the only recognized survivor of the Arden Massacre, Phoenix Dawn was the heir to the imperial throne. </w:t>
      </w:r>
    </w:p>
    <w:p w14:paraId="13C0EBE1"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To protect her from further attacks, Dawn was sent to her father’s mentor for initiation, accompanied by her mother. </w:t>
      </w:r>
    </w:p>
    <w:p w14:paraId="6B25D3A7"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Her initiation became more of a rehabilitation for a brother and sister fused into one being, as later examination revealed her transformation and possession of Dusk’s psyche. </w:t>
      </w:r>
    </w:p>
    <w:p w14:paraId="2535A15C"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The truth was not disclosed, but over the course of her initiation her mentor and her mother encouraged her attempts to sustain the identities of Dusk and Dawn, while her mentor sought a way to split the boy and girl apart. </w:t>
      </w:r>
    </w:p>
    <w:p w14:paraId="157C0B49"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52C9A039"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14:paraId="1C148719"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5A8F7C22"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03</w:t>
      </w:r>
    </w:p>
    <w:p w14:paraId="4D9A0B14"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29A7D93B"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As a mere consort, Eve had no claims to the imperial throne. </w:t>
      </w:r>
    </w:p>
    <w:p w14:paraId="2745738B"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2E6E5D6F"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What did count was that Eve fought valiantly in the war and was loved by Ash, becoming the consort of the first emperor of the north.</w:t>
      </w:r>
    </w:p>
    <w:p w14:paraId="5B033F2B"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269B3847"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The memory of herself as a boy and a girl resided in the abyss, where the soul of the slain god had been exiled by the phoenix, grounded in the inspirations of the phoenix as male and female. </w:t>
      </w:r>
    </w:p>
    <w:p w14:paraId="2BCAC599"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Only through an effort of will, could Dusk and Dawn assert themselves in the flesh. Any lapse and they automatically merged into one androgynous being who could only call herself Phoenix. </w:t>
      </w:r>
    </w:p>
    <w:p w14:paraId="1D0B5534"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56D05E77"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04</w:t>
      </w:r>
    </w:p>
    <w:p w14:paraId="12C4EC60"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27ACDCFE"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As the daughter of an avatar destined to be a paladin in her own right, however, Dawn was at least a noble. </w:t>
      </w:r>
    </w:p>
    <w:p w14:paraId="2DA6C601"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7206E402"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Eve received noble patronage from the phoenix house, who recognized her as an embodiment of the phoenix legacy after hearing an exclusive account of her first appearance. </w:t>
      </w:r>
    </w:p>
    <w:p w14:paraId="0D662427"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2285B6B9"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At first she did not know that she was being possessed by a darker shadow of herself, tainted by her childhood trauma. </w:t>
      </w:r>
    </w:p>
    <w:p w14:paraId="7EBFA6C7"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14:paraId="196E1CC0"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3051C05A"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05</w:t>
      </w:r>
    </w:p>
    <w:p w14:paraId="4B4D04ED"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64C2D5D5"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During her final year of initiation, Phoenix was stripped of her imperial title, and displaced by the recognized reincarnation of the emperor. </w:t>
      </w:r>
    </w:p>
    <w:p w14:paraId="21922F23"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002714A1"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06</w:t>
      </w:r>
    </w:p>
    <w:p w14:paraId="764F1FD4"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548502D3"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To her surprise, however, she found herself courted, as her mother had been courted, by the heir and his dragon twin. </w:t>
      </w:r>
    </w:p>
    <w:p w14:paraId="0DCA35CB"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217E57C2"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07</w:t>
      </w:r>
    </w:p>
    <w:p w14:paraId="06F96AFF"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298A70FC"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Even more surprising, she had something in common with the dragon twins. </w:t>
      </w:r>
    </w:p>
    <w:p w14:paraId="3F1D3DCD"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5FD8BB89"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In many ways, the dragon and phoenix legacies were similar, granting the members of the dragon and phoenix houses the gifts of regeneration and rejuvenation, and immortality through parthenogenic reincarnation. </w:t>
      </w:r>
    </w:p>
    <w:p w14:paraId="189F5D59"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w:t>
      </w:r>
    </w:p>
    <w:p w14:paraId="34CCEC5C"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t>
      </w:r>
    </w:p>
    <w:p w14:paraId="349454C6"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3984F11E"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08</w:t>
      </w:r>
    </w:p>
    <w:p w14:paraId="3C22E6C9"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21FC9386"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The pact of rebirth that bound them required them to embrace both sexes. </w:t>
      </w:r>
    </w:p>
    <w:p w14:paraId="71B441BC"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2B4AC322"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w:t>
      </w:r>
      <w:r w:rsidRPr="00A73992">
        <w:rPr>
          <w:rFonts w:ascii="Montserrat" w:hAnsi="Montserrat"/>
          <w:color w:val="666699"/>
          <w:sz w:val="24"/>
        </w:rPr>
        <w:t>or the mind in the present, and the phoenix had evolved the mechanism of rebirth to meet that need, and dragons had devised a way to immitate it.</w:t>
      </w:r>
    </w:p>
    <w:p w14:paraId="6E2CB050"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4374D969"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09</w:t>
      </w:r>
    </w:p>
    <w:p w14:paraId="74C55DCB"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52AC2DFB"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There was no reason to hide her secret from them. </w:t>
      </w:r>
    </w:p>
    <w:p w14:paraId="326CCC21"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12DFCE94"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10</w:t>
      </w:r>
    </w:p>
    <w:p w14:paraId="2F04CD46"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6643B12C"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Unfortunately, they were intensely cursious about her median sex.</w:t>
      </w:r>
    </w:p>
    <w:p w14:paraId="4DF0CE68"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2A2B5B6D"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11</w:t>
      </w:r>
    </w:p>
    <w:p w14:paraId="5C5F30CC"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4ADFF7E5"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They pestered her endlessly to find out how she had become what she was.</w:t>
      </w:r>
    </w:p>
    <w:p w14:paraId="0D35FAB7"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6ADFEEE2"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12</w:t>
      </w:r>
    </w:p>
    <w:p w14:paraId="2BDC3AFB"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3ACF71CC"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Answering their questions forced her to confront her childhood trauma and the nightmares that haunted her. </w:t>
      </w:r>
    </w:p>
    <w:p w14:paraId="434D64F1"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0B26567C"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13</w:t>
      </w:r>
    </w:p>
    <w:p w14:paraId="58D079DC"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50DFCA35"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The legacy of that tragic night finally revealed itself. </w:t>
      </w:r>
    </w:p>
    <w:p w14:paraId="345D3290"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766999F2"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14</w:t>
      </w:r>
    </w:p>
    <w:p w14:paraId="4C43DEBC"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62C4BC05"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They informed her of what she became during her blackouts and hypothesized that some repressed part of her psyche was taking control of her, suggesting it would continue until she confronted her past and laid the demons of her childhood to rest. </w:t>
      </w:r>
    </w:p>
    <w:p w14:paraId="306DF0F9"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04C23C2E"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15</w:t>
      </w:r>
    </w:p>
    <w:p w14:paraId="2A8B5B46"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3F394680"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This led in turn to an investigation of the scene of her childhood ordeal in an effort to help her overcome the trauma and perhaps free the boy and girl within her. </w:t>
      </w:r>
    </w:p>
    <w:p w14:paraId="13526D93"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5C426868"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16</w:t>
      </w:r>
    </w:p>
    <w:p w14:paraId="7AAC4CF9"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3F11DB93"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They stumbled into a trap, not so much for them, but for her mother, with her as the bait and the prize of the plot. </w:t>
      </w:r>
    </w:p>
    <w:p w14:paraId="2B217EA1"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3F03B35D"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17</w:t>
      </w:r>
    </w:p>
    <w:p w14:paraId="0C04DE90"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31DB03BE"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Her mother came, despite the promise of death, and managed to free the dragon twins before she was captured. </w:t>
      </w:r>
    </w:p>
    <w:p w14:paraId="3A2B6A2A"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2E949471"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18</w:t>
      </w:r>
    </w:p>
    <w:p w14:paraId="150F7BF5"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0E1335BB"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Mother and daughter were imprisoned together to await their fate, at which time the mother explained the purpose of the plot. </w:t>
      </w:r>
    </w:p>
    <w:p w14:paraId="1201049A"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4C1A4E3A"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The origins of this plot could be traced back to the enslavement of the phoenix by a god of death and destruction fighting in the purge that ended the age of gods, whom she destroyed struggling to escape his control. Hundreds of generations later, the demon was called upon by the heirs of his legacy. The demon was called from the threshold of his death, a pinhole rift in space and time created by the utter annihilation of the god by the phoenix. </w:t>
      </w:r>
    </w:p>
    <w:p w14:paraId="2837EF72"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Eve’s appearance as a child, which coincided with the initial attempt to rouse the demon, accompanied by the rumors of her origin, marked her as the necessary sacrifice to summon the demon-god. </w:t>
      </w:r>
    </w:p>
    <w:p w14:paraId="04E9C33B"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The cabal waited for her to reach maturity before seizing her and performing the ritual. </w:t>
      </w:r>
    </w:p>
    <w:p w14:paraId="16F3679B"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To their dismay, the demon-god proved immune to their control.</w:t>
      </w:r>
    </w:p>
    <w:p w14:paraId="12DA6F7E"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w:t>
      </w:r>
    </w:p>
    <w:p w14:paraId="60F3E181"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w:t>
      </w:r>
    </w:p>
    <w:p w14:paraId="071EFC91"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One of their most talented members was commissioned to get close to her by becoming one of her mentors, providing the stimulus needed to provoke her fall. </w:t>
      </w:r>
    </w:p>
    <w:p w14:paraId="4ACBECF7"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The final chapter in the plot began when Dawn turned seventeen and struggled constantly for possession of her self. Her efforts to resolve the conflict were far to late, but proved ironic in luring her back to the scene of her dark initiation. She fell into their hands, bring with her additional, irresistible bait for their trap. </w:t>
      </w:r>
    </w:p>
    <w:p w14:paraId="0C4E929B"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3D5AF3BD"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19</w:t>
      </w:r>
    </w:p>
    <w:p w14:paraId="654572AC"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344D2898"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To her surprise, her mother asserted that their only chance of foiling the plot was by not resisting. </w:t>
      </w:r>
    </w:p>
    <w:p w14:paraId="0F1B2F94"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20FD0ADF"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The only flaw in their scheme was their ignorance of the paradox by which Phoenix was eclipsed, and thus able to moderate the impact of this perversion. </w:t>
      </w:r>
    </w:p>
    <w:p w14:paraId="2696D924"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If not for their possession of the dragon twins, they might well have assumed Phoenix could have sacrificed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w:t>
      </w:r>
      <w:r w:rsidRPr="00A73992">
        <w:rPr>
          <w:rFonts w:ascii="Montserrat" w:hAnsi="Montserrat"/>
          <w:color w:val="666699"/>
          <w:sz w:val="24"/>
        </w:rPr>
        <w:t xml:space="preserve">otted themselves to death. </w:t>
      </w:r>
    </w:p>
    <w:p w14:paraId="0415028A"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350F0E0C"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20</w:t>
      </w:r>
    </w:p>
    <w:p w14:paraId="1D9AB8C1"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53AE8826"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Despite her mother’s obvious uncertainty, Phoenix obeyed her instructions, allowing the demon within her to take possession of her body, thrusting her into the depths of her own mind. </w:t>
      </w:r>
    </w:p>
    <w:p w14:paraId="69A9F0F2"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378D5745"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21</w:t>
      </w:r>
    </w:p>
    <w:p w14:paraId="4459C65C"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431B9E86"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As had happened with increasing frequency over the last year, she found herself trapped in a dream world of shifting madness split into Dusk and Dawn. </w:t>
      </w:r>
    </w:p>
    <w:p w14:paraId="159D5220"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4F644820"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22</w:t>
      </w:r>
    </w:p>
    <w:p w14:paraId="552FDDCC"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285CC3B6"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The couple had no way of knowing their mother’s fate, exiled alone together. </w:t>
      </w:r>
    </w:p>
    <w:p w14:paraId="09CCE67A"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14B28321"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23</w:t>
      </w:r>
    </w:p>
    <w:p w14:paraId="1F5D544B"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5A7789C7"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After what seemed like eternity, the two resolved to take command of their body as they had in the past, by embracing each other. </w:t>
      </w:r>
    </w:p>
    <w:p w14:paraId="36ED6A8A"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4D1D0267"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w:t>
      </w:r>
      <w:r w:rsidRPr="00A73992">
        <w:rPr>
          <w:rFonts w:ascii="Montserrat" w:hAnsi="Montserrat"/>
          <w:color w:val="666699"/>
          <w:sz w:val="24"/>
        </w:rPr>
        <w:t xml:space="preserve">nd Phoenix found herself thrust back out into the world. In the process of merging, the embers were displaced into the shadow of Dusk and Dawn. </w:t>
      </w:r>
    </w:p>
    <w:p w14:paraId="6CF21430"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1DFD6F6C"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24</w:t>
      </w:r>
    </w:p>
    <w:p w14:paraId="1EA850FD"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3A37A9B7"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Upon awakening, Phoenix found herself in an impossible situation. </w:t>
      </w:r>
    </w:p>
    <w:p w14:paraId="0476A6FA"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56F081F6"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Unknown to her, she emerged twenty years earlier, flanked on one side by her demonic twin and on the other by her athenic twin, as the Phoenix of that era resurrected from the sacrifice to free the god of death and destruction from the abyss where the phoenix had banished his soul. </w:t>
      </w:r>
    </w:p>
    <w:p w14:paraId="63B69C99"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The three Phoenixes emerged in the wake of the great rift, separated from one another by the chaos of the eve of paradox. </w:t>
      </w:r>
    </w:p>
    <w:p w14:paraId="6FA27870"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46F35F3E"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25</w:t>
      </w:r>
    </w:p>
    <w:p w14:paraId="01999F6D"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7D85BA29"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Unprepared for the chaos of battle and catastrophe that awaited her, she was captured and confronted by her lover, and the disturbing realization that things were not quite as they appeared. </w:t>
      </w:r>
    </w:p>
    <w:p w14:paraId="0E43C57D"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58FBFE89"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w:t>
      </w:r>
    </w:p>
    <w:p w14:paraId="5660BB77"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Dawn was mistaken for Eve by the prince, and failed to realize it due to his resemblance to her betrothed and her long association with the name of Phoenix by which Eve was officially addressed as the paladin. </w:t>
      </w:r>
    </w:p>
    <w:p w14:paraId="58049B12"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43BDEF62"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26</w:t>
      </w:r>
    </w:p>
    <w:p w14:paraId="68956761"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46ABD9D7"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The pieces fell together, as she struggled to orient herself, and she realized she had been displaced from her own time, or even worse, from her own reality. </w:t>
      </w:r>
    </w:p>
    <w:p w14:paraId="49D0F2A2"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6FF90F69"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Chapter</w:t>
      </w:r>
      <w:r w:rsidRPr="00A73992">
        <w:rPr>
          <w:rFonts w:ascii="Montserrat" w:hAnsi="Montserrat"/>
          <w:color w:val="666699"/>
          <w:sz w:val="24"/>
        </w:rPr>
        <w:tab/>
        <w:t>27</w:t>
      </w:r>
    </w:p>
    <w:p w14:paraId="40D111D3"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2FA5AE09" w14:textId="77777777" w:rsidR="00F63DF0" w:rsidRPr="00A73992" w:rsidRDefault="00A73992">
      <w:pPr>
        <w:pStyle w:val="0DraftNormal"/>
        <w:tabs>
          <w:tab w:val="left" w:pos="1080"/>
          <w:tab w:val="left" w:pos="1800"/>
          <w:tab w:val="right" w:pos="1980"/>
        </w:tabs>
        <w:rPr>
          <w:rFonts w:ascii="Montserrat" w:hAnsi="Montserrat"/>
          <w:color w:val="666699"/>
          <w:sz w:val="24"/>
        </w:rPr>
      </w:pPr>
      <w:r w:rsidRPr="00A73992">
        <w:rPr>
          <w:rFonts w:ascii="Montserrat" w:hAnsi="Montserrat"/>
          <w:color w:val="666699"/>
          <w:sz w:val="24"/>
        </w:rPr>
        <w:t xml:space="preserve">For all she knew, she had become trapped in her mother’s memory. </w:t>
      </w:r>
    </w:p>
    <w:p w14:paraId="021255B5" w14:textId="77777777" w:rsidR="00F63DF0" w:rsidRPr="00A73992" w:rsidRDefault="00F63DF0">
      <w:pPr>
        <w:pStyle w:val="0DraftNormal"/>
        <w:tabs>
          <w:tab w:val="left" w:pos="1080"/>
          <w:tab w:val="left" w:pos="1800"/>
          <w:tab w:val="right" w:pos="1980"/>
        </w:tabs>
        <w:rPr>
          <w:rFonts w:ascii="Montserrat" w:hAnsi="Montserrat"/>
          <w:color w:val="666699"/>
          <w:sz w:val="24"/>
        </w:rPr>
      </w:pPr>
    </w:p>
    <w:p w14:paraId="146EAA58"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br w:type="page"/>
        <w:t>Culls</w:t>
      </w:r>
    </w:p>
    <w:p w14:paraId="74899E2D" w14:textId="77777777" w:rsidR="00F63DF0" w:rsidRPr="00A73992" w:rsidRDefault="00F63DF0">
      <w:pPr>
        <w:pStyle w:val="0DraftNormal"/>
        <w:rPr>
          <w:rStyle w:val="AesDPNormal"/>
          <w:rFonts w:ascii="Montserrat" w:hAnsi="Montserrat"/>
          <w:caps w:val="0"/>
          <w:sz w:val="24"/>
        </w:rPr>
      </w:pPr>
    </w:p>
    <w:p w14:paraId="5E861BA2" w14:textId="77777777" w:rsidR="00F63DF0" w:rsidRPr="00A73992" w:rsidRDefault="00A73992">
      <w:pPr>
        <w:pStyle w:val="0DraftNormal"/>
        <w:rPr>
          <w:rFonts w:ascii="Montserrat" w:hAnsi="Montserrat"/>
          <w:sz w:val="24"/>
        </w:rPr>
      </w:pPr>
      <w:r w:rsidRPr="00A73992">
        <w:rPr>
          <w:rFonts w:ascii="Montserrat" w:hAnsi="Montserrat"/>
          <w:sz w:val="24"/>
        </w:rPr>
        <w:t xml:space="preserve">Alexander—Dawn‘s Father, An Awakened Perspective </w:t>
      </w:r>
    </w:p>
    <w:p w14:paraId="59DEF648" w14:textId="77777777" w:rsidR="00F63DF0" w:rsidRPr="00A73992" w:rsidRDefault="00A73992">
      <w:pPr>
        <w:pStyle w:val="0DraftNormal"/>
        <w:rPr>
          <w:rFonts w:ascii="Montserrat" w:hAnsi="Montserrat"/>
          <w:sz w:val="24"/>
        </w:rPr>
      </w:pPr>
      <w:r w:rsidRPr="00A73992">
        <w:rPr>
          <w:rFonts w:ascii="Montserrat" w:hAnsi="Montserrat"/>
          <w:sz w:val="24"/>
        </w:rPr>
        <w:sym w:font="Marlett" w:char="F061"/>
      </w:r>
      <w:r w:rsidRPr="00A73992">
        <w:rPr>
          <w:rFonts w:ascii="Montserrat" w:hAnsi="Montserrat"/>
          <w:sz w:val="24"/>
        </w:rPr>
        <w:tab/>
        <w:t>Alexander was a member of the Aegis Embassy to the Oasis Empire, serving on rotation both in the Aegis proper on Majestic, and in residence in Oasis. Diplomatic relations between the Aegis and Oasis had started in the shadow of a war that had erupted in the Oasis System. A war that still simmered. The Regent had confronted her people with startling evidence of a silent invasion by a vast alien empire—even disclosing the true origin of the bi-sexual “humans” and the awakening of dragons—and the Aegis had re</w:t>
      </w:r>
      <w:r w:rsidRPr="00A73992">
        <w:rPr>
          <w:rFonts w:ascii="Montserrat" w:hAnsi="Montserrat"/>
          <w:sz w:val="24"/>
        </w:rPr>
        <w:t>sponded by sending a formal embassy to Oasis seeking to establish relations between the “human empire” and the avon empire. This action came too late to calm the people who were in an uproar over the disclosure. In fact, the disclosure had come too late, for a significant portion of the people had wholly embraced the changes the invaders had imposed on them, and Empress Anna’s attempt to stall the principle mechanism of their conversion of the avon race—the Blooding—had been the spark in the powder-keg. the</w:t>
      </w:r>
      <w:r w:rsidRPr="00A73992">
        <w:rPr>
          <w:rFonts w:ascii="Montserrat" w:hAnsi="Montserrat"/>
          <w:sz w:val="24"/>
        </w:rPr>
        <w:t xml:space="preserve"> fighting had ended with her sudden death a few years later, but the intrigues still pumped through the blood of the people like adrenaline. Alexander had picked up the reins from his wife and kept the embassy alive during the Regency. Less than half a year was left to the Regency, and depending on what Empress Cinder did, once she was in power, would determine if the fighting would resume. If it did, it might be the first time in a million years that the Aegis would be forced to consider a military resolut</w:t>
      </w:r>
      <w:r w:rsidRPr="00A73992">
        <w:rPr>
          <w:rFonts w:ascii="Montserrat" w:hAnsi="Montserrat"/>
          <w:sz w:val="24"/>
        </w:rPr>
        <w:t xml:space="preserve">ion to the annexation of a race. </w:t>
      </w:r>
    </w:p>
    <w:p w14:paraId="599B1F97" w14:textId="77777777" w:rsidR="00F63DF0" w:rsidRPr="00A73992" w:rsidRDefault="00F63DF0">
      <w:pPr>
        <w:pStyle w:val="0DraftNormal"/>
        <w:rPr>
          <w:rFonts w:ascii="Montserrat" w:hAnsi="Montserrat"/>
          <w:sz w:val="24"/>
        </w:rPr>
      </w:pPr>
    </w:p>
    <w:p w14:paraId="2F17D23A" w14:textId="77777777" w:rsidR="00F63DF0" w:rsidRPr="00A73992" w:rsidRDefault="00A73992">
      <w:pPr>
        <w:pStyle w:val="0DraftNormal"/>
        <w:rPr>
          <w:rFonts w:ascii="Montserrat" w:hAnsi="Montserrat"/>
          <w:sz w:val="24"/>
        </w:rPr>
      </w:pPr>
      <w:r w:rsidRPr="00A73992">
        <w:rPr>
          <w:rStyle w:val="AesDPNormal"/>
          <w:rFonts w:ascii="Montserrat" w:hAnsi="Montserrat"/>
          <w:caps w:val="0"/>
          <w:sz w:val="24"/>
        </w:rPr>
        <w:t>Culls</w:t>
      </w:r>
    </w:p>
    <w:p w14:paraId="3FE8C3E7" w14:textId="77777777" w:rsidR="00F63DF0" w:rsidRPr="00A73992" w:rsidRDefault="00A73992">
      <w:pPr>
        <w:pStyle w:val="0DraftNormal"/>
        <w:rPr>
          <w:rFonts w:ascii="Montserrat" w:hAnsi="Montserrat"/>
          <w:sz w:val="24"/>
        </w:rPr>
      </w:pPr>
      <w:r w:rsidRPr="00A73992">
        <w:rPr>
          <w:rFonts w:ascii="Montserrat" w:hAnsi="Montserrat"/>
          <w:sz w:val="24"/>
        </w:rPr>
        <w:br w:type="page"/>
        <w:t xml:space="preserve">Part I </w:t>
      </w:r>
      <w:r w:rsidRPr="00A73992">
        <w:rPr>
          <w:rFonts w:ascii="Montserrat" w:hAnsi="Montserrat"/>
          <w:sz w:val="24"/>
        </w:rPr>
        <w:tab/>
        <w:t>Heritage</w:t>
      </w:r>
    </w:p>
    <w:p w14:paraId="5FB03DAC" w14:textId="77777777" w:rsidR="00F63DF0" w:rsidRPr="00A73992" w:rsidRDefault="00F63DF0">
      <w:pPr>
        <w:pStyle w:val="0DraftNormal"/>
        <w:rPr>
          <w:rFonts w:ascii="Montserrat" w:hAnsi="Montserrat"/>
          <w:sz w:val="24"/>
        </w:rPr>
      </w:pPr>
    </w:p>
    <w:p w14:paraId="073AD7A3" w14:textId="77777777" w:rsidR="00F63DF0" w:rsidRPr="00A73992" w:rsidRDefault="00A73992">
      <w:pPr>
        <w:pStyle w:val="0DraftNormal"/>
        <w:rPr>
          <w:rFonts w:ascii="Montserrat" w:hAnsi="Montserrat"/>
          <w:sz w:val="24"/>
        </w:rPr>
      </w:pPr>
      <w:r w:rsidRPr="00A73992">
        <w:rPr>
          <w:rFonts w:ascii="Montserrat" w:hAnsi="Montserrat"/>
          <w:sz w:val="24"/>
          <w:u w:val="single"/>
        </w:rPr>
        <w:t>Dusk?</w:t>
      </w:r>
      <w:r w:rsidRPr="00A73992">
        <w:rPr>
          <w:rFonts w:ascii="Montserrat" w:hAnsi="Montserrat"/>
          <w:sz w:val="24"/>
        </w:rPr>
        <w:t xml:space="preserve"> Coal—A Dragon Perspective</w:t>
      </w:r>
    </w:p>
    <w:p w14:paraId="776F4E1F" w14:textId="77777777" w:rsidR="00F63DF0" w:rsidRPr="00A73992" w:rsidRDefault="00A73992">
      <w:pPr>
        <w:pStyle w:val="0DraftNormal"/>
        <w:rPr>
          <w:rFonts w:ascii="Montserrat" w:hAnsi="Montserrat"/>
          <w:sz w:val="24"/>
        </w:rPr>
      </w:pPr>
      <w:r w:rsidRPr="00A73992">
        <w:rPr>
          <w:rFonts w:ascii="Montserrat" w:hAnsi="Montserrat"/>
          <w:sz w:val="24"/>
        </w:rPr>
        <w:sym w:font="Marlett" w:char="F061"/>
      </w:r>
      <w:r w:rsidRPr="00A73992">
        <w:rPr>
          <w:rFonts w:ascii="Montserrat" w:hAnsi="Montserrat"/>
          <w:sz w:val="24"/>
        </w:rPr>
        <w:tab/>
      </w:r>
      <w:r w:rsidRPr="00A73992">
        <w:rPr>
          <w:rFonts w:ascii="Montserrat" w:hAnsi="Montserrat"/>
          <w:sz w:val="24"/>
        </w:rPr>
        <w:t>Unknown to Cinder, the imperial regent had another daughter, Coal’s dragon twin. Dragon Coal had also been sent off into fosterage to await the day of Coal and Cinder’s majority. At the age of seven, Ember had separated Coal and her twin from each other to present Phoenix Coal to her betrothed. While the phoenix half joined Cinder, the dragon half was inducted into a house of assassins. Like all avon twins, Phoenix Coal and Dragon Coal had to be separated—for exactly the same reasons Scarlet and Dawn had be</w:t>
      </w:r>
      <w:r w:rsidRPr="00A73992">
        <w:rPr>
          <w:rFonts w:ascii="Montserrat" w:hAnsi="Montserrat"/>
          <w:sz w:val="24"/>
        </w:rPr>
        <w:t>en separated. Human or avon, psionic twins simply had to be kept isolated if they were to have any hope of developing independent minds. Like her twin, Dragon Coal had been hit hard by heat, and became entangled with several young couples in the assassins. The consequences of that would come out when Dragon Coal switched places with Phoenix Coal. The reverse was not true, however. Cinder and Coal both threatened to have early commencement, and mentors had been provided to prevent them from turning to others</w:t>
      </w:r>
      <w:r w:rsidRPr="00A73992">
        <w:rPr>
          <w:rFonts w:ascii="Montserrat" w:hAnsi="Montserrat"/>
          <w:sz w:val="24"/>
        </w:rPr>
        <w:t>—or each other—for release from the symptoms, but only until their return to Oasis. When Cinder was delayed Phoenix Coal returned and met Dragon Coal for the first time in nine years. The six months they spent together were intense and intimate, with the couple striving for unity. By the time Cinder was free to come home, Dragon Coal had become accustomed to the male form. Unfortunately, Cinder did not know that Coal was an awakened avon, and on their mother’s orders, they were not to reveal that fact to he</w:t>
      </w:r>
      <w:r w:rsidRPr="00A73992">
        <w:rPr>
          <w:rFonts w:ascii="Montserrat" w:hAnsi="Montserrat"/>
          <w:sz w:val="24"/>
        </w:rPr>
        <w:t xml:space="preserve">r. Dragon Coal had been forced to let Phoenix Coal go once the young empress returned. As soon she had appeared, he had to retreat back to his apprenticeship in the assassins. </w:t>
      </w:r>
    </w:p>
    <w:p w14:paraId="0414E72A" w14:textId="77777777" w:rsidR="00F63DF0" w:rsidRPr="00A73992" w:rsidRDefault="00F63DF0">
      <w:pPr>
        <w:pStyle w:val="0DraftNormal"/>
        <w:rPr>
          <w:rFonts w:ascii="Montserrat" w:hAnsi="Montserrat"/>
          <w:sz w:val="24"/>
        </w:rPr>
      </w:pPr>
    </w:p>
    <w:p w14:paraId="30F4D8F3" w14:textId="77777777" w:rsidR="00F63DF0" w:rsidRPr="00A73992" w:rsidRDefault="00A73992">
      <w:pPr>
        <w:pStyle w:val="0DraftNormal"/>
        <w:rPr>
          <w:rFonts w:ascii="Montserrat" w:hAnsi="Montserrat"/>
          <w:sz w:val="24"/>
        </w:rPr>
      </w:pPr>
      <w:r w:rsidRPr="00A73992">
        <w:rPr>
          <w:rFonts w:ascii="Montserrat" w:hAnsi="Montserrat"/>
          <w:sz w:val="24"/>
        </w:rPr>
        <w:t>The houses of D’Ava and D’Asha were closely related. Eve was the sole embodiment of the D’Anva line, the mother house of D’Ava. Scarlet and Crimson were true to the D’Asha line, they had entered Eve’s household for their fosterage. It was proper even to call them cousins, due to the manner in which a given phoenix bloodline could span millennia unchanged. Dancer was believed to be from the D’Ana line, so in a way he was like a father to Eve. Eve and Dancer adopted each other when she mysteriously appeared a</w:t>
      </w:r>
      <w:r w:rsidRPr="00A73992">
        <w:rPr>
          <w:rFonts w:ascii="Montserrat" w:hAnsi="Montserrat"/>
          <w:sz w:val="24"/>
        </w:rPr>
        <w:t xml:space="preserve">t the sanctuary of the goddess, and lived together in Dream Gate as father and daughter. </w:t>
      </w:r>
    </w:p>
    <w:p w14:paraId="3C33BFF0" w14:textId="77777777" w:rsidR="00F63DF0" w:rsidRPr="00A73992" w:rsidRDefault="00F63DF0">
      <w:pPr>
        <w:pStyle w:val="0DraftNormal"/>
        <w:rPr>
          <w:rFonts w:ascii="Montserrat" w:hAnsi="Montserrat"/>
          <w:sz w:val="24"/>
        </w:rPr>
      </w:pPr>
    </w:p>
    <w:p w14:paraId="285735FA" w14:textId="77777777" w:rsidR="00F63DF0" w:rsidRPr="00A73992" w:rsidRDefault="00A73992">
      <w:pPr>
        <w:pStyle w:val="0DraftNormal"/>
        <w:rPr>
          <w:rFonts w:ascii="Montserrat" w:hAnsi="Montserrat"/>
          <w:sz w:val="24"/>
        </w:rPr>
      </w:pPr>
      <w:r w:rsidRPr="00A73992">
        <w:rPr>
          <w:rFonts w:ascii="Montserrat" w:hAnsi="Montserrat"/>
          <w:sz w:val="24"/>
        </w:rPr>
        <w:t xml:space="preserve">Dawn unwittingly possessed everything necessary for establishing herself in imperial society. But first the question of what to do with the strange girl had to be considered. </w:t>
      </w:r>
    </w:p>
    <w:p w14:paraId="34BE7EDA" w14:textId="77777777" w:rsidR="00F63DF0" w:rsidRPr="00A73992" w:rsidRDefault="00F63DF0">
      <w:pPr>
        <w:pStyle w:val="0DraftNormal"/>
        <w:rPr>
          <w:rFonts w:ascii="Montserrat" w:hAnsi="Montserrat"/>
          <w:sz w:val="24"/>
        </w:rPr>
      </w:pPr>
    </w:p>
    <w:p w14:paraId="0B155288" w14:textId="77777777" w:rsidR="00F63DF0" w:rsidRPr="00A73992" w:rsidRDefault="00A73992">
      <w:pPr>
        <w:pStyle w:val="0DraftNormal"/>
        <w:rPr>
          <w:rFonts w:ascii="Montserrat" w:hAnsi="Montserrat"/>
          <w:sz w:val="24"/>
        </w:rPr>
      </w:pPr>
      <w:r w:rsidRPr="00A73992">
        <w:rPr>
          <w:rFonts w:ascii="Montserrat" w:hAnsi="Montserrat"/>
          <w:sz w:val="24"/>
        </w:rPr>
        <w:t xml:space="preserve">Dawn was shocked to find that Autumn, in a way, was another survivor of the massacre she had tried so hard to forget, but was never far from her nightmares. Autumn had been nine years old when the mind of her mother—and her mother’s other-self—descended on her in the wake of their deaths, she remained sane, and continued to reside in Dream Gate. </w:t>
      </w:r>
    </w:p>
    <w:p w14:paraId="4C0BDD02" w14:textId="77777777" w:rsidR="00F63DF0" w:rsidRPr="00A73992" w:rsidRDefault="00F63DF0">
      <w:pPr>
        <w:pStyle w:val="0DraftNormal"/>
        <w:rPr>
          <w:rFonts w:ascii="Montserrat" w:hAnsi="Montserrat"/>
          <w:sz w:val="24"/>
        </w:rPr>
      </w:pPr>
    </w:p>
    <w:p w14:paraId="7E2A7901" w14:textId="77777777" w:rsidR="00F63DF0" w:rsidRPr="00A73992" w:rsidRDefault="00A73992">
      <w:pPr>
        <w:pStyle w:val="0DraftNormal"/>
        <w:rPr>
          <w:rFonts w:ascii="Montserrat" w:hAnsi="Montserrat"/>
          <w:sz w:val="24"/>
        </w:rPr>
      </w:pPr>
      <w:r w:rsidRPr="00A73992">
        <w:rPr>
          <w:rFonts w:ascii="Montserrat" w:hAnsi="Montserrat"/>
          <w:sz w:val="24"/>
        </w:rPr>
        <w:t xml:space="preserve">Dawn realized then the source of her gripping erotic fantasies. She had tuned in on them, and she did not really know how to react to that. </w:t>
      </w:r>
    </w:p>
    <w:p w14:paraId="3E710F0E" w14:textId="77777777" w:rsidR="00F63DF0" w:rsidRPr="00A73992" w:rsidRDefault="00F63DF0">
      <w:pPr>
        <w:pStyle w:val="0DraftNormal"/>
        <w:rPr>
          <w:rFonts w:ascii="Montserrat" w:hAnsi="Montserrat"/>
          <w:sz w:val="24"/>
        </w:rPr>
      </w:pPr>
    </w:p>
    <w:p w14:paraId="125B50F3" w14:textId="77777777" w:rsidR="00F63DF0" w:rsidRPr="00A73992" w:rsidRDefault="00A73992">
      <w:pPr>
        <w:pStyle w:val="0DraftNormal"/>
        <w:rPr>
          <w:rFonts w:ascii="Montserrat" w:hAnsi="Montserrat"/>
          <w:sz w:val="24"/>
        </w:rPr>
      </w:pPr>
      <w:r w:rsidRPr="00A73992">
        <w:rPr>
          <w:rFonts w:ascii="Montserrat" w:hAnsi="Montserrat"/>
          <w:sz w:val="24"/>
        </w:rPr>
        <w:t>Encounters And Confrontations—Scarlet and Dawn</w:t>
      </w:r>
    </w:p>
    <w:p w14:paraId="543D2AFB" w14:textId="77777777" w:rsidR="00F63DF0" w:rsidRPr="00A73992" w:rsidRDefault="00A73992">
      <w:pPr>
        <w:pStyle w:val="0DraftNormal"/>
        <w:rPr>
          <w:rFonts w:ascii="Montserrat" w:hAnsi="Montserrat"/>
          <w:sz w:val="24"/>
        </w:rPr>
      </w:pPr>
      <w:r w:rsidRPr="00A73992">
        <w:rPr>
          <w:rFonts w:ascii="Montserrat" w:hAnsi="Montserrat"/>
          <w:sz w:val="24"/>
        </w:rPr>
        <w:tab/>
        <w:t>Scarlet had left earlier to visit Dancer, her mentor, so she could not be introduced until she appeared at the end of the meal, when Ember had arrived to speak to the twins. Scarlet—Scarlet, the current Queen of Athyn and daughter of the Imperial Regent, to be precise—greeted Dawn and her mother cordially, and studied Cinder’s veiled interest in Dawn. As the adults excused the younger generation Dawn was handed off to Scarlet. Dawn was shown around the palace and Scarlet talked about the time she had spent</w:t>
      </w:r>
      <w:r w:rsidRPr="00A73992">
        <w:rPr>
          <w:rFonts w:ascii="Montserrat" w:hAnsi="Montserrat"/>
          <w:sz w:val="24"/>
        </w:rPr>
        <w:t xml:space="preserve"> on Earth. Anna, Ember and the twins’ mother had been friends, and Scarlet openly hoped to extend that friendship into the present generation. At the end of the evening, Dawn learned that she was sleeping in Scarlet’s room, and Cinder was sharing her room with Scarlet. </w:t>
      </w:r>
    </w:p>
    <w:p w14:paraId="49A6BB92" w14:textId="77777777" w:rsidR="00F63DF0" w:rsidRPr="00A73992" w:rsidRDefault="00F63DF0">
      <w:pPr>
        <w:pStyle w:val="0DraftNormal"/>
        <w:rPr>
          <w:rFonts w:ascii="Montserrat" w:hAnsi="Montserrat"/>
          <w:sz w:val="24"/>
        </w:rPr>
      </w:pPr>
    </w:p>
    <w:p w14:paraId="1C76A875" w14:textId="77777777" w:rsidR="00F63DF0" w:rsidRPr="00A73992" w:rsidRDefault="00A73992">
      <w:pPr>
        <w:pStyle w:val="0DraftNormal"/>
        <w:rPr>
          <w:rFonts w:ascii="Montserrat" w:hAnsi="Montserrat"/>
          <w:sz w:val="24"/>
        </w:rPr>
      </w:pPr>
      <w:r w:rsidRPr="00A73992">
        <w:rPr>
          <w:rFonts w:ascii="Montserrat" w:hAnsi="Montserrat"/>
          <w:sz w:val="24"/>
        </w:rPr>
        <w:t>Scarlet and Dawn—Proposal and Patronage</w:t>
      </w:r>
    </w:p>
    <w:p w14:paraId="0F2950DF" w14:textId="77777777" w:rsidR="00F63DF0" w:rsidRPr="00A73992" w:rsidRDefault="00A73992">
      <w:pPr>
        <w:pStyle w:val="0DraftNormal"/>
        <w:rPr>
          <w:rFonts w:ascii="Montserrat" w:hAnsi="Montserrat"/>
          <w:sz w:val="24"/>
        </w:rPr>
      </w:pPr>
      <w:r w:rsidRPr="00A73992">
        <w:rPr>
          <w:rFonts w:ascii="Montserrat" w:hAnsi="Montserrat"/>
          <w:sz w:val="24"/>
        </w:rPr>
        <w:tab/>
        <w:t>In a more formal interview with the imperial regent, in Aerahn at the heart of the imperial province, Scarlet and Dawn were a quietly appraised of their consideration for a vital role in the service of the empire. It was an obvious position, given their appearance. The young empress’s silent consideration favored the direction the regent took with the conversation. Before Cinder and Coal could even consider engaging the girls in their personal armed service, Dawn and her sister had to demonstrate or acquir</w:t>
      </w:r>
      <w:r w:rsidRPr="00A73992">
        <w:rPr>
          <w:rFonts w:ascii="Montserrat" w:hAnsi="Montserrat"/>
          <w:sz w:val="24"/>
        </w:rPr>
        <w:t>e the qualifications for the job. From reports, they were clearly formidable dancers. If each could earn a name in the arena, half of the qualifications would be met. The girls were an unexpected  treasure, a secret that had been kept for many years. Unknown to virtually all, they were also the living incarnations of two ancient, almost extinct avon bloodlines. The revelation of that fact could cause a great deal of trouble, so it was better that no one did know.</w:t>
      </w:r>
    </w:p>
    <w:p w14:paraId="3F102F9D" w14:textId="77777777" w:rsidR="00F63DF0" w:rsidRPr="00A73992" w:rsidRDefault="00F63DF0">
      <w:pPr>
        <w:pStyle w:val="0DraftNormal"/>
        <w:rPr>
          <w:rFonts w:ascii="Montserrat" w:hAnsi="Montserrat"/>
          <w:sz w:val="24"/>
        </w:rPr>
      </w:pPr>
    </w:p>
    <w:p w14:paraId="6AFF6124" w14:textId="77777777" w:rsidR="00F63DF0" w:rsidRPr="00A73992" w:rsidRDefault="00A73992">
      <w:pPr>
        <w:pStyle w:val="0DraftNormal"/>
        <w:rPr>
          <w:rFonts w:ascii="Montserrat" w:hAnsi="Montserrat"/>
          <w:sz w:val="24"/>
        </w:rPr>
      </w:pPr>
      <w:r w:rsidRPr="00A73992">
        <w:rPr>
          <w:rFonts w:ascii="Montserrat" w:hAnsi="Montserrat"/>
          <w:sz w:val="24"/>
        </w:rPr>
        <w:t>Allahn, Winter, Seventeenth Year</w:t>
      </w:r>
    </w:p>
    <w:p w14:paraId="623E8A60" w14:textId="77777777" w:rsidR="00F63DF0" w:rsidRPr="00A73992" w:rsidRDefault="00A73992">
      <w:pPr>
        <w:pStyle w:val="0DraftNormal"/>
        <w:rPr>
          <w:rFonts w:ascii="Montserrat" w:hAnsi="Montserrat"/>
          <w:sz w:val="24"/>
        </w:rPr>
      </w:pPr>
      <w:r w:rsidRPr="00A73992">
        <w:rPr>
          <w:rFonts w:ascii="Montserrat" w:hAnsi="Montserrat"/>
          <w:sz w:val="24"/>
        </w:rPr>
        <w:t>Aerahn, Winter, Seventeenth Year</w:t>
      </w:r>
    </w:p>
    <w:p w14:paraId="144F7F16" w14:textId="77777777" w:rsidR="00F63DF0" w:rsidRPr="00A73992" w:rsidRDefault="00A73992">
      <w:pPr>
        <w:pStyle w:val="0DraftNormal"/>
        <w:rPr>
          <w:rFonts w:ascii="Montserrat" w:hAnsi="Montserrat"/>
          <w:sz w:val="24"/>
        </w:rPr>
      </w:pPr>
      <w:r w:rsidRPr="00A73992">
        <w:rPr>
          <w:rFonts w:ascii="Montserrat" w:hAnsi="Montserrat"/>
          <w:sz w:val="24"/>
        </w:rPr>
        <w:t>1</w:t>
      </w:r>
    </w:p>
    <w:p w14:paraId="48CB2C49" w14:textId="77777777" w:rsidR="00F63DF0" w:rsidRPr="00A73992" w:rsidRDefault="00A73992">
      <w:pPr>
        <w:pStyle w:val="0DraftNormal"/>
        <w:rPr>
          <w:rFonts w:ascii="Montserrat" w:hAnsi="Montserrat"/>
          <w:sz w:val="24"/>
        </w:rPr>
      </w:pPr>
      <w:r w:rsidRPr="00A73992">
        <w:rPr>
          <w:rFonts w:ascii="Montserrat" w:hAnsi="Montserrat"/>
          <w:sz w:val="24"/>
        </w:rPr>
        <w:t>2</w:t>
      </w:r>
    </w:p>
    <w:p w14:paraId="356EB653" w14:textId="77777777" w:rsidR="00F63DF0" w:rsidRPr="00A73992" w:rsidRDefault="00A73992">
      <w:pPr>
        <w:pStyle w:val="0DraftNormal"/>
        <w:rPr>
          <w:rFonts w:ascii="Montserrat" w:hAnsi="Montserrat"/>
          <w:sz w:val="24"/>
        </w:rPr>
      </w:pPr>
      <w:r w:rsidRPr="00A73992">
        <w:rPr>
          <w:rFonts w:ascii="Montserrat" w:hAnsi="Montserrat"/>
          <w:sz w:val="24"/>
        </w:rPr>
        <w:t>3</w:t>
      </w:r>
    </w:p>
    <w:p w14:paraId="735564C4" w14:textId="77777777" w:rsidR="00F63DF0" w:rsidRPr="00A73992" w:rsidRDefault="00F63DF0">
      <w:pPr>
        <w:pStyle w:val="0DraftNormal"/>
        <w:rPr>
          <w:rFonts w:ascii="Montserrat" w:hAnsi="Montserrat"/>
          <w:sz w:val="24"/>
        </w:rPr>
      </w:pPr>
    </w:p>
    <w:p w14:paraId="2E07B282" w14:textId="77777777" w:rsidR="00F63DF0" w:rsidRPr="00A73992" w:rsidRDefault="00A73992">
      <w:pPr>
        <w:pStyle w:val="0DraftNormal"/>
        <w:rPr>
          <w:rFonts w:ascii="Montserrat" w:hAnsi="Montserrat"/>
          <w:sz w:val="24"/>
        </w:rPr>
      </w:pPr>
      <w:r w:rsidRPr="00A73992">
        <w:rPr>
          <w:rFonts w:ascii="Montserrat" w:hAnsi="Montserrat"/>
          <w:sz w:val="24"/>
        </w:rPr>
        <w:t>Dawn was pronounced fit to return to Phoenix Gate and report to her mentors. As she rejoined them,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revealed at s</w:t>
      </w:r>
      <w:r w:rsidRPr="00A73992">
        <w:rPr>
          <w:rFonts w:ascii="Montserrat" w:hAnsi="Montserrat"/>
          <w:sz w:val="24"/>
        </w:rPr>
        <w:t>ome point during the day’s negotiations. At least one of the commissioned avatars denounced her for a demon in their midst, and even her friends seemed uncomfortable with the facts that were presented. Dawn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w:t>
      </w:r>
      <w:r w:rsidRPr="00A73992">
        <w:rPr>
          <w:rFonts w:ascii="Montserrat" w:hAnsi="Montserrat"/>
          <w:sz w:val="24"/>
        </w:rPr>
        <w:t>vernment did not harbor any doubts with regard to her integrity or patriotism, but seeing that she had established several contacts and appeared to be accepted as one of them she was in a unique position to provide the mission with vital feedback and intelligence.</w:t>
      </w:r>
    </w:p>
    <w:p w14:paraId="7857F014" w14:textId="77777777" w:rsidR="00F63DF0" w:rsidRPr="00A73992" w:rsidRDefault="00F63DF0">
      <w:pPr>
        <w:pStyle w:val="0DraftNormal"/>
        <w:rPr>
          <w:rFonts w:ascii="Montserrat" w:hAnsi="Montserrat"/>
          <w:sz w:val="24"/>
        </w:rPr>
      </w:pPr>
    </w:p>
    <w:p w14:paraId="60A21AB6" w14:textId="77777777" w:rsidR="00F63DF0" w:rsidRPr="00A73992" w:rsidRDefault="00A73992">
      <w:pPr>
        <w:pStyle w:val="0DraftNormal"/>
        <w:rPr>
          <w:rStyle w:val="Hyperlink"/>
          <w:rFonts w:ascii="Montserrat" w:hAnsi="Montserrat"/>
          <w:color w:val="auto"/>
          <w:sz w:val="24"/>
        </w:rPr>
      </w:pPr>
      <w:bookmarkStart w:id="3" w:name="EandCCoal"/>
      <w:r w:rsidRPr="00A73992">
        <w:rPr>
          <w:rFonts w:ascii="Montserrat" w:hAnsi="Montserrat"/>
          <w:sz w:val="24"/>
        </w:rPr>
        <w:t>Encounters and Confrontations—Coal</w:t>
      </w:r>
      <w:r w:rsidRPr="00A73992">
        <w:rPr>
          <w:rFonts w:ascii="Montserrat" w:hAnsi="Montserrat"/>
          <w:sz w:val="24"/>
        </w:rPr>
        <w:tab/>
      </w:r>
      <w:r w:rsidRPr="00A73992">
        <w:rPr>
          <w:rFonts w:ascii="Montserrat" w:hAnsi="Montserrat"/>
          <w:sz w:val="24"/>
        </w:rPr>
        <w:tab/>
      </w:r>
      <w:bookmarkStart w:id="4" w:name="_Hlt470680920"/>
      <w:r w:rsidRPr="00A73992">
        <w:rPr>
          <w:rFonts w:ascii="Montserrat" w:hAnsi="Montserrat"/>
          <w:sz w:val="24"/>
        </w:rPr>
        <w:fldChar w:fldCharType="begin"/>
      </w:r>
      <w:r w:rsidRPr="00A73992">
        <w:rPr>
          <w:rFonts w:ascii="Montserrat" w:hAnsi="Montserrat"/>
          <w:sz w:val="24"/>
        </w:rPr>
        <w:instrText xml:space="preserve"> HYPERLINK  \l "Links" </w:instrText>
      </w:r>
      <w:r w:rsidRPr="00A73992">
        <w:rPr>
          <w:rFonts w:ascii="Montserrat" w:hAnsi="Montserrat"/>
          <w:sz w:val="24"/>
        </w:rPr>
      </w:r>
      <w:r w:rsidRPr="00A73992">
        <w:rPr>
          <w:rFonts w:ascii="Montserrat" w:hAnsi="Montserrat"/>
          <w:sz w:val="24"/>
        </w:rPr>
        <w:fldChar w:fldCharType="separate"/>
      </w:r>
    </w:p>
    <w:p w14:paraId="45E7A43D" w14:textId="77777777" w:rsidR="00F63DF0" w:rsidRPr="00A73992" w:rsidRDefault="00A73992">
      <w:pPr>
        <w:pStyle w:val="0DraftNormal"/>
        <w:rPr>
          <w:rFonts w:ascii="Montserrat" w:hAnsi="Montserrat"/>
          <w:sz w:val="24"/>
        </w:rPr>
      </w:pPr>
      <w:r w:rsidRPr="00A73992">
        <w:rPr>
          <w:rFonts w:ascii="Montserrat" w:hAnsi="Montserrat"/>
          <w:sz w:val="24"/>
        </w:rPr>
        <w:fldChar w:fldCharType="end"/>
      </w:r>
      <w:bookmarkEnd w:id="3"/>
      <w:bookmarkEnd w:id="4"/>
      <w:r w:rsidRPr="00A73992">
        <w:rPr>
          <w:rFonts w:ascii="Montserrat" w:hAnsi="Montserrat"/>
          <w:sz w:val="24"/>
        </w:rPr>
        <w:t>Dawn felt well enough to join Eve at an audience before the imperial regent. That evening, Dawn appeared in court with the rest of her delegation. In the audience hall, her eyes were drawn to Coal. She did not recognize him, or associate him with his name or with the person Cinder had been talking about the other night. Still there was something about him, as if she already knew how his hands would feel on her. Next her eyes were drawn to the Regent, entering with her entourage. Averting her eyes, she was s</w:t>
      </w:r>
      <w:r w:rsidRPr="00A73992">
        <w:rPr>
          <w:rFonts w:ascii="Montserrat" w:hAnsi="Montserrat"/>
          <w:sz w:val="24"/>
        </w:rPr>
        <w:t xml:space="preserve">hocked at the sudden sense of standing opposite her self. Cinder was standing to Dancer’s right as her sword. There was a message in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 </w:t>
      </w:r>
      <w:r w:rsidRPr="00A73992">
        <w:rPr>
          <w:rFonts w:ascii="Montserrat" w:hAnsi="Montserrat"/>
          <w:sz w:val="24"/>
        </w:rPr>
        <w:t>had insulted her and phoenix tradition. It was also a gesture of trust. Her rightful place had been left open to her, which implied that the Dancer was willing to trust her protection to a citizen of the aegis. When had such a bold political statement been made without the utterance of a single word or thought? The empress was certainly not blind to the statement her muse was making. Even the Regent herself could not overlook it, going so far as to call her aside as the people stared. Arden lightly question</w:t>
      </w:r>
      <w:r w:rsidRPr="00A73992">
        <w:rPr>
          <w:rFonts w:ascii="Montserrat" w:hAnsi="Montserrat"/>
          <w:sz w:val="24"/>
        </w:rPr>
        <w:t>ed her alignment, and Dawn pointed out that she stood aligned with her sworn duties and commitments, and further stated that if there was any substance to the negotiations she had witnessed the day of her presentation, then she had stood precisely where the Regent’s negotiations were headed—a phoenix existing within the aegis, not apart from it. The empress addressed the human delegation, stating lightly that it would please her for them to honor custom and allow Dawn her rightful place. The admiral, and th</w:t>
      </w:r>
      <w:r w:rsidRPr="00A73992">
        <w:rPr>
          <w:rFonts w:ascii="Montserrat" w:hAnsi="Montserrat"/>
          <w:sz w:val="24"/>
        </w:rPr>
        <w:t xml:space="preserve">e senior delegate, responded to the invitation with unmistakable delight. The burden of conflicting loyalties fell heavily on her shoulders as she crossed the floor to shield the Regent’s muse. </w:t>
      </w:r>
    </w:p>
    <w:p w14:paraId="6294961E" w14:textId="77777777" w:rsidR="00F63DF0" w:rsidRPr="00A73992" w:rsidRDefault="00F63DF0">
      <w:pPr>
        <w:pStyle w:val="0DraftNormal"/>
        <w:rPr>
          <w:rFonts w:ascii="Montserrat" w:hAnsi="Montserrat"/>
          <w:sz w:val="24"/>
        </w:rPr>
      </w:pPr>
    </w:p>
    <w:p w14:paraId="794FF48E" w14:textId="77777777" w:rsidR="00F63DF0" w:rsidRPr="00A73992" w:rsidRDefault="00A73992">
      <w:pPr>
        <w:pStyle w:val="0DraftNormal"/>
        <w:rPr>
          <w:rFonts w:ascii="Montserrat" w:hAnsi="Montserrat"/>
          <w:sz w:val="24"/>
        </w:rPr>
      </w:pPr>
      <w:r w:rsidRPr="00A73992">
        <w:rPr>
          <w:rFonts w:ascii="Montserrat" w:hAnsi="Montserrat"/>
          <w:sz w:val="24"/>
        </w:rPr>
        <w:t>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Regent? As she stood alongside her people and tried</w:t>
      </w:r>
      <w:r w:rsidRPr="00A73992">
        <w:rPr>
          <w:rFonts w:ascii="Montserrat" w:hAnsi="Montserrat"/>
          <w:sz w:val="24"/>
        </w:rPr>
        <w:t xml:space="preserve"> to focus on the proceedings she could feel members of the phoenix delegation wondering what she had been doing on the human side of the room. </w:t>
      </w:r>
    </w:p>
    <w:p w14:paraId="0B65EEDD" w14:textId="77777777" w:rsidR="00F63DF0" w:rsidRPr="00A73992" w:rsidRDefault="00F63DF0">
      <w:pPr>
        <w:pStyle w:val="0DraftNormal"/>
        <w:rPr>
          <w:rFonts w:ascii="Montserrat" w:hAnsi="Montserrat"/>
          <w:sz w:val="24"/>
        </w:rPr>
      </w:pPr>
    </w:p>
    <w:p w14:paraId="608950C0" w14:textId="77777777" w:rsidR="00F63DF0" w:rsidRPr="00A73992" w:rsidRDefault="00A73992">
      <w:pPr>
        <w:pStyle w:val="0DraftNormal"/>
        <w:rPr>
          <w:rFonts w:ascii="Montserrat" w:hAnsi="Montserrat"/>
          <w:sz w:val="24"/>
        </w:rPr>
      </w:pPr>
      <w:r w:rsidRPr="00A73992">
        <w:rPr>
          <w:rFonts w:ascii="Montserrat" w:hAnsi="Montserrat"/>
          <w:sz w:val="24"/>
        </w:rPr>
        <w:t xml:space="preserve">As she arrived home, she was met by Dancer, who asked her how her visit to the court went. </w:t>
      </w:r>
    </w:p>
    <w:p w14:paraId="0EEBC5FF" w14:textId="77777777" w:rsidR="00F63DF0" w:rsidRPr="00A73992" w:rsidRDefault="00A73992">
      <w:pPr>
        <w:pStyle w:val="0DraftNormal"/>
        <w:rPr>
          <w:rFonts w:ascii="Montserrat" w:hAnsi="Montserrat"/>
          <w:sz w:val="24"/>
        </w:rPr>
      </w:pPr>
      <w:r w:rsidRPr="00A73992">
        <w:rPr>
          <w:rFonts w:ascii="Montserrat" w:hAnsi="Montserrat"/>
          <w:sz w:val="24"/>
        </w:rPr>
        <w:t xml:space="preserve">Scarlet and Crimson went into heat together, and had devoted themselves to finding ways to suppress the symptoms of heat, without triggering the self conception needed to come out of heat, for an entire year. They could not turn to each other without the risk of killing Arden. </w:t>
      </w:r>
    </w:p>
    <w:p w14:paraId="06177EDD" w14:textId="77777777" w:rsidR="00F63DF0" w:rsidRPr="00A73992" w:rsidRDefault="00F63DF0">
      <w:pPr>
        <w:pStyle w:val="0DraftNormal"/>
        <w:rPr>
          <w:rFonts w:ascii="Montserrat" w:hAnsi="Montserrat"/>
          <w:sz w:val="24"/>
        </w:rPr>
      </w:pPr>
    </w:p>
    <w:p w14:paraId="4E6A92BD" w14:textId="77777777" w:rsidR="00F63DF0" w:rsidRPr="00A73992" w:rsidRDefault="00A73992">
      <w:pPr>
        <w:pStyle w:val="0DraftNormal"/>
        <w:rPr>
          <w:rStyle w:val="Hyperlink"/>
          <w:rFonts w:ascii="Montserrat" w:hAnsi="Montserrat"/>
          <w:color w:val="auto"/>
          <w:sz w:val="24"/>
        </w:rPr>
      </w:pPr>
      <w:bookmarkStart w:id="5" w:name="EandCAshEmber"/>
      <w:bookmarkStart w:id="6" w:name="EandCAsh"/>
      <w:r w:rsidRPr="00A73992">
        <w:rPr>
          <w:rFonts w:ascii="Montserrat" w:hAnsi="Montserrat"/>
          <w:sz w:val="24"/>
        </w:rPr>
        <w:t>Encounters and Confrontations—Cinder</w:t>
      </w:r>
      <w:r w:rsidRPr="00A73992">
        <w:rPr>
          <w:rFonts w:ascii="Montserrat" w:hAnsi="Montserrat"/>
          <w:sz w:val="24"/>
        </w:rPr>
        <w:tab/>
      </w:r>
      <w:bookmarkStart w:id="7" w:name="_Hlt470680910"/>
      <w:r w:rsidRPr="00A73992">
        <w:rPr>
          <w:rFonts w:ascii="Montserrat" w:hAnsi="Montserrat"/>
          <w:sz w:val="24"/>
        </w:rPr>
        <w:fldChar w:fldCharType="begin"/>
      </w:r>
      <w:r w:rsidRPr="00A73992">
        <w:rPr>
          <w:rFonts w:ascii="Montserrat" w:hAnsi="Montserrat"/>
          <w:sz w:val="24"/>
        </w:rPr>
        <w:instrText xml:space="preserve"> HYPERLINK  \l "Links" </w:instrText>
      </w:r>
      <w:r w:rsidRPr="00A73992">
        <w:rPr>
          <w:rFonts w:ascii="Montserrat" w:hAnsi="Montserrat"/>
          <w:sz w:val="24"/>
        </w:rPr>
      </w:r>
      <w:r w:rsidRPr="00A73992">
        <w:rPr>
          <w:rFonts w:ascii="Montserrat" w:hAnsi="Montserrat"/>
          <w:sz w:val="24"/>
        </w:rPr>
        <w:fldChar w:fldCharType="separate"/>
      </w:r>
    </w:p>
    <w:p w14:paraId="698C4E2D" w14:textId="77777777" w:rsidR="00F63DF0" w:rsidRPr="00A73992" w:rsidRDefault="00A73992">
      <w:pPr>
        <w:pStyle w:val="0DraftNormal"/>
        <w:rPr>
          <w:rFonts w:ascii="Montserrat" w:hAnsi="Montserrat"/>
          <w:sz w:val="24"/>
        </w:rPr>
      </w:pPr>
      <w:r w:rsidRPr="00A73992">
        <w:rPr>
          <w:rFonts w:ascii="Montserrat" w:hAnsi="Montserrat"/>
          <w:sz w:val="24"/>
        </w:rPr>
        <w:fldChar w:fldCharType="end"/>
      </w:r>
      <w:bookmarkEnd w:id="5"/>
      <w:bookmarkEnd w:id="7"/>
      <w:r w:rsidRPr="00A73992">
        <w:rPr>
          <w:rFonts w:ascii="Montserrat" w:hAnsi="Montserrat"/>
          <w:sz w:val="24"/>
        </w:rPr>
        <w:t>Dawn was awakened by a terrifying nightmare—and the accompanying and unnoticed fit. Prowling about, she slipped through the sleeping house out into the night. After wandering around the vacant estate for a few hours, Dawn witnessed as Autumn stole in during the night to appeal to Eve for a favor. Events had unfolded, forcing the Regent to restore the house of d’ava. Until her mother’s reappearance, Autumn’s line had held the title in trust. However, her mother had never officially been recognized, so the bu</w:t>
      </w:r>
      <w:r w:rsidRPr="00A73992">
        <w:rPr>
          <w:rFonts w:ascii="Montserrat" w:hAnsi="Montserrat"/>
          <w:sz w:val="24"/>
        </w:rPr>
        <w:t>rden presently rested on Autumn. Autumn had committed herself to the muse path, which forbade her to carry any titles, but she could not in conscience allow the title to fall to someone as dangerous as Cinder either. Autumn was enlisting Dancer’s assistance in quitting her claim to d’ava, and transferring it to Dawn. In spite of having forsaken her duty to her house, in the hope that Dawn would fulfill the requirements of an heir, Autumn would continue her training to represent phoenix in interests in the a</w:t>
      </w:r>
      <w:r w:rsidRPr="00A73992">
        <w:rPr>
          <w:rFonts w:ascii="Montserrat" w:hAnsi="Montserrat"/>
          <w:sz w:val="24"/>
        </w:rPr>
        <w:t xml:space="preserve">egis. Dawn was about to retreat, to leave Autumn and Eve in privacy, when she realized that they had been discussing matters about her,.... </w:t>
      </w:r>
    </w:p>
    <w:p w14:paraId="469FF54E" w14:textId="77777777" w:rsidR="00F63DF0" w:rsidRPr="00A73992" w:rsidRDefault="00F63DF0">
      <w:pPr>
        <w:pStyle w:val="0DraftNormal"/>
        <w:rPr>
          <w:rFonts w:ascii="Montserrat" w:hAnsi="Montserrat"/>
          <w:sz w:val="24"/>
        </w:rPr>
      </w:pPr>
    </w:p>
    <w:p w14:paraId="01928CD4" w14:textId="77777777" w:rsidR="00F63DF0" w:rsidRPr="00A73992" w:rsidRDefault="00A73992">
      <w:pPr>
        <w:pStyle w:val="0DraftNormal"/>
        <w:rPr>
          <w:rFonts w:ascii="Montserrat" w:hAnsi="Montserrat"/>
          <w:sz w:val="24"/>
        </w:rPr>
      </w:pPr>
      <w:r w:rsidRPr="00A73992">
        <w:rPr>
          <w:rFonts w:ascii="Montserrat" w:hAnsi="Montserrat"/>
          <w:sz w:val="24"/>
        </w:rPr>
        <w:t xml:space="preserve">There were things she had to learn about her body, or rather the whole concept of “body”. Dawn had spent her childhood largely among humans, and had developed a firm female identity. She had always been something of a tomboy, by human standards, while she was growing up. She missed the implication that being female was optional. However, the more she overheard about herself, and the time of choosing, the more apprehensive she became about her sexual identity. </w:t>
      </w:r>
    </w:p>
    <w:p w14:paraId="6E314C2C" w14:textId="77777777" w:rsidR="00F63DF0" w:rsidRPr="00A73992" w:rsidRDefault="00F63DF0">
      <w:pPr>
        <w:pStyle w:val="0DraftNormal"/>
        <w:rPr>
          <w:rFonts w:ascii="Montserrat" w:hAnsi="Montserrat"/>
          <w:sz w:val="24"/>
        </w:rPr>
      </w:pPr>
    </w:p>
    <w:p w14:paraId="744425CC" w14:textId="77777777" w:rsidR="00F63DF0" w:rsidRPr="00A73992" w:rsidRDefault="00A73992">
      <w:pPr>
        <w:pStyle w:val="0DraftNormal"/>
        <w:rPr>
          <w:rFonts w:ascii="Montserrat" w:hAnsi="Montserrat"/>
          <w:sz w:val="24"/>
        </w:rPr>
      </w:pPr>
      <w:r w:rsidRPr="00A73992">
        <w:rPr>
          <w:rFonts w:ascii="Montserrat" w:hAnsi="Montserrat"/>
          <w:sz w:val="24"/>
        </w:rPr>
        <w:t xml:space="preserve">If Cinder’s other half was a girl, given their current relationship, he smiled at the thought of including this new twin. </w:t>
      </w:r>
    </w:p>
    <w:p w14:paraId="756B0B8D" w14:textId="77777777" w:rsidR="00F63DF0" w:rsidRPr="00A73992" w:rsidRDefault="00A73992">
      <w:pPr>
        <w:pStyle w:val="0DraftNormal"/>
        <w:rPr>
          <w:rFonts w:ascii="Montserrat" w:hAnsi="Montserrat"/>
          <w:sz w:val="24"/>
        </w:rPr>
      </w:pPr>
      <w:r w:rsidRPr="00A73992">
        <w:rPr>
          <w:rFonts w:ascii="Montserrat" w:hAnsi="Montserrat"/>
          <w:sz w:val="24"/>
        </w:rPr>
        <w:t xml:space="preserve">Cinder was a step ahead of him, though, announcing that Dancer had already asked her to see Dawn through it—and now that Coal had made her jealous, she intended to honor that request. </w:t>
      </w:r>
    </w:p>
    <w:p w14:paraId="26A71796" w14:textId="77777777" w:rsidR="00F63DF0" w:rsidRPr="00A73992" w:rsidRDefault="00F63DF0">
      <w:pPr>
        <w:pStyle w:val="0DraftNormal"/>
        <w:rPr>
          <w:rFonts w:ascii="Montserrat" w:hAnsi="Montserrat"/>
          <w:sz w:val="24"/>
        </w:rPr>
      </w:pPr>
    </w:p>
    <w:p w14:paraId="7340969A" w14:textId="77777777" w:rsidR="00F63DF0" w:rsidRPr="00A73992" w:rsidRDefault="00A73992">
      <w:pPr>
        <w:pStyle w:val="0DraftNormal"/>
        <w:rPr>
          <w:rFonts w:ascii="Montserrat" w:hAnsi="Montserrat"/>
          <w:sz w:val="24"/>
        </w:rPr>
      </w:pPr>
      <w:r w:rsidRPr="00A73992">
        <w:rPr>
          <w:rFonts w:ascii="Montserrat" w:hAnsi="Montserrat"/>
          <w:sz w:val="24"/>
        </w:rPr>
        <w:t xml:space="preserve">On the other hand, if she engaged Coal for mnao, she would inevitably become dependant on him, for heat would never end. As Cinder expected, Dawn was not excited by either option, so she revealed her secret, and explained that she could get her through mnao, and without any risk of “addiction” to a man. Dawn was so stunned to see the reflection of herself become the reflection of Coal—an image of herself she knew but had never confronted before—she was not able to respond to the offer. </w:t>
      </w:r>
    </w:p>
    <w:p w14:paraId="0FDE8C3B" w14:textId="77777777" w:rsidR="00F63DF0" w:rsidRPr="00A73992" w:rsidRDefault="00F63DF0">
      <w:pPr>
        <w:pStyle w:val="0DraftNormal"/>
        <w:rPr>
          <w:rFonts w:ascii="Montserrat" w:hAnsi="Montserrat"/>
          <w:sz w:val="24"/>
        </w:rPr>
      </w:pPr>
    </w:p>
    <w:p w14:paraId="67B677B1" w14:textId="77777777" w:rsidR="00F63DF0" w:rsidRPr="00A73992" w:rsidRDefault="00A73992">
      <w:pPr>
        <w:pStyle w:val="0DraftNormal"/>
        <w:rPr>
          <w:rStyle w:val="Hyperlink"/>
          <w:rFonts w:ascii="Montserrat" w:hAnsi="Montserrat"/>
          <w:color w:val="auto"/>
          <w:sz w:val="24"/>
        </w:rPr>
      </w:pPr>
      <w:r w:rsidRPr="00A73992">
        <w:rPr>
          <w:rFonts w:ascii="Montserrat" w:hAnsi="Montserrat"/>
          <w:sz w:val="24"/>
        </w:rPr>
        <w:t>Encounters and Confrontations—Coal</w:t>
      </w:r>
      <w:r w:rsidRPr="00A73992">
        <w:rPr>
          <w:rFonts w:ascii="Montserrat" w:hAnsi="Montserrat"/>
          <w:sz w:val="24"/>
        </w:rPr>
        <w:tab/>
      </w:r>
      <w:r w:rsidRPr="00A73992">
        <w:rPr>
          <w:rFonts w:ascii="Montserrat" w:hAnsi="Montserrat"/>
          <w:sz w:val="24"/>
        </w:rPr>
        <w:tab/>
      </w:r>
      <w:bookmarkStart w:id="8" w:name="_Hlt470680927"/>
      <w:r w:rsidRPr="00A73992">
        <w:rPr>
          <w:rFonts w:ascii="Montserrat" w:hAnsi="Montserrat"/>
          <w:sz w:val="24"/>
        </w:rPr>
        <w:fldChar w:fldCharType="begin"/>
      </w:r>
      <w:r w:rsidRPr="00A73992">
        <w:rPr>
          <w:rFonts w:ascii="Montserrat" w:hAnsi="Montserrat"/>
          <w:sz w:val="24"/>
        </w:rPr>
        <w:instrText xml:space="preserve"> HYPERLINK  \l "Links" </w:instrText>
      </w:r>
      <w:r w:rsidRPr="00A73992">
        <w:rPr>
          <w:rFonts w:ascii="Montserrat" w:hAnsi="Montserrat"/>
          <w:sz w:val="24"/>
        </w:rPr>
      </w:r>
      <w:r w:rsidRPr="00A73992">
        <w:rPr>
          <w:rFonts w:ascii="Montserrat" w:hAnsi="Montserrat"/>
          <w:sz w:val="24"/>
        </w:rPr>
        <w:fldChar w:fldCharType="separate"/>
      </w:r>
    </w:p>
    <w:p w14:paraId="5E1AAD59" w14:textId="77777777" w:rsidR="00F63DF0" w:rsidRPr="00A73992" w:rsidRDefault="00A73992">
      <w:pPr>
        <w:pStyle w:val="0DraftNormal"/>
        <w:rPr>
          <w:rFonts w:ascii="Montserrat" w:hAnsi="Montserrat"/>
          <w:sz w:val="24"/>
        </w:rPr>
      </w:pPr>
      <w:r w:rsidRPr="00A73992">
        <w:rPr>
          <w:rFonts w:ascii="Montserrat" w:hAnsi="Montserrat"/>
          <w:sz w:val="24"/>
        </w:rPr>
        <w:fldChar w:fldCharType="end"/>
      </w:r>
      <w:bookmarkEnd w:id="6"/>
      <w:bookmarkEnd w:id="8"/>
      <w:r w:rsidRPr="00A73992">
        <w:rPr>
          <w:rFonts w:ascii="Montserrat" w:hAnsi="Montserrat"/>
          <w:sz w:val="24"/>
        </w:rPr>
        <w:t>Among the entourage that accompanied the Regent to the threat conference was the male version of the dragon twinned girl, Cinder. Coal quickened to Dawn’s presence, and quickly tracked her down. Asking for the girl who spoke at the conference, he was able to find Dawn without confusion. Dawn, however, took him to be Cinder and rejected his amorous advances. As the two of them squared off Cinder appeared. For the first time in their lives the three confronted each other at once. The three aspects of young Da</w:t>
      </w:r>
      <w:r w:rsidRPr="00A73992">
        <w:rPr>
          <w:rFonts w:ascii="Montserrat" w:hAnsi="Montserrat"/>
          <w:sz w:val="24"/>
        </w:rPr>
        <w:t xml:space="preserve">wn had remained isolated from each other, on worlds vast distances apart, until Dawn’s terrible summons to the ao system. The embodiment of her destructive side, Cinder, confronted her even as she confronted the reality of her phoenix heritage as manifested by her male aspect, Coal. He was everything she had dreamed he would be. Coal was totally unprepared for the twins. Cinder insisted he explain a few more things before introducing the two of them. Phoenix Coal and phoenix Cinder had been born on ao’ajea </w:t>
      </w:r>
      <w:r w:rsidRPr="00A73992">
        <w:rPr>
          <w:rFonts w:ascii="Montserrat" w:hAnsi="Montserrat"/>
          <w:sz w:val="24"/>
        </w:rPr>
        <w:t>to phoenix Cinder nin of house phoenix, wife of Coal drake phoenix. Both cinders had believed that phoenix Coal nin and phoenix Coal both died in a terrorist massacre targeting the powerful house phoenix on ao’ajea. Phoenix Cinder nin i had left ao’ajea with her traumatized daughter, joining her husband in the aegis. The male incarnation, which all concerned believed dead, was just as worthy of the name of phoenix. Coal rose from his own ashes, and confronted with a still open world gate, he stepped through</w:t>
      </w:r>
      <w:r w:rsidRPr="00A73992">
        <w:rPr>
          <w:rFonts w:ascii="Montserrat" w:hAnsi="Montserrat"/>
          <w:sz w:val="24"/>
        </w:rPr>
        <w:t xml:space="preserve"> to aeo’anth, the heart of the phoenix empire. Arriving in the imperial seat of house phoenix, he found himself inducted into the Regent’s immediate household. </w:t>
      </w:r>
    </w:p>
    <w:p w14:paraId="40790653" w14:textId="77777777" w:rsidR="00F63DF0" w:rsidRPr="00A73992" w:rsidRDefault="00F63DF0">
      <w:pPr>
        <w:pStyle w:val="0DraftNormal"/>
        <w:rPr>
          <w:rFonts w:ascii="Montserrat" w:hAnsi="Montserrat"/>
          <w:sz w:val="24"/>
        </w:rPr>
      </w:pPr>
    </w:p>
    <w:p w14:paraId="7DF47391" w14:textId="77777777" w:rsidR="00F63DF0" w:rsidRPr="00A73992" w:rsidRDefault="00A73992">
      <w:pPr>
        <w:pStyle w:val="0DraftNormal"/>
        <w:rPr>
          <w:rFonts w:ascii="Montserrat" w:hAnsi="Montserrat"/>
          <w:sz w:val="24"/>
        </w:rPr>
      </w:pPr>
      <w:r w:rsidRPr="00A73992">
        <w:rPr>
          <w:rFonts w:ascii="Montserrat" w:hAnsi="Montserrat"/>
          <w:sz w:val="24"/>
        </w:rPr>
        <w:t>Dawn avoided Cinder and Coal, trying to come to terms with the questions before her. However, neither of them wanted to be avoided. From the moment she had seen Coal, Dawn had started thinking about her situation. Cinder had Coal, and according to everyone around her, Dawn was expected to “dance” with Coal. Once she said it out loud, however, Cinder had nearly exploded. It had been inevitable from the first that the two of them would get into a fight. They were too much alike to be so different, equal and o</w:t>
      </w:r>
      <w:r w:rsidRPr="00A73992">
        <w:rPr>
          <w:rFonts w:ascii="Montserrat" w:hAnsi="Montserrat"/>
          <w:sz w:val="24"/>
        </w:rPr>
        <w:t xml:space="preserve">pposite. Fast friends, the twins were also natural rivals over identity—over Coal and Coal as well. Cinder still felt she had tried to steal Coal. With friction over sharing the same face and the same name, compounded by the differences in their social status and reputations, each was feeling defensive of her own territory. It had not been possible for them to really share anything, and neither wanted to share lovers! Besides, Cinder was still sore that she had turned down her strange offer. Dawn still had </w:t>
      </w:r>
      <w:r w:rsidRPr="00A73992">
        <w:rPr>
          <w:rFonts w:ascii="Montserrat" w:hAnsi="Montserrat"/>
          <w:sz w:val="24"/>
        </w:rPr>
        <w:t xml:space="preserve">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14:paraId="26028494" w14:textId="77777777" w:rsidR="00F63DF0" w:rsidRPr="00A73992" w:rsidRDefault="00F63DF0">
      <w:pPr>
        <w:pStyle w:val="0DraftNormal"/>
        <w:rPr>
          <w:rFonts w:ascii="Montserrat" w:hAnsi="Montserrat"/>
          <w:sz w:val="24"/>
        </w:rPr>
      </w:pPr>
    </w:p>
    <w:p w14:paraId="49A4E1D4" w14:textId="77777777" w:rsidR="00F63DF0" w:rsidRPr="00A73992" w:rsidRDefault="00A73992">
      <w:pPr>
        <w:pStyle w:val="0DraftNormal"/>
        <w:rPr>
          <w:rFonts w:ascii="Montserrat" w:hAnsi="Montserrat"/>
          <w:sz w:val="24"/>
        </w:rPr>
      </w:pPr>
      <w:r w:rsidRPr="00A73992">
        <w:rPr>
          <w:rFonts w:ascii="Montserrat" w:hAnsi="Montserrat"/>
          <w:sz w:val="24"/>
        </w:rPr>
        <w:t>Dawn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w:t>
      </w:r>
      <w:r w:rsidRPr="00A73992">
        <w:rPr>
          <w:rFonts w:ascii="Montserrat" w:hAnsi="Montserrat"/>
          <w:sz w:val="24"/>
        </w:rPr>
        <w:t>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w:t>
      </w:r>
      <w:r w:rsidRPr="00A73992">
        <w:rPr>
          <w:rFonts w:ascii="Montserrat" w:hAnsi="Montserrat"/>
          <w:sz w:val="24"/>
        </w:rPr>
        <w:t>or a place to stay during the negotiations.</w:t>
      </w:r>
    </w:p>
    <w:p w14:paraId="55786778" w14:textId="77777777" w:rsidR="00F63DF0" w:rsidRPr="00A73992" w:rsidRDefault="00F63DF0">
      <w:pPr>
        <w:pStyle w:val="0DraftNormal"/>
        <w:rPr>
          <w:rFonts w:ascii="Montserrat" w:hAnsi="Montserrat"/>
          <w:sz w:val="24"/>
        </w:rPr>
      </w:pPr>
    </w:p>
    <w:p w14:paraId="07263E30" w14:textId="77777777" w:rsidR="00F63DF0" w:rsidRPr="00A73992" w:rsidRDefault="00A73992">
      <w:pPr>
        <w:pStyle w:val="0DraftNormal"/>
        <w:rPr>
          <w:rStyle w:val="Hyperlink"/>
          <w:rFonts w:ascii="Montserrat" w:hAnsi="Montserrat"/>
          <w:color w:val="auto"/>
          <w:sz w:val="24"/>
        </w:rPr>
      </w:pPr>
      <w:bookmarkStart w:id="9" w:name="EandCDream"/>
      <w:r w:rsidRPr="00A73992">
        <w:rPr>
          <w:rFonts w:ascii="Montserrat" w:hAnsi="Montserrat"/>
          <w:sz w:val="24"/>
        </w:rPr>
        <w:t>Encounters and Confrontations—Dream</w:t>
      </w:r>
      <w:r w:rsidRPr="00A73992">
        <w:rPr>
          <w:rFonts w:ascii="Montserrat" w:hAnsi="Montserrat"/>
          <w:sz w:val="24"/>
        </w:rPr>
        <w:tab/>
      </w:r>
      <w:r w:rsidRPr="00A73992">
        <w:rPr>
          <w:rFonts w:ascii="Montserrat" w:hAnsi="Montserrat"/>
          <w:sz w:val="24"/>
        </w:rPr>
        <w:tab/>
      </w:r>
      <w:bookmarkStart w:id="10" w:name="_Hlt470680939"/>
      <w:r w:rsidRPr="00A73992">
        <w:rPr>
          <w:rFonts w:ascii="Montserrat" w:hAnsi="Montserrat"/>
          <w:sz w:val="24"/>
        </w:rPr>
        <w:fldChar w:fldCharType="begin"/>
      </w:r>
      <w:r w:rsidRPr="00A73992">
        <w:rPr>
          <w:rFonts w:ascii="Montserrat" w:hAnsi="Montserrat"/>
          <w:sz w:val="24"/>
        </w:rPr>
        <w:instrText xml:space="preserve"> HYPERLINK  \l "Links" </w:instrText>
      </w:r>
      <w:r w:rsidRPr="00A73992">
        <w:rPr>
          <w:rFonts w:ascii="Montserrat" w:hAnsi="Montserrat"/>
          <w:sz w:val="24"/>
        </w:rPr>
      </w:r>
      <w:r w:rsidRPr="00A73992">
        <w:rPr>
          <w:rFonts w:ascii="Montserrat" w:hAnsi="Montserrat"/>
          <w:sz w:val="24"/>
        </w:rPr>
        <w:fldChar w:fldCharType="separate"/>
      </w:r>
    </w:p>
    <w:p w14:paraId="612C77E0" w14:textId="77777777" w:rsidR="00F63DF0" w:rsidRPr="00A73992" w:rsidRDefault="00A73992">
      <w:pPr>
        <w:pStyle w:val="0DraftNormal"/>
        <w:rPr>
          <w:rFonts w:ascii="Montserrat" w:hAnsi="Montserrat"/>
          <w:sz w:val="24"/>
        </w:rPr>
      </w:pPr>
      <w:r w:rsidRPr="00A73992">
        <w:rPr>
          <w:rFonts w:ascii="Montserrat" w:hAnsi="Montserrat"/>
          <w:sz w:val="24"/>
        </w:rPr>
        <w:fldChar w:fldCharType="end"/>
      </w:r>
      <w:bookmarkEnd w:id="9"/>
      <w:bookmarkEnd w:id="10"/>
      <w:r w:rsidRPr="00A73992">
        <w:rPr>
          <w:rFonts w:ascii="Montserrat" w:hAnsi="Montserrat"/>
          <w:sz w:val="24"/>
        </w:rPr>
        <w:t>Coal took Dawn to see his mentor, Dancer’s female half, Dreamer, who listened to, and responded to Dawn’s apprehensions of heat and choosing. She talked to both of them about the natural order of events in a phoenix life, explaining how their nature required them to turn to each other to make it through each mating season. For a lyn phoenix, mating season was a time for choosing mates, a time for tasting compliments. Split-manifests, chiyn phoenix, could also choose and taste, but by their nature, they were</w:t>
      </w:r>
      <w:r w:rsidRPr="00A73992">
        <w:rPr>
          <w:rFonts w:ascii="Montserrat" w:hAnsi="Montserrat"/>
          <w:sz w:val="24"/>
        </w:rPr>
        <w:t xml:space="preserve"> already mated compliments. As Dancer put it, there were sometimes bizarre consequences to tampering with a soul’s physical and spiritual make up. That admission forced her to explain a few things about the mysterious origin of the phoenix race and the phenomenon of split-manifestation. Dream laughed as she described the paradox—their ancestors had been given the task of creating a race of whole individuals. In one sense they succeeded, save for the fact that the conception of a whole person resulted in the</w:t>
      </w:r>
      <w:r w:rsidRPr="00A73992">
        <w:rPr>
          <w:rFonts w:ascii="Montserrat" w:hAnsi="Montserrat"/>
          <w:sz w:val="24"/>
        </w:rPr>
        <w:t xml:space="preserve"> birth of a diune. In time, with perfect devotion, the two of them might one day be united in one mind and one body—but in practice very few were able to attain that ideal. </w:t>
      </w:r>
    </w:p>
    <w:p w14:paraId="01FFAE4F" w14:textId="77777777" w:rsidR="00F63DF0" w:rsidRPr="00A73992" w:rsidRDefault="00F63DF0">
      <w:pPr>
        <w:pStyle w:val="0DraftNormal"/>
        <w:rPr>
          <w:rFonts w:ascii="Montserrat" w:hAnsi="Montserrat"/>
          <w:sz w:val="24"/>
        </w:rPr>
      </w:pPr>
    </w:p>
    <w:p w14:paraId="48CECFAF" w14:textId="77777777" w:rsidR="00F63DF0" w:rsidRPr="00A73992" w:rsidRDefault="00A73992">
      <w:pPr>
        <w:pStyle w:val="0DraftNormal"/>
        <w:rPr>
          <w:rFonts w:ascii="Montserrat" w:hAnsi="Montserrat"/>
          <w:sz w:val="24"/>
        </w:rPr>
      </w:pPr>
      <w:r w:rsidRPr="00A73992">
        <w:rPr>
          <w:rFonts w:ascii="Montserrat" w:hAnsi="Montserrat"/>
          <w:sz w:val="24"/>
        </w:rPr>
        <w:t>Phoenix Coal followed the forms for bringing his mate into his house, guiding her through the exchange. Dawn was surprised as she was introduced into the personal residence of the Regent. House phoenix was the mother house of the phoenix race. House mating was a ritual that evolved over time. The first step was simply approval of the head of the house, which in this case meant the approval of the Regent. Arden kept the matter informal—given the circumstances—allowing them a grace period to reacquaint themse</w:t>
      </w:r>
      <w:r w:rsidRPr="00A73992">
        <w:rPr>
          <w:rFonts w:ascii="Montserrat" w:hAnsi="Montserrat"/>
          <w:sz w:val="24"/>
        </w:rPr>
        <w:t xml:space="preserve">lves before subjecting them to the formalities of a full house reception. The two of them expressed their thanks and then retired to Coal’s suite of apartments, where Coal did not spare her the formalities of room mating. She was surprised to realize that his insistence on the forms had been to ensure that she had the chance to impose limits on their intimacy. </w:t>
      </w:r>
    </w:p>
    <w:p w14:paraId="41025540" w14:textId="77777777" w:rsidR="00F63DF0" w:rsidRPr="00A73992" w:rsidRDefault="00F63DF0">
      <w:pPr>
        <w:pStyle w:val="0DraftNormal"/>
        <w:rPr>
          <w:rFonts w:ascii="Montserrat" w:hAnsi="Montserrat"/>
          <w:sz w:val="24"/>
        </w:rPr>
      </w:pPr>
    </w:p>
    <w:p w14:paraId="118D5F94" w14:textId="77777777" w:rsidR="00F63DF0" w:rsidRPr="00A73992" w:rsidRDefault="00A73992">
      <w:pPr>
        <w:pStyle w:val="0DraftNormal"/>
        <w:rPr>
          <w:rStyle w:val="Hyperlink"/>
          <w:rFonts w:ascii="Montserrat" w:hAnsi="Montserrat"/>
          <w:color w:val="auto"/>
          <w:sz w:val="24"/>
        </w:rPr>
      </w:pPr>
      <w:bookmarkStart w:id="11" w:name="Bedmating"/>
      <w:r w:rsidRPr="00A73992">
        <w:rPr>
          <w:rFonts w:ascii="Montserrat" w:hAnsi="Montserrat"/>
          <w:sz w:val="24"/>
        </w:rPr>
        <w:t>Bedmating</w:t>
      </w:r>
      <w:r w:rsidRPr="00A73992">
        <w:rPr>
          <w:rFonts w:ascii="Montserrat" w:hAnsi="Montserrat"/>
          <w:sz w:val="24"/>
        </w:rPr>
        <w:tab/>
      </w:r>
      <w:r w:rsidRPr="00A73992">
        <w:rPr>
          <w:rFonts w:ascii="Montserrat" w:hAnsi="Montserrat"/>
          <w:sz w:val="24"/>
        </w:rPr>
        <w:tab/>
      </w:r>
      <w:r w:rsidRPr="00A73992">
        <w:rPr>
          <w:rFonts w:ascii="Montserrat" w:hAnsi="Montserrat"/>
          <w:sz w:val="24"/>
        </w:rPr>
        <w:tab/>
      </w:r>
      <w:r w:rsidRPr="00A73992">
        <w:rPr>
          <w:rFonts w:ascii="Montserrat" w:hAnsi="Montserrat"/>
          <w:sz w:val="24"/>
        </w:rPr>
        <w:tab/>
      </w:r>
      <w:bookmarkStart w:id="12" w:name="_Hlt470680945"/>
      <w:r w:rsidRPr="00A73992">
        <w:rPr>
          <w:rFonts w:ascii="Montserrat" w:hAnsi="Montserrat"/>
          <w:sz w:val="24"/>
        </w:rPr>
        <w:fldChar w:fldCharType="begin"/>
      </w:r>
      <w:r w:rsidRPr="00A73992">
        <w:rPr>
          <w:rFonts w:ascii="Montserrat" w:hAnsi="Montserrat"/>
          <w:sz w:val="24"/>
        </w:rPr>
        <w:instrText xml:space="preserve"> HYPERLINK  \l "Links" </w:instrText>
      </w:r>
      <w:r w:rsidRPr="00A73992">
        <w:rPr>
          <w:rFonts w:ascii="Montserrat" w:hAnsi="Montserrat"/>
          <w:sz w:val="24"/>
        </w:rPr>
      </w:r>
      <w:r w:rsidRPr="00A73992">
        <w:rPr>
          <w:rFonts w:ascii="Montserrat" w:hAnsi="Montserrat"/>
          <w:sz w:val="24"/>
        </w:rPr>
        <w:fldChar w:fldCharType="separate"/>
      </w:r>
    </w:p>
    <w:p w14:paraId="779876BF" w14:textId="77777777" w:rsidR="00F63DF0" w:rsidRPr="00A73992" w:rsidRDefault="00A73992">
      <w:pPr>
        <w:pStyle w:val="0DraftNormal"/>
        <w:rPr>
          <w:rFonts w:ascii="Montserrat" w:hAnsi="Montserrat"/>
          <w:sz w:val="24"/>
        </w:rPr>
      </w:pPr>
      <w:r w:rsidRPr="00A73992">
        <w:rPr>
          <w:rFonts w:ascii="Montserrat" w:hAnsi="Montserrat"/>
          <w:sz w:val="24"/>
        </w:rPr>
        <w:fldChar w:fldCharType="end"/>
      </w:r>
      <w:bookmarkEnd w:id="11"/>
      <w:bookmarkEnd w:id="12"/>
      <w:r w:rsidRPr="00A73992">
        <w:rPr>
          <w:rFonts w:ascii="Montserrat" w:hAnsi="Montserrat"/>
          <w:sz w:val="24"/>
        </w:rPr>
        <w:t>Together Dawn and Coal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w:t>
      </w:r>
      <w:r w:rsidRPr="00A73992">
        <w:rPr>
          <w:rFonts w:ascii="Montserrat" w:hAnsi="Montserrat"/>
          <w:sz w:val="24"/>
        </w:rPr>
        <w:t xml:space="preserv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2F107041" w14:textId="77777777" w:rsidR="00F63DF0" w:rsidRPr="00A73992" w:rsidRDefault="00F63DF0">
      <w:pPr>
        <w:pStyle w:val="0DraftNormal"/>
        <w:rPr>
          <w:rFonts w:ascii="Montserrat" w:hAnsi="Montserrat"/>
          <w:sz w:val="24"/>
        </w:rPr>
      </w:pPr>
    </w:p>
    <w:p w14:paraId="24AF32A0" w14:textId="77777777" w:rsidR="00F63DF0" w:rsidRPr="00A73992" w:rsidRDefault="00A73992">
      <w:pPr>
        <w:pStyle w:val="0DraftNormal"/>
        <w:rPr>
          <w:rFonts w:ascii="Montserrat" w:hAnsi="Montserrat"/>
          <w:sz w:val="24"/>
        </w:rPr>
      </w:pPr>
      <w:r w:rsidRPr="00A73992">
        <w:rPr>
          <w:rFonts w:ascii="Montserrat" w:hAnsi="Montserrat"/>
          <w:sz w:val="24"/>
        </w:rPr>
        <w:t>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Coal pointed out that, for a phoenix, that was the way it was supposed to have been. It was abnormal for a split-manifest to exhibit such distinct identities. Coal talked her into going with him to consult</w:t>
      </w:r>
      <w:r w:rsidRPr="00A73992">
        <w:rPr>
          <w:rFonts w:ascii="Montserrat" w:hAnsi="Montserrat"/>
          <w:sz w:val="24"/>
        </w:rPr>
        <w:t xml:space="preserve"> some people about it, to ease both their concerns. </w:t>
      </w:r>
    </w:p>
    <w:p w14:paraId="7035E2C3" w14:textId="77777777" w:rsidR="00F63DF0" w:rsidRPr="00A73992" w:rsidRDefault="00F63DF0">
      <w:pPr>
        <w:pStyle w:val="0DraftNormal"/>
        <w:rPr>
          <w:rFonts w:ascii="Montserrat" w:hAnsi="Montserrat"/>
          <w:sz w:val="24"/>
        </w:rPr>
      </w:pPr>
    </w:p>
    <w:p w14:paraId="5E494D59" w14:textId="77777777" w:rsidR="00F63DF0" w:rsidRPr="00A73992" w:rsidRDefault="00A73992">
      <w:pPr>
        <w:pStyle w:val="0DraftNormal"/>
        <w:rPr>
          <w:rStyle w:val="Hyperlink"/>
          <w:rFonts w:ascii="Montserrat" w:hAnsi="Montserrat"/>
          <w:color w:val="auto"/>
          <w:sz w:val="24"/>
        </w:rPr>
      </w:pPr>
      <w:bookmarkStart w:id="13" w:name="EandCBladeEtAl"/>
      <w:r w:rsidRPr="00A73992">
        <w:rPr>
          <w:rFonts w:ascii="Montserrat" w:hAnsi="Montserrat"/>
          <w:sz w:val="24"/>
        </w:rPr>
        <w:t>Encounters and Confrontations—Blade et al</w:t>
      </w:r>
      <w:r w:rsidRPr="00A73992">
        <w:rPr>
          <w:rFonts w:ascii="Montserrat" w:hAnsi="Montserrat"/>
          <w:sz w:val="24"/>
        </w:rPr>
        <w:tab/>
      </w:r>
      <w:bookmarkStart w:id="14" w:name="_Hlt470680950"/>
      <w:r w:rsidRPr="00A73992">
        <w:rPr>
          <w:rFonts w:ascii="Montserrat" w:hAnsi="Montserrat"/>
          <w:sz w:val="24"/>
        </w:rPr>
        <w:fldChar w:fldCharType="begin"/>
      </w:r>
      <w:r w:rsidRPr="00A73992">
        <w:rPr>
          <w:rFonts w:ascii="Montserrat" w:hAnsi="Montserrat"/>
          <w:sz w:val="24"/>
        </w:rPr>
        <w:instrText xml:space="preserve"> HYPERLINK  \l "Links" </w:instrText>
      </w:r>
      <w:r w:rsidRPr="00A73992">
        <w:rPr>
          <w:rFonts w:ascii="Montserrat" w:hAnsi="Montserrat"/>
          <w:sz w:val="24"/>
        </w:rPr>
      </w:r>
      <w:r w:rsidRPr="00A73992">
        <w:rPr>
          <w:rFonts w:ascii="Montserrat" w:hAnsi="Montserrat"/>
          <w:sz w:val="24"/>
        </w:rPr>
        <w:fldChar w:fldCharType="separate"/>
      </w:r>
    </w:p>
    <w:p w14:paraId="3D292892" w14:textId="77777777" w:rsidR="00F63DF0" w:rsidRPr="00A73992" w:rsidRDefault="00A73992">
      <w:pPr>
        <w:pStyle w:val="0DraftNormal"/>
        <w:rPr>
          <w:rFonts w:ascii="Montserrat" w:hAnsi="Montserrat"/>
          <w:sz w:val="24"/>
        </w:rPr>
      </w:pPr>
      <w:r w:rsidRPr="00A73992">
        <w:rPr>
          <w:rFonts w:ascii="Montserrat" w:hAnsi="Montserrat"/>
          <w:sz w:val="24"/>
        </w:rPr>
        <w:fldChar w:fldCharType="end"/>
      </w:r>
      <w:bookmarkEnd w:id="13"/>
      <w:bookmarkEnd w:id="14"/>
      <w:r w:rsidRPr="00A73992">
        <w:rPr>
          <w:rFonts w:ascii="Montserrat" w:hAnsi="Montserrat"/>
          <w:sz w:val="24"/>
        </w:rPr>
        <w:t>To her surprise, they did not go to see Coal’s mentor. Coal took them to see his class mates—members of the house guard. When she saw them, she understood why. The group of young men and women—hardly more than boys and girls—were all split-manifests. That brief encounter convinced Dawn that Coal was telling the truth when he said that they were abnormal for a split-manifest. That hardly mattered beside what their behavior and comments had revealed about their relationship. Few comments were directed at her,</w:t>
      </w:r>
      <w:r w:rsidRPr="00A73992">
        <w:rPr>
          <w:rFonts w:ascii="Montserrat" w:hAnsi="Montserrat"/>
          <w:sz w:val="24"/>
        </w:rPr>
        <w:t xml:space="preserve"> but she picked up enough to know that Coal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vai kume champion, and captain of the house guard in the c</w:t>
      </w:r>
      <w:r w:rsidRPr="00A73992">
        <w:rPr>
          <w:rFonts w:ascii="Montserrat" w:hAnsi="Montserrat"/>
          <w:sz w:val="24"/>
        </w:rPr>
        <w:t xml:space="preserve">ircle. Coal dragged her away before she could get herself into any more trouble. Not having found an answer to their problem, they went looking for Dreamer. </w:t>
      </w:r>
    </w:p>
    <w:p w14:paraId="6F064FB0" w14:textId="77777777" w:rsidR="00F63DF0" w:rsidRPr="00A73992" w:rsidRDefault="00F63DF0">
      <w:pPr>
        <w:pStyle w:val="0DraftNormal"/>
        <w:rPr>
          <w:rFonts w:ascii="Montserrat" w:hAnsi="Montserrat"/>
          <w:sz w:val="24"/>
        </w:rPr>
      </w:pPr>
    </w:p>
    <w:p w14:paraId="602C0D4B" w14:textId="77777777" w:rsidR="00F63DF0" w:rsidRPr="00A73992" w:rsidRDefault="00A73992">
      <w:pPr>
        <w:pStyle w:val="0DraftNormal"/>
        <w:rPr>
          <w:rFonts w:ascii="Montserrat" w:hAnsi="Montserrat"/>
          <w:sz w:val="24"/>
        </w:rPr>
      </w:pPr>
      <w:r w:rsidRPr="00A73992">
        <w:rPr>
          <w:rFonts w:ascii="Montserrat" w:hAnsi="Montserrat"/>
          <w:sz w:val="24"/>
        </w:rPr>
        <w:t>Coal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w:t>
      </w:r>
      <w:r w:rsidRPr="00A73992">
        <w:rPr>
          <w:rFonts w:ascii="Montserrat" w:hAnsi="Montserrat"/>
          <w:sz w:val="24"/>
        </w:rPr>
        <w:t>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Coal to help her understand what it meant to be phoenix. He started with the aspect of his culture that she seemed the most unsure of, phoe</w:t>
      </w:r>
      <w:r w:rsidRPr="00A73992">
        <w:rPr>
          <w:rFonts w:ascii="Montserrat" w:hAnsi="Montserrat"/>
          <w:sz w:val="24"/>
        </w:rPr>
        <w:t xml:space="preserve">nix sexuality. As native phoenix,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14:paraId="1506E7EA" w14:textId="77777777" w:rsidR="00F63DF0" w:rsidRPr="00A73992" w:rsidRDefault="00F63DF0">
      <w:pPr>
        <w:pStyle w:val="0DraftNormal"/>
        <w:rPr>
          <w:rFonts w:ascii="Montserrat" w:hAnsi="Montserrat"/>
          <w:sz w:val="24"/>
        </w:rPr>
      </w:pPr>
    </w:p>
    <w:p w14:paraId="44FBC48A" w14:textId="77777777" w:rsidR="00F63DF0" w:rsidRPr="00A73992" w:rsidRDefault="00A73992">
      <w:pPr>
        <w:pStyle w:val="0DraftNormal"/>
        <w:rPr>
          <w:rStyle w:val="Hyperlink"/>
          <w:rFonts w:ascii="Montserrat" w:hAnsi="Montserrat"/>
          <w:color w:val="auto"/>
          <w:sz w:val="24"/>
        </w:rPr>
      </w:pPr>
      <w:bookmarkStart w:id="15" w:name="EandCAvonDai"/>
      <w:r w:rsidRPr="00A73992">
        <w:rPr>
          <w:rFonts w:ascii="Montserrat" w:hAnsi="Montserrat"/>
          <w:sz w:val="24"/>
        </w:rPr>
        <w:t>Encounters and Confrontations—Arden, the Regent</w:t>
      </w:r>
      <w:r w:rsidRPr="00A73992">
        <w:rPr>
          <w:rFonts w:ascii="Montserrat" w:hAnsi="Montserrat"/>
          <w:sz w:val="24"/>
        </w:rPr>
        <w:tab/>
      </w:r>
      <w:bookmarkStart w:id="16" w:name="_Hlt470680955"/>
      <w:r w:rsidRPr="00A73992">
        <w:rPr>
          <w:rFonts w:ascii="Montserrat" w:hAnsi="Montserrat"/>
          <w:sz w:val="24"/>
        </w:rPr>
        <w:fldChar w:fldCharType="begin"/>
      </w:r>
      <w:r w:rsidRPr="00A73992">
        <w:rPr>
          <w:rFonts w:ascii="Montserrat" w:hAnsi="Montserrat"/>
          <w:sz w:val="24"/>
        </w:rPr>
        <w:instrText xml:space="preserve"> HYPERLINK  \l "Links" </w:instrText>
      </w:r>
      <w:r w:rsidRPr="00A73992">
        <w:rPr>
          <w:rFonts w:ascii="Montserrat" w:hAnsi="Montserrat"/>
          <w:sz w:val="24"/>
        </w:rPr>
      </w:r>
      <w:r w:rsidRPr="00A73992">
        <w:rPr>
          <w:rFonts w:ascii="Montserrat" w:hAnsi="Montserrat"/>
          <w:sz w:val="24"/>
        </w:rPr>
        <w:fldChar w:fldCharType="separate"/>
      </w:r>
    </w:p>
    <w:p w14:paraId="09AFB562" w14:textId="77777777" w:rsidR="00F63DF0" w:rsidRPr="00A73992" w:rsidRDefault="00A73992">
      <w:pPr>
        <w:pStyle w:val="0DraftNormal"/>
        <w:rPr>
          <w:rFonts w:ascii="Montserrat" w:hAnsi="Montserrat"/>
          <w:sz w:val="24"/>
        </w:rPr>
      </w:pPr>
      <w:r w:rsidRPr="00A73992">
        <w:rPr>
          <w:rFonts w:ascii="Montserrat" w:hAnsi="Montserrat"/>
          <w:sz w:val="24"/>
        </w:rPr>
        <w:fldChar w:fldCharType="end"/>
      </w:r>
      <w:bookmarkEnd w:id="15"/>
      <w:bookmarkEnd w:id="16"/>
      <w:r w:rsidRPr="00A73992">
        <w:rPr>
          <w:rFonts w:ascii="Montserrat" w:hAnsi="Montserrat"/>
          <w:sz w:val="24"/>
        </w:rPr>
        <w:t>That evening, Dawn appeared in court with Coal, who was standing to the Regent’s right as her sword. She stood to Arden’s left as her shield which made Dancer’s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empress opened the conversation by asking Dawn</w:t>
      </w:r>
      <w:r w:rsidRPr="00A73992">
        <w:rPr>
          <w:rFonts w:ascii="Montserrat" w:hAnsi="Montserrat"/>
          <w:sz w:val="24"/>
        </w:rPr>
        <w:t xml:space="preserve">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Arden replied that if one was to be targeted for assassination, then the best chance for one’s survival is to thoroughly and completely convince one’s enemy that one has been assassinated. As for why she </w:t>
      </w:r>
      <w:r w:rsidRPr="00A73992">
        <w:rPr>
          <w:rFonts w:ascii="Montserrat" w:hAnsi="Montserrat"/>
          <w:sz w:val="24"/>
        </w:rPr>
        <w:t>would arrange for Dawn to commit such an act and get away with it, she simply said “i would not want to see my daughter-in-law be executed for doing her duty”. They were confronted by their mother’s legacy. Phoenix Coal and Dawn had been promised, on their naming day, to the Regent’s split-manifest child and heir. Before they were excused, they were formally reintroduced to Crimson and Scarlet, their fiancées. They talked a bit about Coal and Dawn’s inheritance, lands and titles and such, but Dawn was too u</w:t>
      </w:r>
      <w:r w:rsidRPr="00A73992">
        <w:rPr>
          <w:rFonts w:ascii="Montserrat" w:hAnsi="Montserrat"/>
          <w:sz w:val="24"/>
        </w:rPr>
        <w:t>pset to take it all in.</w:t>
      </w:r>
    </w:p>
    <w:p w14:paraId="34CE1C83" w14:textId="77777777" w:rsidR="00F63DF0" w:rsidRPr="00A73992" w:rsidRDefault="00F63DF0">
      <w:pPr>
        <w:pStyle w:val="0DraftNormal"/>
        <w:rPr>
          <w:rFonts w:ascii="Montserrat" w:hAnsi="Montserrat"/>
          <w:sz w:val="24"/>
        </w:rPr>
      </w:pPr>
    </w:p>
    <w:p w14:paraId="622891FF" w14:textId="77777777" w:rsidR="00F63DF0" w:rsidRPr="00A73992" w:rsidRDefault="00A73992">
      <w:pPr>
        <w:pStyle w:val="0DraftNormal"/>
        <w:rPr>
          <w:rFonts w:ascii="Montserrat" w:hAnsi="Montserrat"/>
          <w:sz w:val="24"/>
        </w:rPr>
      </w:pPr>
      <w:r w:rsidRPr="00A73992">
        <w:rPr>
          <w:rFonts w:ascii="Montserrat" w:hAnsi="Montserrat"/>
          <w:sz w:val="24"/>
        </w:rPr>
        <w:t xml:space="preserve">As soon as they were alone, she turned on him and demanded to know what other surprises were waiting for her. Coal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w:t>
      </w:r>
    </w:p>
    <w:p w14:paraId="4975DD9F" w14:textId="77777777" w:rsidR="00F63DF0" w:rsidRPr="00A73992" w:rsidRDefault="00F63DF0">
      <w:pPr>
        <w:pStyle w:val="0DraftNormal"/>
        <w:rPr>
          <w:rFonts w:ascii="Montserrat" w:hAnsi="Montserrat"/>
          <w:sz w:val="24"/>
        </w:rPr>
      </w:pPr>
    </w:p>
    <w:p w14:paraId="49C3EB83" w14:textId="77777777" w:rsidR="00F63DF0" w:rsidRPr="00A73992" w:rsidRDefault="00A73992">
      <w:pPr>
        <w:pStyle w:val="0DraftNormal"/>
        <w:rPr>
          <w:rFonts w:ascii="Montserrat" w:hAnsi="Montserrat"/>
          <w:sz w:val="24"/>
        </w:rPr>
      </w:pPr>
      <w:r w:rsidRPr="00A73992">
        <w:rPr>
          <w:rFonts w:ascii="Montserrat" w:hAnsi="Montserrat"/>
          <w:sz w:val="24"/>
        </w:rPr>
        <w:t>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w:t>
      </w:r>
      <w:r w:rsidRPr="00A73992">
        <w:rPr>
          <w:rFonts w:ascii="Montserrat" w:hAnsi="Montserrat"/>
          <w:sz w:val="24"/>
        </w:rPr>
        <w:t xml:space="preserve">ll—Coal and Dawn lost their ‘virginity’ to the expert ministrations of Dreamer, whereby they became adults and were granted sexual freedom. </w:t>
      </w:r>
    </w:p>
    <w:p w14:paraId="7C2ED6C1" w14:textId="77777777" w:rsidR="00F63DF0" w:rsidRPr="00A73992" w:rsidRDefault="00F63DF0">
      <w:pPr>
        <w:pStyle w:val="0DraftNormal"/>
        <w:rPr>
          <w:rFonts w:ascii="Montserrat" w:hAnsi="Montserrat"/>
          <w:sz w:val="24"/>
        </w:rPr>
      </w:pPr>
    </w:p>
    <w:p w14:paraId="2BF1A5F9" w14:textId="77777777" w:rsidR="00F63DF0" w:rsidRPr="00A73992" w:rsidRDefault="00A73992">
      <w:pPr>
        <w:pStyle w:val="0DraftNormal"/>
        <w:rPr>
          <w:rFonts w:ascii="Montserrat" w:hAnsi="Montserrat"/>
          <w:sz w:val="24"/>
        </w:rPr>
      </w:pPr>
      <w:r w:rsidRPr="00A73992">
        <w:rPr>
          <w:rFonts w:ascii="Montserrat" w:hAnsi="Montserrat"/>
          <w:sz w:val="24"/>
        </w:rPr>
        <w:t>The reaction set in when the two of them were alone again. It was difficult for her to accept what had happened as a normal and natural occurrence. Intellectually, she understood that for a phoenix, it was. That did not change the fact that such a display went against her character and left her feeling lewd and shameless. Coal, for his part, still found her ‘humanity’ incomprehensible. Whenever the two of them stood sword and shield, he spent all of his time studying the humans, seeking insight into the cul</w:t>
      </w:r>
      <w:r w:rsidRPr="00A73992">
        <w:rPr>
          <w:rFonts w:ascii="Montserrat" w:hAnsi="Montserrat"/>
          <w:sz w:val="24"/>
        </w:rPr>
        <w:t>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w:t>
      </w:r>
      <w:r w:rsidRPr="00A73992">
        <w:rPr>
          <w:rFonts w:ascii="Montserrat" w:hAnsi="Montserrat"/>
          <w:sz w:val="24"/>
        </w:rPr>
        <w:t xml:space="preserve">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Coal, who could think of nothing to </w:t>
      </w:r>
      <w:r w:rsidRPr="00A73992">
        <w:rPr>
          <w:rFonts w:ascii="Montserrat" w:hAnsi="Montserrat"/>
          <w:sz w:val="24"/>
        </w:rPr>
        <w:t xml:space="preserve">do but hold on to her and whisper reassurances. Ironically, her reaction only made her more committed to learning and perfecting her sexual techniques and the protocols of tasting, choosing and bed mating. Coal had not needed to tell her that the initiation had made them subject to open courting. </w:t>
      </w:r>
    </w:p>
    <w:p w14:paraId="7078FEAC" w14:textId="77777777" w:rsidR="00F63DF0" w:rsidRPr="00A73992" w:rsidRDefault="00F63DF0">
      <w:pPr>
        <w:pStyle w:val="0DraftNormal"/>
        <w:rPr>
          <w:rFonts w:ascii="Montserrat" w:hAnsi="Montserrat"/>
          <w:sz w:val="24"/>
        </w:rPr>
      </w:pPr>
    </w:p>
    <w:p w14:paraId="6CCEF5AE" w14:textId="77777777" w:rsidR="00F63DF0" w:rsidRPr="00A73992" w:rsidRDefault="00A73992">
      <w:pPr>
        <w:pStyle w:val="0DraftNormal"/>
        <w:rPr>
          <w:rFonts w:ascii="Montserrat" w:hAnsi="Montserrat"/>
          <w:sz w:val="24"/>
        </w:rPr>
      </w:pPr>
      <w:r w:rsidRPr="00A73992">
        <w:rPr>
          <w:rFonts w:ascii="Montserrat" w:hAnsi="Montserrat"/>
          <w:sz w:val="24"/>
        </w:rPr>
        <w:t>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phoenix, they spent pretending to become ph</w:t>
      </w:r>
      <w:r w:rsidRPr="00A73992">
        <w:rPr>
          <w:rFonts w:ascii="Montserrat" w:hAnsi="Montserrat"/>
          <w:sz w:val="24"/>
        </w:rPr>
        <w:t xml:space="preserve">oenix. None were pleased to learn that they had to complete the same rites of adulthood, and qualify for a rank of nai or better to be able to leave their adopted home and travel into wild or hostile territory—as human space and the aegis were considered to be by ajeans. </w:t>
      </w:r>
    </w:p>
    <w:p w14:paraId="5AB41550" w14:textId="77777777" w:rsidR="00F63DF0" w:rsidRPr="00A73992" w:rsidRDefault="00F63DF0">
      <w:pPr>
        <w:pStyle w:val="0DraftNormal"/>
        <w:rPr>
          <w:rFonts w:ascii="Montserrat" w:hAnsi="Montserrat"/>
          <w:sz w:val="24"/>
        </w:rPr>
      </w:pPr>
    </w:p>
    <w:p w14:paraId="49A276B4" w14:textId="77777777" w:rsidR="00F63DF0" w:rsidRPr="00A73992" w:rsidRDefault="00A73992">
      <w:pPr>
        <w:pStyle w:val="0DraftNormal"/>
        <w:rPr>
          <w:rFonts w:ascii="Montserrat" w:hAnsi="Montserrat"/>
          <w:sz w:val="24"/>
        </w:rPr>
      </w:pPr>
      <w:r w:rsidRPr="00A73992">
        <w:rPr>
          <w:rFonts w:ascii="Montserrat" w:hAnsi="Montserrat"/>
          <w:sz w:val="24"/>
        </w:rPr>
        <w:t>The direction things were headed prompted Dawn to seek out her twin. As she feared, Cinder was angry with her for “stealing” Coal, and actually cried as she related how painful it had been to watch them commence together. As she hoped, Cinder was equally alarmed at the arranged marriage to Crimson and Scarlet. Not that she objected to either fiancée, but she was concerned about how she fit into these plans. When they met with Coal, they shared their concerns. If one of them were cut out of their union it wo</w:t>
      </w:r>
      <w:r w:rsidRPr="00A73992">
        <w:rPr>
          <w:rFonts w:ascii="Montserrat" w:hAnsi="Montserrat"/>
          <w:sz w:val="24"/>
        </w:rPr>
        <w:t>uld harm them all. In a private audience with the Regent, when Coal took Dawn and Cinder to meet with the head of his household, they were all tested and confirmed to be a triune soul, and the legitimate heirs of phoenix d’ava and the province of Phoenix Gate. Faced with their obvious unity, the Regent questioned their assumed identities. Dawn had taken her identity for granted, but Coal and Cinder had not been blessed with such an opportunity. They had both resorted to genetic identification—but since they</w:t>
      </w:r>
      <w:r w:rsidRPr="00A73992">
        <w:rPr>
          <w:rFonts w:ascii="Montserrat" w:hAnsi="Montserrat"/>
          <w:sz w:val="24"/>
        </w:rPr>
        <w:t xml:space="preserve"> each went to different authorities, the answers they got were significantly different. Cinder had been identified as the genetic twin of phoenix Cinder nin, hence she took that name. Phoenix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w:t>
      </w:r>
      <w:r w:rsidRPr="00A73992">
        <w:rPr>
          <w:rFonts w:ascii="Montserrat" w:hAnsi="Montserrat"/>
          <w:sz w:val="24"/>
        </w:rPr>
        <w:t xml:space="preserve"> started the massacre, and then stumbled through the open Phoenix Gate, arriving in Dream Gate stunned by her own actions. Due to this unusual manifestation, the girl grew up on two worlds unaware of her own duality. Coal had been identified as the male aspect of the long lost heir of the ava branch of the imperial house of phoenix—a genetic duplicate of a person who had lived at least ten thousand years ago, and quite possibly of the first generation of the phoenix race. The same tests were certain to conf</w:t>
      </w:r>
      <w:r w:rsidRPr="00A73992">
        <w:rPr>
          <w:rFonts w:ascii="Montserrat" w:hAnsi="Montserrat"/>
          <w:sz w:val="24"/>
        </w:rPr>
        <w:t xml:space="preserve">irm the same for them all. </w:t>
      </w:r>
    </w:p>
    <w:p w14:paraId="78B0ACA8" w14:textId="77777777" w:rsidR="00F63DF0" w:rsidRPr="00A73992" w:rsidRDefault="00F63DF0">
      <w:pPr>
        <w:pStyle w:val="0DraftNormal"/>
        <w:rPr>
          <w:rFonts w:ascii="Montserrat" w:hAnsi="Montserrat"/>
          <w:sz w:val="24"/>
        </w:rPr>
      </w:pPr>
    </w:p>
    <w:p w14:paraId="2CDC9DFF" w14:textId="77777777" w:rsidR="00F63DF0" w:rsidRPr="00A73992" w:rsidRDefault="00A73992">
      <w:pPr>
        <w:pStyle w:val="0DraftNormal"/>
        <w:rPr>
          <w:rFonts w:ascii="Montserrat" w:hAnsi="Montserrat"/>
          <w:sz w:val="24"/>
        </w:rPr>
      </w:pPr>
      <w:r w:rsidRPr="00A73992">
        <w:rPr>
          <w:rFonts w:ascii="Montserrat" w:hAnsi="Montserrat"/>
          <w:sz w:val="24"/>
        </w:rPr>
        <w:t>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Arden’s meeting with ara and a man named talon, wh</w:t>
      </w:r>
      <w:r w:rsidRPr="00A73992">
        <w:rPr>
          <w:rFonts w:ascii="Montserrat" w:hAnsi="Montserrat"/>
          <w:sz w:val="24"/>
        </w:rPr>
        <w:t>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w:t>
      </w:r>
      <w:r w:rsidRPr="00A73992">
        <w:rPr>
          <w:rFonts w:ascii="Montserrat" w:hAnsi="Montserrat"/>
          <w:sz w:val="24"/>
        </w:rPr>
        <w:t>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Coal’s reunion. Remembering only that ava’s heir had lost her male counterpart in the ava massacre, when word of Dawn’s arrival reached her</w:t>
      </w:r>
      <w:r w:rsidRPr="00A73992">
        <w:rPr>
          <w:rFonts w:ascii="Montserrat" w:hAnsi="Montserrat"/>
          <w:sz w:val="24"/>
        </w:rPr>
        <w:t>, ara immediately saw Dawn as a perfect mate for her son. Her claim to the lost ava mantle presented an opportunity to restore the ancient avara heritage in a union with raven. She had missed the opportunity with Autumn, and planned to correct that this time. Arden agreed to make a place in her home for the lord of ara, her children by storm, and her other children fostered by contract to the d’phoenix, in the hope that she would be regain a place in her sister’s heart. Ara’s interest in Dawn was obvious. A</w:t>
      </w:r>
      <w:r w:rsidRPr="00A73992">
        <w:rPr>
          <w:rFonts w:ascii="Montserrat" w:hAnsi="Montserrat"/>
          <w:sz w:val="24"/>
        </w:rPr>
        <w:t xml:space="preserve">utumn’s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Autumn’s refusal. Her intention was to sue for betrothal. Arden made no comment to that, save to assure ara that preparations necessary for Dawn to bear the mantle of her house were already being undertaken. </w:t>
      </w:r>
    </w:p>
    <w:p w14:paraId="26A607F2" w14:textId="77777777" w:rsidR="00F63DF0" w:rsidRPr="00A73992" w:rsidRDefault="00F63DF0">
      <w:pPr>
        <w:pStyle w:val="0DraftNormal"/>
        <w:rPr>
          <w:rFonts w:ascii="Montserrat" w:hAnsi="Montserrat"/>
          <w:sz w:val="24"/>
        </w:rPr>
      </w:pPr>
    </w:p>
    <w:p w14:paraId="4A8B8D41" w14:textId="77777777" w:rsidR="00F63DF0" w:rsidRPr="00A73992" w:rsidRDefault="00A73992">
      <w:pPr>
        <w:pStyle w:val="0DraftNormal"/>
        <w:rPr>
          <w:rFonts w:ascii="Montserrat" w:hAnsi="Montserrat"/>
          <w:sz w:val="24"/>
        </w:rPr>
      </w:pPr>
      <w:r w:rsidRPr="00A73992">
        <w:rPr>
          <w:rFonts w:ascii="Montserrat" w:hAnsi="Montserrat"/>
          <w:sz w:val="24"/>
        </w:rPr>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14:paraId="66B6D53F" w14:textId="77777777" w:rsidR="00F63DF0" w:rsidRPr="00A73992" w:rsidRDefault="00F63DF0">
      <w:pPr>
        <w:pStyle w:val="0DraftNormal"/>
        <w:rPr>
          <w:rFonts w:ascii="Montserrat" w:hAnsi="Montserrat"/>
          <w:sz w:val="24"/>
        </w:rPr>
      </w:pPr>
    </w:p>
    <w:p w14:paraId="0F1FBB8A" w14:textId="77777777" w:rsidR="00F63DF0" w:rsidRPr="00A73992" w:rsidRDefault="00A73992">
      <w:pPr>
        <w:pStyle w:val="0DraftNormal"/>
        <w:rPr>
          <w:rFonts w:ascii="Montserrat" w:hAnsi="Montserrat"/>
          <w:strike/>
          <w:sz w:val="24"/>
        </w:rPr>
      </w:pPr>
      <w:r w:rsidRPr="00A73992">
        <w:rPr>
          <w:rFonts w:ascii="Montserrat" w:hAnsi="Montserrat"/>
          <w:sz w:val="24"/>
        </w:rPr>
        <w:t xml:space="preserve">She had almost adjusted to the news that Arden planned for her to assert a claim to d’ava and be married off. If Arden was serious about marrying Dawn and Coal to her own heirs, how could she negotiate a second engagement between Dawn and this other woman’s son? She had checked on the legalities, and based on what she had learned Dawn would not have thought she would be introduced into her claim. Among the things she had discovered was her mother’s official station when she died. Her mother’s claim, though </w:t>
      </w:r>
      <w:r w:rsidRPr="00A73992">
        <w:rPr>
          <w:rFonts w:ascii="Montserrat" w:hAnsi="Montserrat"/>
          <w:sz w:val="24"/>
        </w:rPr>
        <w:t>never asserted, was valid. Dawn was not as sure about her own. As a courtesan, her mother had no legal rights to her children, so Dawn would have assumed she had no claim on her mother’s house. No one else seemed to have such doubts, though. Things seemed to be moving awfully fast. When she pressed Coal for a reason, she learned that Arden was dying. No one said anything, but everyone knew it. With the health of the Regent failing rapidly, several important people had dissolved their schools and dismissed t</w:t>
      </w:r>
      <w:r w:rsidRPr="00A73992">
        <w:rPr>
          <w:rFonts w:ascii="Montserrat" w:hAnsi="Montserrat"/>
          <w:sz w:val="24"/>
        </w:rPr>
        <w:t xml:space="preserve">heir students—even their own children—to go to their empress’s side. Dancer was one of them. They would not have done that if they had not suspected or else were summoned to attend her. Even the negotiations with the human empire stemmed from Arden’s desire to sort everything out before she died. </w:t>
      </w:r>
    </w:p>
    <w:p w14:paraId="4F6A54F4" w14:textId="77777777" w:rsidR="00F63DF0" w:rsidRPr="00A73992" w:rsidRDefault="00F63DF0">
      <w:pPr>
        <w:pStyle w:val="0DraftNormal"/>
        <w:rPr>
          <w:rFonts w:ascii="Montserrat" w:hAnsi="Montserrat"/>
          <w:strike/>
          <w:sz w:val="24"/>
        </w:rPr>
      </w:pPr>
    </w:p>
    <w:p w14:paraId="3D49FAD8" w14:textId="77777777" w:rsidR="00F63DF0" w:rsidRPr="00A73992" w:rsidRDefault="00A73992">
      <w:pPr>
        <w:pStyle w:val="0DraftNormal"/>
        <w:rPr>
          <w:rFonts w:ascii="Montserrat" w:hAnsi="Montserrat"/>
          <w:sz w:val="24"/>
        </w:rPr>
      </w:pPr>
      <w:r w:rsidRPr="00A73992">
        <w:rPr>
          <w:rFonts w:ascii="Montserrat" w:hAnsi="Montserrat"/>
          <w:sz w:val="24"/>
        </w:rPr>
        <w:t>Dawn and Coal were called in to see the Regent. The question of what to do with Dawn was quietly appraised while the Regent also gave some serious consideration to Scarlet, given her place as heir. These considerations molded the direction the Regent took with the conversation. In a more formal interview with the Regent, Dawn was counseled by Arden on the requirements she would have to meet in her education. Dawn was required to take up duties in the house and, along with Coal, enroll in school. Dawn was ea</w:t>
      </w:r>
      <w:r w:rsidRPr="00A73992">
        <w:rPr>
          <w:rFonts w:ascii="Montserrat" w:hAnsi="Montserrat"/>
          <w:sz w:val="24"/>
        </w:rPr>
        <w:t>sily skilled enough to be vai,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w:t>
      </w:r>
      <w:r w:rsidRPr="00A73992">
        <w:rPr>
          <w:rFonts w:ascii="Montserrat" w:hAnsi="Montserrat"/>
          <w:sz w:val="24"/>
        </w:rPr>
        <w:t xml:space="preserve"> of each of them to test that possibility.</w:t>
      </w:r>
    </w:p>
    <w:p w14:paraId="5A290104" w14:textId="77777777" w:rsidR="00F63DF0" w:rsidRPr="00A73992" w:rsidRDefault="00F63DF0">
      <w:pPr>
        <w:pStyle w:val="0DraftNormal"/>
        <w:rPr>
          <w:rFonts w:ascii="Montserrat" w:hAnsi="Montserrat"/>
          <w:sz w:val="24"/>
        </w:rPr>
      </w:pPr>
    </w:p>
    <w:p w14:paraId="7218DA68" w14:textId="77777777" w:rsidR="00F63DF0" w:rsidRPr="00A73992" w:rsidRDefault="00A73992">
      <w:pPr>
        <w:pStyle w:val="0DraftNormal"/>
        <w:rPr>
          <w:rFonts w:ascii="Montserrat" w:hAnsi="Montserrat"/>
          <w:sz w:val="24"/>
        </w:rPr>
      </w:pPr>
      <w:r w:rsidRPr="00A73992">
        <w:rPr>
          <w:rFonts w:ascii="Montserrat" w:hAnsi="Montserrat"/>
          <w:sz w:val="24"/>
        </w:rPr>
        <w:t xml:space="preserve">As she had warned, Arden went ahead with the proposed testing. Dawn, Coal and Cinder were summoned to the athenaeum genealogy labs. They were subjected to a wide battery of tests, physical and mental. The final conclusion was that the three were a genuine triune, perfectly balanced and interdependent parts of one soul. </w:t>
      </w:r>
    </w:p>
    <w:p w14:paraId="3E7FAD76" w14:textId="77777777" w:rsidR="00F63DF0" w:rsidRPr="00A73992" w:rsidRDefault="00F63DF0">
      <w:pPr>
        <w:pStyle w:val="0DraftNormal"/>
        <w:rPr>
          <w:rFonts w:ascii="Montserrat" w:hAnsi="Montserrat"/>
          <w:sz w:val="24"/>
        </w:rPr>
      </w:pPr>
    </w:p>
    <w:p w14:paraId="432E4E13" w14:textId="77777777" w:rsidR="00F63DF0" w:rsidRPr="00A73992" w:rsidRDefault="00A73992">
      <w:pPr>
        <w:pStyle w:val="0DraftNormal"/>
        <w:rPr>
          <w:rFonts w:ascii="Montserrat" w:hAnsi="Montserrat"/>
          <w:sz w:val="24"/>
        </w:rPr>
      </w:pPr>
      <w:r w:rsidRPr="00A73992">
        <w:rPr>
          <w:rFonts w:ascii="Montserrat" w:hAnsi="Montserrat"/>
          <w:sz w:val="24"/>
        </w:rPr>
        <w:t xml:space="preserve">From that revelation came a general announcement, and formal recognition, followed by a number of suits against their estate. 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w:t>
      </w:r>
      <w:r w:rsidRPr="00A73992">
        <w:rPr>
          <w:rFonts w:ascii="Montserrat" w:hAnsi="Montserrat"/>
          <w:sz w:val="24"/>
        </w:rPr>
        <w:t>an issue of suit. A suit made against a daughter was a bid for the take over of a house and its lineage. Of course, this was not the only pursuit of Dawn going on either.</w:t>
      </w:r>
    </w:p>
    <w:p w14:paraId="6276104F" w14:textId="77777777" w:rsidR="00F63DF0" w:rsidRPr="00A73992" w:rsidRDefault="00F63DF0">
      <w:pPr>
        <w:pStyle w:val="0DraftNormal"/>
        <w:rPr>
          <w:rFonts w:ascii="Montserrat" w:hAnsi="Montserrat"/>
          <w:sz w:val="24"/>
        </w:rPr>
      </w:pPr>
    </w:p>
    <w:p w14:paraId="665C85A2" w14:textId="77777777" w:rsidR="00F63DF0" w:rsidRPr="00A73992" w:rsidRDefault="00A73992">
      <w:pPr>
        <w:pStyle w:val="0DraftNormal"/>
        <w:rPr>
          <w:rFonts w:ascii="Montserrat" w:hAnsi="Montserrat"/>
          <w:sz w:val="24"/>
        </w:rPr>
      </w:pPr>
      <w:r w:rsidRPr="00A73992">
        <w:rPr>
          <w:rFonts w:ascii="Montserrat" w:hAnsi="Montserrat"/>
          <w:sz w:val="24"/>
        </w:rPr>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14:paraId="067F7704" w14:textId="77777777" w:rsidR="00F63DF0" w:rsidRPr="00A73992" w:rsidRDefault="00F63DF0">
      <w:pPr>
        <w:pStyle w:val="0DraftNormal"/>
        <w:rPr>
          <w:rFonts w:ascii="Montserrat" w:hAnsi="Montserrat"/>
          <w:sz w:val="24"/>
        </w:rPr>
      </w:pPr>
    </w:p>
    <w:p w14:paraId="63057BCA" w14:textId="77777777" w:rsidR="00F63DF0" w:rsidRPr="00A73992" w:rsidRDefault="00A73992">
      <w:pPr>
        <w:pStyle w:val="0DraftNormal"/>
        <w:rPr>
          <w:rFonts w:ascii="Montserrat" w:hAnsi="Montserrat"/>
          <w:sz w:val="24"/>
        </w:rPr>
      </w:pPr>
      <w:r w:rsidRPr="00A73992">
        <w:rPr>
          <w:rFonts w:ascii="Montserrat" w:hAnsi="Montserrat"/>
          <w:sz w:val="24"/>
        </w:rPr>
        <w:t xml:space="preserve">Apparently, their mother had known of her rights and obligations and had been quietly administering to them since her appearance twenty years ago. She had resided at Dream Gate for some time and was recognized as a prominent member of house phoenix. </w:t>
      </w:r>
      <w:r w:rsidRPr="00A73992">
        <w:rPr>
          <w:rFonts w:ascii="Montserrat" w:hAnsi="Montserrat"/>
          <w:vanish/>
          <w:sz w:val="24"/>
        </w:rPr>
        <w:t xml:space="preserve">The arena  </w:t>
      </w:r>
      <w:r w:rsidRPr="00A73992">
        <w:rPr>
          <w:rFonts w:ascii="Montserrat" w:hAnsi="Montserrat"/>
          <w:sz w:val="24"/>
        </w:rPr>
        <w:t>putting it to the challenge</w:t>
      </w:r>
    </w:p>
    <w:p w14:paraId="646ADC15" w14:textId="77777777" w:rsidR="00F63DF0" w:rsidRPr="00A73992" w:rsidRDefault="00F63DF0">
      <w:pPr>
        <w:pStyle w:val="0DraftNormal"/>
        <w:rPr>
          <w:rFonts w:ascii="Montserrat" w:hAnsi="Montserrat"/>
          <w:sz w:val="24"/>
        </w:rPr>
      </w:pPr>
    </w:p>
    <w:p w14:paraId="7289FA73" w14:textId="77777777" w:rsidR="00F63DF0" w:rsidRPr="00A73992" w:rsidRDefault="00A73992">
      <w:pPr>
        <w:pStyle w:val="0DraftNormal"/>
        <w:rPr>
          <w:rFonts w:ascii="Montserrat" w:hAnsi="Montserrat"/>
          <w:vanish/>
          <w:sz w:val="24"/>
        </w:rPr>
      </w:pPr>
      <w:r w:rsidRPr="00A73992">
        <w:rPr>
          <w:rFonts w:ascii="Montserrat" w:hAnsi="Montserrat"/>
          <w:sz w:val="24"/>
        </w:rPr>
        <w:t xml:space="preserve">Because she was standing shield, Dawn was required to spend as much time practicing with the house guard as Coal. Dawn was in for a rude awakening. With no hesitation, Dawn was thrust into the company of her peers. Almost out of habit, she was determined to enter as an enigma. Autumn had told her how her androgynous manners led people astray. When they saw her going out the door, Autumn and Cinder stopped her to re-emphasize the warning. In spite of Autumn’s and Cinder’s protests, she defended her right to </w:t>
      </w:r>
      <w:r w:rsidRPr="00A73992">
        <w:rPr>
          <w:rFonts w:ascii="Montserrat" w:hAnsi="Montserrat"/>
          <w:sz w:val="24"/>
        </w:rPr>
        <w:t xml:space="preserve">innocent misdirection; maintaining that it was not misdirection but part of her character—and what others interpreted was their business, not hers. But what she hinted disturbed Autumn even more. Dawn all but immediately sorted herself out in the local school community. Arden had outlined to her the priorities for her dao paths. Most particularly, she attached her to a mentor to save her from the disgrace of her illiteracy. By her third day in attendance, she had some idea of how things would proceed for a </w:t>
      </w:r>
      <w:r w:rsidRPr="00A73992">
        <w:rPr>
          <w:rFonts w:ascii="Montserrat" w:hAnsi="Montserrat"/>
          <w:sz w:val="24"/>
        </w:rPr>
        <w:t>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w:t>
      </w:r>
      <w:r w:rsidRPr="00A73992">
        <w:rPr>
          <w:rFonts w:ascii="Montserrat" w:hAnsi="Montserrat"/>
          <w:sz w:val="24"/>
        </w:rPr>
        <w:t>—her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w:t>
      </w:r>
      <w:r w:rsidRPr="00A73992">
        <w:rPr>
          <w:rFonts w:ascii="Montserrat" w:hAnsi="Montserrat"/>
          <w:sz w:val="24"/>
        </w:rPr>
        <w:t>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w:t>
      </w:r>
      <w:r w:rsidRPr="00A73992">
        <w:rPr>
          <w:rFonts w:ascii="Montserrat" w:hAnsi="Montserrat"/>
          <w:sz w:val="24"/>
        </w:rPr>
        <w:t xml:space="preserve">essure and her own unresolved feelings about her near rape to gravely compromise her judgment. Dawn wondered if Coal had slept with them all, or at least the female of each set. Part of her accepted his debt as hers, but it was too difficult to bring herself to assume that debt. Especially with the pressure that she felt under the surface when ever she was around them. Coal tried to sooth her anxiety, saying that it was both normal and essential that she take advantage of this time to practice at sex—while </w:t>
      </w:r>
      <w:r w:rsidRPr="00A73992">
        <w:rPr>
          <w:rFonts w:ascii="Montserrat" w:hAnsi="Montserrat"/>
          <w:sz w:val="24"/>
        </w:rPr>
        <w:t xml:space="preserve">she was in heat it was harmless. Each time she agreed and resolved to do it, but as before, when she started to approach it, her nerve would break and she would be extricating herself from increasingly embarrassing situations. </w:t>
      </w:r>
      <w:r w:rsidRPr="00A73992">
        <w:rPr>
          <w:rFonts w:ascii="Montserrat" w:hAnsi="Montserrat"/>
          <w:vanish/>
          <w:sz w:val="24"/>
        </w:rPr>
        <w:t>A hidden adversary and secret admirer—a man of power, status and rank—became entranced by her. Ember was not what anyone would call normal. In fact, so many people found her mysterious, enigmatic,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w:t>
      </w:r>
      <w:r w:rsidRPr="00A73992">
        <w:rPr>
          <w:rFonts w:ascii="Montserrat" w:hAnsi="Montserrat"/>
          <w:vanish/>
          <w:sz w:val="24"/>
        </w:rPr>
        <w:t xml:space="preserve">nd became obsessed with penetrating the mystery surrounding her. Why? That was part of the mystery. She was a very enticing and alluring creature, yes, but more importantly she had secrets. He was not exactly what he seemed, either. </w:t>
      </w:r>
    </w:p>
    <w:p w14:paraId="325A1267" w14:textId="77777777" w:rsidR="00F63DF0" w:rsidRPr="00A73992" w:rsidRDefault="00F63DF0">
      <w:pPr>
        <w:pStyle w:val="0DraftNormal"/>
        <w:rPr>
          <w:rFonts w:ascii="Montserrat" w:hAnsi="Montserrat"/>
          <w:vanish/>
          <w:sz w:val="24"/>
        </w:rPr>
      </w:pPr>
    </w:p>
    <w:p w14:paraId="4480C060" w14:textId="77777777" w:rsidR="00F63DF0" w:rsidRPr="00A73992" w:rsidRDefault="00A73992">
      <w:pPr>
        <w:pStyle w:val="0DraftNormal"/>
        <w:rPr>
          <w:rFonts w:ascii="Montserrat" w:hAnsi="Montserrat"/>
          <w:sz w:val="24"/>
        </w:rPr>
      </w:pPr>
      <w:r w:rsidRPr="00A73992">
        <w:rPr>
          <w:rFonts w:ascii="Montserrat" w:hAnsi="Montserrat"/>
          <w:sz w:val="24"/>
        </w:rPr>
        <w:t>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w:t>
      </w:r>
      <w:r w:rsidRPr="00A73992">
        <w:rPr>
          <w:rFonts w:ascii="Montserrat" w:hAnsi="Montserrat"/>
          <w:sz w:val="24"/>
        </w:rPr>
        <w:t>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w:t>
      </w:r>
      <w:r w:rsidRPr="00A73992">
        <w:rPr>
          <w:rFonts w:ascii="Montserrat" w:hAnsi="Montserrat"/>
          <w:sz w:val="24"/>
        </w:rPr>
        <w:t xml:space="preserve"> would break and she would have to be rescued by Cinder. </w:t>
      </w:r>
    </w:p>
    <w:p w14:paraId="1A60FD3E" w14:textId="77777777" w:rsidR="00F63DF0" w:rsidRPr="00A73992" w:rsidRDefault="00F63DF0">
      <w:pPr>
        <w:pStyle w:val="0DraftNormal"/>
        <w:rPr>
          <w:rFonts w:ascii="Montserrat" w:hAnsi="Montserrat"/>
          <w:sz w:val="24"/>
        </w:rPr>
      </w:pPr>
    </w:p>
    <w:p w14:paraId="15DFE940" w14:textId="77777777" w:rsidR="00F63DF0" w:rsidRPr="00A73992" w:rsidRDefault="00A73992">
      <w:pPr>
        <w:pStyle w:val="0DraftNormal"/>
        <w:rPr>
          <w:rFonts w:ascii="Montserrat" w:hAnsi="Montserrat"/>
          <w:sz w:val="24"/>
        </w:rPr>
      </w:pPr>
      <w:r w:rsidRPr="00A73992">
        <w:rPr>
          <w:rFonts w:ascii="Montserrat" w:hAnsi="Montserrat"/>
          <w:sz w:val="24"/>
        </w:rPr>
        <w:t xml:space="preserve">When Dawn’s girlfriends encouraged her to turn out in style, many of Coal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w:t>
      </w:r>
      <w:r w:rsidRPr="00A73992">
        <w:rPr>
          <w:rFonts w:ascii="Montserrat" w:hAnsi="Montserrat"/>
          <w:sz w:val="24"/>
        </w:rPr>
        <w:t xml:space="preserve">in Phoenix Gate. </w:t>
      </w:r>
    </w:p>
    <w:p w14:paraId="4A03F8CB" w14:textId="77777777" w:rsidR="00F63DF0" w:rsidRPr="00A73992" w:rsidRDefault="00F63DF0">
      <w:pPr>
        <w:pStyle w:val="0DraftNormal"/>
        <w:rPr>
          <w:rFonts w:ascii="Montserrat" w:hAnsi="Montserrat"/>
          <w:sz w:val="24"/>
        </w:rPr>
      </w:pPr>
    </w:p>
    <w:p w14:paraId="156C5499" w14:textId="77777777" w:rsidR="00F63DF0" w:rsidRPr="00A73992" w:rsidRDefault="00A73992">
      <w:pPr>
        <w:pStyle w:val="0DraftNormal"/>
        <w:rPr>
          <w:rFonts w:ascii="Montserrat" w:hAnsi="Montserrat"/>
          <w:sz w:val="24"/>
        </w:rPr>
      </w:pPr>
      <w:r w:rsidRPr="00A73992">
        <w:rPr>
          <w:rFonts w:ascii="Montserrat" w:hAnsi="Montserrat"/>
          <w:sz w:val="24"/>
        </w:rPr>
        <w:t xml:space="preserve">A time of choosing Dawn and the others soon found themselves in the midst of arla liymb. Like ot or not, it was the time of choosing for her mnao. </w:t>
      </w:r>
      <w:r w:rsidRPr="00A73992">
        <w:rPr>
          <w:rFonts w:ascii="Montserrat" w:hAnsi="Montserrat"/>
          <w:vanish/>
          <w:sz w:val="24"/>
        </w:rPr>
        <w:t xml:space="preserve">On the islands of the phoenix coast, ember faced the mystery of heat and the first part of the legacy left by her enigmatic mother. There was a marked difference in the way different groups went about the affairs of arla liymb. </w:t>
      </w:r>
      <w:r w:rsidRPr="00A73992">
        <w:rPr>
          <w:rFonts w:ascii="Montserrat" w:hAnsi="Montserrat"/>
          <w:sz w:val="24"/>
        </w:rPr>
        <w:t>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w:t>
      </w:r>
      <w:r w:rsidRPr="00A73992">
        <w:rPr>
          <w:rFonts w:ascii="Montserrat" w:hAnsi="Montserrat"/>
          <w:sz w:val="24"/>
        </w:rPr>
        <w:t xml:space="preserv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w:t>
      </w:r>
      <w:r w:rsidRPr="00A73992">
        <w:rPr>
          <w:rFonts w:ascii="Montserrat" w:hAnsi="Montserrat"/>
          <w:sz w:val="24"/>
        </w:rPr>
        <w:t>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Coal had absorbed the mind of his predecessor, phoenix Coal nin, at his death. His own death immediately aft</w:t>
      </w:r>
      <w:r w:rsidRPr="00A73992">
        <w:rPr>
          <w:rFonts w:ascii="Montserrat" w:hAnsi="Montserrat"/>
          <w:sz w:val="24"/>
        </w:rPr>
        <w:t xml:space="preserve">er caused the two identities to merge in ways almost impossible to sort out. His power had revealed itself immediately after his resurrection. His confession compelled Dawn to confide her darkest secret. Dawn had salvaged her mother’s mind from the abyss of death. Dawn’s power fully manifested itself after this second tragedy, and forced the girl and Coal to relocate to a psionic reservation. </w:t>
      </w:r>
    </w:p>
    <w:p w14:paraId="77F624AE" w14:textId="77777777" w:rsidR="00F63DF0" w:rsidRPr="00A73992" w:rsidRDefault="00F63DF0">
      <w:pPr>
        <w:pStyle w:val="0DraftNormal"/>
        <w:rPr>
          <w:rFonts w:ascii="Montserrat" w:hAnsi="Montserrat"/>
          <w:sz w:val="24"/>
        </w:rPr>
      </w:pPr>
    </w:p>
    <w:p w14:paraId="38EA22C5" w14:textId="77777777" w:rsidR="00F63DF0" w:rsidRPr="00A73992" w:rsidRDefault="00A73992">
      <w:pPr>
        <w:pStyle w:val="0DraftNormal"/>
        <w:rPr>
          <w:rFonts w:ascii="Montserrat" w:hAnsi="Montserrat"/>
          <w:sz w:val="24"/>
        </w:rPr>
      </w:pPr>
      <w:r w:rsidRPr="00A73992">
        <w:rPr>
          <w:rFonts w:ascii="Montserrat" w:hAnsi="Montserrat"/>
          <w:sz w:val="24"/>
        </w:rPr>
        <w:t>Of them all, Dawn had the hardest time dealing with the legacy, especially the predictions of that journal. Her training in psionics was largely grounded in the scientific revelations of human scientists. While Dawn had studied psionics, with equal devotion to physical training at Coal’s urging, her twin had been learning the arts and mysteries that lay behind the use of that very power, mastering a deadly and efficient martial art well suited to her nature as an angel of destruction. The spiritual and magi</w:t>
      </w:r>
      <w:r w:rsidRPr="00A73992">
        <w:rPr>
          <w:rFonts w:ascii="Montserrat" w:hAnsi="Montserrat"/>
          <w:sz w:val="24"/>
        </w:rPr>
        <w:t xml:space="preserve">cal qualities that phoenix sciences had for humans troubled her, especially with the ghost of her mother living in her mind. In a way she could remember writing all of those entries, and her instincts told her to avoid those memories and the terrible darkness they brought to her dreams. </w:t>
      </w:r>
    </w:p>
    <w:p w14:paraId="0944A747" w14:textId="77777777" w:rsidR="00F63DF0" w:rsidRPr="00A73992" w:rsidRDefault="00F63DF0">
      <w:pPr>
        <w:pStyle w:val="0DraftNormal"/>
        <w:rPr>
          <w:rFonts w:ascii="Montserrat" w:hAnsi="Montserrat"/>
          <w:sz w:val="24"/>
        </w:rPr>
      </w:pPr>
    </w:p>
    <w:p w14:paraId="29D1FBC0" w14:textId="77777777" w:rsidR="00F63DF0" w:rsidRPr="00A73992" w:rsidRDefault="00A73992">
      <w:pPr>
        <w:pStyle w:val="0DraftNormal"/>
        <w:rPr>
          <w:rFonts w:ascii="Montserrat" w:hAnsi="Montserrat"/>
          <w:sz w:val="24"/>
        </w:rPr>
      </w:pPr>
      <w:r w:rsidRPr="00A73992">
        <w:rPr>
          <w:rFonts w:ascii="Montserrat" w:hAnsi="Montserrat"/>
          <w:sz w:val="24"/>
        </w:rPr>
        <w:t xml:space="preserve">Her nightmares and disturbing memories were of a future that was neigh upon her, and she stubbornly refused to face either. </w:t>
      </w:r>
    </w:p>
    <w:p w14:paraId="77B3CDFD" w14:textId="77777777" w:rsidR="00F63DF0" w:rsidRPr="00A73992" w:rsidRDefault="00F63DF0">
      <w:pPr>
        <w:pStyle w:val="0DraftNormal"/>
        <w:rPr>
          <w:rFonts w:ascii="Montserrat" w:hAnsi="Montserrat"/>
          <w:sz w:val="24"/>
        </w:rPr>
      </w:pPr>
    </w:p>
    <w:p w14:paraId="47F24990" w14:textId="77777777" w:rsidR="00F63DF0" w:rsidRPr="00A73992" w:rsidRDefault="00A73992">
      <w:pPr>
        <w:pStyle w:val="0DraftNormal"/>
        <w:rPr>
          <w:rFonts w:ascii="Montserrat" w:hAnsi="Montserrat"/>
          <w:sz w:val="24"/>
        </w:rPr>
      </w:pPr>
      <w:r w:rsidRPr="00A73992">
        <w:rPr>
          <w:rFonts w:ascii="Montserrat" w:hAnsi="Montserrat"/>
          <w:sz w:val="24"/>
        </w:rPr>
        <w:t>The living embodiments of those terrors were hardly swayed. As she fought against the paradox of her own understanding, dangerous beings were targeting her for a demonic plot. Efforts at investigation by the o’jin was inconclusive. Dawn was, and was not, o’jin. They could sense an overshadowing mind, but not the darkness they themselves had. They attached someone to her, a suitor in pursuit of her hand. While in the presence of Dawn, he found little encouragement, he was startled to find Cinder as natural a</w:t>
      </w:r>
      <w:r w:rsidRPr="00A73992">
        <w:rPr>
          <w:rFonts w:ascii="Montserrat" w:hAnsi="Montserrat"/>
          <w:sz w:val="24"/>
        </w:rPr>
        <w:t xml:space="preserve"> companion as other o’jin. It would take little effort to nudge Cinder into betraying Dawn as a whole to them. Somewhat confident that Cinder was a child of possession, they only needed to penetrate Dawn to test her. Once they understood the resistance of that aspect of her personality, they could perhaps trigger her conversion. Or possibly just kill her right there and resolve the problem that way. </w:t>
      </w:r>
    </w:p>
    <w:p w14:paraId="34FCED75" w14:textId="77777777" w:rsidR="00F63DF0" w:rsidRPr="00A73992" w:rsidRDefault="00F63DF0">
      <w:pPr>
        <w:pStyle w:val="0DraftNormal"/>
        <w:rPr>
          <w:rFonts w:ascii="Montserrat" w:hAnsi="Montserrat"/>
          <w:sz w:val="24"/>
        </w:rPr>
      </w:pPr>
    </w:p>
    <w:p w14:paraId="662E7AAB" w14:textId="77777777" w:rsidR="00F63DF0" w:rsidRPr="00A73992" w:rsidRDefault="00A73992">
      <w:pPr>
        <w:pStyle w:val="0DraftNormal"/>
        <w:rPr>
          <w:rFonts w:ascii="Montserrat" w:hAnsi="Montserrat"/>
          <w:sz w:val="24"/>
        </w:rPr>
      </w:pPr>
      <w:r w:rsidRPr="00A73992">
        <w:rPr>
          <w:rFonts w:ascii="Montserrat" w:hAnsi="Montserrat"/>
          <w:sz w:val="24"/>
        </w:rPr>
        <w:t xml:space="preserve">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 </w:t>
      </w:r>
    </w:p>
    <w:p w14:paraId="2024D1CF" w14:textId="77777777" w:rsidR="00F63DF0" w:rsidRPr="00A73992" w:rsidRDefault="00F63DF0">
      <w:pPr>
        <w:pStyle w:val="0DraftNormal"/>
        <w:rPr>
          <w:rFonts w:ascii="Montserrat" w:hAnsi="Montserrat"/>
          <w:sz w:val="24"/>
        </w:rPr>
      </w:pPr>
    </w:p>
    <w:p w14:paraId="3F91A3F4" w14:textId="77777777" w:rsidR="00F63DF0" w:rsidRPr="00A73992" w:rsidRDefault="00A73992">
      <w:pPr>
        <w:pStyle w:val="0DraftNormal"/>
        <w:rPr>
          <w:rFonts w:ascii="Montserrat" w:hAnsi="Montserrat"/>
          <w:sz w:val="24"/>
        </w:rPr>
      </w:pPr>
      <w:r w:rsidRPr="00A73992">
        <w:rPr>
          <w:rFonts w:ascii="Montserrat" w:hAnsi="Montserrat"/>
          <w:sz w:val="24"/>
        </w:rPr>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14:paraId="514B927E" w14:textId="77777777" w:rsidR="00F63DF0" w:rsidRPr="00A73992" w:rsidRDefault="00F63DF0">
      <w:pPr>
        <w:pStyle w:val="0DraftNormal"/>
        <w:rPr>
          <w:rFonts w:ascii="Montserrat" w:hAnsi="Montserrat"/>
          <w:sz w:val="24"/>
        </w:rPr>
      </w:pPr>
    </w:p>
    <w:p w14:paraId="5B3FD738" w14:textId="77777777" w:rsidR="00F63DF0" w:rsidRPr="00A73992" w:rsidRDefault="00A73992">
      <w:pPr>
        <w:pStyle w:val="0DraftNormal"/>
        <w:rPr>
          <w:rFonts w:ascii="Montserrat" w:hAnsi="Montserrat"/>
          <w:sz w:val="24"/>
        </w:rPr>
      </w:pPr>
      <w:r w:rsidRPr="00A73992">
        <w:rPr>
          <w:rFonts w:ascii="Montserrat" w:hAnsi="Montserrat"/>
          <w:sz w:val="24"/>
        </w:rPr>
        <w:t xml:space="preserve">Scarlet and Dawn‘s Mother · Scarlet’s Perspective </w:t>
      </w:r>
    </w:p>
    <w:p w14:paraId="3B306B51" w14:textId="77777777" w:rsidR="00F63DF0" w:rsidRPr="00A73992" w:rsidRDefault="00A73992">
      <w:pPr>
        <w:pStyle w:val="0DraftNormal"/>
        <w:rPr>
          <w:rFonts w:ascii="Montserrat" w:hAnsi="Montserrat"/>
          <w:sz w:val="24"/>
        </w:rPr>
      </w:pPr>
      <w:r w:rsidRPr="00A73992">
        <w:rPr>
          <w:rFonts w:ascii="Montserrat" w:hAnsi="Montserrat"/>
          <w:sz w:val="24"/>
        </w:rPr>
        <w:tab/>
        <w:t>Scarlet inherited their mother’s memory, or rather coherent blocks covering the past two or three thousand years of her life. Scarlet had tried to save her mother, to hold her together while she was dying, and ended up in possession of Victoria’s memories going back to her emergence in Earth history. It was as if the ghost of her mother haunted Scarlet’s mind. In her mother’s memory, Victoria appeared out of nowhere during the dark ages of Europe on Earth, her mind as naked as her body. Her core memories a</w:t>
      </w:r>
      <w:r w:rsidRPr="00A73992">
        <w:rPr>
          <w:rFonts w:ascii="Montserrat" w:hAnsi="Montserrat"/>
          <w:sz w:val="24"/>
        </w:rPr>
        <w:t>nd identity were intact that far back, but many impressions and experiences of life had no temporal orientation, so it was difficult to place all of that memory into context. In addition, the people in her mother’s memories were like ghosts, slipping away from her as she tried to focus on them. On the net, Scarlet was able to confirm most of the details she could pin down. No one was sure when she was born or where. Not a lot of detail survived from her early exploits on Earth. Near the end of the twentieth</w:t>
      </w:r>
      <w:r w:rsidRPr="00A73992">
        <w:rPr>
          <w:rFonts w:ascii="Montserrat" w:hAnsi="Montserrat"/>
          <w:sz w:val="24"/>
        </w:rPr>
        <w:t xml:space="preserve"> century, she was identified clearly as a psionic. All the available records identified her contextually as human. Her trail originated on Earth and slipped out among the stars when she became involved in the aegis about twenty years ago.</w:t>
      </w:r>
    </w:p>
    <w:p w14:paraId="4B91D273" w14:textId="77777777" w:rsidR="00F63DF0" w:rsidRPr="00A73992" w:rsidRDefault="00A73992">
      <w:pPr>
        <w:pStyle w:val="0DraftNormal"/>
        <w:rPr>
          <w:rFonts w:ascii="Montserrat" w:hAnsi="Montserrat"/>
          <w:sz w:val="24"/>
        </w:rPr>
      </w:pPr>
      <w:r w:rsidRPr="00A73992">
        <w:rPr>
          <w:rFonts w:ascii="Montserrat" w:hAnsi="Montserrat"/>
          <w:sz w:val="24"/>
        </w:rPr>
        <w:tab/>
        <w:t>Their mother was once a member of the embassy, as the emissary of first contact. Of course that had not been her original claim to fame. Even in Oasis, the Awakened had heard of her exploits. It was sort of strange being the daughters of such a legendary figure—one of the first publicly recognized psionics on Earth and the focus for a strange religion that deified psionics. Her appointment to the embassy was the dragon’s response to Anna’s disclosure, both because they thought her resemblance to Cinder mar</w:t>
      </w:r>
      <w:r w:rsidRPr="00A73992">
        <w:rPr>
          <w:rFonts w:ascii="Montserrat" w:hAnsi="Montserrat"/>
          <w:sz w:val="24"/>
        </w:rPr>
        <w:t>ked her as a recipient of Cinder Arden’s flesh—hence liable to possess tremendous insight into Anna’s character—and because she really didn’t know all that much about the empire itself. Anna had already revealed more about them than they were ready for avon to know. No one had expected she would meet, and fall in love with another agent of the empire. No one would have believed that the two were twin minds and soul mates.</w:t>
      </w:r>
    </w:p>
    <w:p w14:paraId="34435F51" w14:textId="77777777" w:rsidR="00F63DF0" w:rsidRPr="00A73992" w:rsidRDefault="00F63DF0">
      <w:pPr>
        <w:pStyle w:val="0DraftNormal"/>
        <w:rPr>
          <w:rFonts w:ascii="Montserrat" w:hAnsi="Montserrat"/>
          <w:sz w:val="24"/>
        </w:rPr>
      </w:pPr>
    </w:p>
    <w:p w14:paraId="17AC8297" w14:textId="77777777" w:rsidR="00F63DF0" w:rsidRPr="00A73992" w:rsidRDefault="00A73992">
      <w:pPr>
        <w:pStyle w:val="0DraftNormal"/>
        <w:rPr>
          <w:rFonts w:ascii="Montserrat" w:hAnsi="Montserrat"/>
          <w:sz w:val="24"/>
        </w:rPr>
      </w:pPr>
      <w:r w:rsidRPr="00A73992">
        <w:rPr>
          <w:rFonts w:ascii="Montserrat" w:hAnsi="Montserrat"/>
          <w:sz w:val="24"/>
        </w:rPr>
        <w:br w:type="page"/>
        <w:t>4</w:t>
      </w:r>
    </w:p>
    <w:p w14:paraId="501A9E5D" w14:textId="77777777" w:rsidR="00F63DF0" w:rsidRPr="00A73992" w:rsidRDefault="00F63DF0">
      <w:pPr>
        <w:pStyle w:val="0DraftNormal"/>
        <w:rPr>
          <w:rFonts w:ascii="Montserrat" w:hAnsi="Montserrat"/>
          <w:sz w:val="24"/>
        </w:rPr>
      </w:pPr>
    </w:p>
    <w:p w14:paraId="283A48E0" w14:textId="77777777" w:rsidR="00F63DF0" w:rsidRPr="00A73992" w:rsidRDefault="00A73992">
      <w:pPr>
        <w:pStyle w:val="0DraftNormal"/>
        <w:rPr>
          <w:rFonts w:ascii="Montserrat" w:hAnsi="Montserrat"/>
          <w:sz w:val="24"/>
        </w:rPr>
      </w:pPr>
      <w:r w:rsidRPr="00A73992">
        <w:rPr>
          <w:rFonts w:ascii="Montserrat" w:hAnsi="Montserrat"/>
          <w:sz w:val="24"/>
        </w:rPr>
        <w:t>Scarlet—A Different Look at a Mother’s Love</w:t>
      </w:r>
    </w:p>
    <w:p w14:paraId="5F0A9336" w14:textId="77777777" w:rsidR="00F63DF0" w:rsidRPr="00A73992" w:rsidRDefault="00A73992">
      <w:pPr>
        <w:pStyle w:val="0DraftNormal"/>
        <w:rPr>
          <w:rFonts w:ascii="Montserrat" w:hAnsi="Montserrat"/>
          <w:sz w:val="24"/>
        </w:rPr>
      </w:pPr>
      <w:r w:rsidRPr="00A73992">
        <w:rPr>
          <w:rFonts w:ascii="Montserrat" w:hAnsi="Montserrat"/>
          <w:sz w:val="24"/>
        </w:rPr>
        <w:tab/>
        <w:t xml:space="preserve">Scarlet could remember how her mother and father met—and fell in love. Victoria had been snatched out of her home on a psionic reservation and dragged to Oasis. Victoria had been advised of her resemblance to the alien empress. What she had not been prepared for was encountering more than one reflection. Among the entourage that accompanied Empress Anna to the treaty negotiations was Eve. The silent confrontation between the two of them, before the astonished eyes of both assembled parties, could not have </w:t>
      </w:r>
      <w:r w:rsidRPr="00A73992">
        <w:rPr>
          <w:rFonts w:ascii="Montserrat" w:hAnsi="Montserrat"/>
          <w:sz w:val="24"/>
        </w:rPr>
        <w:t xml:space="preserve">gone unnoticed. For different reasons, the duplicate girls’ reaction to one another disturbed the Regent and the admiral. In spite of instructions from their superiors to get along or avoid each other, they caused enough of a disturbance to be quartered with each other. </w:t>
      </w:r>
    </w:p>
    <w:p w14:paraId="33BE76A7" w14:textId="77777777" w:rsidR="00F63DF0" w:rsidRPr="00A73992" w:rsidRDefault="00A73992">
      <w:pPr>
        <w:pStyle w:val="0DraftNormal"/>
        <w:rPr>
          <w:rFonts w:ascii="Montserrat" w:hAnsi="Montserrat"/>
          <w:sz w:val="24"/>
        </w:rPr>
      </w:pPr>
      <w:r w:rsidRPr="00A73992">
        <w:rPr>
          <w:rFonts w:ascii="Montserrat" w:hAnsi="Montserrat"/>
          <w:sz w:val="24"/>
        </w:rPr>
        <w:tab/>
        <w:t>As roommates they could not sustain a constant battle, especially not with the both of them in heat and struggling to hide it. Victoria had discharged her primary duty of the mission, establishing formal first contact. As a member of the entourage she had to appear at each conference, but most of the negotiations were handled by the embassy staff that had accompanied her. Her remaining duty was to be the embassy’s personal liaison to the Regent and Alex and her brother—Anna’s personal champions—served on a</w:t>
      </w:r>
      <w:r w:rsidRPr="00A73992">
        <w:rPr>
          <w:rFonts w:ascii="Montserrat" w:hAnsi="Montserrat"/>
          <w:sz w:val="24"/>
        </w:rPr>
        <w:t xml:space="preserve">s Victoria’s escort and bodyguards. For the most part, it was a working vacation, and her first taste of independence. Alexander responded to her passion for exploration and entertainment. That passionate nature—combined with being in heat, but she had never realized it—made Victoria extremely attractive to Alexander. As ignorant as Victoria, Alexander and Eve had been of their avon heritage, once they discovered the reprieve they could give each other from their strange affliction, Alexander had fallen in </w:t>
      </w:r>
      <w:r w:rsidRPr="00A73992">
        <w:rPr>
          <w:rFonts w:ascii="Montserrat" w:hAnsi="Montserrat"/>
          <w:sz w:val="24"/>
        </w:rPr>
        <w:t xml:space="preserve">love and Eve had finally accepted Victoria as more than a duty or rival. </w:t>
      </w:r>
    </w:p>
    <w:p w14:paraId="2CDABE0F" w14:textId="77777777" w:rsidR="00F63DF0" w:rsidRPr="00A73992" w:rsidRDefault="00F63DF0">
      <w:pPr>
        <w:pStyle w:val="0DraftNormal"/>
        <w:rPr>
          <w:rFonts w:ascii="Montserrat" w:hAnsi="Montserrat"/>
          <w:sz w:val="24"/>
        </w:rPr>
      </w:pPr>
    </w:p>
    <w:p w14:paraId="5EBA13AC" w14:textId="77777777" w:rsidR="00F63DF0" w:rsidRPr="00A73992" w:rsidRDefault="00A73992">
      <w:pPr>
        <w:pStyle w:val="0DraftNormal"/>
        <w:rPr>
          <w:rFonts w:ascii="Montserrat" w:hAnsi="Montserrat"/>
          <w:sz w:val="24"/>
        </w:rPr>
      </w:pPr>
      <w:r w:rsidRPr="00A73992">
        <w:rPr>
          <w:rFonts w:ascii="Montserrat" w:hAnsi="Montserrat"/>
          <w:sz w:val="24"/>
        </w:rPr>
        <w:t xml:space="preserve">Scarlet and Dawn · Reflections </w:t>
      </w:r>
    </w:p>
    <w:p w14:paraId="23919F9A" w14:textId="77777777" w:rsidR="00F63DF0" w:rsidRPr="00A73992" w:rsidRDefault="00A73992">
      <w:pPr>
        <w:pStyle w:val="0DraftNormal"/>
        <w:rPr>
          <w:rFonts w:ascii="Montserrat" w:hAnsi="Montserrat"/>
          <w:sz w:val="24"/>
        </w:rPr>
      </w:pPr>
      <w:r w:rsidRPr="00A73992">
        <w:rPr>
          <w:rFonts w:ascii="Montserrat" w:hAnsi="Montserrat"/>
          <w:sz w:val="24"/>
        </w:rPr>
        <w:tab/>
        <w:t xml:space="preserve">Full spectrum psionics, Dawn and her sister—who lived predominantly with their aunt and uncle—were raised apart to protect them from the risk of psionic fusion. As children their minds had opened up and almost knitted into one, so a great deal of effort had gone into learning how to stay out of each others minds. The twins aunt shifted between both households whenever their father or his brother were away on the business of the embassy—a welcome surrogate mother. </w:t>
      </w:r>
    </w:p>
    <w:p w14:paraId="24A4A2ED" w14:textId="77777777" w:rsidR="00F63DF0" w:rsidRPr="00A73992" w:rsidRDefault="00A73992">
      <w:pPr>
        <w:pStyle w:val="0DraftNormal"/>
        <w:rPr>
          <w:rFonts w:ascii="Montserrat" w:hAnsi="Montserrat"/>
          <w:sz w:val="24"/>
        </w:rPr>
      </w:pPr>
      <w:r w:rsidRPr="00A73992">
        <w:rPr>
          <w:rFonts w:ascii="Montserrat" w:hAnsi="Montserrat"/>
          <w:sz w:val="24"/>
        </w:rPr>
        <w:tab/>
        <w:t>At the age of eleven, some of the most promising youths in the Oasis System—human and avon—had been summoned to a special school on Majestic, the imperial throne world. Dancer and Dreamer sent their protégées to Majestic without ever realizing what they were about to set into motion. Scarlet and Dawn, as psionics born in the Oasis System, had dual citizenship in the Aegis and the Oasis Empire. They lived and studied with children from all over the Aegis, impressing all with their amazing potential. They we</w:t>
      </w:r>
      <w:r w:rsidRPr="00A73992">
        <w:rPr>
          <w:rFonts w:ascii="Montserrat" w:hAnsi="Montserrat"/>
          <w:sz w:val="24"/>
        </w:rPr>
        <w:t xml:space="preserve">re not the only humans living on the avon worlds of Aeryn and Athyn. The human population, though still growing steadily, was still in the minority. That had been something of a disappointment to them. To be so different, to be alien but not unique. They felt much more isolated and alone because of it. Scarlet and Dawn secretly envied the split nature of awakened avon. It was a feeling they shared even knowing nothing of each other. </w:t>
      </w:r>
    </w:p>
    <w:p w14:paraId="5B0B189E" w14:textId="77777777" w:rsidR="00F63DF0" w:rsidRPr="00A73992" w:rsidRDefault="00F63DF0">
      <w:pPr>
        <w:pStyle w:val="0DraftNormal"/>
        <w:rPr>
          <w:rFonts w:ascii="Montserrat" w:hAnsi="Montserrat"/>
          <w:sz w:val="24"/>
        </w:rPr>
      </w:pPr>
    </w:p>
    <w:p w14:paraId="53BC39EB" w14:textId="77777777" w:rsidR="00F63DF0" w:rsidRPr="00A73992" w:rsidRDefault="00A73992">
      <w:pPr>
        <w:pStyle w:val="0DraftNormal"/>
        <w:rPr>
          <w:rFonts w:ascii="Montserrat" w:hAnsi="Montserrat"/>
          <w:sz w:val="24"/>
        </w:rPr>
      </w:pPr>
      <w:r w:rsidRPr="00A73992">
        <w:rPr>
          <w:rFonts w:ascii="Montserrat" w:hAnsi="Montserrat"/>
          <w:sz w:val="24"/>
        </w:rPr>
        <w:t xml:space="preserve">Scarlet and Dawn </w:t>
      </w:r>
    </w:p>
    <w:p w14:paraId="7706C203" w14:textId="77777777" w:rsidR="00F63DF0" w:rsidRPr="00A73992" w:rsidRDefault="00A73992">
      <w:pPr>
        <w:pStyle w:val="0DraftNormal"/>
        <w:rPr>
          <w:rFonts w:ascii="Montserrat" w:hAnsi="Montserrat"/>
          <w:sz w:val="24"/>
        </w:rPr>
      </w:pPr>
      <w:r w:rsidRPr="00A73992">
        <w:rPr>
          <w:rFonts w:ascii="Montserrat" w:hAnsi="Montserrat"/>
          <w:sz w:val="24"/>
        </w:rPr>
        <w:tab/>
        <w:t xml:space="preserve">The girls’ initial confrontation occurred in a practice circle the first day of class. Each of them had been seen several times already that day, but this was the first time they had ever been seen together. The shocked members of the school and court had mistaken each one, individually, for Cinder. They had both been thrilled and threatened to discover each other. </w:t>
      </w:r>
    </w:p>
    <w:p w14:paraId="594DDE88" w14:textId="77777777" w:rsidR="00F63DF0" w:rsidRPr="00A73992" w:rsidRDefault="00A73992">
      <w:pPr>
        <w:pStyle w:val="0DraftNormal"/>
        <w:rPr>
          <w:rFonts w:ascii="Montserrat" w:hAnsi="Montserrat"/>
          <w:sz w:val="24"/>
        </w:rPr>
      </w:pPr>
      <w:r w:rsidRPr="00A73992">
        <w:rPr>
          <w:rFonts w:ascii="Montserrat" w:hAnsi="Montserrat"/>
          <w:sz w:val="24"/>
        </w:rPr>
        <w:tab/>
        <w:t>Until they met each other, each girl had believed herself the one and only Phoenix Dawn Morgan. Their psionic fusion during the massacre, coupled with having witnessed Cinder’s death, had given them a common memory and the belief that the twin each could remember had died before their eyes. Discovering otherwise, they confronted the threat of dispossession. Instant rivalry flared up between them and escalated for about a week. As each tried to out do the other, they quickly moved from competition to outrig</w:t>
      </w:r>
      <w:r w:rsidRPr="00A73992">
        <w:rPr>
          <w:rFonts w:ascii="Montserrat" w:hAnsi="Montserrat"/>
          <w:sz w:val="24"/>
        </w:rPr>
        <w:t xml:space="preserve">ht war. When the conflict between them splashed over onto innocent—and adult—victims, the fun came to an end. </w:t>
      </w:r>
    </w:p>
    <w:p w14:paraId="1B5EE18C"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As part of their punishment, they were isolated from the class in remote quarters. With no one but each other to talk to, they eventually called a truce. They had more than a face and identity in common. Dawn had grown up with Alexander Morgan as her father, and two older sisters. Scarlet had grown up alone with a woman she believed to be her mother, Andrea Morgan. As awakened humans, living among avon had a way of making each of them feel like half a person. Their avon friends called them half-souls, and t</w:t>
      </w:r>
      <w:r w:rsidRPr="00A73992">
        <w:rPr>
          <w:rFonts w:ascii="Montserrat" w:hAnsi="Montserrat"/>
          <w:sz w:val="24"/>
        </w:rPr>
        <w:t xml:space="preserve">hat hurt. Until they had found each other, they had been alone in the universe. When they discovered each other, their isolation ended. </w:t>
      </w:r>
    </w:p>
    <w:p w14:paraId="21FF7F0B" w14:textId="77777777" w:rsidR="00F63DF0" w:rsidRPr="00A73992" w:rsidRDefault="00A73992">
      <w:pPr>
        <w:pStyle w:val="0DraftNormal"/>
        <w:rPr>
          <w:rFonts w:ascii="Montserrat" w:hAnsi="Montserrat"/>
          <w:sz w:val="24"/>
        </w:rPr>
      </w:pPr>
      <w:r w:rsidRPr="00A73992">
        <w:rPr>
          <w:rFonts w:ascii="Montserrat" w:hAnsi="Montserrat"/>
          <w:sz w:val="24"/>
        </w:rPr>
        <w:tab/>
        <w:t xml:space="preserve">As human twins, they were not alone, and to avon—awakened or otherwise—they were suddenly unique and exotic. Only a handful of people knew they were not human, and their resemblance only added to their perceived humanity. As human twins, they rose higher in the eyes of their peers, and even inspired some envy. Avon twins, though identical, were nothing like human identical twins. Among their peers, Scarlet and Dawn were unique. A fast and intimate friendship was formed. </w:t>
      </w:r>
    </w:p>
    <w:p w14:paraId="61B991E6" w14:textId="77777777" w:rsidR="00F63DF0" w:rsidRPr="00A73992" w:rsidRDefault="00A73992">
      <w:pPr>
        <w:pStyle w:val="0DraftNormal"/>
        <w:rPr>
          <w:rFonts w:ascii="Montserrat" w:hAnsi="Montserrat"/>
          <w:sz w:val="24"/>
        </w:rPr>
      </w:pPr>
      <w:r w:rsidRPr="00A73992">
        <w:rPr>
          <w:rFonts w:ascii="Montserrat" w:hAnsi="Montserrat"/>
          <w:sz w:val="24"/>
        </w:rPr>
        <w:tab/>
        <w:t>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sister—Alexander and Eve Morgan. They implied that some sort of strange and tragic love affair had gone on between their mother and Eve’s husband. When neither of them responded to their susp</w:t>
      </w:r>
      <w:r w:rsidRPr="00A73992">
        <w:rPr>
          <w:rFonts w:ascii="Montserrat" w:hAnsi="Montserrat"/>
          <w:sz w:val="24"/>
        </w:rPr>
        <w:t xml:space="preserve">icions, they decided that Alexander and Eve had vowed to keep the entire thing secret. </w:t>
      </w:r>
    </w:p>
    <w:p w14:paraId="271F1AA5" w14:textId="77777777" w:rsidR="00F63DF0" w:rsidRPr="00A73992" w:rsidRDefault="00F63DF0">
      <w:pPr>
        <w:pStyle w:val="0DraftNormal"/>
        <w:rPr>
          <w:rFonts w:ascii="Montserrat" w:hAnsi="Montserrat"/>
          <w:sz w:val="24"/>
        </w:rPr>
      </w:pPr>
    </w:p>
    <w:p w14:paraId="6F4DE99B" w14:textId="77777777" w:rsidR="00F63DF0" w:rsidRPr="00A73992" w:rsidRDefault="00A73992">
      <w:pPr>
        <w:pStyle w:val="0DraftNormal"/>
        <w:rPr>
          <w:rFonts w:ascii="Montserrat" w:hAnsi="Montserrat"/>
          <w:sz w:val="24"/>
        </w:rPr>
      </w:pPr>
      <w:r w:rsidRPr="00A73992">
        <w:rPr>
          <w:rFonts w:ascii="Montserrat" w:hAnsi="Montserrat"/>
          <w:sz w:val="24"/>
        </w:rPr>
        <w:br w:type="page"/>
        <w:t>5</w:t>
      </w:r>
    </w:p>
    <w:p w14:paraId="1B07CBF5" w14:textId="77777777" w:rsidR="00F63DF0" w:rsidRPr="00A73992" w:rsidRDefault="00F63DF0">
      <w:pPr>
        <w:pStyle w:val="0DraftNormal"/>
        <w:rPr>
          <w:rFonts w:ascii="Montserrat" w:hAnsi="Montserrat"/>
          <w:sz w:val="24"/>
        </w:rPr>
      </w:pPr>
    </w:p>
    <w:p w14:paraId="1528382B" w14:textId="77777777" w:rsidR="00F63DF0" w:rsidRPr="00A73992" w:rsidRDefault="00A73992">
      <w:pPr>
        <w:pStyle w:val="0DraftNormal"/>
        <w:rPr>
          <w:rFonts w:ascii="Montserrat" w:hAnsi="Montserrat"/>
          <w:sz w:val="24"/>
        </w:rPr>
      </w:pPr>
      <w:r w:rsidRPr="00A73992">
        <w:rPr>
          <w:rFonts w:ascii="Montserrat" w:hAnsi="Montserrat"/>
          <w:sz w:val="24"/>
        </w:rPr>
        <w:t>Aerahn, Spring, Seventeenth Year</w:t>
      </w:r>
    </w:p>
    <w:p w14:paraId="42FF8C02" w14:textId="77777777" w:rsidR="00F63DF0" w:rsidRPr="00A73992" w:rsidRDefault="00A73992">
      <w:pPr>
        <w:pStyle w:val="0DraftNormal"/>
        <w:rPr>
          <w:rFonts w:ascii="Montserrat" w:hAnsi="Montserrat"/>
          <w:sz w:val="24"/>
        </w:rPr>
      </w:pPr>
      <w:r w:rsidRPr="00A73992">
        <w:rPr>
          <w:rFonts w:ascii="Montserrat" w:hAnsi="Montserrat"/>
          <w:sz w:val="24"/>
        </w:rPr>
        <w:t xml:space="preserve">Grand Designs—Cinder, Coal, Ember Je Ala Dai </w:t>
      </w:r>
    </w:p>
    <w:p w14:paraId="60AB0004" w14:textId="77777777" w:rsidR="00F63DF0" w:rsidRPr="00A73992" w:rsidRDefault="00A73992">
      <w:pPr>
        <w:pStyle w:val="0DraftNormal"/>
        <w:rPr>
          <w:rFonts w:ascii="Montserrat" w:hAnsi="Montserrat"/>
          <w:sz w:val="24"/>
        </w:rPr>
      </w:pPr>
      <w:r w:rsidRPr="00A73992">
        <w:rPr>
          <w:rFonts w:ascii="Montserrat" w:hAnsi="Montserrat"/>
          <w:sz w:val="24"/>
        </w:rPr>
        <w:tab/>
        <w:t xml:space="preserve">The islands of Aldana and Ardana gave birth to the Nobel Houses of Aldyn and Ardyn which in turn evolved into the Royal Houses of Alden and Arden—and by direct translation Aldyn and Ardyn were the keys to the thrones of Athyn and Aeryn, the only habitable worlds in the Oasis System. The monarch of each world, by tradition a Queen, could be an ascending noble or a descendant from any one of the royal dynasties of the past. Anna and Ember had equal claim to the thrones of both worlds, but Ember’s mother had </w:t>
      </w:r>
      <w:r w:rsidRPr="00A73992">
        <w:rPr>
          <w:rFonts w:ascii="Montserrat" w:hAnsi="Montserrat"/>
          <w:sz w:val="24"/>
        </w:rPr>
        <w:t>been Queen of Aeryn when she was assassinated, and Anna’s ascent to that throne forced young Ember to rise to power on Athyn—where she had more precedence—and abandon the mantle of her birth. On Athyn, the Winter Court held precedence in large part due to the distribution of land mass on that world, one massive continent straddling the northern pole, and another, the second largest, shielding the south. On Aeryn, the largest continents fell between the polar circles and the tropics, with wisps of land and s</w:t>
      </w:r>
      <w:r w:rsidRPr="00A73992">
        <w:rPr>
          <w:rFonts w:ascii="Montserrat" w:hAnsi="Montserrat"/>
          <w:sz w:val="24"/>
        </w:rPr>
        <w:t>cattered sprays of islands in the equatorial, arctic regions. Avon had originated on Aeryn and migrated to Athyn with the full evolution of psionic ability. Hence, Ember and Anna both had their roots on Aeryn, with birth mantles—natural hair coloring—marking the scions of the twin houses of Ardyn and Allyn as members of Autumn Court. The balance of power fluctuated on Aeryn, shifting from Spring Court to Autumn Court and occasionally forcing the Queen to adopt the mantle of the majority, but only rarely. Th</w:t>
      </w:r>
      <w:r w:rsidRPr="00A73992">
        <w:rPr>
          <w:rFonts w:ascii="Montserrat" w:hAnsi="Montserrat"/>
          <w:sz w:val="24"/>
        </w:rPr>
        <w:t xml:space="preserve">e great irony of the two monarchies was that Summer Court rarely claimed the thrones, but—combining their influence across both worlds—more often than not seized the Imperial Seat. </w:t>
      </w:r>
    </w:p>
    <w:p w14:paraId="1B2C8ABF" w14:textId="77777777" w:rsidR="00F63DF0" w:rsidRPr="00A73992" w:rsidRDefault="00A73992">
      <w:pPr>
        <w:pStyle w:val="0DraftNormal"/>
        <w:rPr>
          <w:rFonts w:ascii="Montserrat" w:hAnsi="Montserrat"/>
          <w:sz w:val="24"/>
        </w:rPr>
      </w:pPr>
      <w:r w:rsidRPr="00A73992">
        <w:rPr>
          <w:rFonts w:ascii="Montserrat" w:hAnsi="Montserrat"/>
          <w:sz w:val="24"/>
        </w:rPr>
        <w:tab/>
        <w:t>The two worlds were united by an emperor, by tradition an Empress, but in the course of the past three thousand years the position had been held almost exclusively by individuals who identified as male. Imperial authority was an exception to the norm in avon culture, in that it derived from the combined authority of an individual of royal, noble and divine stature. Which was what had drawn dragons to Anna, for she had been the daughter incarnation of an avon who had achieved that stature and then left it b</w:t>
      </w:r>
      <w:r w:rsidRPr="00A73992">
        <w:rPr>
          <w:rFonts w:ascii="Montserrat" w:hAnsi="Montserrat"/>
          <w:sz w:val="24"/>
        </w:rPr>
        <w:t xml:space="preserve">ehind thousands of years ago. </w:t>
      </w:r>
    </w:p>
    <w:p w14:paraId="16D38D71" w14:textId="77777777" w:rsidR="00F63DF0" w:rsidRPr="00A73992" w:rsidRDefault="00F63DF0">
      <w:pPr>
        <w:pStyle w:val="0DraftNormal"/>
        <w:rPr>
          <w:rFonts w:ascii="Montserrat" w:hAnsi="Montserrat"/>
          <w:sz w:val="24"/>
        </w:rPr>
      </w:pPr>
    </w:p>
    <w:p w14:paraId="4CE5E98A" w14:textId="77777777" w:rsidR="00F63DF0" w:rsidRPr="00A73992" w:rsidRDefault="00A73992">
      <w:pPr>
        <w:pStyle w:val="0DraftNormal"/>
        <w:rPr>
          <w:rFonts w:ascii="Montserrat" w:hAnsi="Montserrat"/>
          <w:sz w:val="24"/>
        </w:rPr>
      </w:pPr>
      <w:r w:rsidRPr="00A73992">
        <w:rPr>
          <w:rFonts w:ascii="Montserrat" w:hAnsi="Montserrat"/>
          <w:sz w:val="24"/>
        </w:rPr>
        <w:t>Dragon Coal—The Palace at Spring</w:t>
      </w:r>
    </w:p>
    <w:p w14:paraId="2B3D2388" w14:textId="77777777" w:rsidR="00F63DF0" w:rsidRPr="00A73992" w:rsidRDefault="00A73992">
      <w:pPr>
        <w:pStyle w:val="0DraftNormal"/>
        <w:rPr>
          <w:rFonts w:ascii="Montserrat" w:hAnsi="Montserrat"/>
          <w:sz w:val="24"/>
        </w:rPr>
      </w:pPr>
      <w:r w:rsidRPr="00A73992">
        <w:rPr>
          <w:rFonts w:ascii="Montserrat" w:hAnsi="Montserrat"/>
          <w:sz w:val="24"/>
        </w:rPr>
        <w:tab/>
        <w:t xml:space="preserve">Dragon Coal’s arrival at the palace had been unannounced, so no one could have anticipated the confrontation between them. He was concerned about his debt to some of the students of the school of assassins who would be certain to approach her once they knew of his twin’s return. </w:t>
      </w:r>
    </w:p>
    <w:p w14:paraId="6388EE6C" w14:textId="77777777" w:rsidR="00F63DF0" w:rsidRPr="00A73992" w:rsidRDefault="00F63DF0">
      <w:pPr>
        <w:pStyle w:val="0DraftNormal"/>
        <w:rPr>
          <w:rFonts w:ascii="Montserrat" w:hAnsi="Montserrat"/>
          <w:sz w:val="24"/>
        </w:rPr>
      </w:pPr>
    </w:p>
    <w:p w14:paraId="172F9328" w14:textId="77777777" w:rsidR="00F63DF0" w:rsidRPr="00A73992" w:rsidRDefault="00A73992">
      <w:pPr>
        <w:pStyle w:val="0DraftNormal"/>
        <w:rPr>
          <w:rFonts w:ascii="Montserrat" w:hAnsi="Montserrat"/>
          <w:sz w:val="24"/>
        </w:rPr>
      </w:pPr>
      <w:r w:rsidRPr="00A73992">
        <w:rPr>
          <w:rFonts w:ascii="Montserrat" w:hAnsi="Montserrat"/>
          <w:sz w:val="24"/>
        </w:rPr>
        <w:t xml:space="preserve">Scarlet and Dawn </w:t>
      </w:r>
    </w:p>
    <w:p w14:paraId="172D2AEB" w14:textId="77777777" w:rsidR="00F63DF0" w:rsidRPr="00A73992" w:rsidRDefault="00A73992">
      <w:pPr>
        <w:pStyle w:val="0DraftNormal"/>
        <w:rPr>
          <w:rFonts w:ascii="Montserrat" w:hAnsi="Montserrat"/>
          <w:sz w:val="24"/>
        </w:rPr>
      </w:pPr>
      <w:r w:rsidRPr="00A73992">
        <w:rPr>
          <w:rFonts w:ascii="Montserrat" w:hAnsi="Montserrat"/>
          <w:sz w:val="24"/>
        </w:rPr>
        <w:tab/>
        <w:t xml:space="preserve">The girls had been raised apart to protect them from the dangers of psionic resonance. Of course the story they were told was technically true, but phrased to support the whole truth. Their mother really had some sort of intimate relationship with Eve’s husband—for he was the male half of their mother. It would not do to point out that an awakened avon had emerged on Earth with a history that predated the annexation of humanity. </w:t>
      </w:r>
    </w:p>
    <w:p w14:paraId="3AD4347D" w14:textId="77777777" w:rsidR="00F63DF0" w:rsidRPr="00A73992" w:rsidRDefault="00A73992">
      <w:pPr>
        <w:pStyle w:val="0DraftNormal"/>
        <w:rPr>
          <w:rFonts w:ascii="Montserrat" w:hAnsi="Montserrat"/>
          <w:sz w:val="24"/>
        </w:rPr>
      </w:pPr>
      <w:r w:rsidRPr="00A73992">
        <w:rPr>
          <w:rFonts w:ascii="Montserrat" w:hAnsi="Montserrat"/>
          <w:sz w:val="24"/>
        </w:rPr>
        <w:tab/>
        <w:t xml:space="preserve">The two had continued to live apart, believing in the story they had been told. The twins remained in contact however, getting together for special occasions and for family gatherings. Because they had ended up with versions of the same name, Scarlet and Dawn, they were given nicknames. The strange fact that one of them was right handed and the other was left handed inspired someone to give them the right and left hand names of touch: Pleasure and Pain. </w:t>
      </w:r>
    </w:p>
    <w:p w14:paraId="79EE854F" w14:textId="77777777" w:rsidR="00F63DF0" w:rsidRPr="00A73992" w:rsidRDefault="00A73992">
      <w:pPr>
        <w:pStyle w:val="0DraftNormal"/>
        <w:rPr>
          <w:rFonts w:ascii="Montserrat" w:hAnsi="Montserrat"/>
          <w:sz w:val="24"/>
        </w:rPr>
      </w:pPr>
      <w:r w:rsidRPr="00A73992">
        <w:rPr>
          <w:rFonts w:ascii="Montserrat" w:hAnsi="Montserrat"/>
          <w:sz w:val="24"/>
        </w:rPr>
        <w:tab/>
        <w:t>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those of awakened avon. The fear that had started their rivalry often reared up to haunt them. They shared a sense terror over the notion that their minds were somehow fusing together—that their separate identities would be lo</w:t>
      </w:r>
      <w:r w:rsidRPr="00A73992">
        <w:rPr>
          <w:rFonts w:ascii="Montserrat" w:hAnsi="Montserrat"/>
          <w:sz w:val="24"/>
        </w:rPr>
        <w:t xml:space="preserve">st. Their awakened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Scarlet and Dawn experienced. </w:t>
      </w:r>
    </w:p>
    <w:p w14:paraId="4E7D291A" w14:textId="77777777" w:rsidR="00F63DF0" w:rsidRPr="00A73992" w:rsidRDefault="00F63DF0">
      <w:pPr>
        <w:pStyle w:val="0DraftNormal"/>
        <w:rPr>
          <w:rFonts w:ascii="Montserrat" w:hAnsi="Montserrat"/>
          <w:sz w:val="24"/>
        </w:rPr>
      </w:pPr>
    </w:p>
    <w:p w14:paraId="329E9899" w14:textId="77777777" w:rsidR="00F63DF0" w:rsidRPr="00A73992" w:rsidRDefault="00A73992">
      <w:pPr>
        <w:pStyle w:val="0DraftNormal"/>
        <w:rPr>
          <w:rFonts w:ascii="Montserrat" w:hAnsi="Montserrat"/>
          <w:color w:val="333399"/>
          <w:sz w:val="24"/>
        </w:rPr>
      </w:pPr>
      <w:r w:rsidRPr="00A73992">
        <w:rPr>
          <w:rFonts w:ascii="Montserrat" w:hAnsi="Montserrat"/>
          <w:color w:val="333399"/>
          <w:sz w:val="24"/>
        </w:rPr>
        <w:t>Scarlet—Witnessing Coal and Coal</w:t>
      </w:r>
    </w:p>
    <w:p w14:paraId="0950EA5F" w14:textId="77777777" w:rsidR="00F63DF0" w:rsidRPr="00A73992" w:rsidRDefault="00A73992">
      <w:pPr>
        <w:pStyle w:val="0DraftNormal"/>
        <w:rPr>
          <w:rFonts w:ascii="Montserrat" w:hAnsi="Montserrat"/>
          <w:color w:val="333399"/>
          <w:sz w:val="24"/>
        </w:rPr>
      </w:pPr>
      <w:r w:rsidRPr="00A73992">
        <w:rPr>
          <w:rFonts w:ascii="Montserrat" w:hAnsi="Montserrat"/>
          <w:color w:val="333399"/>
          <w:sz w:val="24"/>
        </w:rPr>
        <w:tab/>
      </w:r>
      <w:r w:rsidRPr="00A73992">
        <w:rPr>
          <w:rFonts w:ascii="Montserrat" w:hAnsi="Montserrat"/>
          <w:color w:val="333399"/>
          <w:sz w:val="24"/>
        </w:rPr>
        <w:t xml:space="preserve">Scarlet was awakened by a terrifying nightmare—and the accompanying and unnoticed fit. Prowling about, she slipped through the sleeping house out into the night. After wandering around the vacant estate for a few hours, Scarlet witnessed as Dragon Coal gradually seduced Phoenix Coal into bed. In her mind, of course, what she was really seeing was Coal seducing her sister. Everyone knew that avon could assume any of the three sexes at will, and her sister had always been fascinated by that fact. Scarlet had </w:t>
      </w:r>
      <w:r w:rsidRPr="00A73992">
        <w:rPr>
          <w:rFonts w:ascii="Montserrat" w:hAnsi="Montserrat"/>
          <w:color w:val="333399"/>
          <w:sz w:val="24"/>
        </w:rPr>
        <w:t xml:space="preserve">been about to retreat, to leave Coal and Dawn in privacy, until she realized that they had been discussing matters that concerned her. </w:t>
      </w:r>
    </w:p>
    <w:p w14:paraId="003BE840" w14:textId="77777777" w:rsidR="00F63DF0" w:rsidRPr="00A73992" w:rsidRDefault="00F63DF0">
      <w:pPr>
        <w:pStyle w:val="0DraftNormal"/>
        <w:rPr>
          <w:rFonts w:ascii="Montserrat" w:hAnsi="Montserrat"/>
          <w:color w:val="333399"/>
          <w:sz w:val="24"/>
        </w:rPr>
      </w:pPr>
    </w:p>
    <w:p w14:paraId="15499966" w14:textId="77777777" w:rsidR="00F63DF0" w:rsidRPr="00A73992" w:rsidRDefault="00A73992">
      <w:pPr>
        <w:pStyle w:val="0DraftNormal"/>
        <w:rPr>
          <w:rFonts w:ascii="Montserrat" w:hAnsi="Montserrat"/>
          <w:color w:val="333399"/>
          <w:sz w:val="24"/>
        </w:rPr>
      </w:pPr>
      <w:r w:rsidRPr="00A73992">
        <w:rPr>
          <w:rFonts w:ascii="Montserrat" w:hAnsi="Montserrat"/>
          <w:color w:val="333399"/>
          <w:sz w:val="24"/>
        </w:rPr>
        <w:t>Encounters And Confrontations—Dragon Coal and Dawn</w:t>
      </w:r>
    </w:p>
    <w:p w14:paraId="438E8FBC" w14:textId="77777777" w:rsidR="00F63DF0" w:rsidRPr="00A73992" w:rsidRDefault="00A73992">
      <w:pPr>
        <w:pStyle w:val="0DraftNormal"/>
        <w:rPr>
          <w:rFonts w:ascii="Montserrat" w:hAnsi="Montserrat"/>
          <w:color w:val="333399"/>
          <w:sz w:val="24"/>
        </w:rPr>
      </w:pPr>
      <w:r w:rsidRPr="00A73992">
        <w:rPr>
          <w:rFonts w:ascii="Montserrat" w:hAnsi="Montserrat"/>
          <w:color w:val="333399"/>
          <w:sz w:val="24"/>
        </w:rPr>
        <w:tab/>
      </w:r>
      <w:hyperlink w:anchor="Links" w:history="1"/>
      <w:r w:rsidRPr="00A73992">
        <w:rPr>
          <w:rFonts w:ascii="Montserrat" w:hAnsi="Montserrat"/>
          <w:color w:val="333399"/>
          <w:sz w:val="24"/>
        </w:rPr>
        <w:t>As morning came around, Dawn encountered Coal, in the person of Dragon Coal. It was a passing encounter in a hall within Coal’s private suite. She immediately realized that it was Coal as a young man, without realizing that she was confronting Coal’s other half. Phoenix Coal found her a few moments later in her private annex. Coal watched her exercise, deducing that the girl was a competent dancer and proposed a practice bout. They engaged in a little friendly competition to get each other’s measure. Afterw</w:t>
      </w:r>
      <w:r w:rsidRPr="00A73992">
        <w:rPr>
          <w:rFonts w:ascii="Montserrat" w:hAnsi="Montserrat"/>
          <w:color w:val="333399"/>
          <w:sz w:val="24"/>
        </w:rPr>
        <w:t xml:space="preserve">ards, proceeding to the baths, Dawn was confronted with the reality of one person embodied separately in two genders. Dawn and Coal had stripped down and entered the bath together only to find Dragon Coal slipping into the water ahead of them. The moment of naked confrontation was mutually embarrassing. Dawn was shocked to discover that Dragon Coal and Phoenix Coal were two sides of the same person—a split manifest, which meant Coal was an awakened avon. </w:t>
      </w:r>
    </w:p>
    <w:p w14:paraId="4F2CF18C" w14:textId="77777777" w:rsidR="00F63DF0" w:rsidRPr="00A73992" w:rsidRDefault="00F63DF0">
      <w:pPr>
        <w:pStyle w:val="0DraftNormal"/>
        <w:rPr>
          <w:rFonts w:ascii="Montserrat" w:hAnsi="Montserrat"/>
          <w:color w:val="333399"/>
          <w:sz w:val="24"/>
        </w:rPr>
      </w:pPr>
    </w:p>
    <w:p w14:paraId="0A3B7A81" w14:textId="77777777" w:rsidR="00F63DF0" w:rsidRPr="00A73992" w:rsidRDefault="00A73992">
      <w:pPr>
        <w:pStyle w:val="0DraftNormal"/>
        <w:rPr>
          <w:rFonts w:ascii="Montserrat" w:hAnsi="Montserrat"/>
          <w:color w:val="333399"/>
          <w:sz w:val="24"/>
        </w:rPr>
      </w:pPr>
      <w:r w:rsidRPr="00A73992">
        <w:rPr>
          <w:rFonts w:ascii="Montserrat" w:hAnsi="Montserrat"/>
          <w:color w:val="333399"/>
          <w:sz w:val="24"/>
        </w:rPr>
        <w:t>Dawn · Confronting Coal and Coal</w:t>
      </w:r>
    </w:p>
    <w:p w14:paraId="26D756E5" w14:textId="77777777" w:rsidR="00F63DF0" w:rsidRPr="00A73992" w:rsidRDefault="00A73992">
      <w:pPr>
        <w:pStyle w:val="0DraftNormal"/>
        <w:rPr>
          <w:rFonts w:ascii="Montserrat" w:hAnsi="Montserrat"/>
          <w:color w:val="333399"/>
          <w:sz w:val="24"/>
        </w:rPr>
      </w:pPr>
      <w:r w:rsidRPr="00A73992">
        <w:rPr>
          <w:rFonts w:ascii="Montserrat" w:hAnsi="Montserrat"/>
          <w:color w:val="333399"/>
          <w:sz w:val="24"/>
        </w:rPr>
        <w:tab/>
        <w:t xml:space="preserve">Dawn had grown up hearing about avon twins until she was almost sick of it, but until she confronted Coal and Coal together, she had never experienced the reality. There were similarities in the relationship the avon twins had that reminded her of what she had with her own twin, but the sight of the same person as both sexes was extraordinary—especially considering the resemblance between Cinder, Scarlet, Dawn herself, and now Coal. </w:t>
      </w:r>
    </w:p>
    <w:p w14:paraId="2E2D533A" w14:textId="77777777" w:rsidR="00F63DF0" w:rsidRPr="00A73992" w:rsidRDefault="00F63DF0">
      <w:pPr>
        <w:pStyle w:val="0DraftNormal"/>
        <w:rPr>
          <w:rFonts w:ascii="Montserrat" w:hAnsi="Montserrat"/>
          <w:color w:val="333399"/>
          <w:sz w:val="24"/>
        </w:rPr>
      </w:pPr>
    </w:p>
    <w:p w14:paraId="1BDEAF37" w14:textId="77777777" w:rsidR="00F63DF0" w:rsidRPr="00A73992" w:rsidRDefault="00A73992">
      <w:pPr>
        <w:pStyle w:val="0DraftNormal"/>
        <w:rPr>
          <w:rFonts w:ascii="Montserrat" w:hAnsi="Montserrat"/>
          <w:sz w:val="24"/>
        </w:rPr>
      </w:pPr>
      <w:r w:rsidRPr="00A73992">
        <w:rPr>
          <w:rFonts w:ascii="Montserrat" w:hAnsi="Montserrat"/>
          <w:sz w:val="24"/>
        </w:rPr>
        <w:t>Encounters and Confrontations—Dawn, Coal and Coal, A Discussion on the Evolution of Avon Sexuality</w:t>
      </w:r>
    </w:p>
    <w:p w14:paraId="48F48DF9"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Once they swore Dawn to secrecy, they explained Anna’s objection to blooding. Dragon Coal and Phoenix Coal were split twins, second generation awakened avon. They were naturally concerned over how Cinder would react to the fact that—second generation or not—they were products of the Blooding. Like all awakened avon of their age, they were striving to attain union. Dawn had heard about split twins. Now she had actually seen the naked truth. The avon ability to freely assume any sex at will had always intrigu</w:t>
      </w:r>
      <w:r w:rsidRPr="00A73992">
        <w:rPr>
          <w:rFonts w:ascii="Montserrat" w:hAnsi="Montserrat"/>
          <w:sz w:val="24"/>
        </w:rPr>
        <w:t xml:space="preserve">ed her. The thought of being split into separate sexes like Dragon Coal and Phoenix Coal was more than merely intriguing. Disconcerting. Hard to imagine, let alone believe. </w:t>
      </w:r>
      <w:hyperlink w:anchor="Links" w:history="1"/>
      <w:r w:rsidRPr="00A73992">
        <w:rPr>
          <w:rFonts w:ascii="Montserrat" w:hAnsi="Montserrat"/>
          <w:sz w:val="24"/>
        </w:rPr>
        <w:t>There were things about avon—in that grey areas of native physiology and sociology—that Dawn found wholly alien. Studying sex—both in theory and in practice—in school was right at the top of the list. Phoenix Coal explained the purpose of sexual education and the reason why it existed. If Cinder did not pursue mnao, her body would consume itself with heat. The same was true for Coal, except that being awakened imposed an added difficulty. Coal, was divided between two bodies, which were both resonating to t</w:t>
      </w:r>
      <w:r w:rsidRPr="00A73992">
        <w:rPr>
          <w:rFonts w:ascii="Montserrat" w:hAnsi="Montserrat"/>
          <w:sz w:val="24"/>
        </w:rPr>
        <w:t>he same imperative. An avon like Cinder would be able to resolve heat internally through self conception, but an awakened avon like Coal needed to become unified to achieve self conception. Keeping their nature a secret from Cinder had complicated the matter immensely. For any avon, the symptoms of heat could become devastating over time, and could only be controlled through physical release. In a pinch, masturbation could relieve a little pressure, but for most avon, sex was far more effective. People mate</w:t>
      </w:r>
      <w:r w:rsidRPr="00A73992">
        <w:rPr>
          <w:rFonts w:ascii="Montserrat" w:hAnsi="Montserrat"/>
          <w:sz w:val="24"/>
        </w:rPr>
        <w:t xml:space="preserve">d during heat primarily to abate their heat. Because heat also made them sexually infertile, it was an ideal time for people to master the art of sex—an aspect of the disciplines of dance. As intimate partners, Cinder and Coal naturally turned to each other, but her nature forced Coal to also turn to her own compliment. If she engaged Cinder alone, she would inevitably become dependant on her, for heat would never end. </w:t>
      </w:r>
    </w:p>
    <w:p w14:paraId="68F75DC0" w14:textId="77777777" w:rsidR="00F63DF0" w:rsidRPr="00A73992" w:rsidRDefault="00F63DF0">
      <w:pPr>
        <w:pStyle w:val="0DraftNormal"/>
        <w:rPr>
          <w:rFonts w:ascii="Montserrat" w:hAnsi="Montserrat"/>
          <w:sz w:val="24"/>
        </w:rPr>
      </w:pPr>
    </w:p>
    <w:p w14:paraId="74D475D9" w14:textId="77777777" w:rsidR="00F63DF0" w:rsidRPr="00A73992" w:rsidRDefault="00A73992">
      <w:pPr>
        <w:pStyle w:val="0DraftNormal"/>
        <w:rPr>
          <w:rFonts w:ascii="Montserrat" w:hAnsi="Montserrat"/>
          <w:sz w:val="24"/>
        </w:rPr>
      </w:pPr>
      <w:r w:rsidRPr="00A73992">
        <w:rPr>
          <w:rFonts w:ascii="Montserrat" w:hAnsi="Montserrat"/>
          <w:sz w:val="24"/>
        </w:rPr>
        <w:t>Scarlet and Dawn</w:t>
      </w:r>
    </w:p>
    <w:p w14:paraId="15BA03A4" w14:textId="77777777" w:rsidR="00F63DF0" w:rsidRPr="00A73992" w:rsidRDefault="00A73992">
      <w:pPr>
        <w:pStyle w:val="0DraftNormal"/>
        <w:rPr>
          <w:rFonts w:ascii="Montserrat" w:hAnsi="Montserrat"/>
          <w:sz w:val="24"/>
        </w:rPr>
      </w:pPr>
      <w:r w:rsidRPr="00A73992">
        <w:rPr>
          <w:rFonts w:ascii="Montserrat" w:hAnsi="Montserrat"/>
          <w:sz w:val="24"/>
        </w:rPr>
        <w:tab/>
        <w:t>She came out of the baths and joined Scarlet at breakfast. While they ate, Scarlet regarded her intently. Scarlet seemed to have a strange notion about how Dawn had spent her evening, and her questions, along with the looks she supplied, were very instructional. It did not take a genius to figure out what Scarlet thought she had seen, nor to figure out what she honestly had seen. Dawn thought furiously for a moment. She had promised to keep Coal’s secret, but she had already denied Scarlet’s allegations an</w:t>
      </w:r>
      <w:r w:rsidRPr="00A73992">
        <w:rPr>
          <w:rFonts w:ascii="Montserrat" w:hAnsi="Montserrat"/>
          <w:sz w:val="24"/>
        </w:rPr>
        <w:t>d Scarlet had sensed the truth in her voice. Scarlet was already shifting her attention to Cinder, still pursuing her own curiosity about sex, and the advantage of knowing someone was getting some. Dawn realized the damage Scarlet could do with a misplaced comment, and dragged her away to explain what had happened to Coal. Coal quickly understood what Dawn had deduced, and summoned her compliment. Together, Dragon and Phoenix Coal confided in Scarlet, admonishing her to keep their secret. Something about th</w:t>
      </w:r>
      <w:r w:rsidRPr="00A73992">
        <w:rPr>
          <w:rFonts w:ascii="Montserrat" w:hAnsi="Montserrat"/>
          <w:sz w:val="24"/>
        </w:rPr>
        <w:t xml:space="preserve">e sight of Dragon Coal made her agree unconditionally. Dawn studied the two of them until she realized what had silenced her sister. Dragon Coal looked like a younger version of their father. A fine reminder that Scarlet had a bit of an Electra Complex. </w:t>
      </w:r>
    </w:p>
    <w:p w14:paraId="1C2A5D28" w14:textId="77777777" w:rsidR="00F63DF0" w:rsidRPr="00A73992" w:rsidRDefault="00F63DF0">
      <w:pPr>
        <w:pStyle w:val="0DraftNormal"/>
        <w:rPr>
          <w:rFonts w:ascii="Montserrat" w:hAnsi="Montserrat"/>
          <w:sz w:val="24"/>
        </w:rPr>
      </w:pPr>
    </w:p>
    <w:p w14:paraId="20449250" w14:textId="77777777" w:rsidR="00F63DF0" w:rsidRPr="00A73992" w:rsidRDefault="00A73992">
      <w:pPr>
        <w:pStyle w:val="0DraftNormal"/>
        <w:rPr>
          <w:rFonts w:ascii="Montserrat" w:hAnsi="Montserrat"/>
          <w:sz w:val="24"/>
        </w:rPr>
      </w:pPr>
      <w:r w:rsidRPr="00A73992">
        <w:rPr>
          <w:rFonts w:ascii="Montserrat" w:hAnsi="Montserrat"/>
          <w:sz w:val="24"/>
        </w:rPr>
        <w:br w:type="page"/>
        <w:t>6</w:t>
      </w:r>
    </w:p>
    <w:p w14:paraId="01ADC52F" w14:textId="77777777" w:rsidR="00F63DF0" w:rsidRPr="00A73992" w:rsidRDefault="00F63DF0">
      <w:pPr>
        <w:pStyle w:val="0DraftNormal"/>
        <w:rPr>
          <w:rFonts w:ascii="Montserrat" w:hAnsi="Montserrat"/>
          <w:sz w:val="24"/>
        </w:rPr>
      </w:pPr>
    </w:p>
    <w:p w14:paraId="02723F72" w14:textId="77777777" w:rsidR="00F63DF0" w:rsidRPr="00A73992" w:rsidRDefault="00A73992">
      <w:pPr>
        <w:pStyle w:val="0DraftNormal"/>
        <w:rPr>
          <w:rFonts w:ascii="Montserrat" w:hAnsi="Montserrat"/>
          <w:sz w:val="24"/>
        </w:rPr>
      </w:pPr>
      <w:r w:rsidRPr="00A73992">
        <w:rPr>
          <w:rFonts w:ascii="Montserrat" w:hAnsi="Montserrat"/>
          <w:sz w:val="24"/>
        </w:rPr>
        <w:t>Adrahn, Spring, Seventeenth Year</w:t>
      </w:r>
    </w:p>
    <w:p w14:paraId="73F8A1B3" w14:textId="77777777" w:rsidR="00F63DF0" w:rsidRPr="00A73992" w:rsidRDefault="00A73992">
      <w:pPr>
        <w:pStyle w:val="0DraftNormal"/>
        <w:rPr>
          <w:rFonts w:ascii="Montserrat" w:hAnsi="Montserrat"/>
          <w:sz w:val="24"/>
        </w:rPr>
      </w:pPr>
      <w:r w:rsidRPr="00A73992">
        <w:rPr>
          <w:rFonts w:ascii="Montserrat" w:hAnsi="Montserrat"/>
          <w:sz w:val="24"/>
        </w:rPr>
        <w:t xml:space="preserve">Cinder—Memories of Anna Je Ara Dai immediately prior to the Ardahn Massacre </w:t>
      </w:r>
    </w:p>
    <w:p w14:paraId="24604417" w14:textId="77777777" w:rsidR="00F63DF0" w:rsidRPr="00A73992" w:rsidRDefault="00A73992">
      <w:pPr>
        <w:pStyle w:val="0DraftNormal"/>
        <w:rPr>
          <w:rFonts w:ascii="Montserrat" w:hAnsi="Montserrat"/>
          <w:sz w:val="24"/>
        </w:rPr>
      </w:pPr>
      <w:r w:rsidRPr="00A73992">
        <w:rPr>
          <w:rFonts w:ascii="Montserrat" w:hAnsi="Montserrat"/>
          <w:sz w:val="24"/>
        </w:rPr>
        <w:tab/>
        <w:t>Cinder and Coal, accompanied by their new entourage, returned to the scene of a childhood tragedy, which accounted for the death of Cinder’s mother, Anna, and Ember’s ascent to power. Cinder could not avoid dwelling on her mother’s memories from the days right before the massacre. It had been a difficult time. Anna had been forced to deal with pregnancy and motherhood while confronted with an ongoing war she, as her daughter, had unwittingly provoked by reclaiming her ancient rights and titles to Ardyn, an</w:t>
      </w:r>
      <w:r w:rsidRPr="00A73992">
        <w:rPr>
          <w:rFonts w:ascii="Montserrat" w:hAnsi="Montserrat"/>
          <w:sz w:val="24"/>
        </w:rPr>
        <w:t xml:space="preserve">d thus the Throne of Aeryn and the Seat of Oasis. </w:t>
      </w:r>
    </w:p>
    <w:p w14:paraId="1C20E021" w14:textId="77777777" w:rsidR="00F63DF0" w:rsidRPr="00A73992" w:rsidRDefault="00A73992">
      <w:pPr>
        <w:pStyle w:val="0DraftNormal"/>
        <w:rPr>
          <w:rFonts w:ascii="Montserrat" w:hAnsi="Montserrat"/>
          <w:sz w:val="24"/>
        </w:rPr>
      </w:pPr>
      <w:r w:rsidRPr="00A73992">
        <w:rPr>
          <w:rFonts w:ascii="Montserrat" w:hAnsi="Montserrat"/>
          <w:sz w:val="24"/>
        </w:rPr>
        <w:tab/>
        <w:t>Cinder and Coal were to be married to heal the rift brought by Anna’s disclosure, which meant that Ember would have to recognize Cinder’s legitimate claim—as well as that of her daughter Coal—to the Oasis Kingdoms. Ember’s only fear was that by descending upon the knife, Coal would inherit the memories of her scheme to assassinate Anna, and manipulate her daughter. Other’s actions had preempted her own, but the girls lives had still followed the course she had plotted for them—including her plan for Cinder</w:t>
      </w:r>
      <w:r w:rsidRPr="00A73992">
        <w:rPr>
          <w:rFonts w:ascii="Montserrat" w:hAnsi="Montserrat"/>
          <w:sz w:val="24"/>
        </w:rPr>
        <w:t xml:space="preserve">’s blooding. </w:t>
      </w:r>
    </w:p>
    <w:p w14:paraId="34430730" w14:textId="77777777" w:rsidR="00F63DF0" w:rsidRPr="00A73992" w:rsidRDefault="00A73992">
      <w:pPr>
        <w:pStyle w:val="0DraftNormal"/>
        <w:rPr>
          <w:rFonts w:ascii="Montserrat" w:hAnsi="Montserrat"/>
          <w:sz w:val="24"/>
        </w:rPr>
      </w:pPr>
      <w:r w:rsidRPr="00A73992">
        <w:rPr>
          <w:rFonts w:ascii="Montserrat" w:hAnsi="Montserrat"/>
          <w:sz w:val="24"/>
        </w:rPr>
        <w:tab/>
        <w:t>For a very short period, Anna was the Regent of Oasis, and Ember was one of her consorts as Queen of Athyn. In spite of the fact that dragons had brought Anna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w:t>
      </w:r>
      <w:r w:rsidRPr="00A73992">
        <w:rPr>
          <w:rFonts w:ascii="Montserrat" w:hAnsi="Montserrat"/>
          <w:sz w:val="24"/>
        </w:rPr>
        <w:t>scovered, their empire was no less awesome and beautiful and enticing. She enthusiastically supported avon involvement in that vast arena, even as she fought to prevent the assimilation of her race, and the dissolution of her native culture and civilization. Her attempt to end the fighting had so far only banked the fire. She had attempted to negotiate an end to the conflict, proposing a union between the Allannan heir to the disputed title and herself. Unfortunately, Ember had been, and still was, a suppor</w:t>
      </w:r>
      <w:r w:rsidRPr="00A73992">
        <w:rPr>
          <w:rFonts w:ascii="Montserrat" w:hAnsi="Montserrat"/>
          <w:sz w:val="24"/>
        </w:rPr>
        <w:t xml:space="preserve">ter of the blooding. She would never agree to marry Cinder as long as she proscribed the blooding. She had been interested in bringing the slaughter to an end, however, and proposed a truce that was founded on the betrothal of their daughters. Both mothers had agreed to have their heirs raised together in fosterage. Because Cinder and Coal had been betrothed immediately before the massacre, Ember honored the arrangement, even as far as to send the girls into fosterage immediately after the incident. </w:t>
      </w:r>
    </w:p>
    <w:p w14:paraId="0A7794EE" w14:textId="77777777" w:rsidR="00F63DF0" w:rsidRPr="00A73992" w:rsidRDefault="00A73992">
      <w:pPr>
        <w:pStyle w:val="0DraftNormal"/>
        <w:rPr>
          <w:rFonts w:ascii="Montserrat" w:hAnsi="Montserrat"/>
          <w:sz w:val="24"/>
        </w:rPr>
      </w:pPr>
      <w:r w:rsidRPr="00A73992">
        <w:rPr>
          <w:rFonts w:ascii="Montserrat" w:hAnsi="Montserrat"/>
          <w:sz w:val="24"/>
        </w:rPr>
        <w:tab/>
        <w:t>For more than half of their lives, Ember had been the Imperial Regent, heading a triumvirate including their own regents. If it had not been for Coal’s present incarnation, she could have ascended to the Seat of Oasis in her own right, rather than as a regent. Instead, her life was forfeit as soon as Coal assumed the mantle of Queen of Athyn. Having conceived Coal to take her place, Coal could not refuse to make that challenge. Even if she did abandon her claim, her mother was not safe. Her safety as Imper</w:t>
      </w:r>
      <w:r w:rsidRPr="00A73992">
        <w:rPr>
          <w:rFonts w:ascii="Montserrat" w:hAnsi="Montserrat"/>
          <w:sz w:val="24"/>
        </w:rPr>
        <w:t>ial Regent depended on fulfilling Anna’s mandate. She was not the Regent, she was merely the executor of the last Empress’s will. Upon assuming the Seat, Anna had extended the offer of marriage to Ember—to be her equal and co-empress of Oasis, rather than one of her royal consorts. At the time it had been an obvious attempt to calm the uproar of her sudden and successful suit against the Emperor, and her shocking denouncement of the Dragon Dawn. Unable to reach a compromise with Anna over personal differenc</w:t>
      </w:r>
      <w:r w:rsidRPr="00A73992">
        <w:rPr>
          <w:rFonts w:ascii="Montserrat" w:hAnsi="Montserrat"/>
          <w:sz w:val="24"/>
        </w:rPr>
        <w:t xml:space="preserve">es, she proposed the obvious extension of Anna’s idea. </w:t>
      </w:r>
    </w:p>
    <w:p w14:paraId="289935CB" w14:textId="77777777" w:rsidR="00F63DF0" w:rsidRPr="00A73992" w:rsidRDefault="00A73992">
      <w:pPr>
        <w:pStyle w:val="0DraftNormal"/>
        <w:rPr>
          <w:rFonts w:ascii="Montserrat" w:hAnsi="Montserrat"/>
          <w:sz w:val="24"/>
        </w:rPr>
      </w:pPr>
      <w:r w:rsidRPr="00A73992">
        <w:rPr>
          <w:rFonts w:ascii="Montserrat" w:hAnsi="Montserrat"/>
          <w:sz w:val="24"/>
        </w:rPr>
        <w:tab/>
        <w:t>Anna continued ruling as Queen of Aeryn and Empress of Oasis, in spite of repeated challenges to the Throne of Aeryn, so that her newly conceived daughter’s claim to it would remain uninterrupted. Anna and Ember both knew that their agreement would require that they step aside in favor of Cinder and Coal—a euphemism for their ritual deaths—and that their daughters would face challenges to their claims to both Seat and Thrones as soon as they came of age. That much was painfully apparent by the time they re</w:t>
      </w:r>
      <w:r w:rsidRPr="00A73992">
        <w:rPr>
          <w:rFonts w:ascii="Montserrat" w:hAnsi="Montserrat"/>
          <w:sz w:val="24"/>
        </w:rPr>
        <w:t>ached the age of betrothal. At the same time as the girls were promised to one another, Cinder was recognized as the Imperial Heir and Crown Princess of Aeryn. Coal was recognized as Crown Princess of Athyn, at the same time, and was equally secured in her claim. Ember was designated to serve as Imperial Regent—and one of Anna’s cousins was appointed as Crown Regent—in the event of Anna’s death. No one could have imagined that event would come so soon. Within days of issuing these commands, Anna died in a b</w:t>
      </w:r>
      <w:r w:rsidRPr="00A73992">
        <w:rPr>
          <w:rFonts w:ascii="Montserrat" w:hAnsi="Montserrat"/>
          <w:sz w:val="24"/>
        </w:rPr>
        <w:t>rutal massacre, defending those very children. Ember found herself straddling Seat and Throne, with only the last mandates of Empress Anna to secure her position. When she discovered that the fine print commanded her to resign her throne in favor of Coal, and even appointed a Crown Regent to administer to the responsibilities of Athyn’s Throne, she surrendered with relief. it left her with no options, but to fulfill her promise, and Anna’s wishes. It also made her position impregnable until the day Coal iss</w:t>
      </w:r>
      <w:r w:rsidRPr="00A73992">
        <w:rPr>
          <w:rFonts w:ascii="Montserrat" w:hAnsi="Montserrat"/>
          <w:sz w:val="24"/>
        </w:rPr>
        <w:t>ued her suit.</w:t>
      </w:r>
    </w:p>
    <w:p w14:paraId="18B18397" w14:textId="77777777" w:rsidR="00F63DF0" w:rsidRPr="00A73992" w:rsidRDefault="00F63DF0">
      <w:pPr>
        <w:pStyle w:val="0DraftNormal"/>
        <w:rPr>
          <w:rFonts w:ascii="Montserrat" w:hAnsi="Montserrat"/>
          <w:sz w:val="24"/>
        </w:rPr>
      </w:pPr>
    </w:p>
    <w:p w14:paraId="6D11FF56" w14:textId="77777777" w:rsidR="00F63DF0" w:rsidRPr="00A73992" w:rsidRDefault="00A73992">
      <w:pPr>
        <w:pStyle w:val="0DraftNormal"/>
        <w:rPr>
          <w:rFonts w:ascii="Montserrat" w:hAnsi="Montserrat"/>
          <w:sz w:val="24"/>
        </w:rPr>
      </w:pPr>
      <w:r w:rsidRPr="00A73992">
        <w:rPr>
          <w:rFonts w:ascii="Montserrat" w:hAnsi="Montserrat"/>
          <w:sz w:val="24"/>
        </w:rPr>
        <w:t>Dawn and Fox—The Blooding Dream</w:t>
      </w:r>
    </w:p>
    <w:p w14:paraId="667D6B05" w14:textId="77777777" w:rsidR="00F63DF0" w:rsidRPr="00A73992" w:rsidRDefault="00A73992">
      <w:pPr>
        <w:pStyle w:val="0DraftNormal"/>
        <w:rPr>
          <w:rFonts w:ascii="Montserrat" w:hAnsi="Montserrat"/>
          <w:sz w:val="24"/>
        </w:rPr>
      </w:pPr>
      <w:r w:rsidRPr="00A73992">
        <w:rPr>
          <w:rFonts w:ascii="Montserrat" w:hAnsi="Montserrat"/>
          <w:sz w:val="24"/>
        </w:rPr>
        <w:tab/>
        <w:t>As an awakened avon, the onset of heat could trigger the blooding dream. As soon as her father heard her daughter’s description of her dreams—about being some wild animal and hunting herself through the jungle—he called on her uncle. Alexander and Victor had anticipated this, and quickly arranged to join her in Ardahn so they could be ready when the time came. Victor was there to take the boy under his wing, while Alexander was there for Dawn, encouraging her to free her mind, as it were. Faced with the po</w:t>
      </w:r>
      <w:r w:rsidRPr="00A73992">
        <w:rPr>
          <w:rFonts w:ascii="Montserrat" w:hAnsi="Montserrat"/>
          <w:sz w:val="24"/>
        </w:rPr>
        <w:t xml:space="preserve">litical demands of his position, Alexander had intended from the beginning for Dawn and Scarlet to be formally engaged, and married to their own compliments to disguise their true nature from his superiors. </w:t>
      </w:r>
    </w:p>
    <w:p w14:paraId="747F847E" w14:textId="77777777" w:rsidR="00F63DF0" w:rsidRPr="00A73992" w:rsidRDefault="00F63DF0">
      <w:pPr>
        <w:pStyle w:val="0DraftNormal"/>
        <w:rPr>
          <w:rFonts w:ascii="Montserrat" w:hAnsi="Montserrat"/>
          <w:sz w:val="24"/>
        </w:rPr>
      </w:pPr>
    </w:p>
    <w:p w14:paraId="5B0AC245" w14:textId="77777777" w:rsidR="00F63DF0" w:rsidRPr="00A73992" w:rsidRDefault="00A73992">
      <w:pPr>
        <w:pStyle w:val="0DraftNormal"/>
        <w:rPr>
          <w:rFonts w:ascii="Montserrat" w:hAnsi="Montserrat"/>
          <w:sz w:val="24"/>
        </w:rPr>
      </w:pPr>
      <w:r w:rsidRPr="00A73992">
        <w:rPr>
          <w:rFonts w:ascii="Montserrat" w:hAnsi="Montserrat"/>
          <w:sz w:val="24"/>
        </w:rPr>
        <w:t xml:space="preserve">Erosion of Scarlet’s Perspective—A Nightmare’s Perspective </w:t>
      </w:r>
    </w:p>
    <w:p w14:paraId="46CBAB81" w14:textId="77777777" w:rsidR="00F63DF0" w:rsidRPr="00A73992" w:rsidRDefault="00A73992">
      <w:pPr>
        <w:pStyle w:val="0DraftNormal"/>
        <w:rPr>
          <w:rFonts w:ascii="Montserrat" w:hAnsi="Montserrat"/>
          <w:sz w:val="24"/>
        </w:rPr>
      </w:pPr>
      <w:r w:rsidRPr="00A73992">
        <w:rPr>
          <w:rFonts w:ascii="Montserrat" w:hAnsi="Montserrat"/>
          <w:sz w:val="24"/>
        </w:rPr>
        <w:tab/>
        <w:t>Equinox. Scarlet had fought off the onset of heat without even realizing what she was fighting. As collapse became imminent, she became haunted by nightmares and her mother’s ghost. Returning to Ardahn had certainly not helped. Her irrational fear of the place they stood to inherit made her refuse to remain behind and accompany her siblings on a tour of the immense ruins of Ardahn. Some of her fear was shared by the others, for it was on that very site that their childhoods had been shattered, and they had</w:t>
      </w:r>
      <w:r w:rsidRPr="00A73992">
        <w:rPr>
          <w:rFonts w:ascii="Montserrat" w:hAnsi="Montserrat"/>
          <w:sz w:val="24"/>
        </w:rPr>
        <w:t xml:space="preserve"> all been scattered to the winds. Scarlet’s decision to remain in the newly build palace was understandable. Her free time was spent pursuing answers to the questions and confirmation of the remembered events that plagued her nights. All the pressures she endured became focused on a fault within her mind. Somewhere in the complex weave of Scarlet and Dawn’s minds was an alien—a being of embodied thought, a renegade of the Awakened Empire. A demon—or a naked dragon, as avon would call them—it had attempted t</w:t>
      </w:r>
      <w:r w:rsidRPr="00A73992">
        <w:rPr>
          <w:rFonts w:ascii="Montserrat" w:hAnsi="Montserrat"/>
          <w:sz w:val="24"/>
        </w:rPr>
        <w:t>o possess Victoria Morgan, became  trapped in the united mind of Scarlet and Dawn, and ended up torn in half as the children’s minds separated. As the potential of Crimson quickened to Scarlet’s heat, the demon sensed a possible opening and proceeded to stalk her from within. In spite of existing within the shadows of both girls’ minds, Dawn seemed immune to encountering him in her thoughts and dreams. In a way that made sense, for to her the nemesis was a female spirit. Dawn’s own reaction to heat actually</w:t>
      </w:r>
      <w:r w:rsidRPr="00A73992">
        <w:rPr>
          <w:rFonts w:ascii="Montserrat" w:hAnsi="Montserrat"/>
          <w:sz w:val="24"/>
        </w:rPr>
        <w:t xml:space="preserve"> suppressed the part of the demon within her. The male aspect, within Scarlet, was invigorated by the sexual awakening, seizing control of the heat dreams and weaving them into traumatic recreations of the Ardahn Massacre. Because of the nightmares, Scarlet fought the onset of heat until it was threatening to kill her. </w:t>
      </w:r>
    </w:p>
    <w:p w14:paraId="0E7F56EC" w14:textId="77777777" w:rsidR="00F63DF0" w:rsidRPr="00A73992" w:rsidRDefault="00F63DF0">
      <w:pPr>
        <w:pStyle w:val="0DraftNormal"/>
        <w:rPr>
          <w:rFonts w:ascii="Montserrat" w:hAnsi="Montserrat"/>
          <w:sz w:val="24"/>
        </w:rPr>
      </w:pPr>
    </w:p>
    <w:p w14:paraId="46365428" w14:textId="77777777" w:rsidR="00F63DF0" w:rsidRPr="00A73992" w:rsidRDefault="00A73992">
      <w:pPr>
        <w:pStyle w:val="0DraftNormal"/>
        <w:rPr>
          <w:rFonts w:ascii="Montserrat" w:hAnsi="Montserrat"/>
          <w:sz w:val="24"/>
        </w:rPr>
      </w:pPr>
      <w:r w:rsidRPr="00A73992">
        <w:rPr>
          <w:rFonts w:ascii="Montserrat" w:hAnsi="Montserrat"/>
          <w:sz w:val="24"/>
        </w:rPr>
        <w:t>Scarlet—The Onset of Heat</w:t>
      </w:r>
    </w:p>
    <w:p w14:paraId="2D4753C1" w14:textId="77777777" w:rsidR="00F63DF0" w:rsidRPr="00A73992" w:rsidRDefault="00A73992">
      <w:pPr>
        <w:pStyle w:val="0DraftNormal"/>
        <w:rPr>
          <w:rFonts w:ascii="Montserrat" w:hAnsi="Montserrat"/>
          <w:sz w:val="24"/>
        </w:rPr>
      </w:pPr>
      <w:r w:rsidRPr="00A73992">
        <w:rPr>
          <w:rFonts w:ascii="Montserrat" w:hAnsi="Montserrat"/>
          <w:sz w:val="24"/>
        </w:rPr>
        <w:tab/>
        <w:t>When Scarlet went to visit her mother’s old apartment in Ardahn, her symptoms finally overwhelmed her. After a bit she realized that she was not suffering from a normal fever. The raging arousal, the listlessness, the fever—she honestly felt that she would die if she did not get laid. In the twilight of fever dreams, Scarlet had become increasingly preoccupied with thoughts of sex and death. Now it had finally seized her in the waking world and she panicked. Scarlet managed to conduct herself properly thro</w:t>
      </w:r>
      <w:r w:rsidRPr="00A73992">
        <w:rPr>
          <w:rFonts w:ascii="Montserrat" w:hAnsi="Montserrat"/>
          <w:sz w:val="24"/>
        </w:rPr>
        <w:t>ugh the formalities of the meeting. By the time the event was over she was dizzy with fever. She was forced to excuse herself when she could no longer contain her symptoms. On the short walk to the palace, she collapsed more than once under the strain of resisting the first full bloom of heat. She wondered if she would even make it to the palace, let alone her own rooms in Cinder’s suite. In fact she did not, but she managed to make it into the middle of the dahn before she blacked out from the of heat. Whe</w:t>
      </w:r>
      <w:r w:rsidRPr="00A73992">
        <w:rPr>
          <w:rFonts w:ascii="Montserrat" w:hAnsi="Montserrat"/>
          <w:sz w:val="24"/>
        </w:rPr>
        <w:t>n her defenses finally crumbled, she was stumbling down an anonymous street. It was the worst possible time to be so completely isolated.</w:t>
      </w:r>
    </w:p>
    <w:p w14:paraId="2464E90F" w14:textId="77777777" w:rsidR="00F63DF0" w:rsidRPr="00A73992" w:rsidRDefault="00A73992">
      <w:pPr>
        <w:pStyle w:val="0DraftNormal"/>
        <w:rPr>
          <w:rFonts w:ascii="Montserrat" w:hAnsi="Montserrat"/>
          <w:sz w:val="24"/>
        </w:rPr>
      </w:pPr>
      <w:r w:rsidRPr="00A73992">
        <w:rPr>
          <w:rFonts w:ascii="Montserrat" w:hAnsi="Montserrat"/>
          <w:sz w:val="24"/>
        </w:rPr>
        <w:tab/>
        <w:t>Except, isolated did not necessarily mean alone. Scarlet was within reach of the only person who could help her truly overcome the first onset of heat—Crimson. Of course, she was hardly in a state of mind to appreciate that. As strange as it had been to confront an unexpected twin in Anna—and Coal—as frightening as it was to face returning to the site where her childhood had been scarred, as hard as it was to relive the devastating loss of her mother, much worse was about to occur without her even realizin</w:t>
      </w:r>
      <w:r w:rsidRPr="00A73992">
        <w:rPr>
          <w:rFonts w:ascii="Montserrat" w:hAnsi="Montserrat"/>
          <w:sz w:val="24"/>
        </w:rPr>
        <w:t>g it. Crimson, the male aspect of Scarlet, was prematurely drawn out by an instinct for self-preservation, in time to save their lives. The two of them embraced in heat, almost incapable of coherent thought. Scarlet and Crimson’s first embrace was their only moment together. The impact of her violent onset had made her virtually blind, as a hungry sense of touch devoured her attention. It was the opportunity the demon had waited for, hurtling out of the shadows of Scarlet’s mind to seize control of the male</w:t>
      </w:r>
      <w:r w:rsidRPr="00A73992">
        <w:rPr>
          <w:rFonts w:ascii="Montserrat" w:hAnsi="Montserrat"/>
          <w:sz w:val="24"/>
        </w:rPr>
        <w:t xml:space="preserve"> body. Scarlet recoiled in horror as she felt the newly awakened part of her mind suddenly cut off and retreated from the boy in fear and confusion. </w:t>
      </w:r>
    </w:p>
    <w:p w14:paraId="4E4DA509" w14:textId="77777777" w:rsidR="00F63DF0" w:rsidRPr="00A73992" w:rsidRDefault="00A73992">
      <w:pPr>
        <w:pStyle w:val="0DraftNormal"/>
        <w:rPr>
          <w:rFonts w:ascii="Montserrat" w:hAnsi="Montserrat"/>
          <w:sz w:val="24"/>
        </w:rPr>
      </w:pPr>
      <w:r w:rsidRPr="00A73992">
        <w:rPr>
          <w:rFonts w:ascii="Montserrat" w:hAnsi="Montserrat"/>
          <w:sz w:val="24"/>
        </w:rPr>
        <w:tab/>
        <w:t xml:space="preserve">As soon as she was found, help was summoned. At first, the witnesses thought she had been raped. As the natives attend to her, they realized exactly what the problem was. Her symptoms were instantly recognizable—if not explicable. No avon would allow herself to deteriorate to this condition. Fortunately, a stranger had obviously come to her rescue. He did what had to be done, and then—wisely, given the circumstances—disappeared. Whatever they thought, though, one look at her face warned them to keep their </w:t>
      </w:r>
      <w:r w:rsidRPr="00A73992">
        <w:rPr>
          <w:rFonts w:ascii="Montserrat" w:hAnsi="Montserrat"/>
          <w:sz w:val="24"/>
        </w:rPr>
        <w:t>questions to themselves. Mistaken for Cinder, the people who found her delivered her to her queen’s apartments.</w:t>
      </w:r>
    </w:p>
    <w:p w14:paraId="13C13A24" w14:textId="77777777" w:rsidR="00F63DF0" w:rsidRPr="00A73992" w:rsidRDefault="00F63DF0">
      <w:pPr>
        <w:pStyle w:val="0DraftNormal"/>
        <w:rPr>
          <w:rFonts w:ascii="Montserrat" w:hAnsi="Montserrat"/>
          <w:sz w:val="24"/>
        </w:rPr>
      </w:pPr>
    </w:p>
    <w:p w14:paraId="76E031D2" w14:textId="77777777" w:rsidR="00F63DF0" w:rsidRPr="00A73992" w:rsidRDefault="00A73992">
      <w:pPr>
        <w:pStyle w:val="0DraftNormal"/>
        <w:rPr>
          <w:rFonts w:ascii="Montserrat" w:hAnsi="Montserrat"/>
          <w:sz w:val="24"/>
        </w:rPr>
      </w:pPr>
      <w:bookmarkStart w:id="17" w:name="EandCDancer"/>
      <w:r w:rsidRPr="00A73992">
        <w:rPr>
          <w:rFonts w:ascii="Montserrat" w:hAnsi="Montserrat"/>
          <w:sz w:val="24"/>
        </w:rPr>
        <w:t>Encounters And Confrontations—Dancer and Scarlet—The Revelation of Heritage</w:t>
      </w:r>
    </w:p>
    <w:bookmarkEnd w:id="17"/>
    <w:p w14:paraId="11E42EB7" w14:textId="77777777" w:rsidR="00F63DF0" w:rsidRPr="00A73992" w:rsidRDefault="00A73992">
      <w:pPr>
        <w:pStyle w:val="0DraftNormal"/>
        <w:rPr>
          <w:rFonts w:ascii="Montserrat" w:hAnsi="Montserrat"/>
          <w:sz w:val="24"/>
        </w:rPr>
      </w:pPr>
      <w:r w:rsidRPr="00A73992">
        <w:rPr>
          <w:rFonts w:ascii="Montserrat" w:hAnsi="Montserrat"/>
          <w:sz w:val="24"/>
        </w:rPr>
        <w:tab/>
        <w:t>Desperate action was taken by the aeomni master, Dancer, to save her life. Passion, Dancer’s current protégé, had come down out of her sanctum to find—Cinder, she had assumed—lying half naked in the street. Unlike Dancer, she could not detect the subtle differences between the young queen and her champion, and yet she did sense something odd about Scarlet as she and Dancer drew close, a small commotion ensued as the maestro took charge and left the foyer with Scarlet in her arms. Scarlet awakened in her ow</w:t>
      </w:r>
      <w:r w:rsidRPr="00A73992">
        <w:rPr>
          <w:rFonts w:ascii="Montserrat" w:hAnsi="Montserrat"/>
          <w:sz w:val="24"/>
        </w:rPr>
        <w:t>n bed in Cinder’s suite. Whatever had happened, the fever had broken. When she began to come to her senses, she could not say if it had been a dream, an intimate vision conjured within her mind, or if it had been rape. Scarlet did not have a clear picture of her partner. All she could remember was the feel of his hands, his lips, the filling of a void and the power of his arms and legs as they tangled themselves in hers. Her mind was in such a state of chaos that she had not made a conscious choice to parti</w:t>
      </w:r>
      <w:r w:rsidRPr="00A73992">
        <w:rPr>
          <w:rFonts w:ascii="Montserrat" w:hAnsi="Montserrat"/>
          <w:sz w:val="24"/>
        </w:rPr>
        <w:t>cipate in that embrace. Nor had she been in a state to resist or refuse his touch. That need had broken a discipline that had kept her alive for the past two years. As she regained her senses, she could not help feeling shame and guilt. Without a doubt, she had been violated in a moment of helplessness, and she could not imagine that the attack had been a betrayal of her own body. Then she remembered the last words she heard. Someone had said she was in heat. That was absurd. Humans did not go into heat. It</w:t>
      </w:r>
      <w:r w:rsidRPr="00A73992">
        <w:rPr>
          <w:rFonts w:ascii="Montserrat" w:hAnsi="Montserrat"/>
          <w:sz w:val="24"/>
        </w:rPr>
        <w:t xml:space="preserve"> was hard, however, to argue with her symptoms. It was a shocking way to learn that she was not human, and that she had come home. The carefully constructed lies that had defined her life up to that point shattered in her face. As hard as she had resisted heat, she resisted the truth it forced her to confront. She could not possibly have been in heat. There had to be some other explanation for what she had been feeling. It had to have some external origin, her humanity demanded the comfort of such an explan</w:t>
      </w:r>
      <w:r w:rsidRPr="00A73992">
        <w:rPr>
          <w:rFonts w:ascii="Montserrat" w:hAnsi="Montserrat"/>
          <w:sz w:val="24"/>
        </w:rPr>
        <w:t xml:space="preserve">ation, because her upbringing did not condone or allow for such utter abandon. Her mentor disagreed. He listened to her raving rationalizations and informed her that what she was describing could have been nothing but heat. Victimizing herself could not change that fact, no matter how hard it was to accept. What Scarlet had perceived as a rape was nothing other than a life-saving act. That wordless consummation had relieved enough biological pressure for her to be taken safely home—or rather to the home of </w:t>
      </w:r>
      <w:r w:rsidRPr="00A73992">
        <w:rPr>
          <w:rFonts w:ascii="Montserrat" w:hAnsi="Montserrat"/>
          <w:sz w:val="24"/>
        </w:rPr>
        <w:t>her patron, Cinder—where her condition could be treated. Between the obvious symptoms of heat, and her confession about being haunted by her mother, Dancer was able to assert that—human or avon background—she was avon and she needed to know her true heritage. Confronted with the facts of biology, and the long denied truth of her own memory, she had little choice but to accept that she was avon—not human as she had always assumed. It was a difficult thing to accept. She found herself way out of her depth amo</w:t>
      </w:r>
      <w:r w:rsidRPr="00A73992">
        <w:rPr>
          <w:rFonts w:ascii="Montserrat" w:hAnsi="Montserrat"/>
          <w:sz w:val="24"/>
        </w:rPr>
        <w:t>ng her own people, but learning who and what she was would become her only hope for survival. He had warned her she was not out of danger yet. More attacks would follow, and if she did not quench them at the outset, they would become just as life threatening. As her mentor, it was his responsibility to educate her, but once she mastered her sexuality, she would be free to choose her own quenching partner—or partners</w:t>
      </w:r>
    </w:p>
    <w:p w14:paraId="79E0EBD5" w14:textId="77777777" w:rsidR="00F63DF0" w:rsidRPr="00A73992" w:rsidRDefault="00F63DF0">
      <w:pPr>
        <w:pStyle w:val="0DraftNormal"/>
        <w:rPr>
          <w:rFonts w:ascii="Montserrat" w:hAnsi="Montserrat"/>
          <w:sz w:val="24"/>
        </w:rPr>
      </w:pPr>
    </w:p>
    <w:p w14:paraId="44C443EA" w14:textId="77777777" w:rsidR="00F63DF0" w:rsidRPr="00A73992" w:rsidRDefault="00A73992">
      <w:pPr>
        <w:pStyle w:val="0DraftNormal"/>
        <w:rPr>
          <w:rFonts w:ascii="Montserrat" w:hAnsi="Montserrat"/>
          <w:sz w:val="24"/>
        </w:rPr>
      </w:pPr>
      <w:r w:rsidRPr="00A73992">
        <w:rPr>
          <w:rFonts w:ascii="Montserrat" w:hAnsi="Montserrat"/>
          <w:sz w:val="24"/>
        </w:rPr>
        <w:t xml:space="preserve">Crimson · Opening Perspective </w:t>
      </w:r>
    </w:p>
    <w:p w14:paraId="386E3376" w14:textId="77777777" w:rsidR="00F63DF0" w:rsidRPr="00A73992" w:rsidRDefault="00A73992">
      <w:pPr>
        <w:pStyle w:val="0DraftNormal"/>
        <w:rPr>
          <w:rFonts w:ascii="Montserrat" w:hAnsi="Montserrat"/>
          <w:sz w:val="24"/>
        </w:rPr>
      </w:pPr>
      <w:r w:rsidRPr="00A73992">
        <w:rPr>
          <w:rFonts w:ascii="Montserrat" w:hAnsi="Montserrat"/>
          <w:sz w:val="24"/>
        </w:rPr>
        <w:tab/>
        <w:t>After the Ardahn</w:t>
      </w:r>
      <w:r w:rsidRPr="00A73992">
        <w:rPr>
          <w:rFonts w:ascii="Montserrat" w:hAnsi="Montserrat"/>
          <w:sz w:val="24"/>
        </w:rPr>
        <w:t xml:space="preserve"> Massacre, Scarlet and Dawn were taken home by Alexander. Like Cinder, Scarlet had inherited her mother’s memory, and possessed the essence of her training and experience. Unlike Cinder, Scarlet was also possessed by more than her mother’s memory. During the next four years, Eve was charged with helping Scarlet cope with the unawakened memories and potential she did not even know she now possessed while Alexander took Dawn away for almost a decade of relentless training. Scarlet was the first of the pair to</w:t>
      </w:r>
      <w:r w:rsidRPr="00A73992">
        <w:rPr>
          <w:rFonts w:ascii="Montserrat" w:hAnsi="Montserrat"/>
          <w:sz w:val="24"/>
        </w:rPr>
        <w:t xml:space="preserve"> manifest her dragon potential. Crimson, her male half, disappeared immediately after quenching Scarlet’s heat. His manifestation was in fact triggered by the reawakening of the demon her mother had trapped before her own death and which she subdued in descending upon Scarlet. The first quickening of heat, and the resurgence of memories of the massacre that greeted her visit to Ardahn created the opening the demon had been waiting for. The possession of had torn them apart before she had a chance to underst</w:t>
      </w:r>
      <w:r w:rsidRPr="00A73992">
        <w:rPr>
          <w:rFonts w:ascii="Montserrat" w:hAnsi="Montserrat"/>
          <w:sz w:val="24"/>
        </w:rPr>
        <w:t>and what had happened or consciously recognize her compliment. In spite of his desire for freedom, he was drawn back to the twins. There was something that needed to be done to make him truly free, and he had no idea what it was. Whatever it was drew him to Dawn. The morning after Crimson manifested under possession, he cornered Dawn in the baths posing as a member of the household. Crimson’s anonymity was preserved as Dawn—who rebuffed his attempt to seduce her—came to the mistaken conclusion that he was C</w:t>
      </w:r>
      <w:r w:rsidRPr="00A73992">
        <w:rPr>
          <w:rFonts w:ascii="Montserrat" w:hAnsi="Montserrat"/>
          <w:sz w:val="24"/>
        </w:rPr>
        <w:t xml:space="preserve">oal, who tended to be a bit aggressive in male form. </w:t>
      </w:r>
    </w:p>
    <w:p w14:paraId="76B90C55" w14:textId="77777777" w:rsidR="00F63DF0" w:rsidRPr="00A73992" w:rsidRDefault="00F63DF0">
      <w:pPr>
        <w:pStyle w:val="0DraftNormal"/>
        <w:rPr>
          <w:rFonts w:ascii="Montserrat" w:hAnsi="Montserrat"/>
          <w:sz w:val="24"/>
        </w:rPr>
      </w:pPr>
    </w:p>
    <w:p w14:paraId="341B0A3F" w14:textId="77777777" w:rsidR="00F63DF0" w:rsidRPr="00A73992" w:rsidRDefault="00A73992">
      <w:pPr>
        <w:pStyle w:val="0DraftNormal"/>
        <w:rPr>
          <w:rFonts w:ascii="Montserrat" w:hAnsi="Montserrat"/>
          <w:sz w:val="24"/>
        </w:rPr>
      </w:pPr>
      <w:r w:rsidRPr="00A73992">
        <w:rPr>
          <w:rFonts w:ascii="Montserrat" w:hAnsi="Montserrat"/>
          <w:sz w:val="24"/>
        </w:rPr>
        <w:t xml:space="preserve">Erosion of Dawn’s Perspective—Crimson </w:t>
      </w:r>
    </w:p>
    <w:p w14:paraId="0C64E5FC" w14:textId="77777777" w:rsidR="00F63DF0" w:rsidRPr="00A73992" w:rsidRDefault="00A73992">
      <w:pPr>
        <w:pStyle w:val="0DraftNormal"/>
        <w:rPr>
          <w:rFonts w:ascii="Montserrat" w:hAnsi="Montserrat"/>
          <w:sz w:val="24"/>
        </w:rPr>
      </w:pPr>
      <w:r w:rsidRPr="00A73992">
        <w:rPr>
          <w:rFonts w:ascii="Montserrat" w:hAnsi="Montserrat"/>
          <w:sz w:val="24"/>
        </w:rPr>
        <w:tab/>
        <w:t>That morning, when Dawn and her friends arrived back at the palace after her two week visit to the ruins, she encountered Crimson. Unfortunately, when the two of them first confronted each other in the bathroom, Crimson had mistaken her for Scarlet and attempted to seduce her. It was easy enough to mistake Crimson for Coal. Especially when Crimson went along with her mistake. Crimson was afraid that Scarlet would realize he was possessed. He knew that they would be like complete strangers. They were comple</w:t>
      </w:r>
      <w:r w:rsidRPr="00A73992">
        <w:rPr>
          <w:rFonts w:ascii="Montserrat" w:hAnsi="Montserrat"/>
          <w:sz w:val="24"/>
        </w:rPr>
        <w:t>te strangers in one sense, but only from her side. Crimson had known her from the inside out, and in a sense had fallen in love with her. He had to risk discovery or stand aside and watch as she too became forced to find release in some stranger’s arms. he was still struggling with this when he encountered Dawn in the baths. He mistook her for Scarlet and made his move. Intriguing or not, she forced herself to resist the temptation Coal/Crimson presented. The moment Crimson and Dawn touched, his fears evapo</w:t>
      </w:r>
      <w:r w:rsidRPr="00A73992">
        <w:rPr>
          <w:rFonts w:ascii="Montserrat" w:hAnsi="Montserrat"/>
          <w:sz w:val="24"/>
        </w:rPr>
        <w:t>rated. To his senses, she was indeed a kindred spirit, in a twisted sort of way, overshadowing the compliment of his own mind, and she subconsciously knew him for what he was. It was that very sense of familiarity that caused her to reject Crimson’s advances, but which would inevitably drawn the two of them into bed together. She had felt the demon’s compliment reaching out to him as if it were her own impulse. With just a touch, she had unlocked the memories of his host—triggering a similar subconscious aw</w:t>
      </w:r>
      <w:r w:rsidRPr="00A73992">
        <w:rPr>
          <w:rFonts w:ascii="Montserrat" w:hAnsi="Montserrat"/>
          <w:sz w:val="24"/>
        </w:rPr>
        <w:t>akening from the subdued mind of the real Crimson. At the same time he realized that she was not Scarlet. Once he realized the truth, he apologized but the confrontation had fixed his interest on Dawn. Her denial only seemed to encourage Coal/Crimson, and it quickly became frustrating and annoying. The real Coal never understood the meaningful glares she met him with, and Crimson persisted in cornering her when no one else was watching. Crimson/Coal’s interest tainted her opinion of Fox the first time she w</w:t>
      </w:r>
      <w:r w:rsidRPr="00A73992">
        <w:rPr>
          <w:rFonts w:ascii="Montserrat" w:hAnsi="Montserrat"/>
          <w:sz w:val="24"/>
        </w:rPr>
        <w:t xml:space="preserve">as confronted by him—or rather the first time she confronted him as a male. </w:t>
      </w:r>
    </w:p>
    <w:p w14:paraId="15D7B8E2" w14:textId="77777777" w:rsidR="00F63DF0" w:rsidRPr="00A73992" w:rsidRDefault="00F63DF0">
      <w:pPr>
        <w:pStyle w:val="0DraftNormal"/>
        <w:rPr>
          <w:rFonts w:ascii="Montserrat" w:hAnsi="Montserrat"/>
          <w:sz w:val="24"/>
        </w:rPr>
      </w:pPr>
    </w:p>
    <w:p w14:paraId="0FDC82C2" w14:textId="77777777" w:rsidR="00F63DF0" w:rsidRPr="00A73992" w:rsidRDefault="00A73992">
      <w:pPr>
        <w:pStyle w:val="0DraftNormal"/>
        <w:rPr>
          <w:rFonts w:ascii="Montserrat" w:hAnsi="Montserrat"/>
          <w:sz w:val="24"/>
        </w:rPr>
      </w:pPr>
      <w:r w:rsidRPr="00A73992">
        <w:rPr>
          <w:rFonts w:ascii="Montserrat" w:hAnsi="Montserrat"/>
          <w:sz w:val="24"/>
        </w:rPr>
        <w:t>Fox—A Revised Perspective</w:t>
      </w:r>
    </w:p>
    <w:p w14:paraId="1990F8FD" w14:textId="77777777" w:rsidR="00F63DF0" w:rsidRPr="00A73992" w:rsidRDefault="00A73992">
      <w:pPr>
        <w:pStyle w:val="0DraftNormal"/>
        <w:rPr>
          <w:rFonts w:ascii="Montserrat" w:hAnsi="Montserrat"/>
          <w:sz w:val="24"/>
        </w:rPr>
      </w:pPr>
      <w:r w:rsidRPr="00A73992">
        <w:rPr>
          <w:rFonts w:ascii="Montserrat" w:hAnsi="Montserrat"/>
          <w:sz w:val="24"/>
        </w:rPr>
        <w:tab/>
        <w:t xml:space="preserve">The history Fox was able to relate was a version of the history they had in common. Victor had been charged with modifying those memories. Victor roused memories of Alexander’s own childhood, altering them so that Fox remembered Victor devoting the past nine years to training him. Alexander and his father really had wandered the Aegis searching for masters of every discipline of the art of dance and the art of dreaming. Alexander’s father had wanted his son to learn from people who had truly devoted their </w:t>
      </w:r>
      <w:r w:rsidRPr="00A73992">
        <w:rPr>
          <w:rFonts w:ascii="Montserrat" w:hAnsi="Montserrat"/>
          <w:sz w:val="24"/>
        </w:rPr>
        <w:t>lives to perfecting their art. As a boy, Alexander had excelled, taking intense delight in the development of his potential. Among the final ordeals of his training had been the blooding of a dragon in dragon’s bath and his engagement to Eve. The emphasis was shifted to Dawn—but this scheme had the consequence of giving a very masculine mind to a body that was female by default. Without really explaining, Victor had explained that it had been an unforeseen consequence of his blooding. Dawn and Fox were in r</w:t>
      </w:r>
      <w:r w:rsidRPr="00A73992">
        <w:rPr>
          <w:rFonts w:ascii="Montserrat" w:hAnsi="Montserrat"/>
          <w:sz w:val="24"/>
        </w:rPr>
        <w:t xml:space="preserve">eality only separated only long enough for Victor to shape the boy’s mind, which was accomplished on a long, arduous trek from Ardahn to Aerahn. On arriving in the capital, Victor introduced the boy in court where was drawn to Cinder by the echo of Dawn’s friendship with her. Cinder was informed that Fox was Dawn’s fiancé—a family arrangement—and that Dawn was not to know about it yet. It seemed everyone was trying to keep secrets from Dawn. </w:t>
      </w:r>
    </w:p>
    <w:p w14:paraId="69ACB156" w14:textId="77777777" w:rsidR="00F63DF0" w:rsidRPr="00A73992" w:rsidRDefault="00F63DF0">
      <w:pPr>
        <w:pStyle w:val="0DraftNormal"/>
        <w:rPr>
          <w:rFonts w:ascii="Montserrat" w:hAnsi="Montserrat"/>
          <w:sz w:val="24"/>
        </w:rPr>
      </w:pPr>
    </w:p>
    <w:p w14:paraId="211C2F9F" w14:textId="77777777" w:rsidR="00F63DF0" w:rsidRPr="00A73992" w:rsidRDefault="00A73992">
      <w:pPr>
        <w:pStyle w:val="0DraftNormal"/>
        <w:rPr>
          <w:rFonts w:ascii="Montserrat" w:hAnsi="Montserrat"/>
          <w:sz w:val="24"/>
        </w:rPr>
      </w:pPr>
      <w:r w:rsidRPr="00A73992">
        <w:rPr>
          <w:rFonts w:ascii="Montserrat" w:hAnsi="Montserrat"/>
          <w:sz w:val="24"/>
        </w:rPr>
        <w:br w:type="page"/>
        <w:t>7</w:t>
      </w:r>
    </w:p>
    <w:p w14:paraId="515BB882" w14:textId="77777777" w:rsidR="00F63DF0" w:rsidRPr="00A73992" w:rsidRDefault="00F63DF0">
      <w:pPr>
        <w:pStyle w:val="0DraftNormal"/>
        <w:rPr>
          <w:rFonts w:ascii="Montserrat" w:hAnsi="Montserrat"/>
          <w:sz w:val="24"/>
        </w:rPr>
      </w:pPr>
    </w:p>
    <w:p w14:paraId="46C23396" w14:textId="77777777" w:rsidR="00F63DF0" w:rsidRPr="00A73992" w:rsidRDefault="00A73992">
      <w:pPr>
        <w:pStyle w:val="0DraftNormal"/>
        <w:rPr>
          <w:rFonts w:ascii="Montserrat" w:hAnsi="Montserrat"/>
          <w:sz w:val="24"/>
        </w:rPr>
      </w:pPr>
      <w:r w:rsidRPr="00A73992">
        <w:rPr>
          <w:rFonts w:ascii="Montserrat" w:hAnsi="Montserrat"/>
          <w:sz w:val="24"/>
        </w:rPr>
        <w:t>Aerahn, Late Spring, Seventeenth Year</w:t>
      </w:r>
    </w:p>
    <w:p w14:paraId="2341CB99" w14:textId="77777777" w:rsidR="00F63DF0" w:rsidRPr="00A73992" w:rsidRDefault="00A73992">
      <w:pPr>
        <w:pStyle w:val="0DraftNormal"/>
        <w:rPr>
          <w:rFonts w:ascii="Montserrat" w:hAnsi="Montserrat"/>
          <w:sz w:val="24"/>
        </w:rPr>
      </w:pPr>
      <w:r w:rsidRPr="00A73992">
        <w:rPr>
          <w:rFonts w:ascii="Montserrat" w:hAnsi="Montserrat"/>
          <w:sz w:val="24"/>
        </w:rPr>
        <w:t xml:space="preserve">Cinder—Memories of Anna immediately prior to the Ardahn Massacre </w:t>
      </w:r>
    </w:p>
    <w:p w14:paraId="2E2C78B6"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 xml:space="preserve">Unknown to Ember, Cinder had already guessed what Ember had intended before the massacre. Her mother had given the matter significant thought before agreeing to the betrothal. Everything hinged on a difference of perspective. Cinder’s third perspective, through memory, gave her a keen insight into her mother. </w:t>
      </w:r>
    </w:p>
    <w:p w14:paraId="7B1FA692" w14:textId="77777777" w:rsidR="00F63DF0" w:rsidRPr="00A73992" w:rsidRDefault="00A73992">
      <w:pPr>
        <w:pStyle w:val="0DraftNormal"/>
        <w:rPr>
          <w:rFonts w:ascii="Montserrat" w:hAnsi="Montserrat"/>
          <w:sz w:val="24"/>
        </w:rPr>
      </w:pPr>
      <w:r w:rsidRPr="00A73992">
        <w:rPr>
          <w:rFonts w:ascii="Montserrat" w:hAnsi="Montserrat"/>
          <w:sz w:val="24"/>
        </w:rPr>
        <w:tab/>
        <w:t>Anna did not know much about the blooding. She attributed interest in the blooding to a desire to embody that alien, alluring quality their new dragons had. She thought it was a kind of renewed, romantic interest in that deadly form and the strangeness that now inhabited it. A phoenix assimilated forms by sacrificing her own flesh, allowing a part, or even the whole of herself to be consumed. The opposite of what their new dragons did. They could become what ever they consumed, while avon could only become</w:t>
      </w:r>
      <w:r w:rsidRPr="00A73992">
        <w:rPr>
          <w:rFonts w:ascii="Montserrat" w:hAnsi="Montserrat"/>
          <w:sz w:val="24"/>
        </w:rPr>
        <w:t xml:space="preserve"> what consumed them. She had known the dragon form from her first incarnation, but now that dragons were host to entities that could remake avon in their own image, the cost of that form had become too high to entertain. She had no idea that avon could gain that aspect of their potential without sacrificing who and what they were. She perceived the situation through her experiences with the countless victims of conversion within the empire. She failed to perceive the promise blooding held for avon. Then aga</w:t>
      </w:r>
      <w:r w:rsidRPr="00A73992">
        <w:rPr>
          <w:rFonts w:ascii="Montserrat" w:hAnsi="Montserrat"/>
          <w:sz w:val="24"/>
        </w:rPr>
        <w:t xml:space="preserve">in, her instincts forbade her to even consider blooding herself, so she took that to mean a danger to her kind, rather than a specific danger to her. Unfortunately, her caution did not protect her. </w:t>
      </w:r>
    </w:p>
    <w:p w14:paraId="084621AF" w14:textId="77777777" w:rsidR="00F63DF0" w:rsidRPr="00A73992" w:rsidRDefault="00A73992">
      <w:pPr>
        <w:pStyle w:val="0DraftNormal"/>
        <w:rPr>
          <w:rFonts w:ascii="Montserrat" w:hAnsi="Montserrat"/>
          <w:sz w:val="24"/>
        </w:rPr>
      </w:pPr>
      <w:r w:rsidRPr="00A73992">
        <w:rPr>
          <w:rFonts w:ascii="Montserrat" w:hAnsi="Montserrat"/>
          <w:sz w:val="24"/>
        </w:rPr>
        <w:tab/>
        <w:t>If she were lucky, her beliefs would only get her killed. If not, she would learn the truth about blooding in her next life. Knowing Ember, she could count on that. The betrothal of her daughter had been part of a simple, effective scheme to bypass her well-known aversion to awakened dragons and blooding. Her rival and ally had found a very clever solution. If Anna could not be made to listen, her daughter could—especially if she were raised and educated to love and trust the one who would most likely conv</w:t>
      </w:r>
      <w:r w:rsidRPr="00A73992">
        <w:rPr>
          <w:rFonts w:ascii="Montserrat" w:hAnsi="Montserrat"/>
          <w:sz w:val="24"/>
        </w:rPr>
        <w:t xml:space="preserve">ert her. To understand what Ember had in mind, it had only been necessary to understand and appreciate the art and application of assassination in avon culture. </w:t>
      </w:r>
    </w:p>
    <w:p w14:paraId="0586E6C2" w14:textId="77777777" w:rsidR="00F63DF0" w:rsidRPr="00A73992" w:rsidRDefault="00A73992">
      <w:pPr>
        <w:pStyle w:val="0DraftNormal"/>
        <w:rPr>
          <w:rFonts w:ascii="Montserrat" w:hAnsi="Montserrat"/>
          <w:sz w:val="24"/>
        </w:rPr>
      </w:pPr>
      <w:r w:rsidRPr="00A73992">
        <w:rPr>
          <w:rFonts w:ascii="Montserrat" w:hAnsi="Montserrat"/>
          <w:sz w:val="24"/>
        </w:rPr>
        <w:tab/>
        <w:t>Cinder certainly did. 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lay the answers to their ability to resurrect and reincarnate. The abilities were evolved, largely in response to the threat of their native dragons. T</w:t>
      </w:r>
      <w:r w:rsidRPr="00A73992">
        <w:rPr>
          <w:rFonts w:ascii="Montserrat" w:hAnsi="Montserrat"/>
          <w:sz w:val="24"/>
        </w:rPr>
        <w:t>heir gifts were not necessarily perfect, in the abstract sense, because they bowed to other pressures derived from extreme longevity in a transient universe. The world was always changing, but after a point, people become resistant to change. Thus it was not surprising that while avon evolved the ability to resurrect—and before that to reincarnate—a resurrected mind was stripped of the burden of its history, while a reincarnated mind was always rebuilt on a fresh foundation. Anyone who pursued the past coul</w:t>
      </w:r>
      <w:r w:rsidRPr="00A73992">
        <w:rPr>
          <w:rFonts w:ascii="Montserrat" w:hAnsi="Montserrat"/>
          <w:sz w:val="24"/>
        </w:rPr>
        <w:t xml:space="preserve">d recover it, but always with a renewed perspective. It was a necessary survival trait, and one that could be exploited. Death remained a powerful force in the avon understanding of life. The end of life as they knew it was the descent into oblivion, the birth of amnesia. </w:t>
      </w:r>
    </w:p>
    <w:p w14:paraId="234F4C16" w14:textId="77777777" w:rsidR="00F63DF0" w:rsidRPr="00A73992" w:rsidRDefault="00A73992">
      <w:pPr>
        <w:pStyle w:val="0DraftNormal"/>
        <w:rPr>
          <w:rFonts w:ascii="Montserrat" w:hAnsi="Montserrat"/>
          <w:sz w:val="24"/>
        </w:rPr>
      </w:pPr>
      <w:r w:rsidRPr="00A73992">
        <w:rPr>
          <w:rFonts w:ascii="Montserrat" w:hAnsi="Montserrat"/>
          <w:sz w:val="24"/>
        </w:rPr>
        <w:tab/>
        <w:t xml:space="preserve">Awareness of that fate kept avon from becoming static or chaotic—either too bored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self possession were </w:t>
      </w:r>
      <w:r w:rsidRPr="00A73992">
        <w:rPr>
          <w:rFonts w:ascii="Montserrat" w:hAnsi="Montserrat"/>
          <w:sz w:val="24"/>
        </w:rPr>
        <w:t>not necessarily the dominant characteristics of those who actually built up and defined civilization. It did not take much imagination to see that power, whatever form it took, tended to accrue in those who pursued it. Not all motivations for power were necessarily benign or benevolent. Cinder could not tell whether assassination started as a way to mitigate the danger of a truly pathological mind, or a tool employed by the utterly ruthless to remove obstacles to their ambitions. What could be said was that</w:t>
      </w:r>
      <w:r w:rsidRPr="00A73992">
        <w:rPr>
          <w:rFonts w:ascii="Montserrat" w:hAnsi="Montserrat"/>
          <w:sz w:val="24"/>
        </w:rPr>
        <w:t xml:space="preserve"> assassination and dueling had become the twin resources of law. That was why avon said that every law was written in blood. The proper use of those tools could prevent war, but the improper use could incite war better than anything else. </w:t>
      </w:r>
    </w:p>
    <w:p w14:paraId="3426B6E5" w14:textId="77777777" w:rsidR="00F63DF0" w:rsidRPr="00A73992" w:rsidRDefault="00F63DF0">
      <w:pPr>
        <w:pStyle w:val="0DraftNormal"/>
        <w:rPr>
          <w:rFonts w:ascii="Montserrat" w:hAnsi="Montserrat"/>
          <w:sz w:val="24"/>
        </w:rPr>
      </w:pPr>
    </w:p>
    <w:p w14:paraId="4C432CEF" w14:textId="77777777" w:rsidR="00F63DF0" w:rsidRPr="00A73992" w:rsidRDefault="00A73992">
      <w:pPr>
        <w:pStyle w:val="0DraftNormal"/>
        <w:rPr>
          <w:rFonts w:ascii="Montserrat" w:hAnsi="Montserrat"/>
          <w:sz w:val="24"/>
        </w:rPr>
      </w:pPr>
      <w:r w:rsidRPr="00A73992">
        <w:rPr>
          <w:rFonts w:ascii="Montserrat" w:hAnsi="Montserrat"/>
          <w:sz w:val="24"/>
        </w:rPr>
        <w:t>Scarlet—Initiation</w:t>
      </w:r>
    </w:p>
    <w:p w14:paraId="481F9A13" w14:textId="77777777" w:rsidR="00F63DF0" w:rsidRPr="00A73992" w:rsidRDefault="00A73992">
      <w:pPr>
        <w:pStyle w:val="0DraftNormal"/>
        <w:rPr>
          <w:rFonts w:ascii="Montserrat" w:hAnsi="Montserrat"/>
          <w:sz w:val="24"/>
        </w:rPr>
      </w:pPr>
      <w:r w:rsidRPr="00A73992">
        <w:rPr>
          <w:rFonts w:ascii="Montserrat" w:hAnsi="Montserrat"/>
          <w:sz w:val="24"/>
        </w:rPr>
        <w:tab/>
        <w:t>She was utterly shameless. Her need to embrace her heritage caused a reawakening of her mind just as intense as the awakening of her body. Her curiosity about her own sexuality was intense and innocent and she knew, with that perfect intuition she possessed, that there were intimacies to explore she could hardly imagine.</w:t>
      </w:r>
    </w:p>
    <w:p w14:paraId="7F66AF27" w14:textId="77777777" w:rsidR="00F63DF0" w:rsidRPr="00A73992" w:rsidRDefault="00F63DF0">
      <w:pPr>
        <w:pStyle w:val="0DraftNormal"/>
        <w:rPr>
          <w:rFonts w:ascii="Montserrat" w:hAnsi="Montserrat"/>
          <w:sz w:val="24"/>
        </w:rPr>
      </w:pPr>
    </w:p>
    <w:p w14:paraId="215A6CB9" w14:textId="77777777" w:rsidR="00F63DF0" w:rsidRPr="00A73992" w:rsidRDefault="00A73992">
      <w:pPr>
        <w:pStyle w:val="0DraftNormal"/>
        <w:rPr>
          <w:rFonts w:ascii="Montserrat" w:hAnsi="Montserrat"/>
          <w:sz w:val="24"/>
        </w:rPr>
      </w:pPr>
      <w:r w:rsidRPr="00A73992">
        <w:rPr>
          <w:rFonts w:ascii="Montserrat" w:hAnsi="Montserrat"/>
          <w:sz w:val="24"/>
        </w:rPr>
        <w:t xml:space="preserve">Erosion of Dawn’s perspective—Fox </w:t>
      </w:r>
    </w:p>
    <w:p w14:paraId="2509AAEF" w14:textId="77777777" w:rsidR="00F63DF0" w:rsidRPr="00A73992" w:rsidRDefault="00A73992">
      <w:pPr>
        <w:pStyle w:val="0DraftNormal"/>
        <w:rPr>
          <w:rFonts w:ascii="Montserrat" w:hAnsi="Montserrat"/>
          <w:sz w:val="24"/>
        </w:rPr>
      </w:pPr>
      <w:r w:rsidRPr="00A73992">
        <w:rPr>
          <w:rFonts w:ascii="Montserrat" w:hAnsi="Montserrat"/>
          <w:sz w:val="24"/>
        </w:rPr>
        <w:tab/>
        <w:t>In the late spring of her sixteenth year, Dawn confronted Fox. Their first encounter, however, Fox was in his female incarnation, dressed in clothing borrowed from Cinder. Fox was easily mistaken for her friend from the imperial court. Fox, having been informed of the imminence of his engagement—and warned that Dawn bore a stunning resemblance to Cinder, whom he had just met—it was easy to assume from Dawn’s behavior that she was told about him, and about his unfortunate curse. Delighted that she did not s</w:t>
      </w:r>
      <w:r w:rsidRPr="00A73992">
        <w:rPr>
          <w:rFonts w:ascii="Montserrat" w:hAnsi="Montserrat"/>
          <w:sz w:val="24"/>
        </w:rPr>
        <w:t xml:space="preserve">eem offended by his female form, he decided not to even mention it. That assumption was shattered after they arrived at Dawn’s home. </w:t>
      </w:r>
    </w:p>
    <w:p w14:paraId="7EEF4F5D" w14:textId="77777777" w:rsidR="00F63DF0" w:rsidRPr="00A73992" w:rsidRDefault="00F63DF0">
      <w:pPr>
        <w:pStyle w:val="0DraftNormal"/>
        <w:rPr>
          <w:rFonts w:ascii="Montserrat" w:hAnsi="Montserrat"/>
          <w:sz w:val="24"/>
        </w:rPr>
      </w:pPr>
    </w:p>
    <w:p w14:paraId="3DC499FF" w14:textId="77777777" w:rsidR="00F63DF0" w:rsidRPr="00A73992" w:rsidRDefault="00A73992">
      <w:pPr>
        <w:pStyle w:val="0DraftNormal"/>
        <w:rPr>
          <w:rFonts w:ascii="Montserrat" w:hAnsi="Montserrat"/>
          <w:sz w:val="24"/>
        </w:rPr>
      </w:pPr>
      <w:r w:rsidRPr="00A73992">
        <w:rPr>
          <w:rFonts w:ascii="Montserrat" w:hAnsi="Montserrat"/>
          <w:sz w:val="24"/>
        </w:rPr>
        <w:t xml:space="preserve">Fox </w:t>
      </w:r>
    </w:p>
    <w:p w14:paraId="3A54A52D" w14:textId="77777777" w:rsidR="00F63DF0" w:rsidRPr="00A73992" w:rsidRDefault="00A73992">
      <w:pPr>
        <w:pStyle w:val="0DraftNormal"/>
        <w:rPr>
          <w:rFonts w:ascii="Montserrat" w:hAnsi="Montserrat"/>
          <w:sz w:val="24"/>
        </w:rPr>
      </w:pPr>
      <w:r w:rsidRPr="00A73992">
        <w:rPr>
          <w:rFonts w:ascii="Montserrat" w:hAnsi="Montserrat"/>
          <w:sz w:val="24"/>
        </w:rPr>
        <w:tab/>
        <w:t>Fox pulled himself together and joined his father in front of the family for their formal introduction to the family, and his engagement to Dawn. Dawn, not even warned, took one look at Fox in male form and mistook him for Coal—or rather Crimson, who she mistook for Coal. It came as a shock to her, for of course Coal was engaged to Cinder and everyone knew it. She objected furiously to the engagement and had to be taken aside by her father and convinced that Fox was not Coal, but a cousin—so to speak—and t</w:t>
      </w:r>
      <w:r w:rsidRPr="00A73992">
        <w:rPr>
          <w:rFonts w:ascii="Montserrat" w:hAnsi="Montserrat"/>
          <w:sz w:val="24"/>
        </w:rPr>
        <w:t>hat her father’s honor and position were at stake. Dawn still chaffed at the idea of an marriage to a total stranger, but she returned and accepted. Fox simply did not know what to think. It was hard not to feel her indifference, and it was a numbing sensation after her initial warmth and acceptance. A great deal of effort was involved in overcoming the fear and uncertainty both parties felt after that cold engagement. Victor and Fox remained together with Dawn and her sisters in Alexander’s household. They</w:t>
      </w:r>
      <w:r w:rsidRPr="00A73992">
        <w:rPr>
          <w:rFonts w:ascii="Montserrat" w:hAnsi="Montserrat"/>
          <w:sz w:val="24"/>
        </w:rPr>
        <w:t xml:space="preserve"> went to school together and became friends, neither one suspecting the full bloom of heat still to come. It had been set up so that when the time came they would naturally turn to each other. </w:t>
      </w:r>
    </w:p>
    <w:p w14:paraId="5C518B82" w14:textId="77777777" w:rsidR="00F63DF0" w:rsidRPr="00A73992" w:rsidRDefault="00F63DF0">
      <w:pPr>
        <w:pStyle w:val="0DraftNormal"/>
        <w:rPr>
          <w:rFonts w:ascii="Montserrat" w:hAnsi="Montserrat"/>
          <w:sz w:val="24"/>
        </w:rPr>
      </w:pPr>
    </w:p>
    <w:p w14:paraId="3F61E41A" w14:textId="77777777" w:rsidR="00F63DF0" w:rsidRPr="00A73992" w:rsidRDefault="00A73992">
      <w:pPr>
        <w:pStyle w:val="0DraftNormal"/>
        <w:rPr>
          <w:rFonts w:ascii="Montserrat" w:hAnsi="Montserrat"/>
          <w:sz w:val="24"/>
        </w:rPr>
      </w:pPr>
      <w:r w:rsidRPr="00A73992">
        <w:rPr>
          <w:rFonts w:ascii="Montserrat" w:hAnsi="Montserrat"/>
          <w:sz w:val="24"/>
        </w:rPr>
        <w:t>Summer, Seventeenth Year</w:t>
      </w:r>
    </w:p>
    <w:p w14:paraId="2978862C" w14:textId="77777777" w:rsidR="00F63DF0" w:rsidRPr="00A73992" w:rsidRDefault="00A73992">
      <w:pPr>
        <w:pStyle w:val="0DraftNormal"/>
        <w:rPr>
          <w:rFonts w:ascii="Montserrat" w:hAnsi="Montserrat"/>
          <w:sz w:val="24"/>
        </w:rPr>
      </w:pPr>
      <w:r w:rsidRPr="00A73992">
        <w:rPr>
          <w:rFonts w:ascii="Montserrat" w:hAnsi="Montserrat"/>
          <w:sz w:val="24"/>
        </w:rPr>
        <w:t xml:space="preserve">Cinder, Coal, Scarlet, Dawn—Coming of Age </w:t>
      </w:r>
    </w:p>
    <w:p w14:paraId="0FC01FD4"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Among the things Scarlet and Dawn faced first, as avon, was the consequence of uncomplimented heat. When those who had lost—or never possessed—a complement reached heat, they had to turn to others to cope. Unfortunately, neither Scarlet nor Dawn could stand to go through with such an embrace. Scarlet did not know Crimson existed yet, and Dawn still considered herself to be human—no one had informed her otherwise—and refused to turn to Fox because she still resisted the idea of being forced to marry him. Nat</w:t>
      </w:r>
      <w:r w:rsidRPr="00A73992">
        <w:rPr>
          <w:rFonts w:ascii="Montserrat" w:hAnsi="Montserrat"/>
          <w:sz w:val="24"/>
        </w:rPr>
        <w:t xml:space="preserve">ure did not care what they thought or knew, however. Their need drove them to Cinder and Coal and turned their friendship into something deeper. </w:t>
      </w:r>
    </w:p>
    <w:p w14:paraId="5891B353" w14:textId="77777777" w:rsidR="00F63DF0" w:rsidRPr="00A73992" w:rsidRDefault="00F63DF0">
      <w:pPr>
        <w:pStyle w:val="0DraftNormal"/>
        <w:rPr>
          <w:rFonts w:ascii="Montserrat" w:hAnsi="Montserrat"/>
          <w:sz w:val="24"/>
        </w:rPr>
      </w:pPr>
    </w:p>
    <w:p w14:paraId="6899508A" w14:textId="77777777" w:rsidR="00F63DF0" w:rsidRPr="00A73992" w:rsidRDefault="00A73992">
      <w:pPr>
        <w:pStyle w:val="0DraftNormal"/>
        <w:rPr>
          <w:rFonts w:ascii="Montserrat" w:hAnsi="Montserrat"/>
          <w:sz w:val="24"/>
        </w:rPr>
      </w:pPr>
      <w:r w:rsidRPr="00A73992">
        <w:rPr>
          <w:rFonts w:ascii="Montserrat" w:hAnsi="Montserrat"/>
          <w:sz w:val="24"/>
        </w:rPr>
        <w:t>Fox</w:t>
      </w:r>
    </w:p>
    <w:p w14:paraId="5CB3B2B8" w14:textId="77777777" w:rsidR="00F63DF0" w:rsidRPr="00A73992" w:rsidRDefault="00A73992">
      <w:pPr>
        <w:pStyle w:val="0DraftNormal"/>
        <w:rPr>
          <w:rFonts w:ascii="Montserrat" w:hAnsi="Montserrat"/>
          <w:sz w:val="24"/>
        </w:rPr>
      </w:pPr>
      <w:r w:rsidRPr="00A73992">
        <w:rPr>
          <w:rFonts w:ascii="Montserrat" w:hAnsi="Montserrat"/>
          <w:sz w:val="24"/>
        </w:rPr>
        <w:tab/>
        <w:t xml:space="preserve">Fox, patterned after Alexander and living in the palace, understood he had certain obligations to his new household. When Fox appeared in Cinder’s household, the imperial court soon took notice. Clearly, his engagement to Dawn was an important duty, but he was also partly responsible for contributing to the safety, security and integrity of the house. As a young man, he had to take his turn in the house guard, stand in court, if necessary defend the honor of Court, Clan, and House. </w:t>
      </w:r>
    </w:p>
    <w:p w14:paraId="74DC2EF5" w14:textId="77777777" w:rsidR="00F63DF0" w:rsidRPr="00A73992" w:rsidRDefault="00F63DF0">
      <w:pPr>
        <w:pStyle w:val="0DraftNormal"/>
        <w:rPr>
          <w:rFonts w:ascii="Montserrat" w:hAnsi="Montserrat"/>
          <w:sz w:val="24"/>
        </w:rPr>
      </w:pPr>
    </w:p>
    <w:p w14:paraId="3E025F58" w14:textId="77777777" w:rsidR="00F63DF0" w:rsidRPr="00A73992" w:rsidRDefault="00A73992">
      <w:pPr>
        <w:pStyle w:val="0DraftNormal"/>
        <w:rPr>
          <w:rFonts w:ascii="Montserrat" w:hAnsi="Montserrat"/>
          <w:strike/>
          <w:sz w:val="24"/>
        </w:rPr>
      </w:pPr>
      <w:r w:rsidRPr="00A73992">
        <w:rPr>
          <w:rFonts w:ascii="Montserrat" w:hAnsi="Montserrat"/>
          <w:sz w:val="24"/>
        </w:rPr>
        <w:t>Fox</w:t>
      </w:r>
    </w:p>
    <w:p w14:paraId="7C1093FF" w14:textId="77777777" w:rsidR="00F63DF0" w:rsidRPr="00A73992" w:rsidRDefault="00A73992">
      <w:pPr>
        <w:pStyle w:val="0DraftNormal"/>
        <w:rPr>
          <w:rFonts w:ascii="Montserrat" w:hAnsi="Montserrat"/>
          <w:sz w:val="24"/>
        </w:rPr>
      </w:pPr>
      <w:r w:rsidRPr="00A73992">
        <w:rPr>
          <w:rFonts w:ascii="Montserrat" w:hAnsi="Montserrat"/>
          <w:sz w:val="24"/>
        </w:rPr>
        <w:tab/>
        <w:t xml:space="preserve">As a result of this obligation, Fox became an associate of the class of dancers currently serving guards’ apprenticeship. As a result of his curse, Fox tended toward androgynous dress and presentation. This caused him some problems within the fraternity of the guard—particularly since a tendency to turn into a girl had made him a bit sensitive, perhaps even afraid of being mistaken for a girl. </w:t>
      </w:r>
    </w:p>
    <w:p w14:paraId="230AA675" w14:textId="77777777" w:rsidR="00F63DF0" w:rsidRPr="00A73992" w:rsidRDefault="00F63DF0">
      <w:pPr>
        <w:pStyle w:val="0DraftNormal"/>
        <w:rPr>
          <w:rFonts w:ascii="Montserrat" w:hAnsi="Montserrat"/>
          <w:sz w:val="24"/>
        </w:rPr>
      </w:pPr>
    </w:p>
    <w:p w14:paraId="6AA0A40D" w14:textId="77777777" w:rsidR="00F63DF0" w:rsidRPr="00A73992" w:rsidRDefault="00A73992">
      <w:pPr>
        <w:pStyle w:val="0DraftNormal"/>
        <w:rPr>
          <w:rFonts w:ascii="Montserrat" w:hAnsi="Montserrat"/>
          <w:sz w:val="24"/>
        </w:rPr>
      </w:pPr>
      <w:r w:rsidRPr="00A73992">
        <w:rPr>
          <w:rFonts w:ascii="Montserrat" w:hAnsi="Montserrat"/>
          <w:sz w:val="24"/>
        </w:rPr>
        <w:t>Encounters and Confrontations—Crimson</w:t>
      </w:r>
    </w:p>
    <w:p w14:paraId="2FC286DA" w14:textId="77777777" w:rsidR="00F63DF0" w:rsidRPr="00A73992" w:rsidRDefault="00A73992">
      <w:pPr>
        <w:pStyle w:val="0DraftNormal"/>
        <w:rPr>
          <w:rFonts w:ascii="Montserrat" w:hAnsi="Montserrat"/>
          <w:sz w:val="24"/>
        </w:rPr>
      </w:pPr>
      <w:r w:rsidRPr="00A73992">
        <w:rPr>
          <w:rFonts w:ascii="Montserrat" w:hAnsi="Montserrat"/>
          <w:sz w:val="24"/>
        </w:rPr>
        <w:tab/>
      </w:r>
      <w:hyperlink w:anchor="Links" w:history="1"/>
      <w:r w:rsidRPr="00A73992">
        <w:rPr>
          <w:rFonts w:ascii="Montserrat" w:hAnsi="Montserrat"/>
          <w:sz w:val="24"/>
        </w:rPr>
        <w:t>Dawn felt well enough to join Scarlet at an audience before the avon empress. That evening, Dawn appeared in court with the rest of her delegation. All eyes were drawn to the Regent, entering with her entourage. As she glanced over the people surrounding Cinder, she was shocked at the sudden sense of standing opposite her self. In dazed fascination, her eyes became riveted on Crimson. From his position, and what she knew about Coal, she was forced to see him as a distinct individual. She honestly thought sh</w:t>
      </w:r>
      <w:r w:rsidRPr="00A73992">
        <w:rPr>
          <w:rFonts w:ascii="Montserrat" w:hAnsi="Montserrat"/>
          <w:sz w:val="24"/>
        </w:rPr>
        <w:t xml:space="preserve">e was seeing him for the first time. In spite of that, there was something about him, as if she already knew how his hands would feel on her. Crimson was standing to Cinder’s right as her sword. </w:t>
      </w:r>
    </w:p>
    <w:p w14:paraId="54BC23E6" w14:textId="77777777" w:rsidR="00F63DF0" w:rsidRPr="00A73992" w:rsidRDefault="00F63DF0">
      <w:pPr>
        <w:pStyle w:val="0DraftNormal"/>
        <w:rPr>
          <w:rFonts w:ascii="Montserrat" w:hAnsi="Montserrat"/>
          <w:sz w:val="24"/>
        </w:rPr>
      </w:pPr>
    </w:p>
    <w:p w14:paraId="50BA0C11" w14:textId="77777777" w:rsidR="00F63DF0" w:rsidRPr="00A73992" w:rsidRDefault="00A73992">
      <w:pPr>
        <w:pStyle w:val="0DraftNormal"/>
        <w:rPr>
          <w:rFonts w:ascii="Montserrat" w:hAnsi="Montserrat"/>
          <w:sz w:val="24"/>
        </w:rPr>
      </w:pPr>
      <w:r w:rsidRPr="00A73992">
        <w:rPr>
          <w:rFonts w:ascii="Montserrat" w:hAnsi="Montserrat"/>
          <w:sz w:val="24"/>
        </w:rPr>
        <w:t>Crimson</w:t>
      </w:r>
    </w:p>
    <w:p w14:paraId="0C6DB608" w14:textId="77777777" w:rsidR="00F63DF0" w:rsidRPr="00A73992" w:rsidRDefault="00A73992">
      <w:pPr>
        <w:pStyle w:val="0DraftNormal"/>
        <w:rPr>
          <w:rFonts w:ascii="Montserrat" w:hAnsi="Montserrat"/>
          <w:sz w:val="24"/>
        </w:rPr>
      </w:pPr>
      <w:r w:rsidRPr="00A73992">
        <w:rPr>
          <w:rFonts w:ascii="Montserrat" w:hAnsi="Montserrat"/>
          <w:sz w:val="24"/>
        </w:rPr>
        <w:tab/>
        <w:t>Crimson had weeded his way into the house guard with the assistance of other compromised guards. The awakening of Dawn’s dragon potential, and the Blooding that re-imprinted her male aspect with a female body, led the twins to discover Crimson, who realized no one connected him with the scene in the baths and told a modified story of awakening, being disoriented by the physical change and enlisting in the house guard out of shock at the strange event. Crimson’s remoteness was easily explained by an aspecti</w:t>
      </w:r>
      <w:r w:rsidRPr="00A73992">
        <w:rPr>
          <w:rFonts w:ascii="Montserrat" w:hAnsi="Montserrat"/>
          <w:sz w:val="24"/>
        </w:rPr>
        <w:t xml:space="preserve">ng reflex. A newly manifested aspect tended to wall itself off asserting its independent perspective, and usually as much as a year would go by before the two aspects could reunite. Scarlet, taxed to even imagine how she would react to being a boy, assumed the experience accounted for the discrepancies between her and Crimson’s personalities. Fox, manifested with a very masculine personality, added to that assumption by fighting so stubbornly to suppress female body and mindset he was founded on. Dawn, Fox </w:t>
      </w:r>
      <w:r w:rsidRPr="00A73992">
        <w:rPr>
          <w:rFonts w:ascii="Montserrat" w:hAnsi="Montserrat"/>
          <w:sz w:val="24"/>
        </w:rPr>
        <w:t>and Scarlet joined Crimson in the house guard at Cinder and Coal’s urging, both to serve them as personal body guards, maintain their growing friendship, and enable the split twinned twins to come to grips with their true heritage. Fox tended to confide most closely in Crimson, and eventually fell prey to the demon’s machinations.</w:t>
      </w:r>
    </w:p>
    <w:p w14:paraId="67ECF9D1" w14:textId="77777777" w:rsidR="00F63DF0" w:rsidRPr="00A73992" w:rsidRDefault="00F63DF0">
      <w:pPr>
        <w:pStyle w:val="0DraftNormal"/>
        <w:rPr>
          <w:rFonts w:ascii="Montserrat" w:hAnsi="Montserrat"/>
          <w:sz w:val="24"/>
        </w:rPr>
      </w:pPr>
    </w:p>
    <w:p w14:paraId="0938A783" w14:textId="77777777" w:rsidR="00F63DF0" w:rsidRPr="00A73992" w:rsidRDefault="00A73992">
      <w:pPr>
        <w:pStyle w:val="0DraftNormal"/>
        <w:rPr>
          <w:rFonts w:ascii="Montserrat" w:hAnsi="Montserrat"/>
          <w:sz w:val="24"/>
        </w:rPr>
      </w:pPr>
      <w:r w:rsidRPr="00A73992">
        <w:rPr>
          <w:rFonts w:ascii="Montserrat" w:hAnsi="Montserrat"/>
          <w:sz w:val="24"/>
        </w:rPr>
        <w:t xml:space="preserve">Perhaps as a result of her outside interest, he set his intentions for Scarlet aside. Dawn had proven to be a mystery even more compelling than his possessive love of Scarlet, which he pursued intently from that moment. </w:t>
      </w:r>
    </w:p>
    <w:p w14:paraId="5D7F053C" w14:textId="77777777" w:rsidR="00F63DF0" w:rsidRPr="00A73992" w:rsidRDefault="00F63DF0">
      <w:pPr>
        <w:pStyle w:val="0DraftNormal"/>
        <w:rPr>
          <w:rFonts w:ascii="Montserrat" w:hAnsi="Montserrat"/>
          <w:sz w:val="24"/>
        </w:rPr>
      </w:pPr>
    </w:p>
    <w:p w14:paraId="6CF8B4EC" w14:textId="77777777" w:rsidR="00F63DF0" w:rsidRPr="00A73992" w:rsidRDefault="00A73992">
      <w:pPr>
        <w:pStyle w:val="0DraftNormal"/>
        <w:rPr>
          <w:rFonts w:ascii="Montserrat" w:hAnsi="Montserrat"/>
          <w:sz w:val="24"/>
        </w:rPr>
      </w:pPr>
      <w:r w:rsidRPr="00A73992">
        <w:rPr>
          <w:rFonts w:ascii="Montserrat" w:hAnsi="Montserrat"/>
          <w:sz w:val="24"/>
        </w:rPr>
        <w:br w:type="page"/>
        <w:t>8</w:t>
      </w:r>
    </w:p>
    <w:p w14:paraId="1C41B1AE" w14:textId="77777777" w:rsidR="00F63DF0" w:rsidRPr="00A73992" w:rsidRDefault="00F63DF0">
      <w:pPr>
        <w:pStyle w:val="0DraftNormal"/>
        <w:rPr>
          <w:rFonts w:ascii="Montserrat" w:hAnsi="Montserrat"/>
          <w:sz w:val="24"/>
        </w:rPr>
      </w:pPr>
    </w:p>
    <w:p w14:paraId="1F4A2213" w14:textId="77777777" w:rsidR="00F63DF0" w:rsidRPr="00A73992" w:rsidRDefault="00A73992">
      <w:pPr>
        <w:pStyle w:val="0DraftNormal"/>
        <w:rPr>
          <w:rFonts w:ascii="Montserrat" w:hAnsi="Montserrat"/>
          <w:sz w:val="24"/>
        </w:rPr>
      </w:pPr>
      <w:r w:rsidRPr="00A73992">
        <w:rPr>
          <w:rFonts w:ascii="Montserrat" w:hAnsi="Montserrat"/>
          <w:sz w:val="24"/>
        </w:rPr>
        <w:t>Autumn, Seventeenth Year</w:t>
      </w:r>
    </w:p>
    <w:p w14:paraId="7A09FFC7" w14:textId="77777777" w:rsidR="00F63DF0" w:rsidRPr="00A73992" w:rsidRDefault="00A73992">
      <w:pPr>
        <w:pStyle w:val="0DraftNormal"/>
        <w:rPr>
          <w:rFonts w:ascii="Montserrat" w:hAnsi="Montserrat"/>
          <w:strike/>
          <w:sz w:val="24"/>
        </w:rPr>
      </w:pPr>
      <w:r w:rsidRPr="00A73992">
        <w:rPr>
          <w:rFonts w:ascii="Montserrat" w:hAnsi="Montserrat"/>
          <w:sz w:val="24"/>
        </w:rPr>
        <w:t>Fox</w:t>
      </w:r>
    </w:p>
    <w:p w14:paraId="6CA65D11" w14:textId="77777777" w:rsidR="00F63DF0" w:rsidRPr="00A73992" w:rsidRDefault="00A73992">
      <w:pPr>
        <w:pStyle w:val="0DraftNormal"/>
        <w:rPr>
          <w:rFonts w:ascii="Montserrat" w:hAnsi="Montserrat"/>
          <w:sz w:val="24"/>
        </w:rPr>
      </w:pPr>
      <w:r w:rsidRPr="00A73992">
        <w:rPr>
          <w:rFonts w:ascii="Montserrat" w:hAnsi="Montserrat"/>
          <w:sz w:val="24"/>
        </w:rPr>
        <w:tab/>
        <w:t xml:space="preserve">His desire to be a man among men led to many fights, and one serious faux pas. Even though he had not recognized his complement for who she really was, he was an awakened avon—whether he believed it or not—and vulnerable to heat. </w:t>
      </w:r>
    </w:p>
    <w:p w14:paraId="454D450B" w14:textId="77777777" w:rsidR="00F63DF0" w:rsidRPr="00A73992" w:rsidRDefault="00F63DF0">
      <w:pPr>
        <w:pStyle w:val="0DraftNormal"/>
        <w:rPr>
          <w:rFonts w:ascii="Montserrat" w:hAnsi="Montserrat"/>
          <w:sz w:val="24"/>
        </w:rPr>
      </w:pPr>
    </w:p>
    <w:p w14:paraId="405E982E" w14:textId="77777777" w:rsidR="00F63DF0" w:rsidRPr="00A73992" w:rsidRDefault="00A73992">
      <w:pPr>
        <w:pStyle w:val="0DraftNormal"/>
        <w:rPr>
          <w:rFonts w:ascii="Montserrat" w:hAnsi="Montserrat"/>
          <w:sz w:val="24"/>
        </w:rPr>
      </w:pPr>
      <w:r w:rsidRPr="00A73992">
        <w:rPr>
          <w:rFonts w:ascii="Montserrat" w:hAnsi="Montserrat"/>
          <w:sz w:val="24"/>
        </w:rPr>
        <w:t xml:space="preserve">Debate, On Human Origins—Cinder, Coal </w:t>
      </w:r>
    </w:p>
    <w:p w14:paraId="0800E6BE" w14:textId="77777777" w:rsidR="00F63DF0" w:rsidRPr="00A73992" w:rsidRDefault="00A73992">
      <w:pPr>
        <w:pStyle w:val="0DraftNormal"/>
        <w:rPr>
          <w:rFonts w:ascii="Montserrat" w:hAnsi="Montserrat"/>
          <w:sz w:val="24"/>
        </w:rPr>
      </w:pPr>
      <w:r w:rsidRPr="00A73992">
        <w:rPr>
          <w:rFonts w:ascii="Montserrat" w:hAnsi="Montserrat"/>
          <w:sz w:val="24"/>
        </w:rPr>
        <w:tab/>
        <w:t>As Cinder had used the similarity between human and avon to infiltrate the dragon empire, dragons had used it to infiltrate Aeryn. They gave themselves all the time in the world to fall upon Aeryn in a constant, silent rain. Naturally, their initial target was dragons, so they always arrived in the wilderness. The human invasion was simply a trickle down effect. One by one, they simply started emerging from the wilderness, as avon had flowed in and out of civilization for ages. Due to some quirk of genetic</w:t>
      </w:r>
      <w:r w:rsidRPr="00A73992">
        <w:rPr>
          <w:rFonts w:ascii="Montserrat" w:hAnsi="Montserrat"/>
          <w:sz w:val="24"/>
        </w:rPr>
        <w:t xml:space="preserve"> 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their own evolution. Away from avon eyes, the awakened humans among them systematically assimilated the dragon species. As far as avon knew, dragons had simply begun hunting each other more so than wild avon</w:t>
      </w:r>
      <w:r w:rsidRPr="00A73992">
        <w:rPr>
          <w:rFonts w:ascii="Montserrat" w:hAnsi="Montserrat"/>
          <w:sz w:val="24"/>
        </w:rPr>
        <w:t xml:space="preserve">. </w:t>
      </w:r>
    </w:p>
    <w:p w14:paraId="25A0CC2F" w14:textId="77777777" w:rsidR="00F63DF0" w:rsidRPr="00A73992" w:rsidRDefault="00F63DF0">
      <w:pPr>
        <w:pStyle w:val="0DraftNormal"/>
        <w:rPr>
          <w:rFonts w:ascii="Montserrat" w:hAnsi="Montserrat"/>
          <w:sz w:val="24"/>
        </w:rPr>
      </w:pPr>
    </w:p>
    <w:p w14:paraId="24C5F3A7" w14:textId="77777777" w:rsidR="00F63DF0" w:rsidRPr="00A73992" w:rsidRDefault="00A73992">
      <w:pPr>
        <w:pStyle w:val="0DraftNormal"/>
        <w:rPr>
          <w:rFonts w:ascii="Montserrat" w:hAnsi="Montserrat"/>
          <w:color w:val="800000"/>
          <w:sz w:val="24"/>
        </w:rPr>
      </w:pPr>
      <w:r w:rsidRPr="00A73992">
        <w:rPr>
          <w:rFonts w:ascii="Montserrat" w:hAnsi="Montserrat"/>
          <w:color w:val="800000"/>
          <w:sz w:val="24"/>
        </w:rPr>
        <w:t xml:space="preserve">Eden, the Garden of Man </w:t>
      </w:r>
    </w:p>
    <w:p w14:paraId="59211992" w14:textId="77777777" w:rsidR="00F63DF0" w:rsidRPr="00A73992" w:rsidRDefault="00A73992">
      <w:pPr>
        <w:pStyle w:val="0DraftNormal"/>
        <w:rPr>
          <w:rFonts w:ascii="Montserrat" w:hAnsi="Montserrat"/>
          <w:color w:val="800000"/>
          <w:sz w:val="24"/>
        </w:rPr>
      </w:pPr>
      <w:r w:rsidRPr="00A73992">
        <w:rPr>
          <w:rFonts w:ascii="Montserrat" w:hAnsi="Montserrat"/>
          <w:color w:val="800000"/>
          <w:sz w:val="24"/>
        </w:rPr>
        <w:tab/>
        <w:t>The dragon empire had assimilated humanity, and in fact retained its hold on the world of human origin, Eden—or as its unawakened inhabitants know it, Earth. One of the worlds in the dragon empire which Cinder Arden was most attached to was Eden. Like many of the worlds in the Empire, it was a reserve, a place reserved for dealing with one of the natural consequences of conversion. Dragons, or the children of the umbra, had evolved beyond physical embodiment, and only increased their numbers by awakening t</w:t>
      </w:r>
      <w:r w:rsidRPr="00A73992">
        <w:rPr>
          <w:rFonts w:ascii="Montserrat" w:hAnsi="Montserrat"/>
          <w:color w:val="800000"/>
          <w:sz w:val="24"/>
        </w:rPr>
        <w:t>he umbra of its host races. Those hosts were physically embodied and did retain fully functional reproductive systems and drives. Such embodied races produced offspring on a scale which the Empire only rarely needed to remain functional. Thus, the native worlds of each race were often set aside as prisons or nurseries, fallow gardens where the native species were allowed to evolve or mature in isolation from the vast intergalactic civilization.</w:t>
      </w:r>
    </w:p>
    <w:p w14:paraId="65DECFF3" w14:textId="77777777" w:rsidR="00F63DF0" w:rsidRPr="00A73992" w:rsidRDefault="00F63DF0">
      <w:pPr>
        <w:pStyle w:val="0DraftNormal"/>
        <w:rPr>
          <w:rFonts w:ascii="Montserrat" w:hAnsi="Montserrat"/>
          <w:color w:val="800000"/>
          <w:sz w:val="24"/>
        </w:rPr>
      </w:pPr>
    </w:p>
    <w:p w14:paraId="2FDC9C48" w14:textId="77777777" w:rsidR="00F63DF0" w:rsidRPr="00A73992" w:rsidRDefault="00A73992">
      <w:pPr>
        <w:pStyle w:val="0DraftNormal"/>
        <w:rPr>
          <w:rFonts w:ascii="Montserrat" w:hAnsi="Montserrat"/>
          <w:sz w:val="24"/>
        </w:rPr>
      </w:pPr>
      <w:r w:rsidRPr="00A73992">
        <w:rPr>
          <w:rFonts w:ascii="Montserrat" w:hAnsi="Montserrat"/>
          <w:sz w:val="24"/>
        </w:rPr>
        <w:br w:type="page"/>
        <w:t>9</w:t>
      </w:r>
    </w:p>
    <w:p w14:paraId="3D644B6D" w14:textId="77777777" w:rsidR="00F63DF0" w:rsidRPr="00A73992" w:rsidRDefault="00F63DF0">
      <w:pPr>
        <w:pStyle w:val="0DraftNormal"/>
        <w:rPr>
          <w:rFonts w:ascii="Montserrat" w:hAnsi="Montserrat"/>
          <w:sz w:val="24"/>
        </w:rPr>
      </w:pPr>
    </w:p>
    <w:p w14:paraId="4BAE6332" w14:textId="77777777" w:rsidR="00F63DF0" w:rsidRPr="00A73992" w:rsidRDefault="00A73992">
      <w:pPr>
        <w:pStyle w:val="0DraftNormal"/>
        <w:rPr>
          <w:rFonts w:ascii="Montserrat" w:hAnsi="Montserrat"/>
          <w:sz w:val="24"/>
        </w:rPr>
      </w:pPr>
      <w:r w:rsidRPr="00A73992">
        <w:rPr>
          <w:rFonts w:ascii="Montserrat" w:hAnsi="Montserrat"/>
          <w:sz w:val="24"/>
        </w:rPr>
        <w:t>Winter, Eighteenth Year</w:t>
      </w:r>
    </w:p>
    <w:p w14:paraId="7C2063C1" w14:textId="77777777" w:rsidR="00F63DF0" w:rsidRPr="00A73992" w:rsidRDefault="00A73992">
      <w:pPr>
        <w:pStyle w:val="0DraftNormal"/>
        <w:rPr>
          <w:rFonts w:ascii="Montserrat" w:hAnsi="Montserrat"/>
          <w:strike/>
          <w:sz w:val="24"/>
        </w:rPr>
      </w:pPr>
      <w:r w:rsidRPr="00A73992">
        <w:rPr>
          <w:rFonts w:ascii="Montserrat" w:hAnsi="Montserrat"/>
          <w:sz w:val="24"/>
        </w:rPr>
        <w:t>Fox</w:t>
      </w:r>
    </w:p>
    <w:p w14:paraId="019FE737"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Winter seventeen. Crimson, thinking about possessing Dawn, had studied the situation and used his relationship with Fox to plant the notions which drove Fox away from Dawn. His relationship with Dawn was fragile. She had hurt him when she reacted so negatively to their engagement, and their growing friendship seemed to be based on perceptions formed of him as the girl she met first. On the other hand, as a human she was immune to heat, her biology did not force her to have sex. How could he? He felt deep do</w:t>
      </w:r>
      <w:r w:rsidRPr="00A73992">
        <w:rPr>
          <w:rFonts w:ascii="Montserrat" w:hAnsi="Montserrat"/>
          <w:sz w:val="24"/>
        </w:rPr>
        <w:t xml:space="preserve">wn that turning to her for release somehow violated her integrity. He could not ask, because it felt like trying to use her. Unable to ask, he fought the onset until it forced him to turn to the complements of his friends in the class. </w:t>
      </w:r>
    </w:p>
    <w:p w14:paraId="6E75E572" w14:textId="77777777" w:rsidR="00F63DF0" w:rsidRPr="00A73992" w:rsidRDefault="00F63DF0">
      <w:pPr>
        <w:pStyle w:val="0DraftNormal"/>
        <w:rPr>
          <w:rFonts w:ascii="Montserrat" w:hAnsi="Montserrat"/>
          <w:sz w:val="24"/>
        </w:rPr>
      </w:pPr>
    </w:p>
    <w:p w14:paraId="3BF036A9" w14:textId="77777777" w:rsidR="00F63DF0" w:rsidRPr="00A73992" w:rsidRDefault="00A73992">
      <w:pPr>
        <w:pStyle w:val="0DraftNormal"/>
        <w:rPr>
          <w:rFonts w:ascii="Montserrat" w:hAnsi="Montserrat"/>
          <w:sz w:val="24"/>
        </w:rPr>
      </w:pPr>
      <w:r w:rsidRPr="00A73992">
        <w:rPr>
          <w:rFonts w:ascii="Montserrat" w:hAnsi="Montserrat"/>
          <w:sz w:val="24"/>
        </w:rPr>
        <w:t xml:space="preserve">Scarlet </w:t>
      </w:r>
    </w:p>
    <w:p w14:paraId="096DB429"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In her efforts to integrate her mother’s memories, she spent a good deal of time rooting through avon libraries and human databases. Not all the information she gathered could be found in books or on the net. Certain parties knew more about her mother than others, including the fact that she was clearly a phoenix—an awakened phoenix, some insisted. Her capacity for remembering herself through traumatic resurrection was far greater than it would be as a pure phoenix. A human phoenix was not unheard of; a pho</w:t>
      </w:r>
      <w:r w:rsidRPr="00A73992">
        <w:rPr>
          <w:rFonts w:ascii="Montserrat" w:hAnsi="Montserrat"/>
          <w:sz w:val="24"/>
        </w:rPr>
        <w:t xml:space="preserve">enix could be reborn in the image of any species it had chosen to adopt. All speculation was held close to the chest. Enough could be established about Scarlet to understand why the Regent was motivated to claim her, with the name and status of Phoenix Scarlet, and court her, as an adherent to the phoenix house. She was taught about her nature, and reminded of the response humans had to her when they discovered it. As her curiosity about her past lured her towards the humans of the aegis, they had reminded </w:t>
      </w:r>
      <w:r w:rsidRPr="00A73992">
        <w:rPr>
          <w:rFonts w:ascii="Montserrat" w:hAnsi="Montserrat"/>
          <w:sz w:val="24"/>
        </w:rPr>
        <w:t xml:space="preserve">her about the risks of revealing her true nature to humans. </w:t>
      </w:r>
    </w:p>
    <w:p w14:paraId="50A5364D" w14:textId="77777777" w:rsidR="00F63DF0" w:rsidRPr="00A73992" w:rsidRDefault="00A73992">
      <w:pPr>
        <w:pStyle w:val="0DraftNormal"/>
        <w:rPr>
          <w:rFonts w:ascii="Montserrat" w:hAnsi="Montserrat"/>
          <w:sz w:val="24"/>
        </w:rPr>
      </w:pPr>
      <w:r w:rsidRPr="00A73992">
        <w:rPr>
          <w:rFonts w:ascii="Montserrat" w:hAnsi="Montserrat"/>
          <w:sz w:val="24"/>
        </w:rPr>
        <w:br w:type="page"/>
        <w:t>10</w:t>
      </w:r>
    </w:p>
    <w:p w14:paraId="6D2104A8" w14:textId="77777777" w:rsidR="00F63DF0" w:rsidRPr="00A73992" w:rsidRDefault="00F63DF0">
      <w:pPr>
        <w:pStyle w:val="0DraftNormal"/>
        <w:rPr>
          <w:rFonts w:ascii="Montserrat" w:hAnsi="Montserrat"/>
          <w:sz w:val="24"/>
        </w:rPr>
      </w:pPr>
    </w:p>
    <w:p w14:paraId="26BC9552" w14:textId="77777777" w:rsidR="00F63DF0" w:rsidRPr="00A73992" w:rsidRDefault="00A73992">
      <w:pPr>
        <w:pStyle w:val="0DraftNormal"/>
        <w:rPr>
          <w:rFonts w:ascii="Montserrat" w:hAnsi="Montserrat"/>
          <w:sz w:val="24"/>
        </w:rPr>
      </w:pPr>
      <w:r w:rsidRPr="00A73992">
        <w:rPr>
          <w:rFonts w:ascii="Montserrat" w:hAnsi="Montserrat"/>
          <w:sz w:val="24"/>
        </w:rPr>
        <w:t>Spring, Eighteenth Year</w:t>
      </w:r>
    </w:p>
    <w:p w14:paraId="2BB94108" w14:textId="77777777" w:rsidR="00F63DF0" w:rsidRPr="00A73992" w:rsidRDefault="00A73992">
      <w:pPr>
        <w:pStyle w:val="0DraftNormal"/>
        <w:rPr>
          <w:rFonts w:ascii="Montserrat" w:hAnsi="Montserrat"/>
          <w:sz w:val="24"/>
        </w:rPr>
      </w:pPr>
      <w:r w:rsidRPr="00A73992">
        <w:rPr>
          <w:rFonts w:ascii="Montserrat" w:hAnsi="Montserrat"/>
          <w:sz w:val="24"/>
        </w:rPr>
        <w:t xml:space="preserve">The Wedding—Cinder Je Ara Danaomi, Coal Je Ala Danaokume </w:t>
      </w:r>
    </w:p>
    <w:p w14:paraId="7D00AC5D" w14:textId="77777777" w:rsidR="00F63DF0" w:rsidRPr="00A73992" w:rsidRDefault="00A73992">
      <w:pPr>
        <w:pStyle w:val="0DraftNormal"/>
        <w:rPr>
          <w:rFonts w:ascii="Montserrat" w:hAnsi="Montserrat"/>
          <w:sz w:val="24"/>
        </w:rPr>
      </w:pPr>
      <w:r w:rsidRPr="00A73992">
        <w:rPr>
          <w:rFonts w:ascii="Montserrat" w:hAnsi="Montserrat"/>
          <w:sz w:val="24"/>
        </w:rPr>
        <w:tab/>
        <w:t>In spite of her fears, Ember obeyed the tradition and submitted her body to the knife and the feast of passing. As she had expected, Coal was shocked by her mother’s memories, and quickly confided in her lover. Anna—or Cinder, in the person of her mother—had been targeted for assassination for the constructive purpose of “changing her mind”. Her opponents—and even many of her allies—perceived her position on dragons and blooding as dangerous, both counterproductive and inciting of conflict. Things were nev</w:t>
      </w:r>
      <w:r w:rsidRPr="00A73992">
        <w:rPr>
          <w:rFonts w:ascii="Montserrat" w:hAnsi="Montserrat"/>
          <w:sz w:val="24"/>
        </w:rPr>
        <w:t xml:space="preserve">er that simple, of course. </w:t>
      </w:r>
    </w:p>
    <w:p w14:paraId="1DE17189" w14:textId="77777777" w:rsidR="00F63DF0" w:rsidRPr="00A73992" w:rsidRDefault="00A73992">
      <w:pPr>
        <w:pStyle w:val="0DraftNormal"/>
        <w:rPr>
          <w:rFonts w:ascii="Montserrat" w:hAnsi="Montserrat"/>
          <w:sz w:val="24"/>
        </w:rPr>
      </w:pPr>
      <w:r w:rsidRPr="00A73992">
        <w:rPr>
          <w:rFonts w:ascii="Montserrat" w:hAnsi="Montserrat"/>
          <w:sz w:val="24"/>
        </w:rPr>
        <w:tab/>
        <w:t>The war started over a dispute between prominent Aldannan and Ardannan houses over a title to significant authority. Anna’s policies regarding dragons and blooding simply gave that dispute the divided weight of popular support for old traditions and new innovations. Once those lines had been drawn, and blood had been shed over them, the war had taken on a life of its own. Even the resolution of the original dispute could not have stopped it. Ember, the Allannan heir had recognized this, and she could not h</w:t>
      </w:r>
      <w:r w:rsidRPr="00A73992">
        <w:rPr>
          <w:rFonts w:ascii="Montserrat" w:hAnsi="Montserrat"/>
          <w:sz w:val="24"/>
        </w:rPr>
        <w:t>ave survived the backlash of turning against the will of her supporters. She might have been willing to admit that there was some merit to Anna’s arguments, but the conflict had to end before anyone else was going to stop to consider the arguments themselves. Gambling on the hope that Anna’s people felt more resentment for her new decrees than old loyalty to her person, she had her killed. If Ember had been right, the true conservatives leading Anna’s people to battle would lose their support. Considering t</w:t>
      </w:r>
      <w:r w:rsidRPr="00A73992">
        <w:rPr>
          <w:rFonts w:ascii="Montserrat" w:hAnsi="Montserrat"/>
          <w:sz w:val="24"/>
        </w:rPr>
        <w:t xml:space="preserve">hat for three thousand years she had been the champion of the Dragon Dawn, and more recently the one who had forced them to reveal the truth about themselves and their intergalactic civilization, Ember assumed that Anna’s death would also shake her radicals out of their bloodlust. Anna had meant a lot to them, and their rage against her was largely provoked by the sense of betrayal they felt at her condemnation of the most attractive aspect of their new relationship with dragons. </w:t>
      </w:r>
    </w:p>
    <w:p w14:paraId="6CCD5116" w14:textId="77777777" w:rsidR="00F63DF0" w:rsidRPr="00A73992" w:rsidRDefault="00A73992">
      <w:pPr>
        <w:pStyle w:val="0DraftNormal"/>
        <w:rPr>
          <w:rFonts w:ascii="Montserrat" w:hAnsi="Montserrat"/>
          <w:sz w:val="24"/>
        </w:rPr>
      </w:pPr>
      <w:r w:rsidRPr="00A73992">
        <w:rPr>
          <w:rFonts w:ascii="Montserrat" w:hAnsi="Montserrat"/>
          <w:sz w:val="24"/>
        </w:rPr>
        <w:tab/>
        <w:t xml:space="preserve">Initially, her death did stop the fighting, but only just. Everything depended on what her “daughter” did—how she responded to her own death and what she did with the authority she inherited in her reincarnation. A complex situation, since many took the news of her reincarnation as the perfect opportunity to bend her mind to their own ends. As had been planned, overwhelmed with demands, she turned to the one person she was sure she could trust. </w:t>
      </w:r>
    </w:p>
    <w:p w14:paraId="1BAC9B4D" w14:textId="77777777" w:rsidR="00F63DF0" w:rsidRPr="00A73992" w:rsidRDefault="00F63DF0">
      <w:pPr>
        <w:pStyle w:val="0DraftNormal"/>
        <w:rPr>
          <w:rFonts w:ascii="Montserrat" w:hAnsi="Montserrat"/>
          <w:sz w:val="24"/>
        </w:rPr>
      </w:pPr>
    </w:p>
    <w:p w14:paraId="47CE9870" w14:textId="77777777" w:rsidR="00F63DF0" w:rsidRPr="00A73992" w:rsidRDefault="00A73992">
      <w:pPr>
        <w:pStyle w:val="0DraftNormal"/>
        <w:rPr>
          <w:rFonts w:ascii="Montserrat" w:hAnsi="Montserrat"/>
          <w:sz w:val="24"/>
        </w:rPr>
      </w:pPr>
      <w:r w:rsidRPr="00A73992">
        <w:rPr>
          <w:rFonts w:ascii="Montserrat" w:hAnsi="Montserrat"/>
          <w:sz w:val="24"/>
        </w:rPr>
        <w:t xml:space="preserve">The Impulse—Ember, Coal Je Ala Nikume </w:t>
      </w:r>
    </w:p>
    <w:p w14:paraId="5BBAD4C1" w14:textId="77777777" w:rsidR="00F63DF0" w:rsidRPr="00A73992" w:rsidRDefault="00A73992">
      <w:pPr>
        <w:pStyle w:val="0DraftNormal"/>
        <w:rPr>
          <w:rFonts w:ascii="Montserrat" w:hAnsi="Montserrat"/>
          <w:sz w:val="24"/>
        </w:rPr>
      </w:pPr>
      <w:r w:rsidRPr="00A73992">
        <w:rPr>
          <w:rFonts w:ascii="Montserrat" w:hAnsi="Montserrat"/>
          <w:sz w:val="24"/>
        </w:rPr>
        <w:tab/>
        <w:t xml:space="preserve">As Ember descended upon Coal, her dragon descended upon Coal’s. Coal’s dragon digested the plot to blood Cinder and proceeded to execute it. She had a number of arrangements to make if she was going to take her sister’s place and maneuver Cinder into a suitable hunting ground—for the hunt was an inextricable part of blooding. </w:t>
      </w:r>
    </w:p>
    <w:p w14:paraId="2980E8AD" w14:textId="77777777" w:rsidR="00F63DF0" w:rsidRPr="00A73992" w:rsidRDefault="00F63DF0">
      <w:pPr>
        <w:pStyle w:val="0DraftNormal"/>
        <w:rPr>
          <w:rFonts w:ascii="Montserrat" w:hAnsi="Montserrat"/>
          <w:sz w:val="24"/>
        </w:rPr>
      </w:pPr>
    </w:p>
    <w:p w14:paraId="516AF24A" w14:textId="77777777" w:rsidR="00F63DF0" w:rsidRPr="00A73992" w:rsidRDefault="00A73992">
      <w:pPr>
        <w:pStyle w:val="0DraftNormal"/>
        <w:rPr>
          <w:rFonts w:ascii="Montserrat" w:hAnsi="Montserrat"/>
          <w:strike/>
          <w:sz w:val="24"/>
        </w:rPr>
      </w:pPr>
      <w:r w:rsidRPr="00A73992">
        <w:rPr>
          <w:rFonts w:ascii="Montserrat" w:hAnsi="Montserrat"/>
          <w:sz w:val="24"/>
        </w:rPr>
        <w:t>Fox</w:t>
      </w:r>
    </w:p>
    <w:p w14:paraId="0EDDD8A1" w14:textId="77777777" w:rsidR="00F63DF0" w:rsidRPr="00A73992" w:rsidRDefault="00A73992">
      <w:pPr>
        <w:pStyle w:val="0DraftNormal"/>
        <w:rPr>
          <w:rFonts w:ascii="Montserrat" w:hAnsi="Montserrat"/>
          <w:sz w:val="24"/>
        </w:rPr>
      </w:pPr>
      <w:r w:rsidRPr="00A73992">
        <w:rPr>
          <w:rFonts w:ascii="Montserrat" w:hAnsi="Montserrat"/>
          <w:sz w:val="24"/>
        </w:rPr>
        <w:tab/>
        <w:t xml:space="preserve">Crimson had paved the way for Fox, enlisting his friends in his plan to sue for Dawn’s bed. In the eyes of both custom and law, a man’s wife or consort was his complement, and obligated in the same ways any compliment would be. Sexual favors included. Crimson encouraged Fox, helping him build his confidence and master the intimate dance, and then conned Fox into a liaison with Scarlet. </w:t>
      </w:r>
    </w:p>
    <w:p w14:paraId="6FCC407F" w14:textId="77777777" w:rsidR="00F63DF0" w:rsidRPr="00A73992" w:rsidRDefault="00F63DF0">
      <w:pPr>
        <w:pStyle w:val="0DraftNormal"/>
        <w:rPr>
          <w:rFonts w:ascii="Montserrat" w:hAnsi="Montserrat"/>
          <w:sz w:val="24"/>
        </w:rPr>
      </w:pPr>
    </w:p>
    <w:p w14:paraId="09D34831" w14:textId="77777777" w:rsidR="00F63DF0" w:rsidRPr="00A73992" w:rsidRDefault="00A73992">
      <w:pPr>
        <w:pStyle w:val="0DraftNormal"/>
        <w:rPr>
          <w:rFonts w:ascii="Montserrat" w:hAnsi="Montserrat"/>
          <w:strike/>
          <w:sz w:val="24"/>
        </w:rPr>
      </w:pPr>
      <w:r w:rsidRPr="00A73992">
        <w:rPr>
          <w:rFonts w:ascii="Montserrat" w:hAnsi="Montserrat"/>
          <w:sz w:val="24"/>
        </w:rPr>
        <w:t>Fox</w:t>
      </w:r>
    </w:p>
    <w:p w14:paraId="0985439D" w14:textId="77777777" w:rsidR="00F63DF0" w:rsidRPr="00A73992" w:rsidRDefault="00A73992">
      <w:pPr>
        <w:pStyle w:val="0DraftNormal"/>
        <w:rPr>
          <w:rFonts w:ascii="Montserrat" w:hAnsi="Montserrat"/>
          <w:sz w:val="24"/>
        </w:rPr>
      </w:pPr>
      <w:r w:rsidRPr="00A73992">
        <w:rPr>
          <w:rFonts w:ascii="Montserrat" w:hAnsi="Montserrat"/>
          <w:sz w:val="24"/>
        </w:rPr>
        <w:tab/>
        <w:t>Crimson took care to set it up as a prank, assuring that it was how Scarlet would want it—that surprising her had been Crimson’s reason for waiting. Fox could have simply have gone to her himself, as a member of their set, but by going through Crimson it implied an agreement between men. Crimson earned the right to bed Dawn without asking her because  Crimson had given Fox permission to bed Scarlet without asking her. In the eyes of the law, he was Scarlet, so he didn’t have to. Because Fox and Dawn were e</w:t>
      </w:r>
      <w:r w:rsidRPr="00A73992">
        <w:rPr>
          <w:rFonts w:ascii="Montserrat" w:hAnsi="Montserrat"/>
          <w:sz w:val="24"/>
        </w:rPr>
        <w:t xml:space="preserve">ngaged—which made them consorts. Fox was Dawn—in the eyes of the law—and able to make a legally binding contract for her. It was Fox’s responsibility to reconcile her to that obligation. There had been a simple reason for this elaborate scheme. Scarlet would hardly object to bedding Fox, but Crimson already knew Dawn would refuse to bed him. Now he didn’t have to ask her.  </w:t>
      </w:r>
    </w:p>
    <w:p w14:paraId="587FA045" w14:textId="77777777" w:rsidR="00F63DF0" w:rsidRPr="00A73992" w:rsidRDefault="00F63DF0">
      <w:pPr>
        <w:pStyle w:val="0DraftNormal"/>
        <w:rPr>
          <w:rFonts w:ascii="Montserrat" w:hAnsi="Montserrat"/>
          <w:sz w:val="24"/>
        </w:rPr>
      </w:pPr>
    </w:p>
    <w:p w14:paraId="333466C9" w14:textId="77777777" w:rsidR="00F63DF0" w:rsidRPr="00A73992" w:rsidRDefault="00A73992">
      <w:pPr>
        <w:pStyle w:val="0DraftNormal"/>
        <w:rPr>
          <w:rFonts w:ascii="Montserrat" w:hAnsi="Montserrat"/>
          <w:sz w:val="24"/>
        </w:rPr>
      </w:pPr>
      <w:r w:rsidRPr="00A73992">
        <w:rPr>
          <w:rFonts w:ascii="Montserrat" w:hAnsi="Montserrat"/>
          <w:sz w:val="24"/>
        </w:rPr>
        <w:t xml:space="preserve">Crimson’s Suit—Dawn’s Obligation </w:t>
      </w:r>
    </w:p>
    <w:p w14:paraId="7C580030" w14:textId="77777777" w:rsidR="00F63DF0" w:rsidRPr="00A73992" w:rsidRDefault="00A73992">
      <w:pPr>
        <w:pStyle w:val="0DraftNormal"/>
        <w:rPr>
          <w:rFonts w:ascii="Montserrat" w:hAnsi="Montserrat"/>
          <w:sz w:val="24"/>
        </w:rPr>
      </w:pPr>
      <w:r w:rsidRPr="00A73992">
        <w:rPr>
          <w:rFonts w:ascii="Montserrat" w:hAnsi="Montserrat"/>
          <w:sz w:val="24"/>
        </w:rPr>
        <w:tab/>
        <w:t xml:space="preserve">Fox had never suspected foul play, and the confidence he had gained in himself had enabled him to bed Scarlet without raising the slightest suspicion. Crimson had coached him in deceiving her, as part of the prank. However intended, the deception worked. It worked better than Fox or Crimson might have imagined. </w:t>
      </w:r>
    </w:p>
    <w:p w14:paraId="570C231A" w14:textId="77777777" w:rsidR="00F63DF0" w:rsidRPr="00A73992" w:rsidRDefault="00F63DF0">
      <w:pPr>
        <w:pStyle w:val="0DraftNormal"/>
        <w:rPr>
          <w:rFonts w:ascii="Montserrat" w:hAnsi="Montserrat"/>
          <w:sz w:val="24"/>
        </w:rPr>
      </w:pPr>
    </w:p>
    <w:p w14:paraId="07AB8B6B" w14:textId="77777777" w:rsidR="00F63DF0" w:rsidRPr="00A73992" w:rsidRDefault="00A73992">
      <w:pPr>
        <w:pStyle w:val="0DraftNormal"/>
        <w:rPr>
          <w:rFonts w:ascii="Montserrat" w:hAnsi="Montserrat"/>
          <w:sz w:val="24"/>
        </w:rPr>
      </w:pPr>
      <w:r w:rsidRPr="00A73992">
        <w:rPr>
          <w:rFonts w:ascii="Montserrat" w:hAnsi="Montserrat"/>
          <w:sz w:val="24"/>
        </w:rPr>
        <w:t xml:space="preserve">Dawn </w:t>
      </w:r>
    </w:p>
    <w:p w14:paraId="5B103BB8"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 xml:space="preserve">Dawn’s mentor encourage her to turn to Fox. She wanted to, but he had started avoiding her. She pursued him until she stumbled across Fox and Scarlet and concluded that the two of them were involved. Obviously they were happy with each other. Feeling excluded—silently rejected—she turned to Crimson. </w:t>
      </w:r>
    </w:p>
    <w:p w14:paraId="18CFF65C" w14:textId="77777777" w:rsidR="00F63DF0" w:rsidRPr="00A73992" w:rsidRDefault="00F63DF0">
      <w:pPr>
        <w:pStyle w:val="0DraftNormal"/>
        <w:rPr>
          <w:rFonts w:ascii="Montserrat" w:hAnsi="Montserrat"/>
          <w:sz w:val="24"/>
        </w:rPr>
      </w:pPr>
    </w:p>
    <w:p w14:paraId="7D2AEC34" w14:textId="77777777" w:rsidR="00F63DF0" w:rsidRPr="00A73992" w:rsidRDefault="00A73992">
      <w:pPr>
        <w:pStyle w:val="0DraftNormal"/>
        <w:rPr>
          <w:rFonts w:ascii="Montserrat" w:hAnsi="Montserrat"/>
          <w:sz w:val="24"/>
        </w:rPr>
      </w:pPr>
      <w:r w:rsidRPr="00A73992">
        <w:rPr>
          <w:rFonts w:ascii="Montserrat" w:hAnsi="Montserrat"/>
          <w:sz w:val="24"/>
        </w:rPr>
        <w:t>Dawn and Crimson</w:t>
      </w:r>
    </w:p>
    <w:p w14:paraId="72B47D59" w14:textId="77777777" w:rsidR="00F63DF0" w:rsidRPr="00A73992" w:rsidRDefault="00A73992">
      <w:pPr>
        <w:pStyle w:val="0DraftNormal"/>
        <w:rPr>
          <w:rFonts w:ascii="Montserrat" w:hAnsi="Montserrat"/>
          <w:sz w:val="24"/>
        </w:rPr>
      </w:pPr>
      <w:r w:rsidRPr="00A73992">
        <w:rPr>
          <w:rFonts w:ascii="Montserrat" w:hAnsi="Montserrat"/>
          <w:sz w:val="24"/>
        </w:rPr>
        <w:tab/>
        <w:t xml:space="preserve">As a result of the strange sympathy between Crimson and Dawn, the two achieved a kind of union their first night of intimacy. </w:t>
      </w:r>
    </w:p>
    <w:p w14:paraId="1139C648" w14:textId="77777777" w:rsidR="00F63DF0" w:rsidRPr="00A73992" w:rsidRDefault="00F63DF0">
      <w:pPr>
        <w:pStyle w:val="0DraftNormal"/>
        <w:rPr>
          <w:rFonts w:ascii="Montserrat" w:hAnsi="Montserrat"/>
          <w:sz w:val="24"/>
        </w:rPr>
      </w:pPr>
    </w:p>
    <w:p w14:paraId="707870E0" w14:textId="77777777" w:rsidR="00F63DF0" w:rsidRPr="00A73992" w:rsidRDefault="00A73992">
      <w:pPr>
        <w:pStyle w:val="0DraftNormal"/>
        <w:rPr>
          <w:rFonts w:ascii="Montserrat" w:hAnsi="Montserrat"/>
          <w:sz w:val="24"/>
        </w:rPr>
      </w:pPr>
      <w:r w:rsidRPr="00A73992">
        <w:rPr>
          <w:rFonts w:ascii="Montserrat" w:hAnsi="Montserrat"/>
          <w:sz w:val="24"/>
        </w:rPr>
        <w:t>Crimson</w:t>
      </w:r>
    </w:p>
    <w:p w14:paraId="578F2E78" w14:textId="77777777" w:rsidR="00F63DF0" w:rsidRPr="00A73992" w:rsidRDefault="00A73992">
      <w:pPr>
        <w:pStyle w:val="0DraftNormal"/>
        <w:rPr>
          <w:rFonts w:ascii="Montserrat" w:hAnsi="Montserrat"/>
          <w:sz w:val="24"/>
        </w:rPr>
      </w:pPr>
      <w:r w:rsidRPr="00A73992">
        <w:rPr>
          <w:rFonts w:ascii="Montserrat" w:hAnsi="Montserrat"/>
          <w:sz w:val="24"/>
        </w:rPr>
        <w:tab/>
        <w:t>As a consequence of his division between Scarlet and Dawn, the demon had been forced to manifest its phoenix potential to survive. Thanks to his shocking union with Dawn, Crimson had managed to recover the compliment to his own nature. With that awakening had come the ability and desire to possess a host with two complimentary bodies. The female aspect of his mind gave him a strength and coherence to contemplate a full possession of an awakened avon. With such a long residence within Scarlet, it was a give</w:t>
      </w:r>
      <w:r w:rsidRPr="00A73992">
        <w:rPr>
          <w:rFonts w:ascii="Montserrat" w:hAnsi="Montserrat"/>
          <w:sz w:val="24"/>
        </w:rPr>
        <w:t xml:space="preserve">n that her body would be the one it desired most. </w:t>
      </w:r>
    </w:p>
    <w:p w14:paraId="2AF69D6B" w14:textId="77777777" w:rsidR="00F63DF0" w:rsidRPr="00A73992" w:rsidRDefault="00F63DF0">
      <w:pPr>
        <w:pStyle w:val="0DraftNormal"/>
        <w:rPr>
          <w:rFonts w:ascii="Montserrat" w:hAnsi="Montserrat"/>
          <w:sz w:val="24"/>
        </w:rPr>
      </w:pPr>
    </w:p>
    <w:p w14:paraId="5201D3F5" w14:textId="77777777" w:rsidR="00F63DF0" w:rsidRPr="00A73992" w:rsidRDefault="00A73992">
      <w:pPr>
        <w:pStyle w:val="0DraftNormal"/>
        <w:rPr>
          <w:rFonts w:ascii="Montserrat" w:hAnsi="Montserrat"/>
          <w:sz w:val="24"/>
        </w:rPr>
      </w:pPr>
      <w:r w:rsidRPr="00A73992">
        <w:rPr>
          <w:rFonts w:ascii="Montserrat" w:hAnsi="Montserrat"/>
          <w:sz w:val="24"/>
        </w:rPr>
        <w:t>Scarlet and Dawn—A Ghost of Rivalry</w:t>
      </w:r>
    </w:p>
    <w:p w14:paraId="2B2D3FC9" w14:textId="77777777" w:rsidR="00F63DF0" w:rsidRPr="00A73992" w:rsidRDefault="00A73992">
      <w:pPr>
        <w:pStyle w:val="0DraftNormal"/>
        <w:rPr>
          <w:rFonts w:ascii="Montserrat" w:hAnsi="Montserrat"/>
          <w:sz w:val="24"/>
        </w:rPr>
      </w:pPr>
      <w:r w:rsidRPr="00A73992">
        <w:rPr>
          <w:rFonts w:ascii="Montserrat" w:hAnsi="Montserrat"/>
          <w:sz w:val="24"/>
        </w:rPr>
        <w:tab/>
        <w:t xml:space="preserve">Dawn confessed to her anonymous coupling when she returned to their suite. Dawn comforted her, confiding that she too had turned to a stranger for help. She tried to resist, but it was what avon had to do if they lost their other half. The event had forced Dawn to finally accept what she was, for it was the only thing that made her actions bearable. Their friendship and rivalry as sisters was tested when it became clear that both of them had turned instinctively to Crimson as the only succor from heat. </w:t>
      </w:r>
    </w:p>
    <w:p w14:paraId="01F4DD70" w14:textId="77777777" w:rsidR="00F63DF0" w:rsidRPr="00A73992" w:rsidRDefault="00F63DF0">
      <w:pPr>
        <w:pStyle w:val="0DraftNormal"/>
        <w:rPr>
          <w:rFonts w:ascii="Montserrat" w:hAnsi="Montserrat"/>
          <w:sz w:val="24"/>
        </w:rPr>
      </w:pPr>
    </w:p>
    <w:p w14:paraId="29DFB5E1" w14:textId="77777777" w:rsidR="00F63DF0" w:rsidRPr="00A73992" w:rsidRDefault="00A73992">
      <w:pPr>
        <w:pStyle w:val="0DraftNormal"/>
        <w:rPr>
          <w:rFonts w:ascii="Montserrat" w:hAnsi="Montserrat"/>
          <w:sz w:val="24"/>
        </w:rPr>
      </w:pPr>
      <w:r w:rsidRPr="00A73992">
        <w:rPr>
          <w:rFonts w:ascii="Montserrat" w:hAnsi="Montserrat"/>
          <w:sz w:val="24"/>
        </w:rPr>
        <w:t>Dawn and Fox</w:t>
      </w:r>
    </w:p>
    <w:p w14:paraId="06514851" w14:textId="77777777" w:rsidR="00F63DF0" w:rsidRPr="00A73992" w:rsidRDefault="00A73992">
      <w:pPr>
        <w:pStyle w:val="0DraftNormal"/>
        <w:rPr>
          <w:rFonts w:ascii="Montserrat" w:hAnsi="Montserrat"/>
          <w:sz w:val="24"/>
        </w:rPr>
      </w:pPr>
      <w:r w:rsidRPr="00A73992">
        <w:rPr>
          <w:rFonts w:ascii="Montserrat" w:hAnsi="Montserrat"/>
          <w:sz w:val="24"/>
        </w:rPr>
        <w:tab/>
        <w:t xml:space="preserve">Dawn and Fox struggled to deal with the revelation, for it defied their understanding of the relationship between them. Scarlet, less certain of her connection to Crimson, took this to mean she was free to explore her interest in Fox. </w:t>
      </w:r>
    </w:p>
    <w:p w14:paraId="77501228" w14:textId="77777777" w:rsidR="00F63DF0" w:rsidRPr="00A73992" w:rsidRDefault="00F63DF0">
      <w:pPr>
        <w:pStyle w:val="0DraftNormal"/>
        <w:rPr>
          <w:rFonts w:ascii="Montserrat" w:hAnsi="Montserrat"/>
          <w:sz w:val="24"/>
        </w:rPr>
      </w:pPr>
    </w:p>
    <w:p w14:paraId="55D5745A" w14:textId="77777777" w:rsidR="00F63DF0" w:rsidRPr="00A73992" w:rsidRDefault="00A73992">
      <w:pPr>
        <w:pStyle w:val="0DraftNormal"/>
        <w:rPr>
          <w:rFonts w:ascii="Montserrat" w:hAnsi="Montserrat"/>
          <w:sz w:val="24"/>
        </w:rPr>
      </w:pPr>
      <w:r w:rsidRPr="00A73992">
        <w:rPr>
          <w:rFonts w:ascii="Montserrat" w:hAnsi="Montserrat"/>
          <w:sz w:val="24"/>
        </w:rPr>
        <w:t>Crimson</w:t>
      </w:r>
    </w:p>
    <w:p w14:paraId="78DD8938" w14:textId="77777777" w:rsidR="00F63DF0" w:rsidRPr="00A73992" w:rsidRDefault="00A73992">
      <w:pPr>
        <w:pStyle w:val="0DraftNormal"/>
        <w:rPr>
          <w:rFonts w:ascii="Montserrat" w:hAnsi="Montserrat"/>
          <w:sz w:val="24"/>
        </w:rPr>
      </w:pPr>
      <w:r w:rsidRPr="00A73992">
        <w:rPr>
          <w:rFonts w:ascii="Montserrat" w:hAnsi="Montserrat"/>
          <w:sz w:val="24"/>
        </w:rPr>
        <w:tab/>
        <w:t xml:space="preserve">Controlling one aspect of Scarlet, and possessing potential which enabled him to contemplate a full possession, there was only one sure way to succeed. Given what she was, the best chance it had to fully possess her was to allow Scarlet to achieve union with Crimson. His experience with Dawn had shown him how to achieve that, and he could figure out how to get Scarlet confined to her own body, she would not be able to repeat her mother’s turn around. </w:t>
      </w:r>
    </w:p>
    <w:p w14:paraId="65E61217" w14:textId="77777777" w:rsidR="00F63DF0" w:rsidRPr="00A73992" w:rsidRDefault="00F63DF0">
      <w:pPr>
        <w:pStyle w:val="0DraftNormal"/>
        <w:rPr>
          <w:rFonts w:ascii="Montserrat" w:hAnsi="Montserrat"/>
          <w:sz w:val="24"/>
        </w:rPr>
      </w:pPr>
    </w:p>
    <w:p w14:paraId="4650FA29" w14:textId="77777777" w:rsidR="00F63DF0" w:rsidRPr="00A73992" w:rsidRDefault="00A73992">
      <w:pPr>
        <w:pStyle w:val="0DraftNormal"/>
        <w:rPr>
          <w:rFonts w:ascii="Montserrat" w:hAnsi="Montserrat"/>
          <w:sz w:val="24"/>
        </w:rPr>
      </w:pPr>
      <w:r w:rsidRPr="00A73992">
        <w:rPr>
          <w:rFonts w:ascii="Montserrat" w:hAnsi="Montserrat"/>
          <w:sz w:val="24"/>
        </w:rPr>
        <w:t>Crimson</w:t>
      </w:r>
    </w:p>
    <w:p w14:paraId="2B99CFC3" w14:textId="77777777" w:rsidR="00F63DF0" w:rsidRPr="00A73992" w:rsidRDefault="00A73992">
      <w:pPr>
        <w:pStyle w:val="0DraftNormal"/>
        <w:rPr>
          <w:rFonts w:ascii="Montserrat" w:hAnsi="Montserrat"/>
          <w:sz w:val="24"/>
        </w:rPr>
      </w:pPr>
      <w:r w:rsidRPr="00A73992">
        <w:rPr>
          <w:rFonts w:ascii="Montserrat" w:hAnsi="Montserrat"/>
          <w:sz w:val="24"/>
        </w:rPr>
        <w:tab/>
        <w:t xml:space="preserve">The scheme Crimson dreamed up to seize full possession of Scarlet and seize the Seat of Oasis depended on eliminating all of the other aspects associated with Scarlet which he did not control. Scarlet only had one free aspect—aside from herself—but as long as there were any other aspects of Scarlet on the loose, she could retreat from the threat of possession. </w:t>
      </w:r>
    </w:p>
    <w:p w14:paraId="46C42FA6" w14:textId="77777777" w:rsidR="00F63DF0" w:rsidRPr="00A73992" w:rsidRDefault="00F63DF0">
      <w:pPr>
        <w:pStyle w:val="0DraftNormal"/>
        <w:rPr>
          <w:rFonts w:ascii="Montserrat" w:hAnsi="Montserrat"/>
          <w:sz w:val="24"/>
        </w:rPr>
      </w:pPr>
    </w:p>
    <w:p w14:paraId="6F64DBE7" w14:textId="77777777" w:rsidR="00F63DF0" w:rsidRPr="00A73992" w:rsidRDefault="00A73992">
      <w:pPr>
        <w:pStyle w:val="0DraftNormal"/>
        <w:rPr>
          <w:rFonts w:ascii="Montserrat" w:hAnsi="Montserrat"/>
          <w:sz w:val="24"/>
        </w:rPr>
      </w:pPr>
      <w:r w:rsidRPr="00A73992">
        <w:rPr>
          <w:rFonts w:ascii="Montserrat" w:hAnsi="Montserrat"/>
          <w:sz w:val="24"/>
        </w:rPr>
        <w:t>Crimson</w:t>
      </w:r>
    </w:p>
    <w:p w14:paraId="0B551CA4" w14:textId="77777777" w:rsidR="00F63DF0" w:rsidRPr="00A73992" w:rsidRDefault="00A73992">
      <w:pPr>
        <w:pStyle w:val="0DraftNormal"/>
        <w:rPr>
          <w:rFonts w:ascii="Montserrat" w:hAnsi="Montserrat"/>
          <w:sz w:val="24"/>
        </w:rPr>
      </w:pPr>
      <w:r w:rsidRPr="00A73992">
        <w:rPr>
          <w:rFonts w:ascii="Montserrat" w:hAnsi="Montserrat"/>
          <w:sz w:val="24"/>
        </w:rPr>
        <w:tab/>
        <w:t xml:space="preserve">Dawn posed a slightly different threat. Experience had taught the demon that Dawn, and her aspects, were compatible enough with Scarlet and her aspects to pose the kind of threat he feared. As long as she was around, she could mount a direct assault on Scarlet’s possessed aspects. </w:t>
      </w:r>
    </w:p>
    <w:p w14:paraId="5B386C75" w14:textId="77777777" w:rsidR="00F63DF0" w:rsidRPr="00A73992" w:rsidRDefault="00F63DF0">
      <w:pPr>
        <w:pStyle w:val="0DraftNormal"/>
        <w:rPr>
          <w:rFonts w:ascii="Montserrat" w:hAnsi="Montserrat"/>
          <w:sz w:val="24"/>
        </w:rPr>
      </w:pPr>
    </w:p>
    <w:p w14:paraId="1EA5BD24" w14:textId="77777777" w:rsidR="00F63DF0" w:rsidRPr="00A73992" w:rsidRDefault="00A73992">
      <w:pPr>
        <w:pStyle w:val="0DraftNormal"/>
        <w:rPr>
          <w:rFonts w:ascii="Montserrat" w:hAnsi="Montserrat"/>
          <w:sz w:val="24"/>
        </w:rPr>
      </w:pPr>
      <w:r w:rsidRPr="00A73992">
        <w:rPr>
          <w:rFonts w:ascii="Montserrat" w:hAnsi="Montserrat"/>
          <w:sz w:val="24"/>
        </w:rPr>
        <w:t>Crimson</w:t>
      </w:r>
    </w:p>
    <w:p w14:paraId="5755D27D" w14:textId="77777777" w:rsidR="00F63DF0" w:rsidRPr="00A73992" w:rsidRDefault="00A73992">
      <w:pPr>
        <w:pStyle w:val="0DraftNormal"/>
        <w:rPr>
          <w:rFonts w:ascii="Montserrat" w:hAnsi="Montserrat"/>
          <w:sz w:val="24"/>
        </w:rPr>
      </w:pPr>
      <w:r w:rsidRPr="00A73992">
        <w:rPr>
          <w:rFonts w:ascii="Montserrat" w:hAnsi="Montserrat"/>
          <w:sz w:val="24"/>
        </w:rPr>
        <w:tab/>
        <w:t xml:space="preserve">Crimson schemed to eliminate Dawn, turning her over to his allies for possession or absolution. Crimson conspired with other possessed to possess, convert and ultimately dispossess Dawn, which resulted in the assault on the beach. Crimson left the execution of that plan to his compatriots and focused on eliminating the other aspects of the twins in preparation for a showdown with Scarlet. Crimson’s plans initially required Dawn and Fox to fall to a dual possession, they way most awakened avon did. </w:t>
      </w:r>
    </w:p>
    <w:p w14:paraId="1278D909" w14:textId="77777777" w:rsidR="00F63DF0" w:rsidRPr="00A73992" w:rsidRDefault="00F63DF0">
      <w:pPr>
        <w:pStyle w:val="0DraftNormal"/>
        <w:rPr>
          <w:rFonts w:ascii="Montserrat" w:hAnsi="Montserrat"/>
          <w:sz w:val="24"/>
        </w:rPr>
      </w:pPr>
    </w:p>
    <w:p w14:paraId="412AD6A8" w14:textId="77777777" w:rsidR="00F63DF0" w:rsidRPr="00A73992" w:rsidRDefault="00A73992">
      <w:pPr>
        <w:pStyle w:val="0DraftNormal"/>
        <w:rPr>
          <w:rFonts w:ascii="Montserrat" w:hAnsi="Montserrat"/>
          <w:sz w:val="24"/>
        </w:rPr>
      </w:pPr>
      <w:r w:rsidRPr="00A73992">
        <w:rPr>
          <w:rFonts w:ascii="Montserrat" w:hAnsi="Montserrat"/>
          <w:sz w:val="24"/>
        </w:rPr>
        <w:br w:type="page"/>
        <w:t>11</w:t>
      </w:r>
    </w:p>
    <w:p w14:paraId="2379C133" w14:textId="77777777" w:rsidR="00F63DF0" w:rsidRPr="00A73992" w:rsidRDefault="00F63DF0">
      <w:pPr>
        <w:pStyle w:val="0DraftNormal"/>
        <w:rPr>
          <w:rFonts w:ascii="Montserrat" w:hAnsi="Montserrat"/>
          <w:sz w:val="24"/>
        </w:rPr>
      </w:pPr>
    </w:p>
    <w:p w14:paraId="10F59706" w14:textId="77777777" w:rsidR="00F63DF0" w:rsidRPr="00A73992" w:rsidRDefault="00A73992">
      <w:pPr>
        <w:pStyle w:val="0DraftNormal"/>
        <w:rPr>
          <w:rFonts w:ascii="Montserrat" w:hAnsi="Montserrat"/>
          <w:sz w:val="24"/>
        </w:rPr>
      </w:pPr>
      <w:r w:rsidRPr="00A73992">
        <w:rPr>
          <w:rFonts w:ascii="Montserrat" w:hAnsi="Montserrat"/>
          <w:sz w:val="24"/>
        </w:rPr>
        <w:t>Autumn, Seventeenth Year</w:t>
      </w:r>
    </w:p>
    <w:p w14:paraId="38AF7E52" w14:textId="77777777" w:rsidR="00F63DF0" w:rsidRPr="00A73992" w:rsidRDefault="00A73992">
      <w:pPr>
        <w:pStyle w:val="0DraftNormal"/>
        <w:rPr>
          <w:rFonts w:ascii="Montserrat" w:hAnsi="Montserrat"/>
          <w:sz w:val="24"/>
        </w:rPr>
      </w:pPr>
      <w:r w:rsidRPr="00A73992">
        <w:rPr>
          <w:rFonts w:ascii="Montserrat" w:hAnsi="Montserrat"/>
          <w:sz w:val="24"/>
        </w:rPr>
        <w:t xml:space="preserve">Debate, On Dragon Origins—Cinder, Coal </w:t>
      </w:r>
    </w:p>
    <w:p w14:paraId="3F8DF205"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 xml:space="preserve">Coal’s revelations encouraged Cinder to reexamine her own inherited memories. She started with a major point of difference between her mother's opinions about dragons and her own. Two generations of memories about dragons gave her an impressive amount of data to consider, starting with the truth about dragons. When her grandmother had first discovered them, they were not even dragons! It was important to remember that dragons were a race that had evolved into embodied thought. Avon only called them dragons </w:t>
      </w:r>
      <w:r w:rsidRPr="00A73992">
        <w:rPr>
          <w:rFonts w:ascii="Montserrat" w:hAnsi="Montserrat"/>
          <w:sz w:val="24"/>
        </w:rPr>
        <w:t xml:space="preserve">because that was how they chose to present themselves—the vehicle of their infiltration. Dragons would have eventually found their way to Aeryn, but as luck would have it Cinder, Anna’s mother, found them first. As chance would have it, they had already found and adopted a race virtually identical to her own. The similarities between a human and an avon allowed her to slip unnoticed into the awesome intergalactic civilization, but in the dragon empire Cinder stood out in a way she never anticipated. As she </w:t>
      </w:r>
      <w:r w:rsidRPr="00A73992">
        <w:rPr>
          <w:rFonts w:ascii="Montserrat" w:hAnsi="Montserrat"/>
          <w:sz w:val="24"/>
        </w:rPr>
        <w:t>explored that great society Cinder did not realize that she was being subtly probed and analyzed every moment. Once she was in the empire, Cinder opted to perfect her disguise. Cinder had adopted human and tiger form through assimilation—it’s ridiculously easy to share a piece of meat in any culture. Because she fed her morsel to an awakened human, she had simply given him every form she had ever assimilated, including the one she was born to. From her own flesh, Cinder gave them both the avon form and that</w:t>
      </w:r>
      <w:r w:rsidRPr="00A73992">
        <w:rPr>
          <w:rFonts w:ascii="Montserrat" w:hAnsi="Montserrat"/>
          <w:sz w:val="24"/>
        </w:rPr>
        <w:t xml:space="preserve"> of its natural predator to analyze. Already drawn to some indefinable quality in her, this riveted their attention to her. Cinder was as powerful a psionic as they had ever seen, but she had never encountered the subtle form of telepathy these beings possessed—the ability to silently probe the unconscious mind without triggering so much as a ripple in the conscious. Her instincts told her she her was dangerously exposed, but she never saw the threat. In fact, she her rather enjoyed that sense of danger and</w:t>
      </w:r>
      <w:r w:rsidRPr="00A73992">
        <w:rPr>
          <w:rFonts w:ascii="Montserrat" w:hAnsi="Montserrat"/>
          <w:sz w:val="24"/>
        </w:rPr>
        <w:t xml:space="preserve"> courted it. She provided the map to her own civilization wholly unwittingly. She unconsciously led them to her home world, to her daughter—her future self. While she went about her way, curious and unmolested, the beings avon would call dragons arrived on Aeryn. </w:t>
      </w:r>
    </w:p>
    <w:p w14:paraId="438A88AD" w14:textId="77777777" w:rsidR="00F63DF0" w:rsidRPr="00A73992" w:rsidRDefault="00F63DF0">
      <w:pPr>
        <w:pStyle w:val="0DraftNormal"/>
        <w:rPr>
          <w:rFonts w:ascii="Montserrat" w:hAnsi="Montserrat"/>
          <w:sz w:val="24"/>
        </w:rPr>
      </w:pPr>
    </w:p>
    <w:p w14:paraId="34AA2D0A" w14:textId="77777777" w:rsidR="00F63DF0" w:rsidRPr="00A73992" w:rsidRDefault="00A73992">
      <w:pPr>
        <w:pStyle w:val="0DraftNormal"/>
        <w:rPr>
          <w:rFonts w:ascii="Montserrat" w:hAnsi="Montserrat"/>
          <w:sz w:val="24"/>
        </w:rPr>
      </w:pPr>
      <w:r w:rsidRPr="00A73992">
        <w:rPr>
          <w:rFonts w:ascii="Montserrat" w:hAnsi="Montserrat"/>
          <w:sz w:val="24"/>
        </w:rPr>
        <w:t>Summer, Eighteenth Year</w:t>
      </w:r>
    </w:p>
    <w:p w14:paraId="7F8EAA73" w14:textId="77777777" w:rsidR="00F63DF0" w:rsidRPr="00A73992" w:rsidRDefault="00A73992">
      <w:pPr>
        <w:pStyle w:val="0DraftNormal"/>
        <w:rPr>
          <w:rFonts w:ascii="Montserrat" w:hAnsi="Montserrat"/>
          <w:sz w:val="24"/>
        </w:rPr>
      </w:pPr>
      <w:r w:rsidRPr="00A73992">
        <w:rPr>
          <w:rFonts w:ascii="Montserrat" w:hAnsi="Montserrat"/>
          <w:sz w:val="24"/>
        </w:rPr>
        <w:t xml:space="preserve">History, Dragon Dawn </w:t>
      </w:r>
    </w:p>
    <w:p w14:paraId="1F2E0B78" w14:textId="77777777" w:rsidR="00F63DF0" w:rsidRPr="00A73992" w:rsidRDefault="00A73992">
      <w:pPr>
        <w:pStyle w:val="0DraftNormal"/>
        <w:rPr>
          <w:rFonts w:ascii="Montserrat" w:hAnsi="Montserrat"/>
          <w:sz w:val="24"/>
        </w:rPr>
      </w:pPr>
      <w:r w:rsidRPr="00A73992">
        <w:rPr>
          <w:rFonts w:ascii="Montserrat" w:hAnsi="Montserrat"/>
          <w:sz w:val="24"/>
        </w:rPr>
        <w:tab/>
        <w:t>Among their first civilized objectives, dragons started courting avon authority. From Cinder they knew of the power and influence her daughter could claim. They sought her out right from the beginning and then encouraged her rise to power. With humans and dragons at her side, “encouragement” was a bit of an understatement. Through her, they gained the attention of her peers—the Ascendants. Through them, they gained the attention of the world. Of course, by then, they had integrated themselves into the avon</w:t>
      </w:r>
      <w:r w:rsidRPr="00A73992">
        <w:rPr>
          <w:rFonts w:ascii="Montserrat" w:hAnsi="Montserrat"/>
          <w:sz w:val="24"/>
        </w:rPr>
        <w:t xml:space="preserve"> life cycle by assimilating their natural predator. Through her daughter, the “dragons” were announcing their newly attained sentience—casually refraining from explaining how they had “attained” it. They were cautious about assimilating Aeryn. On other worlds they did not announce themselves so boldly. They entered the society of their initiates in the guise of their targets’ natural predator—or predators, as it seemed with humans. The predators, usually sub-sentient, they simply assimilated. Their prey, th</w:t>
      </w:r>
      <w:r w:rsidRPr="00A73992">
        <w:rPr>
          <w:rFonts w:ascii="Montserrat" w:hAnsi="Montserrat"/>
          <w:sz w:val="24"/>
        </w:rPr>
        <w:t>ey intended to convert. It was how they brought races into their empire. As an observer within the empire, Cinder learned about the cost such conversion imposed. A race, whatever its origins, became remade in the image of its silent conquerors.</w:t>
      </w:r>
    </w:p>
    <w:p w14:paraId="447AC0A7" w14:textId="77777777" w:rsidR="00F63DF0" w:rsidRPr="00A73992" w:rsidRDefault="00F63DF0">
      <w:pPr>
        <w:pStyle w:val="0DraftNormal"/>
        <w:rPr>
          <w:rFonts w:ascii="Montserrat" w:hAnsi="Montserrat"/>
          <w:sz w:val="24"/>
        </w:rPr>
      </w:pPr>
    </w:p>
    <w:p w14:paraId="343D9A24" w14:textId="77777777" w:rsidR="00F63DF0" w:rsidRPr="00A73992" w:rsidRDefault="00A73992">
      <w:pPr>
        <w:pStyle w:val="0DraftNormal"/>
        <w:rPr>
          <w:rFonts w:ascii="Montserrat" w:hAnsi="Montserrat"/>
          <w:sz w:val="24"/>
        </w:rPr>
      </w:pPr>
      <w:r w:rsidRPr="00A73992">
        <w:rPr>
          <w:rFonts w:ascii="Montserrat" w:hAnsi="Montserrat"/>
          <w:sz w:val="24"/>
        </w:rPr>
        <w:t>Scarlet, Dawn and Crimson—Confrontation</w:t>
      </w:r>
    </w:p>
    <w:p w14:paraId="3A4F17E4" w14:textId="77777777" w:rsidR="00F63DF0" w:rsidRPr="00A73992" w:rsidRDefault="00A73992">
      <w:pPr>
        <w:pStyle w:val="0DraftNormal"/>
        <w:rPr>
          <w:rFonts w:ascii="Montserrat" w:hAnsi="Montserrat"/>
          <w:sz w:val="24"/>
        </w:rPr>
      </w:pPr>
      <w:r w:rsidRPr="00A73992">
        <w:rPr>
          <w:rFonts w:ascii="Montserrat" w:hAnsi="Montserrat"/>
          <w:sz w:val="24"/>
        </w:rPr>
        <w:tab/>
        <w:t>For the first time in their lives the three confronted each other at once. Crimson was shocked at the sight of both of them together, he understood at once how it had been so easy to mistake one for the other. In so many ways they were both the same person. His instincts toward both of them were the same. That was only his first impression. Once he was able to examine them together, there were differences. Dawn had come to see Crimson as a distinct individual, an ideal lover, and perfect potential mate. Du</w:t>
      </w:r>
      <w:r w:rsidRPr="00A73992">
        <w:rPr>
          <w:rFonts w:ascii="Montserrat" w:hAnsi="Montserrat"/>
          <w:sz w:val="24"/>
        </w:rPr>
        <w:t>e to the assumption that she was merely human, Scarlet had resisted the onset of heat until it had threatened to kill her. She still resisted. Crimson, separate from her now, but still effected by their shared biology, had not dared to resist. Isolated as he had become, he had been forced to turn to others to alleviate their symptoms. He suspected the same for Dawn. After all, she had eventually turned to him. As a consequence not turning to their proper compliments, they had all been prolonging heat indefi</w:t>
      </w:r>
      <w:r w:rsidRPr="00A73992">
        <w:rPr>
          <w:rFonts w:ascii="Montserrat" w:hAnsi="Montserrat"/>
          <w:sz w:val="24"/>
        </w:rPr>
        <w:t xml:space="preserve">nitely. The impact of that was forcing all of them to obey their heritage. Dawn had been the first, but by turning to Crimson, she had provoked a complete change in Scarlet. What she saw in him now was typically avon. The promise of independence and unity. It was difficult for them to stomach the humiliation of having no other half and being forced to turn to others for reprieve. In their own ways, Scarlet and Dawn struggled with the sense of debt they had incurred with their friends and mentors. </w:t>
      </w:r>
    </w:p>
    <w:p w14:paraId="0754643E" w14:textId="77777777" w:rsidR="00F63DF0" w:rsidRPr="00A73992" w:rsidRDefault="00F63DF0">
      <w:pPr>
        <w:pStyle w:val="0DraftNormal"/>
        <w:rPr>
          <w:rFonts w:ascii="Montserrat" w:hAnsi="Montserrat"/>
          <w:sz w:val="24"/>
        </w:rPr>
      </w:pPr>
    </w:p>
    <w:p w14:paraId="4B964CE7" w14:textId="77777777" w:rsidR="00F63DF0" w:rsidRPr="00A73992" w:rsidRDefault="00A73992">
      <w:pPr>
        <w:pStyle w:val="0DraftNormal"/>
        <w:rPr>
          <w:rFonts w:ascii="Montserrat" w:hAnsi="Montserrat"/>
          <w:sz w:val="24"/>
        </w:rPr>
      </w:pPr>
      <w:r w:rsidRPr="00A73992">
        <w:rPr>
          <w:rFonts w:ascii="Montserrat" w:hAnsi="Montserrat"/>
          <w:sz w:val="24"/>
        </w:rPr>
        <w:t>Scarlet, Dawn and Crimson—The Revelation of Heritage</w:t>
      </w:r>
    </w:p>
    <w:p w14:paraId="60112477"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 xml:space="preserve">Scarlet and Dawn took Crimson to a private audience with Cinder. As a result the three of them were quickly confronted by their mother’s legacy. Cinder had taken Scarlet and Dawn’s identities for granted once they had initially been established, and the appearance of Crimson had only been an oddity. Confronted now with Scarlet, Dawn and Crimson, questions had to be asked. They had to resort to genetic identification. The three were genetically identical to Cinder—and Coal. That discovery demanded some sort </w:t>
      </w:r>
      <w:r w:rsidRPr="00A73992">
        <w:rPr>
          <w:rFonts w:ascii="Montserrat" w:hAnsi="Montserrat"/>
          <w:sz w:val="24"/>
        </w:rPr>
        <w:t>of explanation. Among avon a specific genetic pattern could endure for thousands of generations by way of direct descent. Cinder and Coal were descended from twins born to a very ancient house—according to histories that were more legend than fact. Among avon, natural twins were exceedingly rare. The only possible explanation of Scarlet and Dawn—now that it was clear that they were avon—was an ancient story that claimed that the twins had each given birth to twins as well. If that was in fact true, then Daw</w:t>
      </w:r>
      <w:r w:rsidRPr="00A73992">
        <w:rPr>
          <w:rFonts w:ascii="Montserrat" w:hAnsi="Montserrat"/>
          <w:sz w:val="24"/>
        </w:rPr>
        <w:t>n, Scarlet and Crimson were incarnations of the long lost Ava and Ana branches of the imperial house of avon—branches that had died out at least ten thousand years ago. Interesting speculation, but it did not agree with the fact that Scarlet and Dawn were twins by birth. In spite of that, and other unanswered questions, exhaustive testing confirmed the three to be uniquely related in body, mind, spirit and soul. Cinder’s instinct about the girls had been correct. They had to be recognized for who they were.</w:t>
      </w:r>
      <w:r w:rsidRPr="00A73992">
        <w:rPr>
          <w:rFonts w:ascii="Montserrat" w:hAnsi="Montserrat"/>
          <w:sz w:val="24"/>
        </w:rPr>
        <w:t xml:space="preserve"> </w:t>
      </w:r>
    </w:p>
    <w:p w14:paraId="0CB0CE50" w14:textId="77777777" w:rsidR="00F63DF0" w:rsidRPr="00A73992" w:rsidRDefault="00F63DF0">
      <w:pPr>
        <w:pStyle w:val="0DraftNormal"/>
        <w:rPr>
          <w:rFonts w:ascii="Montserrat" w:hAnsi="Montserrat"/>
          <w:sz w:val="24"/>
        </w:rPr>
      </w:pPr>
    </w:p>
    <w:p w14:paraId="75E787CF" w14:textId="77777777" w:rsidR="00F63DF0" w:rsidRPr="00A73992" w:rsidRDefault="00A73992">
      <w:pPr>
        <w:pStyle w:val="0DraftNormal"/>
        <w:rPr>
          <w:rFonts w:ascii="Montserrat" w:hAnsi="Montserrat"/>
          <w:sz w:val="24"/>
        </w:rPr>
      </w:pPr>
      <w:r w:rsidRPr="00A73992">
        <w:rPr>
          <w:rFonts w:ascii="Montserrat" w:hAnsi="Montserrat"/>
          <w:sz w:val="24"/>
        </w:rPr>
        <w:t>Scarlet, Dawn, Crimson and Fox—The Disclosure of Heritage</w:t>
      </w:r>
    </w:p>
    <w:p w14:paraId="4E520B9B" w14:textId="77777777" w:rsidR="00F63DF0" w:rsidRPr="00A73992" w:rsidRDefault="00A73992">
      <w:pPr>
        <w:pStyle w:val="0DraftNormal"/>
        <w:rPr>
          <w:rFonts w:ascii="Montserrat" w:hAnsi="Montserrat"/>
          <w:sz w:val="24"/>
        </w:rPr>
      </w:pPr>
      <w:r w:rsidRPr="00A73992">
        <w:rPr>
          <w:rFonts w:ascii="Montserrat" w:hAnsi="Montserrat"/>
          <w:sz w:val="24"/>
        </w:rPr>
        <w:tab/>
        <w:t xml:space="preserve">From that revelation came a general announcement, and formal recognition, followed by a number of suits against their restored estates. Many of those suits were marriage proposals, and almost as many were challenges to duel. The three struggled to keep abreast of these suits, as they delved into the estate itself. </w:t>
      </w:r>
    </w:p>
    <w:p w14:paraId="3C941971" w14:textId="77777777" w:rsidR="00F63DF0" w:rsidRPr="00A73992" w:rsidRDefault="00F63DF0">
      <w:pPr>
        <w:pStyle w:val="0DraftNormal"/>
        <w:rPr>
          <w:rFonts w:ascii="Montserrat" w:hAnsi="Montserrat"/>
          <w:sz w:val="24"/>
        </w:rPr>
      </w:pPr>
    </w:p>
    <w:p w14:paraId="18A0DF9E" w14:textId="77777777" w:rsidR="00F63DF0" w:rsidRPr="00A73992" w:rsidRDefault="00A73992">
      <w:pPr>
        <w:pStyle w:val="0DraftNormal"/>
        <w:rPr>
          <w:rFonts w:ascii="Montserrat" w:hAnsi="Montserrat"/>
          <w:sz w:val="24"/>
        </w:rPr>
      </w:pPr>
      <w:r w:rsidRPr="00A73992">
        <w:rPr>
          <w:rFonts w:ascii="Montserrat" w:hAnsi="Montserrat"/>
          <w:sz w:val="24"/>
        </w:rPr>
        <w:t xml:space="preserve">Scarlet—A Consequence of Reincarnation </w:t>
      </w:r>
    </w:p>
    <w:p w14:paraId="6EAF6286" w14:textId="77777777" w:rsidR="00F63DF0" w:rsidRPr="00A73992" w:rsidRDefault="00A73992">
      <w:pPr>
        <w:pStyle w:val="0DraftNormal"/>
        <w:rPr>
          <w:rFonts w:ascii="Montserrat" w:hAnsi="Montserrat"/>
          <w:sz w:val="24"/>
        </w:rPr>
      </w:pPr>
      <w:r w:rsidRPr="00A73992">
        <w:rPr>
          <w:rFonts w:ascii="Montserrat" w:hAnsi="Montserrat"/>
          <w:sz w:val="24"/>
        </w:rPr>
        <w:tab/>
        <w:t>As Scarlet integrated her mother’s memory, she became possessed by her mother’s love for her father. Confiding this to Crimson, she unwittingly provided him with the perfect opportunity to catch Alexander in a vulnerable moment and kill him. Crimson encouraged her to pursue an exploration of her former relationship with Alexander. Scarlet and Alexander did not need much encouragement to fall once more in love. It was a strange relationship, mixing the passion of lovers and mates with the affection of fathe</w:t>
      </w:r>
      <w:r w:rsidRPr="00A73992">
        <w:rPr>
          <w:rFonts w:ascii="Montserrat" w:hAnsi="Montserrat"/>
          <w:sz w:val="24"/>
        </w:rPr>
        <w:t xml:space="preserve">r and daughter. </w:t>
      </w:r>
    </w:p>
    <w:p w14:paraId="59639C60" w14:textId="77777777" w:rsidR="00F63DF0" w:rsidRPr="00A73992" w:rsidRDefault="00F63DF0">
      <w:pPr>
        <w:pStyle w:val="0DraftNormal"/>
        <w:rPr>
          <w:rFonts w:ascii="Montserrat" w:hAnsi="Montserrat"/>
          <w:sz w:val="24"/>
        </w:rPr>
      </w:pPr>
    </w:p>
    <w:p w14:paraId="5D72E5B7" w14:textId="77777777" w:rsidR="00F63DF0" w:rsidRPr="00A73992" w:rsidRDefault="00A73992">
      <w:pPr>
        <w:pStyle w:val="0DraftNormal"/>
        <w:rPr>
          <w:rFonts w:ascii="Montserrat" w:hAnsi="Montserrat"/>
          <w:sz w:val="24"/>
        </w:rPr>
      </w:pPr>
      <w:r w:rsidRPr="00A73992">
        <w:rPr>
          <w:rFonts w:ascii="Montserrat" w:hAnsi="Montserrat"/>
          <w:sz w:val="24"/>
        </w:rPr>
        <w:t>Fox and Scarlet</w:t>
      </w:r>
    </w:p>
    <w:p w14:paraId="1BE38B54" w14:textId="77777777" w:rsidR="00F63DF0" w:rsidRPr="00A73992" w:rsidRDefault="00A73992">
      <w:pPr>
        <w:pStyle w:val="0DraftNormal"/>
        <w:rPr>
          <w:rFonts w:ascii="Montserrat" w:hAnsi="Montserrat"/>
          <w:sz w:val="24"/>
        </w:rPr>
      </w:pPr>
      <w:r w:rsidRPr="00A73992">
        <w:rPr>
          <w:rFonts w:ascii="Montserrat" w:hAnsi="Montserrat"/>
          <w:sz w:val="24"/>
        </w:rPr>
        <w:tab/>
        <w:t>Summer eighteen. After a while, Fox’s conscience compelled him to let Scarlet in on the joke by revealing himself to her—using the only trick that could totally convince her. Scarlet was actually impressed, relieved to learn that Fox had come to her—if he could not yet turn to Dawn, at least he had not obligated her by turning to someone else. They continued the relationship, Scarlet thinking to improve his chances with Dawn by giving him the skill to absolutely blow her mind when he was finally ready to b</w:t>
      </w:r>
      <w:r w:rsidRPr="00A73992">
        <w:rPr>
          <w:rFonts w:ascii="Montserrat" w:hAnsi="Montserrat"/>
          <w:sz w:val="24"/>
        </w:rPr>
        <w:t>ed her. Of course she wondered how he had gotten as good as it as he already was. Without really thinking, she asked him if he had taken advantage of his girl side to teach himself. It was the only question that could provoke him to reveal the truth. Scarlet was outraged. By asking other girls to bed him, he had given their brothers or mates the right to ask Dawn. Had he even thought about the consequences for her? To her horror, he replied that he had never asked a girl, he had always accepted offers throu</w:t>
      </w:r>
      <w:r w:rsidRPr="00A73992">
        <w:rPr>
          <w:rFonts w:ascii="Montserrat" w:hAnsi="Montserrat"/>
          <w:sz w:val="24"/>
        </w:rPr>
        <w:t xml:space="preserve">gh the guys in his class. Completely whipped by the dumb-stick, he had never realized that their offers had been their way of asking him for the right to bed Dawn. Having accepted, there was no way Dawn could back out of those obligations.  </w:t>
      </w:r>
    </w:p>
    <w:p w14:paraId="0364D3EF" w14:textId="77777777" w:rsidR="00F63DF0" w:rsidRPr="00A73992" w:rsidRDefault="00F63DF0">
      <w:pPr>
        <w:pStyle w:val="0DraftNormal"/>
        <w:rPr>
          <w:rFonts w:ascii="Montserrat" w:hAnsi="Montserrat"/>
          <w:sz w:val="24"/>
        </w:rPr>
      </w:pPr>
    </w:p>
    <w:p w14:paraId="4E233710" w14:textId="77777777" w:rsidR="00F63DF0" w:rsidRPr="00A73992" w:rsidRDefault="00A73992">
      <w:pPr>
        <w:pStyle w:val="0DraftNormal"/>
        <w:rPr>
          <w:rFonts w:ascii="Montserrat" w:hAnsi="Montserrat"/>
          <w:sz w:val="24"/>
        </w:rPr>
      </w:pPr>
      <w:r w:rsidRPr="00A73992">
        <w:rPr>
          <w:rFonts w:ascii="Montserrat" w:hAnsi="Montserrat"/>
          <w:sz w:val="24"/>
        </w:rPr>
        <w:t xml:space="preserve">Crimson’s suit—Crisis, Blood on the Beach </w:t>
      </w:r>
    </w:p>
    <w:p w14:paraId="38044657" w14:textId="77777777" w:rsidR="00F63DF0" w:rsidRPr="00A73992" w:rsidRDefault="00A73992">
      <w:pPr>
        <w:pStyle w:val="0DraftNormal"/>
        <w:rPr>
          <w:rFonts w:ascii="Montserrat" w:hAnsi="Montserrat"/>
          <w:sz w:val="24"/>
        </w:rPr>
      </w:pPr>
      <w:r w:rsidRPr="00A73992">
        <w:rPr>
          <w:rFonts w:ascii="Montserrat" w:hAnsi="Montserrat"/>
          <w:sz w:val="24"/>
        </w:rPr>
        <w:tab/>
        <w:t>Before Dawn could be warned, the boys of Fox’s class approached Dawn to collect Fox’s debt. Dawn had already suspected the truth about Fox and his classmates. She had tried to address it herself but never quite managed to work up the nerve. Now it had confronted her. She agreed to meet them and discuss arrangements for discharging her debt and then informed Fox. Fox, angry at himself for putting her in this position, points out that he could pay his own debt. Considering his natural form, there was no ques</w:t>
      </w:r>
      <w:r w:rsidRPr="00A73992">
        <w:rPr>
          <w:rFonts w:ascii="Montserrat" w:hAnsi="Montserrat"/>
          <w:sz w:val="24"/>
        </w:rPr>
        <w:t>tion about his physical capacity, but Dawn was concerned about the mental and emotional cost. They argued, but Fox would not relent. Scarlet had confronted him with opportunity he had to explore his full potential, how he threw it away without even considering it, and the truth had hurt. A similar conversation with Cinder, about her delight in exploring the full spectrum of sexuality, had humbled him. The fact was, exploring the sexuality of his natural body scared him, and that was the reason he was determ</w:t>
      </w:r>
      <w:r w:rsidRPr="00A73992">
        <w:rPr>
          <w:rFonts w:ascii="Montserrat" w:hAnsi="Montserrat"/>
          <w:sz w:val="24"/>
        </w:rPr>
        <w:t xml:space="preserve">ined to do this. </w:t>
      </w:r>
    </w:p>
    <w:p w14:paraId="170B562B" w14:textId="77777777" w:rsidR="00F63DF0" w:rsidRPr="00A73992" w:rsidRDefault="00A73992">
      <w:pPr>
        <w:pStyle w:val="0DraftNormal"/>
        <w:rPr>
          <w:rFonts w:ascii="Montserrat" w:hAnsi="Montserrat"/>
          <w:sz w:val="24"/>
        </w:rPr>
      </w:pPr>
      <w:r w:rsidRPr="00A73992">
        <w:rPr>
          <w:rFonts w:ascii="Montserrat" w:hAnsi="Montserrat"/>
          <w:sz w:val="24"/>
        </w:rPr>
        <w:br w:type="page"/>
        <w:t>12</w:t>
      </w:r>
    </w:p>
    <w:p w14:paraId="28F56BF1" w14:textId="77777777" w:rsidR="00F63DF0" w:rsidRPr="00A73992" w:rsidRDefault="00F63DF0">
      <w:pPr>
        <w:pStyle w:val="0DraftNormal"/>
        <w:rPr>
          <w:rFonts w:ascii="Montserrat" w:hAnsi="Montserrat"/>
          <w:sz w:val="24"/>
        </w:rPr>
      </w:pPr>
    </w:p>
    <w:p w14:paraId="6A3AB87E" w14:textId="77777777" w:rsidR="00F63DF0" w:rsidRPr="00A73992" w:rsidRDefault="00A73992">
      <w:pPr>
        <w:pStyle w:val="0DraftNormal"/>
        <w:rPr>
          <w:rFonts w:ascii="Montserrat" w:hAnsi="Montserrat"/>
          <w:sz w:val="24"/>
        </w:rPr>
      </w:pPr>
      <w:r w:rsidRPr="00A73992">
        <w:rPr>
          <w:rFonts w:ascii="Montserrat" w:hAnsi="Montserrat"/>
          <w:sz w:val="24"/>
        </w:rPr>
        <w:t xml:space="preserve">History, Dragon Dawn, Explored </w:t>
      </w:r>
    </w:p>
    <w:p w14:paraId="69C49F99" w14:textId="77777777" w:rsidR="00F63DF0" w:rsidRPr="00A73992" w:rsidRDefault="00A73992">
      <w:pPr>
        <w:pStyle w:val="0DraftNormal"/>
        <w:rPr>
          <w:rFonts w:ascii="Montserrat" w:hAnsi="Montserrat"/>
          <w:sz w:val="24"/>
        </w:rPr>
      </w:pPr>
      <w:r w:rsidRPr="00A73992">
        <w:rPr>
          <w:rFonts w:ascii="Montserrat" w:hAnsi="Montserrat"/>
          <w:sz w:val="24"/>
        </w:rPr>
        <w:tab/>
        <w:t>Like thousands of races, avon never recognized the invasion for what it was. They were easily led to believe that their own ancestral enemy had evolved and finally confronted them in the theatre of civilization. Aeryn dragons had always been terrifying and beautiful. They had driven the evolution of psionic potential for billions of years, so naturally they were psionic and cunning—intelligent in their own way. In Cinder Jeara’s absence Aeryn entered an age of peace between predator and prey. Eventually, h</w:t>
      </w:r>
      <w:r w:rsidRPr="00A73992">
        <w:rPr>
          <w:rFonts w:ascii="Montserrat" w:hAnsi="Montserrat"/>
          <w:sz w:val="24"/>
        </w:rPr>
        <w:t xml:space="preserve">er silent entourage felt they had learned all they needed from observing her—and that Cinder had learned far more than she should have. Sensing the antagonism she was feeling at her discoveries, they did not even consider converting her. They simply overwhelmed her defenses and slaughtered her. It was the only mistake they ever made handling her presence in the empire. If she had not died, Cinder would not have ascended. In the body of her daughter, in the mind of her future self, she her awoke to discover </w:t>
      </w:r>
      <w:r w:rsidRPr="00A73992">
        <w:rPr>
          <w:rFonts w:ascii="Montserrat" w:hAnsi="Montserrat"/>
          <w:sz w:val="24"/>
        </w:rPr>
        <w:t xml:space="preserve">what the dragons had done. In the space of about three thousand years, Aeryn had become home to awakened dragons, humans, awakened humans—humans with the dragon gift, and able to embody the predator of their line—and the predators of humans which were integral to the balance dragons always established. </w:t>
      </w:r>
    </w:p>
    <w:p w14:paraId="372BAB04" w14:textId="77777777" w:rsidR="00F63DF0" w:rsidRPr="00A73992" w:rsidRDefault="00F63DF0">
      <w:pPr>
        <w:pStyle w:val="0DraftNormal"/>
        <w:rPr>
          <w:rFonts w:ascii="Montserrat" w:hAnsi="Montserrat"/>
          <w:sz w:val="24"/>
        </w:rPr>
      </w:pPr>
    </w:p>
    <w:p w14:paraId="214C8AA7" w14:textId="77777777" w:rsidR="00F63DF0" w:rsidRPr="00A73992" w:rsidRDefault="00A73992">
      <w:pPr>
        <w:pStyle w:val="0DraftNormal"/>
        <w:rPr>
          <w:rFonts w:ascii="Montserrat" w:hAnsi="Montserrat"/>
          <w:sz w:val="24"/>
        </w:rPr>
      </w:pPr>
      <w:r w:rsidRPr="00A73992">
        <w:rPr>
          <w:rFonts w:ascii="Montserrat" w:hAnsi="Montserrat"/>
          <w:sz w:val="24"/>
        </w:rPr>
        <w:t>Fox</w:t>
      </w:r>
    </w:p>
    <w:p w14:paraId="106FE61D"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Everything came apart in a moment. Fox was ambushed on the beach, and dragged into a cove. Fox could accept that he had a female body. He accepted the fact that because of it he could conceive and give birth to a child. He could even deal with the fact that his fear and blindness had brought this situation about. He even had the comfort of knowing that heat had made his body infertile. That was what made this time in an avon’s life perfect for studying the art of sex. What he—she had difficulty accepting wa</w:t>
      </w:r>
      <w:r w:rsidRPr="00A73992">
        <w:rPr>
          <w:rFonts w:ascii="Montserrat" w:hAnsi="Montserrat"/>
          <w:sz w:val="24"/>
        </w:rPr>
        <w:t>s the fact that she was about to be raped. She was not afraid to fight, but the way they were acting was bad enough, she did not need to provoke them to do worse. When the rape of her body became the rape of her mind, however, she snapped.</w:t>
      </w:r>
    </w:p>
    <w:p w14:paraId="2FDB97EA" w14:textId="77777777" w:rsidR="00F63DF0" w:rsidRPr="00A73992" w:rsidRDefault="00F63DF0">
      <w:pPr>
        <w:pStyle w:val="0DraftNormal"/>
        <w:rPr>
          <w:rFonts w:ascii="Montserrat" w:hAnsi="Montserrat"/>
          <w:sz w:val="24"/>
        </w:rPr>
      </w:pPr>
    </w:p>
    <w:p w14:paraId="165FBA63" w14:textId="77777777" w:rsidR="00F63DF0" w:rsidRPr="00A73992" w:rsidRDefault="00A73992">
      <w:pPr>
        <w:pStyle w:val="0DraftNormal"/>
        <w:rPr>
          <w:rFonts w:ascii="Montserrat" w:hAnsi="Montserrat"/>
          <w:sz w:val="24"/>
        </w:rPr>
      </w:pPr>
      <w:r w:rsidRPr="00A73992">
        <w:rPr>
          <w:rFonts w:ascii="Montserrat" w:hAnsi="Montserrat"/>
          <w:sz w:val="24"/>
        </w:rPr>
        <w:t>Dawn</w:t>
      </w:r>
    </w:p>
    <w:p w14:paraId="717E1B4A" w14:textId="77777777" w:rsidR="00F63DF0" w:rsidRPr="00A73992" w:rsidRDefault="00A73992">
      <w:pPr>
        <w:pStyle w:val="0DraftNormal"/>
        <w:rPr>
          <w:rFonts w:ascii="Montserrat" w:hAnsi="Montserrat"/>
          <w:sz w:val="24"/>
        </w:rPr>
      </w:pPr>
      <w:r w:rsidRPr="00A73992">
        <w:rPr>
          <w:rFonts w:ascii="Montserrat" w:hAnsi="Montserrat"/>
          <w:sz w:val="24"/>
        </w:rPr>
        <w:tab/>
        <w:t>When the conflict began, Dawn and Fox had been in rapport, and they had taken advantage of Fox’s open mind to stun her. The link was cut as Dawn recoiled in shock.</w:t>
      </w:r>
    </w:p>
    <w:p w14:paraId="0DE9CFFC" w14:textId="77777777" w:rsidR="00F63DF0" w:rsidRPr="00A73992" w:rsidRDefault="00F63DF0">
      <w:pPr>
        <w:pStyle w:val="0DraftNormal"/>
        <w:rPr>
          <w:rFonts w:ascii="Montserrat" w:hAnsi="Montserrat"/>
          <w:sz w:val="24"/>
        </w:rPr>
      </w:pPr>
    </w:p>
    <w:p w14:paraId="5DDCB1D0" w14:textId="77777777" w:rsidR="00F63DF0" w:rsidRPr="00A73992" w:rsidRDefault="00A73992">
      <w:pPr>
        <w:pStyle w:val="0DraftNormal"/>
        <w:rPr>
          <w:rFonts w:ascii="Montserrat" w:hAnsi="Montserrat"/>
          <w:sz w:val="24"/>
        </w:rPr>
      </w:pPr>
      <w:r w:rsidRPr="00A73992">
        <w:rPr>
          <w:rFonts w:ascii="Montserrat" w:hAnsi="Montserrat"/>
          <w:sz w:val="24"/>
        </w:rPr>
        <w:t>Fox</w:t>
      </w:r>
    </w:p>
    <w:p w14:paraId="769E6C66" w14:textId="77777777" w:rsidR="00F63DF0" w:rsidRPr="00A73992" w:rsidRDefault="00A73992">
      <w:pPr>
        <w:pStyle w:val="0DraftNormal"/>
        <w:rPr>
          <w:rFonts w:ascii="Montserrat" w:hAnsi="Montserrat"/>
          <w:sz w:val="24"/>
        </w:rPr>
      </w:pPr>
      <w:r w:rsidRPr="00A73992">
        <w:rPr>
          <w:rFonts w:ascii="Montserrat" w:hAnsi="Montserrat"/>
          <w:sz w:val="24"/>
        </w:rPr>
        <w:tab/>
        <w:t xml:space="preserve">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w:t>
      </w:r>
      <w:r w:rsidRPr="00A73992">
        <w:rPr>
          <w:rFonts w:ascii="Montserrat" w:hAnsi="Montserrat"/>
          <w:sz w:val="24"/>
        </w:rPr>
        <w:t xml:space="preserve">future, was ruined. </w:t>
      </w:r>
    </w:p>
    <w:p w14:paraId="36B17E37" w14:textId="77777777" w:rsidR="00F63DF0" w:rsidRPr="00A73992" w:rsidRDefault="00F63DF0">
      <w:pPr>
        <w:pStyle w:val="0DraftNormal"/>
        <w:rPr>
          <w:rFonts w:ascii="Montserrat" w:hAnsi="Montserrat"/>
          <w:sz w:val="24"/>
        </w:rPr>
      </w:pPr>
    </w:p>
    <w:p w14:paraId="5243D2E1" w14:textId="77777777" w:rsidR="00F63DF0" w:rsidRPr="00A73992" w:rsidRDefault="00A73992">
      <w:pPr>
        <w:pStyle w:val="0DraftNormal"/>
        <w:rPr>
          <w:rFonts w:ascii="Montserrat" w:hAnsi="Montserrat"/>
          <w:sz w:val="24"/>
        </w:rPr>
      </w:pPr>
      <w:r w:rsidRPr="00A73992">
        <w:rPr>
          <w:rFonts w:ascii="Montserrat" w:hAnsi="Montserrat"/>
          <w:sz w:val="24"/>
        </w:rPr>
        <w:t>A Witness</w:t>
      </w:r>
    </w:p>
    <w:p w14:paraId="0EFDE5D9" w14:textId="77777777" w:rsidR="00F63DF0" w:rsidRPr="00A73992" w:rsidRDefault="00A73992">
      <w:pPr>
        <w:pStyle w:val="0DraftNormal"/>
        <w:rPr>
          <w:rFonts w:ascii="Montserrat" w:hAnsi="Montserrat"/>
          <w:sz w:val="24"/>
        </w:rPr>
      </w:pPr>
      <w:r w:rsidRPr="00A73992">
        <w:rPr>
          <w:rFonts w:ascii="Montserrat" w:hAnsi="Montserrat"/>
          <w:sz w:val="24"/>
        </w:rPr>
        <w:tab/>
        <w:t>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14:paraId="3D675CB8" w14:textId="77777777" w:rsidR="00F63DF0" w:rsidRPr="00A73992" w:rsidRDefault="00F63DF0">
      <w:pPr>
        <w:pStyle w:val="0DraftNormal"/>
        <w:rPr>
          <w:rFonts w:ascii="Montserrat" w:hAnsi="Montserrat"/>
          <w:sz w:val="24"/>
        </w:rPr>
      </w:pPr>
    </w:p>
    <w:p w14:paraId="415CE319" w14:textId="77777777" w:rsidR="00F63DF0" w:rsidRPr="00A73992" w:rsidRDefault="00A73992">
      <w:pPr>
        <w:pStyle w:val="0DraftNormal"/>
        <w:rPr>
          <w:rFonts w:ascii="Montserrat" w:hAnsi="Montserrat"/>
          <w:sz w:val="24"/>
        </w:rPr>
      </w:pPr>
      <w:r w:rsidRPr="00A73992">
        <w:rPr>
          <w:rFonts w:ascii="Montserrat" w:hAnsi="Montserrat"/>
          <w:sz w:val="24"/>
        </w:rPr>
        <w:t>Him</w:t>
      </w:r>
    </w:p>
    <w:p w14:paraId="23811146" w14:textId="77777777" w:rsidR="00F63DF0" w:rsidRPr="00A73992" w:rsidRDefault="00A73992">
      <w:pPr>
        <w:pStyle w:val="0DraftNormal"/>
        <w:rPr>
          <w:rFonts w:ascii="Montserrat" w:hAnsi="Montserrat"/>
          <w:sz w:val="24"/>
        </w:rPr>
      </w:pPr>
      <w:r w:rsidRPr="00A73992">
        <w:rPr>
          <w:rFonts w:ascii="Montserrat" w:hAnsi="Montserrat"/>
          <w:sz w:val="24"/>
        </w:rPr>
        <w:tab/>
        <w:t>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warriors. Three of them gave a knowing nod in his direction as the bodies they treated died.</w:t>
      </w:r>
    </w:p>
    <w:p w14:paraId="29806014" w14:textId="77777777" w:rsidR="00F63DF0" w:rsidRPr="00A73992" w:rsidRDefault="00F63DF0">
      <w:pPr>
        <w:pStyle w:val="0DraftNormal"/>
        <w:rPr>
          <w:rFonts w:ascii="Montserrat" w:hAnsi="Montserrat"/>
          <w:sz w:val="24"/>
        </w:rPr>
      </w:pPr>
    </w:p>
    <w:p w14:paraId="3CF2BB34" w14:textId="77777777" w:rsidR="00F63DF0" w:rsidRPr="00A73992" w:rsidRDefault="00A73992">
      <w:pPr>
        <w:pStyle w:val="0DraftNormal"/>
        <w:rPr>
          <w:rFonts w:ascii="Montserrat" w:hAnsi="Montserrat"/>
          <w:sz w:val="24"/>
        </w:rPr>
      </w:pPr>
      <w:r w:rsidRPr="00A73992">
        <w:rPr>
          <w:rFonts w:ascii="Montserrat" w:hAnsi="Montserrat"/>
          <w:sz w:val="24"/>
        </w:rPr>
        <w:t>Dawn</w:t>
      </w:r>
    </w:p>
    <w:p w14:paraId="47048EDC" w14:textId="77777777" w:rsidR="00F63DF0" w:rsidRPr="00A73992" w:rsidRDefault="00A73992">
      <w:pPr>
        <w:pStyle w:val="0DraftNormal"/>
        <w:rPr>
          <w:rFonts w:ascii="Montserrat" w:hAnsi="Montserrat"/>
          <w:sz w:val="24"/>
        </w:rPr>
      </w:pPr>
      <w:r w:rsidRPr="00A73992">
        <w:rPr>
          <w:rFonts w:ascii="Montserrat" w:hAnsi="Montserrat"/>
          <w:sz w:val="24"/>
        </w:rPr>
        <w:tab/>
        <w:t>By the time her mind opened up again to the path, Fox had been arrested. Fox relayed brief impressions of the ambush and it’s conclusion. Fox warned her very explicitly that this had been intended as an attack on Dawn and warned her to do whatever necessary to prevent anyone from knowing where she was. She had no idea what they had intended, but her instincts told her it was far worse than rape or death, and that the perpetrators would go to any length to accomplish it. Before she could say more, Fox was c</w:t>
      </w:r>
      <w:r w:rsidRPr="00A73992">
        <w:rPr>
          <w:rFonts w:ascii="Montserrat" w:hAnsi="Montserrat"/>
          <w:sz w:val="24"/>
        </w:rPr>
        <w:t xml:space="preserve">ollared, breaking the link. </w:t>
      </w:r>
    </w:p>
    <w:p w14:paraId="14E96704" w14:textId="77777777" w:rsidR="00F63DF0" w:rsidRPr="00A73992" w:rsidRDefault="00F63DF0">
      <w:pPr>
        <w:pStyle w:val="0DraftNormal"/>
        <w:rPr>
          <w:rFonts w:ascii="Montserrat" w:hAnsi="Montserrat"/>
          <w:sz w:val="24"/>
        </w:rPr>
      </w:pPr>
    </w:p>
    <w:p w14:paraId="5921B6CE" w14:textId="77777777" w:rsidR="00F63DF0" w:rsidRPr="00A73992" w:rsidRDefault="00A73992">
      <w:pPr>
        <w:pStyle w:val="0DraftNormal"/>
        <w:rPr>
          <w:rFonts w:ascii="Montserrat" w:hAnsi="Montserrat"/>
          <w:sz w:val="24"/>
        </w:rPr>
      </w:pPr>
      <w:r w:rsidRPr="00A73992">
        <w:rPr>
          <w:rFonts w:ascii="Montserrat" w:hAnsi="Montserrat"/>
          <w:sz w:val="24"/>
        </w:rPr>
        <w:t>Eve</w:t>
      </w:r>
    </w:p>
    <w:p w14:paraId="7D6ED912" w14:textId="77777777" w:rsidR="00F63DF0" w:rsidRPr="00A73992" w:rsidRDefault="00A73992">
      <w:pPr>
        <w:pStyle w:val="0DraftNormal"/>
        <w:rPr>
          <w:rFonts w:ascii="Montserrat" w:hAnsi="Montserrat"/>
          <w:sz w:val="24"/>
        </w:rPr>
      </w:pPr>
      <w:r w:rsidRPr="00A73992">
        <w:rPr>
          <w:rFonts w:ascii="Montserrat" w:hAnsi="Montserrat"/>
          <w:sz w:val="24"/>
        </w:rPr>
        <w:tab/>
        <w:t>Dawn was instantly alarmed. She pathed to her mother and crisply related the details of the incident, stressing Fox’s warning, and then broke contact. Eve immediately contacted Alexander, who dispatched his own security people to investigate the perpetrators. At the same time, he provided her with the location where Fox was being detained and who to contact for information. Already on her way, she beat him to the facility. When asked how she had learned of Dawn’s arrest, she revealed only that she had been</w:t>
      </w:r>
      <w:r w:rsidRPr="00A73992">
        <w:rPr>
          <w:rFonts w:ascii="Montserrat" w:hAnsi="Montserrat"/>
          <w:sz w:val="24"/>
        </w:rPr>
        <w:t xml:space="preserve"> in communication with her when the event unfolded. Eve contacted her Scarlet, alerting her to the danger her sister was in and directing her to be extremely cautious of the people around her. Dawn went directly to Cinder, explained the situation, and with her help effectively vanished. </w:t>
      </w:r>
    </w:p>
    <w:p w14:paraId="208A7862" w14:textId="77777777" w:rsidR="00F63DF0" w:rsidRPr="00A73992" w:rsidRDefault="00F63DF0">
      <w:pPr>
        <w:pStyle w:val="0DraftNormal"/>
        <w:rPr>
          <w:rFonts w:ascii="Montserrat" w:hAnsi="Montserrat"/>
          <w:sz w:val="24"/>
        </w:rPr>
      </w:pPr>
    </w:p>
    <w:p w14:paraId="7B39105B" w14:textId="77777777" w:rsidR="00F63DF0" w:rsidRPr="00A73992" w:rsidRDefault="00A73992">
      <w:pPr>
        <w:pStyle w:val="0DraftNormal"/>
        <w:rPr>
          <w:rFonts w:ascii="Montserrat" w:hAnsi="Montserrat"/>
          <w:sz w:val="24"/>
        </w:rPr>
      </w:pPr>
      <w:r w:rsidRPr="00A73992">
        <w:rPr>
          <w:rFonts w:ascii="Montserrat" w:hAnsi="Montserrat"/>
          <w:sz w:val="24"/>
        </w:rPr>
        <w:t>Him and His</w:t>
      </w:r>
    </w:p>
    <w:p w14:paraId="57355B35" w14:textId="77777777" w:rsidR="00F63DF0" w:rsidRPr="00A73992" w:rsidRDefault="00A73992">
      <w:pPr>
        <w:pStyle w:val="0DraftNormal"/>
        <w:rPr>
          <w:rFonts w:ascii="Montserrat" w:hAnsi="Montserrat"/>
          <w:sz w:val="24"/>
        </w:rPr>
      </w:pPr>
      <w:r w:rsidRPr="00A73992">
        <w:rPr>
          <w:rFonts w:ascii="Montserrat" w:hAnsi="Montserrat"/>
          <w:sz w:val="24"/>
        </w:rPr>
        <w:tab/>
        <w:t>They regrouped as soon as they could and sought out the girl. Fox was in custody, being debriefed by the captain of the house guard. His subtle efforts to get custody of Fox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w:t>
      </w:r>
      <w:r w:rsidRPr="00A73992">
        <w:rPr>
          <w:rFonts w:ascii="Montserrat" w:hAnsi="Montserrat"/>
          <w:sz w:val="24"/>
        </w:rPr>
        <w:t xml:space="preserve"> ordered, and had been present when the other witnesses arrived. Three of his comrades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a trap if the right opportunity presented itself. Fortuitously, he was the star witness.</w:t>
      </w:r>
    </w:p>
    <w:p w14:paraId="34F8ECAD" w14:textId="77777777" w:rsidR="00F63DF0" w:rsidRPr="00A73992" w:rsidRDefault="00A73992">
      <w:pPr>
        <w:pStyle w:val="0DraftNormal"/>
        <w:rPr>
          <w:rFonts w:ascii="Montserrat" w:hAnsi="Montserrat"/>
          <w:sz w:val="24"/>
        </w:rPr>
      </w:pPr>
      <w:r w:rsidRPr="00A73992">
        <w:rPr>
          <w:rFonts w:ascii="Montserrat" w:hAnsi="Montserrat"/>
          <w:sz w:val="24"/>
        </w:rPr>
        <w:br w:type="page"/>
        <w:t>13</w:t>
      </w:r>
    </w:p>
    <w:p w14:paraId="4C9C7C51" w14:textId="77777777" w:rsidR="00F63DF0" w:rsidRPr="00A73992" w:rsidRDefault="00F63DF0">
      <w:pPr>
        <w:pStyle w:val="0DraftNormal"/>
        <w:rPr>
          <w:rFonts w:ascii="Montserrat" w:hAnsi="Montserrat"/>
          <w:sz w:val="24"/>
        </w:rPr>
      </w:pPr>
    </w:p>
    <w:p w14:paraId="2A5A169B" w14:textId="77777777" w:rsidR="00F63DF0" w:rsidRPr="00A73992" w:rsidRDefault="00A73992">
      <w:pPr>
        <w:pStyle w:val="0DraftNormal"/>
        <w:rPr>
          <w:rFonts w:ascii="Montserrat" w:hAnsi="Montserrat"/>
          <w:sz w:val="24"/>
        </w:rPr>
      </w:pPr>
      <w:r w:rsidRPr="00A73992">
        <w:rPr>
          <w:rFonts w:ascii="Montserrat" w:hAnsi="Montserrat"/>
          <w:sz w:val="24"/>
        </w:rPr>
        <w:t xml:space="preserve">The Switch—Dragon Coal, Phoenix Coal </w:t>
      </w:r>
    </w:p>
    <w:p w14:paraId="5D21F05A" w14:textId="77777777" w:rsidR="00F63DF0" w:rsidRPr="00A73992" w:rsidRDefault="00A73992">
      <w:pPr>
        <w:pStyle w:val="0DraftNormal"/>
        <w:rPr>
          <w:rFonts w:ascii="Montserrat" w:hAnsi="Montserrat"/>
          <w:sz w:val="24"/>
        </w:rPr>
      </w:pPr>
      <w:r w:rsidRPr="00A73992">
        <w:rPr>
          <w:rFonts w:ascii="Montserrat" w:hAnsi="Montserrat"/>
          <w:sz w:val="24"/>
        </w:rPr>
        <w:tab/>
        <w:t>When dragons moved to dominate the powers of avon authority, their first campaign had been against the assassins’ guilds. Just as native dragons had driven the evolution of the avon race, assassins had driven the evolution of avon civilization. Through their control over the assassins, dragons had been able to respond to every serious threat to their invasion without directly exposing themselves. Using their pawns, like Anna, they could issue contracts on those who saw too much, said too much or did too mu</w:t>
      </w:r>
      <w:r w:rsidRPr="00A73992">
        <w:rPr>
          <w:rFonts w:ascii="Montserrat" w:hAnsi="Montserrat"/>
          <w:sz w:val="24"/>
        </w:rPr>
        <w:t xml:space="preserve">ch before they could recruit any support or mount any sort of investigation into—or organized response to—the invasion. When Anna surprised them all by springing a full revelation out of nowhere, the only thing she had not known about was their command of the assassins. </w:t>
      </w:r>
    </w:p>
    <w:p w14:paraId="7A0EA7CD" w14:textId="77777777" w:rsidR="00F63DF0" w:rsidRPr="00A73992" w:rsidRDefault="00F63DF0">
      <w:pPr>
        <w:pStyle w:val="0DraftNormal"/>
        <w:rPr>
          <w:rFonts w:ascii="Montserrat" w:hAnsi="Montserrat"/>
          <w:sz w:val="24"/>
        </w:rPr>
      </w:pPr>
    </w:p>
    <w:p w14:paraId="1F484E06" w14:textId="77777777" w:rsidR="00F63DF0" w:rsidRPr="00A73992" w:rsidRDefault="00A73992">
      <w:pPr>
        <w:pStyle w:val="0DraftNormal"/>
        <w:rPr>
          <w:rFonts w:ascii="Montserrat" w:hAnsi="Montserrat"/>
          <w:sz w:val="24"/>
        </w:rPr>
      </w:pPr>
      <w:r w:rsidRPr="00A73992">
        <w:rPr>
          <w:rFonts w:ascii="Montserrat" w:hAnsi="Montserrat"/>
          <w:sz w:val="24"/>
        </w:rPr>
        <w:t>Crimson</w:t>
      </w:r>
    </w:p>
    <w:p w14:paraId="33E5FB0C"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 xml:space="preserve">The attack on Dawn went off unsuccessfully, and Fox seemed to be nowhere in sight. </w:t>
      </w:r>
    </w:p>
    <w:p w14:paraId="18DCBE0C" w14:textId="77777777" w:rsidR="00F63DF0" w:rsidRPr="00A73992" w:rsidRDefault="00F63DF0">
      <w:pPr>
        <w:pStyle w:val="0DraftNormal"/>
        <w:rPr>
          <w:rFonts w:ascii="Montserrat" w:hAnsi="Montserrat"/>
          <w:sz w:val="24"/>
        </w:rPr>
      </w:pPr>
    </w:p>
    <w:p w14:paraId="67739F29" w14:textId="77777777" w:rsidR="00F63DF0" w:rsidRPr="00A73992" w:rsidRDefault="00A73992">
      <w:pPr>
        <w:pStyle w:val="0DraftNormal"/>
        <w:rPr>
          <w:rFonts w:ascii="Montserrat" w:hAnsi="Montserrat"/>
          <w:sz w:val="24"/>
        </w:rPr>
      </w:pPr>
      <w:r w:rsidRPr="00A73992">
        <w:rPr>
          <w:rFonts w:ascii="Montserrat" w:hAnsi="Montserrat"/>
          <w:sz w:val="24"/>
        </w:rPr>
        <w:t>Arraignment</w:t>
      </w:r>
    </w:p>
    <w:p w14:paraId="59ADC8B3" w14:textId="77777777" w:rsidR="00F63DF0" w:rsidRPr="00A73992" w:rsidRDefault="00A73992">
      <w:pPr>
        <w:pStyle w:val="0DraftNormal"/>
        <w:rPr>
          <w:rFonts w:ascii="Montserrat" w:hAnsi="Montserrat"/>
          <w:sz w:val="24"/>
        </w:rPr>
      </w:pPr>
      <w:r w:rsidRPr="00A73992">
        <w:rPr>
          <w:rFonts w:ascii="Montserrat" w:hAnsi="Montserrat"/>
          <w:sz w:val="24"/>
        </w:rPr>
        <w:tab/>
        <w:t xml:space="preserve">Fox was publicly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 </w:t>
      </w:r>
    </w:p>
    <w:p w14:paraId="7AF96EF0" w14:textId="77777777" w:rsidR="00F63DF0" w:rsidRPr="00A73992" w:rsidRDefault="00F63DF0">
      <w:pPr>
        <w:pStyle w:val="0DraftNormal"/>
        <w:rPr>
          <w:rFonts w:ascii="Montserrat" w:hAnsi="Montserrat"/>
          <w:sz w:val="24"/>
        </w:rPr>
      </w:pPr>
    </w:p>
    <w:p w14:paraId="4E21ED50" w14:textId="77777777" w:rsidR="00F63DF0" w:rsidRPr="00A73992" w:rsidRDefault="00A73992">
      <w:pPr>
        <w:pStyle w:val="0DraftNormal"/>
        <w:rPr>
          <w:rFonts w:ascii="Montserrat" w:hAnsi="Montserrat"/>
          <w:sz w:val="24"/>
        </w:rPr>
      </w:pPr>
      <w:r w:rsidRPr="00A73992">
        <w:rPr>
          <w:rFonts w:ascii="Montserrat" w:hAnsi="Montserrat"/>
          <w:sz w:val="24"/>
        </w:rPr>
        <w:t>Crimson</w:t>
      </w:r>
    </w:p>
    <w:p w14:paraId="069A0748" w14:textId="77777777" w:rsidR="00F63DF0" w:rsidRPr="00A73992" w:rsidRDefault="00A73992">
      <w:pPr>
        <w:pStyle w:val="0DraftNormal"/>
        <w:rPr>
          <w:rFonts w:ascii="Montserrat" w:hAnsi="Montserrat"/>
          <w:sz w:val="24"/>
        </w:rPr>
      </w:pPr>
      <w:r w:rsidRPr="00A73992">
        <w:rPr>
          <w:rFonts w:ascii="Montserrat" w:hAnsi="Montserrat"/>
          <w:sz w:val="24"/>
        </w:rPr>
        <w:tab/>
        <w:t xml:space="preserve">Crimson assessed the situation and determined that Dawn and Fox had united—which would make Dawn’s possession a virtual impossibility. The circumstances did offer the prospect of a second chance—and a better chance at absolution. Crimson endorsed that plan, then concentrated on isolating each of the twins’ adult aspects, luring them into vulnerable situations and then killing them. </w:t>
      </w:r>
    </w:p>
    <w:p w14:paraId="5E161A3D" w14:textId="77777777" w:rsidR="00F63DF0" w:rsidRPr="00A73992" w:rsidRDefault="00A73992">
      <w:pPr>
        <w:pStyle w:val="0DraftNormal"/>
        <w:rPr>
          <w:rFonts w:ascii="Montserrat" w:hAnsi="Montserrat"/>
          <w:sz w:val="24"/>
        </w:rPr>
      </w:pPr>
      <w:r w:rsidRPr="00A73992">
        <w:rPr>
          <w:rFonts w:ascii="Montserrat" w:hAnsi="Montserrat"/>
          <w:sz w:val="24"/>
        </w:rPr>
        <w:br w:type="page"/>
        <w:t>14</w:t>
      </w:r>
    </w:p>
    <w:p w14:paraId="10F98223" w14:textId="77777777" w:rsidR="00F63DF0" w:rsidRPr="00A73992" w:rsidRDefault="00F63DF0">
      <w:pPr>
        <w:pStyle w:val="0DraftNormal"/>
        <w:rPr>
          <w:rFonts w:ascii="Montserrat" w:hAnsi="Montserrat"/>
          <w:sz w:val="24"/>
        </w:rPr>
      </w:pPr>
    </w:p>
    <w:p w14:paraId="4F022260" w14:textId="77777777" w:rsidR="00F63DF0" w:rsidRPr="00A73992" w:rsidRDefault="00A73992">
      <w:pPr>
        <w:pStyle w:val="0DraftNormal"/>
        <w:rPr>
          <w:rFonts w:ascii="Montserrat" w:hAnsi="Montserrat"/>
          <w:sz w:val="24"/>
        </w:rPr>
      </w:pPr>
      <w:r w:rsidRPr="00A73992">
        <w:rPr>
          <w:rFonts w:ascii="Montserrat" w:hAnsi="Montserrat"/>
          <w:sz w:val="24"/>
        </w:rPr>
        <w:t xml:space="preserve">History, Dragon Dawn, Exposed </w:t>
      </w:r>
    </w:p>
    <w:p w14:paraId="1FED966B" w14:textId="77777777" w:rsidR="00F63DF0" w:rsidRPr="00A73992" w:rsidRDefault="00A73992">
      <w:pPr>
        <w:pStyle w:val="0DraftNormal"/>
        <w:rPr>
          <w:rFonts w:ascii="Montserrat" w:hAnsi="Montserrat"/>
          <w:sz w:val="24"/>
        </w:rPr>
      </w:pPr>
      <w:r w:rsidRPr="00A73992">
        <w:rPr>
          <w:rFonts w:ascii="Montserrat" w:hAnsi="Montserrat"/>
          <w:sz w:val="24"/>
        </w:rPr>
        <w:tab/>
        <w:t>She had to assume that dragons had suspected what avon were from the start. In hindsight, it was obvious why dragons came to Aeryn. Once they discovered what had evolved there, nothing could have stopped them. The name they gave avon explained it all. It was a name borrowed directly from a creature they had encountered once—a creature which had no predators, and which dragons had been unable to assimilate. The phoenix of human mythology originated in dragon mythology, and the nature and quality of its mind</w:t>
      </w:r>
      <w:r w:rsidRPr="00A73992">
        <w:rPr>
          <w:rFonts w:ascii="Montserrat" w:hAnsi="Montserrat"/>
          <w:sz w:val="24"/>
        </w:rPr>
        <w:t xml:space="preserve"> and spirit was identical to that of avon. The potential had been present in numerous sentient races, including humans who had it in equal measure to dragon potential. Only in avon had that potential been so naked and vulnerable. That was why dragons had been so cautious. Avon embodied the ancient, mythical and unattainable quality of the phoenix. When Anna confronted them, when she her exposed the truth about them—and herself—they named her Phoenix and introduced the word, concept, myth and mystery into av</w:t>
      </w:r>
      <w:r w:rsidRPr="00A73992">
        <w:rPr>
          <w:rFonts w:ascii="Montserrat" w:hAnsi="Montserrat"/>
          <w:sz w:val="24"/>
        </w:rPr>
        <w:t xml:space="preserve">on culture. </w:t>
      </w:r>
    </w:p>
    <w:p w14:paraId="78B03CAB" w14:textId="77777777" w:rsidR="00F63DF0" w:rsidRPr="00A73992" w:rsidRDefault="00F63DF0">
      <w:pPr>
        <w:pStyle w:val="0DraftNormal"/>
        <w:rPr>
          <w:rFonts w:ascii="Montserrat" w:hAnsi="Montserrat"/>
          <w:sz w:val="24"/>
        </w:rPr>
      </w:pPr>
    </w:p>
    <w:p w14:paraId="1C1455FF" w14:textId="77777777" w:rsidR="00F63DF0" w:rsidRPr="00A73992" w:rsidRDefault="00A73992">
      <w:pPr>
        <w:pStyle w:val="0DraftNormal"/>
        <w:rPr>
          <w:rFonts w:ascii="Montserrat" w:hAnsi="Montserrat"/>
          <w:sz w:val="24"/>
        </w:rPr>
      </w:pPr>
      <w:r w:rsidRPr="00A73992">
        <w:rPr>
          <w:rFonts w:ascii="Montserrat" w:hAnsi="Montserrat"/>
          <w:sz w:val="24"/>
        </w:rPr>
        <w:t>Crimson</w:t>
      </w:r>
    </w:p>
    <w:p w14:paraId="5333E470" w14:textId="77777777" w:rsidR="00F63DF0" w:rsidRPr="00A73992" w:rsidRDefault="00A73992">
      <w:pPr>
        <w:pStyle w:val="0DraftNormal"/>
        <w:rPr>
          <w:rFonts w:ascii="Montserrat" w:hAnsi="Montserrat"/>
          <w:sz w:val="24"/>
        </w:rPr>
      </w:pPr>
      <w:r w:rsidRPr="00A73992">
        <w:rPr>
          <w:rFonts w:ascii="Montserrat" w:hAnsi="Montserrat"/>
          <w:sz w:val="24"/>
        </w:rPr>
        <w:tab/>
        <w:t xml:space="preserve">Alexander was set up well in advance, thanks to Scarlet’s integration of her mother’s memory and their resultant exploration of a strangely redefined relationship. Deciding that what Fox could do with enough determination—and possessing the female potential his division had cultivated—he could do. He learned to manifest and maintain the female expression of his stolen body. </w:t>
      </w:r>
    </w:p>
    <w:p w14:paraId="08CF7D80" w14:textId="77777777" w:rsidR="00F63DF0" w:rsidRPr="00A73992" w:rsidRDefault="00F63DF0">
      <w:pPr>
        <w:pStyle w:val="0DraftNormal"/>
        <w:rPr>
          <w:rFonts w:ascii="Montserrat" w:hAnsi="Montserrat"/>
          <w:sz w:val="24"/>
        </w:rPr>
      </w:pPr>
    </w:p>
    <w:p w14:paraId="1B0E3EB1" w14:textId="77777777" w:rsidR="00F63DF0" w:rsidRPr="00A73992" w:rsidRDefault="00A73992">
      <w:pPr>
        <w:pStyle w:val="0DraftNormal"/>
        <w:rPr>
          <w:rFonts w:ascii="Montserrat" w:hAnsi="Montserrat"/>
          <w:sz w:val="24"/>
        </w:rPr>
      </w:pPr>
      <w:r w:rsidRPr="00A73992">
        <w:rPr>
          <w:rFonts w:ascii="Montserrat" w:hAnsi="Montserrat"/>
          <w:sz w:val="24"/>
        </w:rPr>
        <w:t>Crimson</w:t>
      </w:r>
    </w:p>
    <w:p w14:paraId="0C87BFB4" w14:textId="77777777" w:rsidR="00F63DF0" w:rsidRPr="00A73992" w:rsidRDefault="00A73992">
      <w:pPr>
        <w:pStyle w:val="0DraftNormal"/>
        <w:rPr>
          <w:rFonts w:ascii="Montserrat" w:hAnsi="Montserrat"/>
          <w:sz w:val="24"/>
        </w:rPr>
      </w:pPr>
      <w:r w:rsidRPr="00A73992">
        <w:rPr>
          <w:rFonts w:ascii="Montserrat" w:hAnsi="Montserrat"/>
          <w:sz w:val="24"/>
        </w:rPr>
        <w:tab/>
        <w:t>Eve made herself vulnerable by confiding in the twins, and their aspects. She was potentially the hardest of them all to kill, because she really knew what Crimson was. She knew about the sleepers, that is, but not that Crimson was one. Eve shared her suspicions about the boys who attacked Dawn with the three youths, and Crimson had naturally appealed to her to help him learn how to fight sleepers. As her apprentice, he was in a position to assess her defenses—and once again, Scarlet was her biggest weakne</w:t>
      </w:r>
      <w:r w:rsidRPr="00A73992">
        <w:rPr>
          <w:rFonts w:ascii="Montserrat" w:hAnsi="Montserrat"/>
          <w:sz w:val="24"/>
        </w:rPr>
        <w:t xml:space="preserve">ss. To protect Scarlet—or Dawn—Eve would take far greater risks than otherwise against such dangerous foes. </w:t>
      </w:r>
    </w:p>
    <w:p w14:paraId="4ED22718" w14:textId="77777777" w:rsidR="00F63DF0" w:rsidRPr="00A73992" w:rsidRDefault="00F63DF0">
      <w:pPr>
        <w:pStyle w:val="0DraftNormal"/>
        <w:rPr>
          <w:rFonts w:ascii="Montserrat" w:hAnsi="Montserrat"/>
          <w:sz w:val="24"/>
        </w:rPr>
      </w:pPr>
    </w:p>
    <w:p w14:paraId="6F32A13A" w14:textId="77777777" w:rsidR="00F63DF0" w:rsidRPr="00A73992" w:rsidRDefault="00A73992">
      <w:pPr>
        <w:pStyle w:val="0DraftNormal"/>
        <w:rPr>
          <w:rFonts w:ascii="Montserrat" w:hAnsi="Montserrat"/>
          <w:sz w:val="24"/>
        </w:rPr>
      </w:pPr>
      <w:r w:rsidRPr="00A73992">
        <w:rPr>
          <w:rFonts w:ascii="Montserrat" w:hAnsi="Montserrat"/>
          <w:sz w:val="24"/>
        </w:rPr>
        <w:t>Court</w:t>
      </w:r>
    </w:p>
    <w:p w14:paraId="0460224A" w14:textId="77777777" w:rsidR="00F63DF0" w:rsidRPr="00A73992" w:rsidRDefault="00A73992">
      <w:pPr>
        <w:pStyle w:val="0DraftNormal"/>
        <w:rPr>
          <w:rFonts w:ascii="Montserrat" w:hAnsi="Montserrat"/>
          <w:sz w:val="24"/>
        </w:rPr>
      </w:pPr>
      <w:r w:rsidRPr="00A73992">
        <w:rPr>
          <w:rFonts w:ascii="Montserrat" w:hAnsi="Montserrat"/>
          <w:sz w:val="24"/>
        </w:rPr>
        <w:tab/>
        <w:t xml:space="preserve">Things developed in the following days. The lords of the houses representing the families of the slain sons made the suit. The surviving sons were surrendered for inquisition and trial, under the assurance that Fox would be made to account for the untimely deaths. Fox and the boys who had attacked her were all in heat. They were all serving in the guard, but Fox was the most disciplined, the closest in ability to an ideal, making her more responsible for the outcome. A case was made that Fox could just as </w:t>
      </w:r>
      <w:r w:rsidRPr="00A73992">
        <w:rPr>
          <w:rFonts w:ascii="Montserrat" w:hAnsi="Montserrat"/>
          <w:sz w:val="24"/>
        </w:rPr>
        <w:t xml:space="preserve">easily have crippled or incapacitated her assailants, and the question posed to the court was whether she had been justified to kill in her defense. </w:t>
      </w:r>
    </w:p>
    <w:p w14:paraId="771019DE" w14:textId="77777777" w:rsidR="00F63DF0" w:rsidRPr="00A73992" w:rsidRDefault="00F63DF0">
      <w:pPr>
        <w:pStyle w:val="0DraftNormal"/>
        <w:rPr>
          <w:rFonts w:ascii="Montserrat" w:hAnsi="Montserrat"/>
          <w:sz w:val="24"/>
        </w:rPr>
      </w:pPr>
    </w:p>
    <w:p w14:paraId="3FBD4133" w14:textId="77777777" w:rsidR="00F63DF0" w:rsidRPr="00A73992" w:rsidRDefault="00A73992">
      <w:pPr>
        <w:pStyle w:val="0DraftNormal"/>
        <w:rPr>
          <w:rFonts w:ascii="Montserrat" w:hAnsi="Montserrat"/>
          <w:sz w:val="24"/>
        </w:rPr>
      </w:pPr>
      <w:r w:rsidRPr="00A73992">
        <w:rPr>
          <w:rFonts w:ascii="Montserrat" w:hAnsi="Montserrat"/>
          <w:sz w:val="24"/>
        </w:rPr>
        <w:t>Dawn and Fox</w:t>
      </w:r>
    </w:p>
    <w:p w14:paraId="5A7B1C90" w14:textId="77777777" w:rsidR="00F63DF0" w:rsidRPr="00A73992" w:rsidRDefault="00A73992">
      <w:pPr>
        <w:pStyle w:val="0DraftNormal"/>
        <w:rPr>
          <w:rFonts w:ascii="Montserrat" w:hAnsi="Montserrat"/>
          <w:sz w:val="24"/>
        </w:rPr>
      </w:pPr>
      <w:r w:rsidRPr="00A73992">
        <w:rPr>
          <w:rFonts w:ascii="Montserrat" w:hAnsi="Montserrat"/>
          <w:sz w:val="24"/>
        </w:rPr>
        <w:tab/>
        <w:t>Consulting through the path, Fox learned that Dawn’s Aegis citizenship offered no immunity or escape from the situation she was in. After a mild reprimand for some of the bad decisions that had contributed to this turn of events, Dawn gave advice and support to strengthen Fox’s morale. Whatever might happen, Dawn believed her justified in her actions, and agreed to stay in hiding until they knew more about the attackers intentions. Visitations by the Regent, her father, her guardians and her mentor were te</w:t>
      </w:r>
      <w:r w:rsidRPr="00A73992">
        <w:rPr>
          <w:rFonts w:ascii="Montserrat" w:hAnsi="Montserrat"/>
          <w:sz w:val="24"/>
        </w:rPr>
        <w:t>nse and bewildering. Cinder assured her of support, as did her family and teacher, but there were serious concerns by all about where this would end up going.</w:t>
      </w:r>
    </w:p>
    <w:p w14:paraId="4003B4C0" w14:textId="77777777" w:rsidR="00F63DF0" w:rsidRPr="00A73992" w:rsidRDefault="00F63DF0">
      <w:pPr>
        <w:pStyle w:val="0DraftNormal"/>
        <w:rPr>
          <w:rFonts w:ascii="Montserrat" w:hAnsi="Montserrat"/>
          <w:sz w:val="24"/>
        </w:rPr>
      </w:pPr>
    </w:p>
    <w:p w14:paraId="693A0DED" w14:textId="77777777" w:rsidR="00F63DF0" w:rsidRPr="00A73992" w:rsidRDefault="00A73992">
      <w:pPr>
        <w:pStyle w:val="0DraftNormal"/>
        <w:rPr>
          <w:rFonts w:ascii="Montserrat" w:hAnsi="Montserrat"/>
          <w:sz w:val="24"/>
        </w:rPr>
      </w:pPr>
      <w:r w:rsidRPr="00A73992">
        <w:rPr>
          <w:rFonts w:ascii="Montserrat" w:hAnsi="Montserrat"/>
          <w:sz w:val="24"/>
        </w:rPr>
        <w:t>Him</w:t>
      </w:r>
    </w:p>
    <w:p w14:paraId="733537AD"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 xml:space="preserve">He had signaled his men when he had been called on to identify them and their part in the event. As their sire, he had their full, silent cooperation going into trial. He stood before the court and testified on Fox’s behalf. He provided sufficient expert testimony to establish that their motives had been hostile. He also allowed himself to grudgingly admit that she had used unrestrained lethal force once she had taken an offensive stance. </w:t>
      </w:r>
    </w:p>
    <w:p w14:paraId="5BA5EE58" w14:textId="77777777" w:rsidR="00F63DF0" w:rsidRPr="00A73992" w:rsidRDefault="00A73992">
      <w:pPr>
        <w:pStyle w:val="0DraftNormal"/>
        <w:rPr>
          <w:rFonts w:ascii="Montserrat" w:hAnsi="Montserrat"/>
          <w:sz w:val="24"/>
        </w:rPr>
      </w:pPr>
      <w:r w:rsidRPr="00A73992">
        <w:rPr>
          <w:rFonts w:ascii="Montserrat" w:hAnsi="Montserrat"/>
          <w:sz w:val="24"/>
        </w:rPr>
        <w:br w:type="page"/>
        <w:t>15</w:t>
      </w:r>
    </w:p>
    <w:p w14:paraId="07B5819C" w14:textId="77777777" w:rsidR="00F63DF0" w:rsidRPr="00A73992" w:rsidRDefault="00F63DF0">
      <w:pPr>
        <w:pStyle w:val="0DraftNormal"/>
        <w:rPr>
          <w:rFonts w:ascii="Montserrat" w:hAnsi="Montserrat"/>
          <w:sz w:val="24"/>
        </w:rPr>
      </w:pPr>
    </w:p>
    <w:p w14:paraId="5939F6C4" w14:textId="77777777" w:rsidR="00F63DF0" w:rsidRPr="00A73992" w:rsidRDefault="00A73992">
      <w:pPr>
        <w:pStyle w:val="0DraftNormal"/>
        <w:rPr>
          <w:rFonts w:ascii="Montserrat" w:hAnsi="Montserrat"/>
          <w:sz w:val="24"/>
        </w:rPr>
      </w:pPr>
      <w:r w:rsidRPr="00A73992">
        <w:rPr>
          <w:rFonts w:ascii="Montserrat" w:hAnsi="Montserrat"/>
          <w:sz w:val="24"/>
        </w:rPr>
        <w:t xml:space="preserve">First Warning </w:t>
      </w:r>
    </w:p>
    <w:p w14:paraId="1FBCA6C8"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 xml:space="preserve">Coal, now a prisoner in a house of assassins had spied the plot in her twin’s mind during their switch, and tried to send warning to Cinder. Her message was intercepted by one of the dragons who knew the secret about Cinder. That dragon called the others who knew the secret to a hasty meeting. </w:t>
      </w:r>
    </w:p>
    <w:p w14:paraId="2356F783" w14:textId="77777777" w:rsidR="00F63DF0" w:rsidRPr="00A73992" w:rsidRDefault="00F63DF0">
      <w:pPr>
        <w:pStyle w:val="0DraftNormal"/>
        <w:rPr>
          <w:rFonts w:ascii="Montserrat" w:hAnsi="Montserrat"/>
          <w:sz w:val="24"/>
        </w:rPr>
      </w:pPr>
    </w:p>
    <w:p w14:paraId="5A62208C" w14:textId="77777777" w:rsidR="00F63DF0" w:rsidRPr="00A73992" w:rsidRDefault="00A73992">
      <w:pPr>
        <w:pStyle w:val="0DraftNormal"/>
        <w:rPr>
          <w:rFonts w:ascii="Montserrat" w:hAnsi="Montserrat"/>
          <w:sz w:val="24"/>
        </w:rPr>
      </w:pPr>
      <w:r w:rsidRPr="00A73992">
        <w:rPr>
          <w:rFonts w:ascii="Montserrat" w:hAnsi="Montserrat"/>
          <w:sz w:val="24"/>
        </w:rPr>
        <w:t>Fox</w:t>
      </w:r>
    </w:p>
    <w:p w14:paraId="01879166" w14:textId="77777777" w:rsidR="00F63DF0" w:rsidRPr="00A73992" w:rsidRDefault="00A73992">
      <w:pPr>
        <w:pStyle w:val="0DraftNormal"/>
        <w:rPr>
          <w:rFonts w:ascii="Montserrat" w:hAnsi="Montserrat"/>
          <w:sz w:val="24"/>
        </w:rPr>
      </w:pPr>
      <w:r w:rsidRPr="00A73992">
        <w:rPr>
          <w:rFonts w:ascii="Montserrat" w:hAnsi="Montserrat"/>
          <w:sz w:val="24"/>
        </w:rPr>
        <w:tab/>
        <w:t xml:space="preserve">For the final time, Fox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at least one genuine attempt at murder. The capital charges </w:t>
      </w:r>
      <w:r w:rsidRPr="00A73992">
        <w:rPr>
          <w:rFonts w:ascii="Montserrat" w:hAnsi="Montserrat"/>
          <w:sz w:val="24"/>
        </w:rPr>
        <w:t>against her, seven counts of murder, mutated into other charges. Before court and house, she was convicted of provoked manslaughter, a breach of discipline. Her sentence, prove her discipline, or be formally stripped and exiled.</w:t>
      </w:r>
    </w:p>
    <w:p w14:paraId="48E1B72B" w14:textId="77777777" w:rsidR="00F63DF0" w:rsidRPr="00A73992" w:rsidRDefault="00F63DF0">
      <w:pPr>
        <w:pStyle w:val="0DraftNormal"/>
        <w:rPr>
          <w:rFonts w:ascii="Montserrat" w:hAnsi="Montserrat"/>
          <w:sz w:val="24"/>
        </w:rPr>
      </w:pPr>
    </w:p>
    <w:p w14:paraId="163CC08B" w14:textId="77777777" w:rsidR="00F63DF0" w:rsidRPr="00A73992" w:rsidRDefault="00A73992">
      <w:pPr>
        <w:pStyle w:val="0DraftNormal"/>
        <w:rPr>
          <w:rFonts w:ascii="Montserrat" w:hAnsi="Montserrat"/>
          <w:sz w:val="24"/>
        </w:rPr>
      </w:pPr>
      <w:r w:rsidRPr="00A73992">
        <w:rPr>
          <w:rFonts w:ascii="Montserrat" w:hAnsi="Montserrat"/>
          <w:sz w:val="24"/>
        </w:rPr>
        <w:t>Him</w:t>
      </w:r>
    </w:p>
    <w:p w14:paraId="33B36439" w14:textId="77777777" w:rsidR="00F63DF0" w:rsidRPr="00A73992" w:rsidRDefault="00A73992">
      <w:pPr>
        <w:pStyle w:val="0DraftNormal"/>
        <w:rPr>
          <w:rFonts w:ascii="Montserrat" w:hAnsi="Montserrat"/>
          <w:sz w:val="24"/>
        </w:rPr>
      </w:pPr>
      <w:r w:rsidRPr="00A73992">
        <w:rPr>
          <w:rFonts w:ascii="Montserrat" w:hAnsi="Montserrat"/>
          <w:sz w:val="24"/>
        </w:rPr>
        <w:tab/>
        <w:t xml:space="preserve">However she chose, there would be a second chance to resolve this mission. If she chose trial by combat, he would be ready, among the champions who would test her. That would be the least fortuitous choice, since his only option would be to kill her. But, he had judged her carefully. </w:t>
      </w:r>
    </w:p>
    <w:p w14:paraId="04189C61" w14:textId="77777777" w:rsidR="00F63DF0" w:rsidRPr="00A73992" w:rsidRDefault="00F63DF0">
      <w:pPr>
        <w:pStyle w:val="0DraftNormal"/>
        <w:rPr>
          <w:rFonts w:ascii="Montserrat" w:hAnsi="Montserrat"/>
          <w:sz w:val="24"/>
        </w:rPr>
      </w:pPr>
    </w:p>
    <w:p w14:paraId="3F33D528" w14:textId="77777777" w:rsidR="00F63DF0" w:rsidRPr="00A73992" w:rsidRDefault="00A73992">
      <w:pPr>
        <w:pStyle w:val="0DraftNormal"/>
        <w:rPr>
          <w:rFonts w:ascii="Montserrat" w:hAnsi="Montserrat"/>
          <w:sz w:val="24"/>
        </w:rPr>
      </w:pPr>
      <w:r w:rsidRPr="00A73992">
        <w:rPr>
          <w:rFonts w:ascii="Montserrat" w:hAnsi="Montserrat"/>
          <w:sz w:val="24"/>
        </w:rPr>
        <w:t>Fox</w:t>
      </w:r>
    </w:p>
    <w:p w14:paraId="428547E8" w14:textId="77777777" w:rsidR="00F63DF0" w:rsidRPr="00A73992" w:rsidRDefault="00A73992">
      <w:pPr>
        <w:pStyle w:val="0DraftNormal"/>
        <w:rPr>
          <w:rFonts w:ascii="Montserrat" w:hAnsi="Montserrat"/>
          <w:sz w:val="24"/>
        </w:rPr>
      </w:pPr>
      <w:r w:rsidRPr="00A73992">
        <w:rPr>
          <w:rFonts w:ascii="Montserrat" w:hAnsi="Montserrat"/>
          <w:sz w:val="24"/>
        </w:rPr>
        <w:tab/>
        <w:t>She was left to contemplate her sentence. If she could prove herself in the arena, if she could demonstrate proper discipline in the face of a similar or worse threat, she would absolve herself of the crime. It was a test of her self control. She would be able to fight, but not kill, to defend herself in a sexual or murderous assault by contracted dancers. Unfortunately, she didn’t trust herself not to go berserk and kill, even if she deliberately submitted. She did not understand it, but she knew the bloo</w:t>
      </w:r>
      <w:r w:rsidRPr="00A73992">
        <w:rPr>
          <w:rFonts w:ascii="Montserrat" w:hAnsi="Montserrat"/>
          <w:sz w:val="24"/>
        </w:rPr>
        <w:t xml:space="preserve">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p>
    <w:p w14:paraId="0E246A19" w14:textId="77777777" w:rsidR="00F63DF0" w:rsidRPr="00A73992" w:rsidRDefault="00A73992">
      <w:pPr>
        <w:pStyle w:val="0DraftNormal"/>
        <w:rPr>
          <w:rFonts w:ascii="Montserrat" w:hAnsi="Montserrat"/>
          <w:sz w:val="24"/>
        </w:rPr>
      </w:pPr>
      <w:r w:rsidRPr="00A73992">
        <w:rPr>
          <w:rFonts w:ascii="Montserrat" w:hAnsi="Montserrat"/>
          <w:sz w:val="24"/>
        </w:rPr>
        <w:br w:type="page"/>
        <w:t>16</w:t>
      </w:r>
    </w:p>
    <w:p w14:paraId="2606FA41" w14:textId="77777777" w:rsidR="00F63DF0" w:rsidRPr="00A73992" w:rsidRDefault="00F63DF0">
      <w:pPr>
        <w:pStyle w:val="0DraftNormal"/>
        <w:rPr>
          <w:rFonts w:ascii="Montserrat" w:hAnsi="Montserrat"/>
          <w:sz w:val="24"/>
        </w:rPr>
      </w:pPr>
    </w:p>
    <w:p w14:paraId="74BB59CA" w14:textId="77777777" w:rsidR="00F63DF0" w:rsidRPr="00A73992" w:rsidRDefault="00A73992">
      <w:pPr>
        <w:pStyle w:val="0DraftNormal"/>
        <w:rPr>
          <w:rFonts w:ascii="Montserrat" w:hAnsi="Montserrat"/>
          <w:sz w:val="24"/>
        </w:rPr>
      </w:pPr>
      <w:r w:rsidRPr="00A73992">
        <w:rPr>
          <w:rFonts w:ascii="Montserrat" w:hAnsi="Montserrat"/>
          <w:sz w:val="24"/>
        </w:rPr>
        <w:t xml:space="preserve">The Dragons’ Plot </w:t>
      </w:r>
    </w:p>
    <w:p w14:paraId="527093D7" w14:textId="77777777" w:rsidR="00F63DF0" w:rsidRPr="00A73992" w:rsidRDefault="00A73992">
      <w:pPr>
        <w:pStyle w:val="0DraftNormal"/>
        <w:rPr>
          <w:rFonts w:ascii="Montserrat" w:hAnsi="Montserrat"/>
          <w:sz w:val="24"/>
        </w:rPr>
      </w:pPr>
      <w:r w:rsidRPr="00A73992">
        <w:rPr>
          <w:rFonts w:ascii="Montserrat" w:hAnsi="Montserrat"/>
          <w:sz w:val="24"/>
        </w:rPr>
        <w:tab/>
        <w:t>The first attempt to blood Cinder focused on Anna. Her death was the first clue any dragon had that she might be an angel of the dream. The Ardahn Massacre had been an attempt by Anna’s former dragon allies to force her back into collusion with them. It was essentially a repeat of the D’Ana Massacre which had removed Ember’s mother from power in the North. Ember had been a child when the dragons blooded her mother, and her existence provided a complication of normal blooding the dragons used to create an o</w:t>
      </w:r>
      <w:r w:rsidRPr="00A73992">
        <w:rPr>
          <w:rFonts w:ascii="Montserrat" w:hAnsi="Montserrat"/>
          <w:sz w:val="24"/>
        </w:rPr>
        <w:t xml:space="preserve">pening for Anna to assume the Northern Throne. Dragons had learned that an avon typically survived blooding—in effect manifesting her full phoenix potential at the same time as blooding forced her to manifest the awakened dragon potential. An angel—the daughter self which evolution and awakened phoenix potential granted each avon—forced the phoenix aspect to descend upon her when the archangel—the adult aspect—was blooded. The power of the phoenix aspect over the dragon caused the dragon aspect, originally </w:t>
      </w:r>
      <w:r w:rsidRPr="00A73992">
        <w:rPr>
          <w:rFonts w:ascii="Montserrat" w:hAnsi="Montserrat"/>
          <w:sz w:val="24"/>
        </w:rPr>
        <w:t>manifest in the image of the adult, to adopt the characteristics of the child. What they had learned since about the price of angelic descent encouraged them to target Anna rather than Cinder, who could serve to indirectly blood Anna through angelic ascent—with the consequence of giving an individual who had chosen to oppose them the full potential of dragon and phoenix aspects. The assassination of Anna’s mother in their own empire had taught them that Anna would be very difficult to kill, but forced to de</w:t>
      </w:r>
      <w:r w:rsidRPr="00A73992">
        <w:rPr>
          <w:rFonts w:ascii="Montserrat" w:hAnsi="Montserrat"/>
          <w:sz w:val="24"/>
        </w:rPr>
        <w:t>fend her household and daughter, she was far more vulnerable. Unfortunately, they failed to blood her, when she turned the very mechanisms of blooding against them. Caught in the jaws of a dragon, with her mind in total rapport with her assailant, she slithered down its throat and shifted into the form of a dragon herself. Her assailant, ripped apart from within, slipped into the depths of her mind in shock. Realizing that, like the mythical phoenix of dragon legend, Anna could not be blooded against her wi</w:t>
      </w:r>
      <w:r w:rsidRPr="00A73992">
        <w:rPr>
          <w:rFonts w:ascii="Montserrat" w:hAnsi="Montserrat"/>
          <w:sz w:val="24"/>
        </w:rPr>
        <w:t>ll, they redoubled their assault until they finally killed her. In the aftermath, the dragons were rejoined by the companion they’d believed sucked into the shadows of Anna’s mind. That dragon stunned them all when it revealed that it had indeed been sucked into the domain of Anna’s unconscious—and arrived directly back in this very world. Thus, dragons discovered that Anna had been an angel, an avatar of the Sleeping Goddess—and so too, her daughter. By unanimous decision, they agreed to keep this discover</w:t>
      </w:r>
      <w:r w:rsidRPr="00A73992">
        <w:rPr>
          <w:rFonts w:ascii="Montserrat" w:hAnsi="Montserrat"/>
          <w:sz w:val="24"/>
        </w:rPr>
        <w:t xml:space="preserve">y a secret. </w:t>
      </w:r>
    </w:p>
    <w:p w14:paraId="43E489E1" w14:textId="77777777" w:rsidR="00F63DF0" w:rsidRPr="00A73992" w:rsidRDefault="00F63DF0">
      <w:pPr>
        <w:pStyle w:val="0DraftNormal"/>
        <w:rPr>
          <w:rFonts w:ascii="Montserrat" w:hAnsi="Montserrat"/>
          <w:sz w:val="24"/>
        </w:rPr>
      </w:pPr>
    </w:p>
    <w:p w14:paraId="318A505C" w14:textId="77777777" w:rsidR="00F63DF0" w:rsidRPr="00A73992" w:rsidRDefault="00A73992">
      <w:pPr>
        <w:pStyle w:val="0DraftNormal"/>
        <w:rPr>
          <w:rFonts w:ascii="Montserrat" w:hAnsi="Montserrat"/>
          <w:sz w:val="24"/>
        </w:rPr>
      </w:pPr>
      <w:r w:rsidRPr="00A73992">
        <w:rPr>
          <w:rFonts w:ascii="Montserrat" w:hAnsi="Montserrat"/>
          <w:sz w:val="24"/>
        </w:rPr>
        <w:t>Eve</w:t>
      </w:r>
    </w:p>
    <w:p w14:paraId="2239A82C" w14:textId="77777777" w:rsidR="00F63DF0" w:rsidRPr="00A73992" w:rsidRDefault="00A73992">
      <w:pPr>
        <w:pStyle w:val="0DraftNormal"/>
        <w:rPr>
          <w:rFonts w:ascii="Montserrat" w:hAnsi="Montserrat"/>
          <w:sz w:val="24"/>
        </w:rPr>
      </w:pPr>
      <w:r w:rsidRPr="00A73992">
        <w:rPr>
          <w:rFonts w:ascii="Montserrat" w:hAnsi="Montserrat"/>
          <w:sz w:val="24"/>
        </w:rPr>
        <w:tab/>
        <w:t>It had taken too long to arrive after she heard the bad news, confirmed it through her Scarlet, and received permission to return to oasis minor. Her mind kept going over her daughter, Fox’s, fears about her heat and the necessary return to Ardahn for her rite of passage, and with guilt Dawn recalled her assurances that all would be well. Arriving to learn that she had gone into exile, Eve and Dawn despair. By accepting exile, Fox had placed herself out of Cinder’s power to protect her. An unnamed child wa</w:t>
      </w:r>
      <w:r w:rsidRPr="00A73992">
        <w:rPr>
          <w:rFonts w:ascii="Montserrat" w:hAnsi="Montserrat"/>
          <w:sz w:val="24"/>
        </w:rPr>
        <w:t>s a ward of the Court, in theory a vassal of the Queen. Her claim and rights were proscribed.</w:t>
      </w:r>
    </w:p>
    <w:p w14:paraId="18F57628" w14:textId="77777777" w:rsidR="00F63DF0" w:rsidRPr="00A73992" w:rsidRDefault="00F63DF0">
      <w:pPr>
        <w:pStyle w:val="0DraftNormal"/>
        <w:rPr>
          <w:rFonts w:ascii="Montserrat" w:hAnsi="Montserrat"/>
          <w:sz w:val="24"/>
        </w:rPr>
      </w:pPr>
    </w:p>
    <w:p w14:paraId="1BC28BAA" w14:textId="77777777" w:rsidR="00F63DF0" w:rsidRPr="00A73992" w:rsidRDefault="00A73992">
      <w:pPr>
        <w:pStyle w:val="0DraftNormal"/>
        <w:rPr>
          <w:rFonts w:ascii="Montserrat" w:hAnsi="Montserrat"/>
          <w:sz w:val="24"/>
        </w:rPr>
      </w:pPr>
      <w:r w:rsidRPr="00A73992">
        <w:rPr>
          <w:rFonts w:ascii="Montserrat" w:hAnsi="Montserrat"/>
          <w:sz w:val="24"/>
        </w:rPr>
        <w:t>Chorus</w:t>
      </w:r>
    </w:p>
    <w:p w14:paraId="1174B5E7" w14:textId="77777777" w:rsidR="00F63DF0" w:rsidRPr="00A73992" w:rsidRDefault="00A73992">
      <w:pPr>
        <w:pStyle w:val="0DraftNormal"/>
        <w:rPr>
          <w:rFonts w:ascii="Montserrat" w:hAnsi="Montserrat"/>
          <w:sz w:val="24"/>
        </w:rPr>
      </w:pPr>
      <w:r w:rsidRPr="00A73992">
        <w:rPr>
          <w:rFonts w:ascii="Montserrat" w:hAnsi="Montserrat"/>
          <w:sz w:val="24"/>
        </w:rPr>
        <w:tab/>
        <w:t>The ruthless reprogramming of her mind made her unable to even speak to her family, friends and acquaintances. Those whom she could speak to, she found she could not speak to of her identity. Dawn was twice frustrated, since Fox’s condition made it impossible to pursue her mission objective of identifying Fox’s path contacts. Not only can Fox not speak to her mother, she cannot address or identify any individuals associated with her past. Because oasis minor was not a full member of the aegis, the situatio</w:t>
      </w:r>
      <w:r w:rsidRPr="00A73992">
        <w:rPr>
          <w:rFonts w:ascii="Montserrat" w:hAnsi="Montserrat"/>
          <w:sz w:val="24"/>
        </w:rPr>
        <w:t xml:space="preserve">n was diplomatically sensitive. While Dawn was a citizen of the aegis, established precedent dictated that the aegis had to respect the covenant under which Fox had been convicted and exiled, the aegis could not exert pressure to remove the block that inhibited their investigation. Nor was extradition possible, even if charges could be brought against Fox to justify such an attempt. </w:t>
      </w:r>
    </w:p>
    <w:p w14:paraId="45731AC9" w14:textId="77777777" w:rsidR="00F63DF0" w:rsidRPr="00A73992" w:rsidRDefault="00F63DF0">
      <w:pPr>
        <w:pStyle w:val="0DraftNormal"/>
        <w:rPr>
          <w:rFonts w:ascii="Montserrat" w:hAnsi="Montserrat"/>
          <w:sz w:val="24"/>
        </w:rPr>
      </w:pPr>
    </w:p>
    <w:p w14:paraId="6BD76FE0" w14:textId="77777777" w:rsidR="00F63DF0" w:rsidRPr="00A73992" w:rsidRDefault="00A73992">
      <w:pPr>
        <w:pStyle w:val="0DraftNormal"/>
        <w:rPr>
          <w:rFonts w:ascii="Montserrat" w:hAnsi="Montserrat"/>
          <w:sz w:val="24"/>
        </w:rPr>
      </w:pPr>
      <w:r w:rsidRPr="00A73992">
        <w:rPr>
          <w:rFonts w:ascii="Montserrat" w:hAnsi="Montserrat"/>
          <w:sz w:val="24"/>
        </w:rPr>
        <w:t>Fox</w:t>
      </w:r>
    </w:p>
    <w:p w14:paraId="42EBE2EE" w14:textId="77777777" w:rsidR="00F63DF0" w:rsidRPr="00A73992" w:rsidRDefault="00A73992">
      <w:pPr>
        <w:pStyle w:val="0DraftNormal"/>
        <w:rPr>
          <w:rFonts w:ascii="Montserrat" w:hAnsi="Montserrat"/>
          <w:sz w:val="24"/>
        </w:rPr>
      </w:pPr>
      <w:r w:rsidRPr="00A73992">
        <w:rPr>
          <w:rFonts w:ascii="Montserrat" w:hAnsi="Montserrat"/>
          <w:sz w:val="24"/>
        </w:rPr>
        <w:tab/>
        <w:t>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w:t>
      </w:r>
      <w:r w:rsidRPr="00A73992">
        <w:rPr>
          <w:rFonts w:ascii="Montserrat" w:hAnsi="Montserrat"/>
          <w:sz w:val="24"/>
        </w:rPr>
        <w:t>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w:t>
      </w:r>
      <w:r w:rsidRPr="00A73992">
        <w:rPr>
          <w:rFonts w:ascii="Montserrat" w:hAnsi="Montserrat"/>
          <w:sz w:val="24"/>
        </w:rPr>
        <w: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14:paraId="6E6D965B" w14:textId="77777777" w:rsidR="00F63DF0" w:rsidRPr="00A73992" w:rsidRDefault="00F63DF0">
      <w:pPr>
        <w:pStyle w:val="0DraftNormal"/>
        <w:rPr>
          <w:rFonts w:ascii="Montserrat" w:hAnsi="Montserrat"/>
          <w:sz w:val="24"/>
        </w:rPr>
      </w:pPr>
    </w:p>
    <w:p w14:paraId="7D2E0F5A" w14:textId="77777777" w:rsidR="00F63DF0" w:rsidRPr="00A73992" w:rsidRDefault="00A73992">
      <w:pPr>
        <w:pStyle w:val="0DraftNormal"/>
        <w:rPr>
          <w:rFonts w:ascii="Montserrat" w:hAnsi="Montserrat"/>
          <w:sz w:val="24"/>
        </w:rPr>
      </w:pPr>
      <w:r w:rsidRPr="00A73992">
        <w:rPr>
          <w:rFonts w:ascii="Montserrat" w:hAnsi="Montserrat"/>
          <w:sz w:val="24"/>
        </w:rPr>
        <w:t>Them</w:t>
      </w:r>
    </w:p>
    <w:p w14:paraId="6B0FD7EB" w14:textId="77777777" w:rsidR="00F63DF0" w:rsidRPr="00A73992" w:rsidRDefault="00A73992">
      <w:pPr>
        <w:pStyle w:val="0DraftNormal"/>
        <w:rPr>
          <w:rFonts w:ascii="Montserrat" w:hAnsi="Montserrat"/>
          <w:sz w:val="24"/>
        </w:rPr>
      </w:pPr>
      <w:r w:rsidRPr="00A73992">
        <w:rPr>
          <w:rFonts w:ascii="Montserrat" w:hAnsi="Montserrat"/>
          <w:sz w:val="24"/>
        </w:rPr>
        <w:tab/>
        <w:t>The three survivors of Fox’s onslaught faced their sentencing and chose exile. With that bit of interference out of they way, they set out in search of their prey. They had a mission to complete.</w:t>
      </w:r>
    </w:p>
    <w:p w14:paraId="59DB45AF" w14:textId="77777777" w:rsidR="00F63DF0" w:rsidRPr="00A73992" w:rsidRDefault="00A73992">
      <w:pPr>
        <w:pStyle w:val="0DraftNormal"/>
        <w:rPr>
          <w:rFonts w:ascii="Montserrat" w:hAnsi="Montserrat"/>
          <w:sz w:val="24"/>
        </w:rPr>
      </w:pPr>
      <w:r w:rsidRPr="00A73992">
        <w:rPr>
          <w:rFonts w:ascii="Montserrat" w:hAnsi="Montserrat"/>
          <w:sz w:val="24"/>
        </w:rPr>
        <w:br w:type="page"/>
        <w:t>17</w:t>
      </w:r>
    </w:p>
    <w:p w14:paraId="4C0D3965" w14:textId="77777777" w:rsidR="00F63DF0" w:rsidRPr="00A73992" w:rsidRDefault="00F63DF0">
      <w:pPr>
        <w:pStyle w:val="0DraftNormal"/>
        <w:rPr>
          <w:rFonts w:ascii="Montserrat" w:hAnsi="Montserrat"/>
          <w:sz w:val="24"/>
        </w:rPr>
      </w:pPr>
    </w:p>
    <w:p w14:paraId="325FA3F8" w14:textId="77777777" w:rsidR="00F63DF0" w:rsidRPr="00A73992" w:rsidRDefault="00A73992">
      <w:pPr>
        <w:pStyle w:val="0DraftNormal"/>
        <w:rPr>
          <w:rFonts w:ascii="Montserrat" w:hAnsi="Montserrat"/>
          <w:sz w:val="24"/>
        </w:rPr>
      </w:pPr>
      <w:r w:rsidRPr="00A73992">
        <w:rPr>
          <w:rFonts w:ascii="Montserrat" w:hAnsi="Montserrat"/>
          <w:sz w:val="24"/>
        </w:rPr>
        <w:t xml:space="preserve">The Sleeping Goddess </w:t>
      </w:r>
    </w:p>
    <w:p w14:paraId="1A22377D"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What happened when an angel of a domain was blooded varied. In the case of Cinder, the very heart and soul of the dream—if she truly was an angel with full possession of the phoenix aspect—the worst could very easily happen. If she was who they suspected, she was the anchor of reality. Any other angel, even one with partial possession of the phoenix aspect, would have to give up her access to the phoenix potential in order to grasp the awakening of her dragon potential or the attempted blooding would kill h</w:t>
      </w:r>
      <w:r w:rsidRPr="00A73992">
        <w:rPr>
          <w:rFonts w:ascii="Montserrat" w:hAnsi="Montserrat"/>
          <w:sz w:val="24"/>
        </w:rPr>
        <w:t>er. It explained her mother’s instinctive fear of blooding, for any angel would sense the threat of paradox latent within the blooding experience. What it did not tell the dragons was how close she had been—or her daughter now was—to the heart of the dream. Cinder’s division into adult and child incarnations at the time of the Ardahn Massacre meant either would have commanded only partial possession of her phoenix potential, and as it turned out Anna’s mind simply refused to abandon even that partial grip o</w:t>
      </w:r>
      <w:r w:rsidRPr="00A73992">
        <w:rPr>
          <w:rFonts w:ascii="Montserrat" w:hAnsi="Montserrat"/>
          <w:sz w:val="24"/>
        </w:rPr>
        <w:t>n it. It was also impossible to know if there were any other angels aside from Cinder Jeara. If Cinder was one of a host, then blooding her was merely a calculated risk—she would either assume the dragon aspect independent of the phoenix, or she would die. As a dragon aspect she could hunt down the anchor of the dream, clearly identifying the goddess to all. Because there was no way to know whether or not she really was the dreamer in the dream, dragons became divided over how to proceed. The best way to mi</w:t>
      </w:r>
      <w:r w:rsidRPr="00A73992">
        <w:rPr>
          <w:rFonts w:ascii="Montserrat" w:hAnsi="Montserrat"/>
          <w:sz w:val="24"/>
        </w:rPr>
        <w:t xml:space="preserve">nimize all risks, however, was to kill her. As a phoenix, she would rise again, but the loss of her memory would minimize the chances of opening the eye of paradox as she was blooded. </w:t>
      </w:r>
    </w:p>
    <w:p w14:paraId="2DB77A72" w14:textId="77777777" w:rsidR="00F63DF0" w:rsidRPr="00A73992" w:rsidRDefault="00A73992">
      <w:pPr>
        <w:pStyle w:val="0DraftNormal"/>
        <w:rPr>
          <w:rFonts w:ascii="Montserrat" w:hAnsi="Montserrat"/>
          <w:sz w:val="24"/>
        </w:rPr>
      </w:pPr>
      <w:r w:rsidRPr="00A73992">
        <w:rPr>
          <w:rFonts w:ascii="Montserrat" w:hAnsi="Montserrat"/>
          <w:sz w:val="24"/>
        </w:rPr>
        <w:tab/>
        <w:t xml:space="preserve">Cinder was going to be a lot harder to kill than the average phoenix, however. Coal’s mother had known that would be the case so her final plan had been simply to wait until Cinder came of age to blood her. She had counted on Anna voluntarily falling under the knife, and becoming as vulnerable to Coal as Cinder after her descent. Ember was gone, but her thinking still had merit. It would be a simple matter for a dragon assassin to pose as Coal and close in for the kill. Since they already had Phoenix Coal </w:t>
      </w:r>
      <w:r w:rsidRPr="00A73992">
        <w:rPr>
          <w:rFonts w:ascii="Montserrat" w:hAnsi="Montserrat"/>
          <w:sz w:val="24"/>
        </w:rPr>
        <w:t xml:space="preserve">in their control, they could choose the best assassin and give her the perfect disguise—in the area of shape shifting, it was the one advantage dragon potential had over phoenix potential. </w:t>
      </w:r>
    </w:p>
    <w:p w14:paraId="72E13E8E" w14:textId="77777777" w:rsidR="00F63DF0" w:rsidRPr="00A73992" w:rsidRDefault="00F63DF0">
      <w:pPr>
        <w:pStyle w:val="0DraftNormal"/>
        <w:rPr>
          <w:rFonts w:ascii="Montserrat" w:hAnsi="Montserrat"/>
          <w:sz w:val="24"/>
        </w:rPr>
      </w:pPr>
    </w:p>
    <w:p w14:paraId="4629B0F1" w14:textId="77777777" w:rsidR="00F63DF0" w:rsidRPr="00A73992" w:rsidRDefault="00A73992">
      <w:pPr>
        <w:pStyle w:val="0DraftNormal"/>
        <w:rPr>
          <w:rFonts w:ascii="Montserrat" w:hAnsi="Montserrat"/>
          <w:sz w:val="24"/>
        </w:rPr>
      </w:pPr>
      <w:r w:rsidRPr="00A73992">
        <w:rPr>
          <w:rFonts w:ascii="Montserrat" w:hAnsi="Montserrat"/>
          <w:sz w:val="24"/>
        </w:rPr>
        <w:t>Fox</w:t>
      </w:r>
    </w:p>
    <w:p w14:paraId="4875E1FF" w14:textId="77777777" w:rsidR="00F63DF0" w:rsidRPr="00A73992" w:rsidRDefault="00A73992">
      <w:pPr>
        <w:pStyle w:val="0DraftNormal"/>
        <w:rPr>
          <w:rFonts w:ascii="Montserrat" w:hAnsi="Montserrat"/>
          <w:sz w:val="24"/>
        </w:rPr>
      </w:pPr>
      <w:r w:rsidRPr="00A73992">
        <w:rPr>
          <w:rFonts w:ascii="Montserrat" w:hAnsi="Montserrat"/>
          <w:sz w:val="24"/>
        </w:rPr>
        <w:tab/>
        <w:t>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w:t>
      </w:r>
      <w:r w:rsidRPr="00A73992">
        <w:rPr>
          <w:rFonts w:ascii="Montserrat" w:hAnsi="Montserrat"/>
          <w:sz w:val="24"/>
        </w:rPr>
        <w:t>er own survival, the law would take no interest. He made a point of reminding her that if the families of her victims chose to hunt her down, there were loopholes which would give them a legal right to do so. Fox had not considered that when she had made the choice that made her a defenseless target to any who wished to do her harm. If she did not find a patron soon, she would have to flee. Only, where was she supposed to go?</w:t>
      </w:r>
    </w:p>
    <w:p w14:paraId="6D6BC24F" w14:textId="77777777" w:rsidR="00F63DF0" w:rsidRPr="00A73992" w:rsidRDefault="00F63DF0">
      <w:pPr>
        <w:pStyle w:val="0DraftNormal"/>
        <w:rPr>
          <w:rFonts w:ascii="Montserrat" w:hAnsi="Montserrat"/>
          <w:sz w:val="24"/>
        </w:rPr>
      </w:pPr>
    </w:p>
    <w:p w14:paraId="5A0A4643" w14:textId="77777777" w:rsidR="00F63DF0" w:rsidRPr="00A73992" w:rsidRDefault="00A73992">
      <w:pPr>
        <w:pStyle w:val="0DraftNormal"/>
        <w:rPr>
          <w:rFonts w:ascii="Montserrat" w:hAnsi="Montserrat"/>
          <w:sz w:val="24"/>
        </w:rPr>
      </w:pPr>
      <w:r w:rsidRPr="00A73992">
        <w:rPr>
          <w:rFonts w:ascii="Montserrat" w:hAnsi="Montserrat"/>
          <w:sz w:val="24"/>
        </w:rPr>
        <w:t>Scarlet and Eve</w:t>
      </w:r>
    </w:p>
    <w:p w14:paraId="57365207" w14:textId="77777777" w:rsidR="00F63DF0" w:rsidRPr="00A73992" w:rsidRDefault="00A73992">
      <w:pPr>
        <w:pStyle w:val="0DraftNormal"/>
        <w:rPr>
          <w:rFonts w:ascii="Montserrat" w:hAnsi="Montserrat"/>
          <w:sz w:val="24"/>
        </w:rPr>
      </w:pPr>
      <w:r w:rsidRPr="00A73992">
        <w:rPr>
          <w:rFonts w:ascii="Montserrat" w:hAnsi="Montserrat"/>
          <w:sz w:val="24"/>
        </w:rPr>
        <w:tab/>
        <w:t>Word of Fox’s predicament reached Scarlet who told Cinder. Cinder sent her to Eve with a message, arranging for protection if her daughter could make it to Arlahn. Scarlet sought out Fox and advised her to flee to Cinder’s private retreat near Ardahn where she would be offered patronage and protection from the three exiles.</w:t>
      </w:r>
    </w:p>
    <w:p w14:paraId="59F5C0A4" w14:textId="77777777" w:rsidR="00F63DF0" w:rsidRPr="00A73992" w:rsidRDefault="00F63DF0">
      <w:pPr>
        <w:pStyle w:val="0DraftNormal"/>
        <w:rPr>
          <w:rFonts w:ascii="Montserrat" w:hAnsi="Montserrat"/>
          <w:sz w:val="24"/>
        </w:rPr>
      </w:pPr>
    </w:p>
    <w:p w14:paraId="43EC3536" w14:textId="77777777" w:rsidR="00F63DF0" w:rsidRPr="00A73992" w:rsidRDefault="00A73992">
      <w:pPr>
        <w:pStyle w:val="0DraftNormal"/>
        <w:rPr>
          <w:rFonts w:ascii="Montserrat" w:hAnsi="Montserrat"/>
          <w:sz w:val="24"/>
        </w:rPr>
      </w:pPr>
      <w:r w:rsidRPr="00A73992">
        <w:rPr>
          <w:rFonts w:ascii="Montserrat" w:hAnsi="Montserrat"/>
          <w:sz w:val="24"/>
        </w:rPr>
        <w:t>Fox</w:t>
      </w:r>
    </w:p>
    <w:p w14:paraId="57C22618" w14:textId="77777777" w:rsidR="00F63DF0" w:rsidRPr="00A73992" w:rsidRDefault="00A73992">
      <w:pPr>
        <w:pStyle w:val="0DraftNormal"/>
        <w:rPr>
          <w:rFonts w:ascii="Montserrat" w:hAnsi="Montserrat"/>
          <w:sz w:val="24"/>
        </w:rPr>
      </w:pPr>
      <w:r w:rsidRPr="00A73992">
        <w:rPr>
          <w:rFonts w:ascii="Montserrat" w:hAnsi="Montserrat"/>
          <w:sz w:val="24"/>
        </w:rPr>
        <w:tab/>
        <w:t>Days into 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w:t>
      </w:r>
      <w:r w:rsidRPr="00A73992">
        <w:rPr>
          <w:rFonts w:ascii="Montserrat" w:hAnsi="Montserrat"/>
          <w:sz w:val="24"/>
        </w:rPr>
        <w:t xml:space="preserve">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14:paraId="4E3C3984" w14:textId="77777777" w:rsidR="00F63DF0" w:rsidRPr="00A73992" w:rsidRDefault="00F63DF0">
      <w:pPr>
        <w:pStyle w:val="0DraftNormal"/>
        <w:rPr>
          <w:rFonts w:ascii="Montserrat" w:hAnsi="Montserrat"/>
          <w:sz w:val="24"/>
        </w:rPr>
      </w:pPr>
    </w:p>
    <w:p w14:paraId="77774BC6" w14:textId="77777777" w:rsidR="00F63DF0" w:rsidRPr="00A73992" w:rsidRDefault="00A73992">
      <w:pPr>
        <w:pStyle w:val="0DraftNormal"/>
        <w:rPr>
          <w:rFonts w:ascii="Montserrat" w:hAnsi="Montserrat"/>
          <w:sz w:val="24"/>
        </w:rPr>
      </w:pPr>
      <w:r w:rsidRPr="00A73992">
        <w:rPr>
          <w:rFonts w:ascii="Montserrat" w:hAnsi="Montserrat"/>
          <w:sz w:val="24"/>
        </w:rPr>
        <w:t>Them</w:t>
      </w:r>
    </w:p>
    <w:p w14:paraId="36A2EE6E" w14:textId="77777777" w:rsidR="00F63DF0" w:rsidRPr="00A73992" w:rsidRDefault="00A73992">
      <w:pPr>
        <w:pStyle w:val="0DraftNormal"/>
        <w:rPr>
          <w:rFonts w:ascii="Montserrat" w:hAnsi="Montserrat"/>
          <w:sz w:val="24"/>
        </w:rPr>
      </w:pPr>
      <w:r w:rsidRPr="00A73992">
        <w:rPr>
          <w:rFonts w:ascii="Montserrat" w:hAnsi="Montserrat"/>
          <w:sz w:val="24"/>
        </w:rPr>
        <w:tab/>
        <w:t xml:space="preserve">Having driven their prey into the wild, they rushed to rendezvous with their leader. They were startled by the appearance of the dusk who had witnessed in the court against them. He reprimands them for being late and calls out their reinforcements. </w:t>
      </w:r>
    </w:p>
    <w:p w14:paraId="23A1C369" w14:textId="77777777" w:rsidR="00F63DF0" w:rsidRPr="00A73992" w:rsidRDefault="00A73992">
      <w:pPr>
        <w:pStyle w:val="0DraftNormal"/>
        <w:rPr>
          <w:rFonts w:ascii="Montserrat" w:hAnsi="Montserrat"/>
          <w:sz w:val="24"/>
        </w:rPr>
      </w:pPr>
      <w:r w:rsidRPr="00A73992">
        <w:rPr>
          <w:rFonts w:ascii="Montserrat" w:hAnsi="Montserrat"/>
          <w:sz w:val="24"/>
        </w:rPr>
        <w:br w:type="page"/>
        <w:t>18</w:t>
      </w:r>
    </w:p>
    <w:p w14:paraId="0FD257A2" w14:textId="77777777" w:rsidR="00F63DF0" w:rsidRPr="00A73992" w:rsidRDefault="00F63DF0">
      <w:pPr>
        <w:pStyle w:val="0DraftNormal"/>
        <w:rPr>
          <w:rFonts w:ascii="Montserrat" w:hAnsi="Montserrat"/>
          <w:sz w:val="24"/>
        </w:rPr>
      </w:pPr>
    </w:p>
    <w:p w14:paraId="13789614" w14:textId="77777777" w:rsidR="00F63DF0" w:rsidRPr="00A73992" w:rsidRDefault="00A73992">
      <w:pPr>
        <w:pStyle w:val="0DraftNormal"/>
        <w:rPr>
          <w:rFonts w:ascii="Montserrat" w:hAnsi="Montserrat"/>
          <w:sz w:val="24"/>
        </w:rPr>
      </w:pPr>
      <w:r w:rsidRPr="00A73992">
        <w:rPr>
          <w:rFonts w:ascii="Montserrat" w:hAnsi="Montserrat"/>
          <w:sz w:val="24"/>
        </w:rPr>
        <w:t xml:space="preserve">Second Warning </w:t>
      </w:r>
    </w:p>
    <w:p w14:paraId="142247E6" w14:textId="77777777" w:rsidR="00F63DF0" w:rsidRPr="00A73992" w:rsidRDefault="00A73992">
      <w:pPr>
        <w:pStyle w:val="0DraftNormal"/>
        <w:rPr>
          <w:rFonts w:ascii="Montserrat" w:hAnsi="Montserrat"/>
          <w:strike/>
          <w:sz w:val="24"/>
        </w:rPr>
      </w:pPr>
      <w:r w:rsidRPr="00A73992">
        <w:rPr>
          <w:rFonts w:ascii="Montserrat" w:hAnsi="Montserrat"/>
          <w:sz w:val="24"/>
        </w:rPr>
        <w:tab/>
        <w:t>Phoenix Coal did not waste any time warning her twin what was up once the dragons had taken their pound of flesh from her. The dragons could not have prevented her warning, but for what it was worth they had been silent about their intentions. Even if she happened to deduce their plans, the dragons had counted on Dragon Coal refusing to compromise her own objective to warn Cinder about their assassin. Cinder would certainly have forced out the truth before taking the threat seriously, and Coal would have v</w:t>
      </w:r>
      <w:r w:rsidRPr="00A73992">
        <w:rPr>
          <w:rFonts w:ascii="Montserrat" w:hAnsi="Montserrat"/>
          <w:sz w:val="24"/>
        </w:rPr>
        <w:t xml:space="preserve">irtually no chance of blooding her once she was on guard against her. In spite of their convictions, Dragon Coal did warn her, and Cinder decided to put herself out of reach of both threats. </w:t>
      </w:r>
    </w:p>
    <w:p w14:paraId="022CF2BD" w14:textId="77777777" w:rsidR="00F63DF0" w:rsidRPr="00A73992" w:rsidRDefault="00A73992">
      <w:pPr>
        <w:pStyle w:val="0DraftNormal"/>
        <w:rPr>
          <w:rFonts w:ascii="Montserrat" w:hAnsi="Montserrat"/>
          <w:sz w:val="24"/>
        </w:rPr>
      </w:pPr>
      <w:r w:rsidRPr="00A73992">
        <w:rPr>
          <w:rFonts w:ascii="Montserrat" w:hAnsi="Montserrat"/>
          <w:sz w:val="24"/>
        </w:rPr>
        <w:tab/>
        <w:t xml:space="preserve">Once Cinder was warned that Coal had been replaced by her dragon and that she intended to blood her, they counted on the influence of her mother’s memories to drive her into flight, and faced with the prospect of a paradoxical event, they sent a small armed force to pursue and capture her. Among the orders they received was the order to kill her. Their first objective was to prevent any dragon from attempting to blood her, but in the event that an opportunity presented itself in the future and some dragon </w:t>
      </w:r>
      <w:r w:rsidRPr="00A73992">
        <w:rPr>
          <w:rFonts w:ascii="Montserrat" w:hAnsi="Montserrat"/>
          <w:sz w:val="24"/>
        </w:rPr>
        <w:t>did manage to blood her, the absolution of her memories would minimize the risk of opening the eye of paradox. That done, all they could do was hope their soldiers could prevent any dragon from reaching her before she could be safely captured, killed and imprisoned. Blooding would not necessarily have been a bad thing for her, but for all who dwelt within her domain the awakening of her dragon potential could be cataclysmic.</w:t>
      </w:r>
    </w:p>
    <w:p w14:paraId="1168E846" w14:textId="77777777" w:rsidR="00F63DF0" w:rsidRPr="00A73992" w:rsidRDefault="00F63DF0">
      <w:pPr>
        <w:pStyle w:val="0DraftNormal"/>
        <w:rPr>
          <w:rFonts w:ascii="Montserrat" w:hAnsi="Montserrat"/>
          <w:strike/>
          <w:sz w:val="24"/>
        </w:rPr>
      </w:pPr>
    </w:p>
    <w:p w14:paraId="00A36DF9" w14:textId="77777777" w:rsidR="00F63DF0" w:rsidRPr="00A73992" w:rsidRDefault="00A73992">
      <w:pPr>
        <w:pStyle w:val="0DraftNormal"/>
        <w:rPr>
          <w:rFonts w:ascii="Montserrat" w:hAnsi="Montserrat"/>
          <w:sz w:val="24"/>
        </w:rPr>
      </w:pPr>
      <w:r w:rsidRPr="00A73992">
        <w:rPr>
          <w:rFonts w:ascii="Montserrat" w:hAnsi="Montserrat"/>
          <w:sz w:val="24"/>
        </w:rPr>
        <w:t>Crimson</w:t>
      </w:r>
    </w:p>
    <w:p w14:paraId="18BE97D7" w14:textId="77777777" w:rsidR="00F63DF0" w:rsidRPr="00A73992" w:rsidRDefault="00A73992">
      <w:pPr>
        <w:pStyle w:val="0DraftNormal"/>
        <w:rPr>
          <w:rFonts w:ascii="Montserrat" w:hAnsi="Montserrat"/>
          <w:sz w:val="24"/>
        </w:rPr>
      </w:pPr>
      <w:r w:rsidRPr="00A73992">
        <w:rPr>
          <w:rFonts w:ascii="Montserrat" w:hAnsi="Montserrat"/>
          <w:sz w:val="24"/>
        </w:rPr>
        <w:tab/>
        <w:t xml:space="preserve">The time to act was determined by outside events. </w:t>
      </w:r>
    </w:p>
    <w:p w14:paraId="62D3D74A" w14:textId="77777777" w:rsidR="00F63DF0" w:rsidRPr="00A73992" w:rsidRDefault="00F63DF0">
      <w:pPr>
        <w:pStyle w:val="0DraftNormal"/>
        <w:rPr>
          <w:rFonts w:ascii="Montserrat" w:hAnsi="Montserrat"/>
          <w:sz w:val="24"/>
        </w:rPr>
      </w:pPr>
    </w:p>
    <w:p w14:paraId="73F72276" w14:textId="77777777" w:rsidR="00F63DF0" w:rsidRPr="00A73992" w:rsidRDefault="00A73992">
      <w:pPr>
        <w:pStyle w:val="0DraftNormal"/>
        <w:rPr>
          <w:rFonts w:ascii="Montserrat" w:hAnsi="Montserrat"/>
          <w:sz w:val="24"/>
        </w:rPr>
      </w:pPr>
      <w:r w:rsidRPr="00A73992">
        <w:rPr>
          <w:rFonts w:ascii="Montserrat" w:hAnsi="Montserrat"/>
          <w:sz w:val="24"/>
        </w:rPr>
        <w:t>Crimson</w:t>
      </w:r>
    </w:p>
    <w:p w14:paraId="6AF1F2AA" w14:textId="77777777" w:rsidR="00F63DF0" w:rsidRPr="00A73992" w:rsidRDefault="00A73992">
      <w:pPr>
        <w:pStyle w:val="0DraftNormal"/>
        <w:rPr>
          <w:rFonts w:ascii="Montserrat" w:hAnsi="Montserrat"/>
          <w:sz w:val="24"/>
        </w:rPr>
      </w:pPr>
      <w:r w:rsidRPr="00A73992">
        <w:rPr>
          <w:rFonts w:ascii="Montserrat" w:hAnsi="Montserrat"/>
          <w:sz w:val="24"/>
        </w:rPr>
        <w:tab/>
        <w:t xml:space="preserve">When Cinder fled the palace, she installed Scarlet in her place, and sent her family off to Arlahn where they were supposed to be waiting for Dawn to arrive. Theoretically, Scarlet went with them, but in fact it was Cinder, who slipped into the wild as soon as possible. Crimson figured this out, and made his moves while she was too far away to possibly interfere. Unfortunately, the three adults had not realized Cinder, and not Scarlet, had accompanied them on their journey, so when each was attacked he or </w:t>
      </w:r>
      <w:r w:rsidRPr="00A73992">
        <w:rPr>
          <w:rFonts w:ascii="Montserrat" w:hAnsi="Montserrat"/>
          <w:sz w:val="24"/>
        </w:rPr>
        <w:t xml:space="preserve">she saw Scarlet as the killer and not Crimson. </w:t>
      </w:r>
    </w:p>
    <w:p w14:paraId="5EF74FE1" w14:textId="77777777" w:rsidR="00F63DF0" w:rsidRPr="00A73992" w:rsidRDefault="00F63DF0">
      <w:pPr>
        <w:pStyle w:val="0DraftNormal"/>
        <w:rPr>
          <w:rFonts w:ascii="Montserrat" w:hAnsi="Montserrat"/>
          <w:sz w:val="24"/>
        </w:rPr>
      </w:pPr>
    </w:p>
    <w:p w14:paraId="50C048C6" w14:textId="77777777" w:rsidR="00F63DF0" w:rsidRPr="00A73992" w:rsidRDefault="00A73992">
      <w:pPr>
        <w:pStyle w:val="0DraftNormal"/>
        <w:rPr>
          <w:rFonts w:ascii="Montserrat" w:hAnsi="Montserrat"/>
          <w:sz w:val="24"/>
        </w:rPr>
      </w:pPr>
      <w:r w:rsidRPr="00A73992">
        <w:rPr>
          <w:rFonts w:ascii="Montserrat" w:hAnsi="Montserrat"/>
          <w:sz w:val="24"/>
        </w:rPr>
        <w:t>Fox</w:t>
      </w:r>
    </w:p>
    <w:p w14:paraId="7BB4AC31" w14:textId="77777777" w:rsidR="00F63DF0" w:rsidRPr="00A73992" w:rsidRDefault="00A73992">
      <w:pPr>
        <w:pStyle w:val="0DraftNormal"/>
        <w:rPr>
          <w:rFonts w:ascii="Montserrat" w:hAnsi="Montserrat"/>
          <w:sz w:val="24"/>
        </w:rPr>
      </w:pPr>
      <w:r w:rsidRPr="00A73992">
        <w:rPr>
          <w:rFonts w:ascii="Montserrat" w:hAnsi="Montserrat"/>
          <w:sz w:val="24"/>
        </w:rPr>
        <w:tab/>
        <w:t>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happened to her before had been impersonal. Her actions had made it personal, she guessed, by the way they treated her this time. Her fear turned to terror when she recogniz</w:t>
      </w:r>
      <w:r w:rsidRPr="00A73992">
        <w:rPr>
          <w:rFonts w:ascii="Montserrat" w:hAnsi="Montserrat"/>
          <w:sz w:val="24"/>
        </w:rPr>
        <w:t>ed in one of the new people the characteristics of the leader—the one she had killed first. As before, they attempted to penetrate her mind, she could not use her own abilities without leaving herself open to their attack. With her psi effectively leashed, and her body quickly and ruthlessly restrained, her bloodlust could not be satisfied.</w:t>
      </w:r>
    </w:p>
    <w:p w14:paraId="5D3ED2F4" w14:textId="77777777" w:rsidR="00F63DF0" w:rsidRPr="00A73992" w:rsidRDefault="00F63DF0">
      <w:pPr>
        <w:pStyle w:val="0DraftNormal"/>
        <w:rPr>
          <w:rFonts w:ascii="Montserrat" w:hAnsi="Montserrat"/>
          <w:sz w:val="24"/>
        </w:rPr>
      </w:pPr>
    </w:p>
    <w:p w14:paraId="4E2FBDEC" w14:textId="77777777" w:rsidR="00F63DF0" w:rsidRPr="00A73992" w:rsidRDefault="00A73992">
      <w:pPr>
        <w:pStyle w:val="0DraftNormal"/>
        <w:rPr>
          <w:rFonts w:ascii="Montserrat" w:hAnsi="Montserrat"/>
          <w:sz w:val="24"/>
        </w:rPr>
      </w:pPr>
      <w:r w:rsidRPr="00A73992">
        <w:rPr>
          <w:rFonts w:ascii="Montserrat" w:hAnsi="Montserrat"/>
          <w:sz w:val="24"/>
        </w:rPr>
        <w:t>Dawn</w:t>
      </w:r>
    </w:p>
    <w:p w14:paraId="1895D410"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Fox’s retreat from her body, and her defensive closing of her mind, closed her off from Dawn. As soon as she lost contact with Fox, Dawn risked contacting Fox again. Dawn was not able to identify Fox’s assailants, but there was little room for doubt. Unfortunately, Dawn could not offer a very precise description of where Fox was ambushed.</w:t>
      </w:r>
    </w:p>
    <w:p w14:paraId="46F52EAC" w14:textId="77777777" w:rsidR="00F63DF0" w:rsidRPr="00A73992" w:rsidRDefault="00F63DF0">
      <w:pPr>
        <w:pStyle w:val="0DraftNormal"/>
        <w:rPr>
          <w:rFonts w:ascii="Montserrat" w:hAnsi="Montserrat"/>
          <w:sz w:val="24"/>
        </w:rPr>
      </w:pPr>
    </w:p>
    <w:p w14:paraId="470C538D" w14:textId="77777777" w:rsidR="00F63DF0" w:rsidRPr="00A73992" w:rsidRDefault="00A73992">
      <w:pPr>
        <w:pStyle w:val="0DraftNormal"/>
        <w:rPr>
          <w:rFonts w:ascii="Montserrat" w:hAnsi="Montserrat"/>
          <w:sz w:val="24"/>
        </w:rPr>
      </w:pPr>
      <w:r w:rsidRPr="00A73992">
        <w:rPr>
          <w:rFonts w:ascii="Montserrat" w:hAnsi="Montserrat"/>
          <w:sz w:val="24"/>
        </w:rPr>
        <w:tab/>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w:t>
      </w:r>
      <w:r w:rsidRPr="00A73992">
        <w:rPr>
          <w:rFonts w:ascii="Montserrat" w:hAnsi="Montserrat"/>
          <w:sz w:val="24"/>
        </w:rPr>
        <w:t>s vulnerable as she could be. Heat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w:t>
      </w:r>
      <w:r w:rsidRPr="00A73992">
        <w:rPr>
          <w:rFonts w:ascii="Montserrat" w:hAnsi="Montserrat"/>
          <w:sz w:val="24"/>
        </w:rPr>
        <w:t>s, and reviving her. Her only satisfaction was seeing the disappointment in their eyes as they continually failed to break her. Of course, reason said that if they decided that she couldn’t be broken, eventually they would simply kill her and be done with it.</w:t>
      </w:r>
    </w:p>
    <w:p w14:paraId="3EEE249C" w14:textId="77777777" w:rsidR="00F63DF0" w:rsidRPr="00A73992" w:rsidRDefault="00F63DF0">
      <w:pPr>
        <w:pStyle w:val="0DraftNormal"/>
        <w:rPr>
          <w:rFonts w:ascii="Montserrat" w:hAnsi="Montserrat"/>
          <w:sz w:val="24"/>
        </w:rPr>
      </w:pPr>
    </w:p>
    <w:p w14:paraId="50FF4D16" w14:textId="77777777" w:rsidR="00F63DF0" w:rsidRPr="00A73992" w:rsidRDefault="00A73992">
      <w:pPr>
        <w:pStyle w:val="0DraftNormal"/>
        <w:rPr>
          <w:rFonts w:ascii="Montserrat" w:hAnsi="Montserrat"/>
          <w:sz w:val="24"/>
        </w:rPr>
      </w:pPr>
      <w:r w:rsidRPr="00A73992">
        <w:rPr>
          <w:rFonts w:ascii="Montserrat" w:hAnsi="Montserrat"/>
          <w:sz w:val="24"/>
        </w:rPr>
        <w:t>Him</w:t>
      </w:r>
    </w:p>
    <w:p w14:paraId="6D3D2BB7" w14:textId="77777777" w:rsidR="00F63DF0" w:rsidRPr="00A73992" w:rsidRDefault="00A73992">
      <w:pPr>
        <w:pStyle w:val="0DraftNormal"/>
        <w:rPr>
          <w:rFonts w:ascii="Montserrat" w:hAnsi="Montserrat"/>
          <w:sz w:val="24"/>
        </w:rPr>
      </w:pPr>
      <w:r w:rsidRPr="00A73992">
        <w:rPr>
          <w:rFonts w:ascii="Montserrat" w:hAnsi="Montserrat"/>
          <w:sz w:val="24"/>
        </w:rPr>
        <w:tab/>
        <w:t>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 He was completely oblivious of the change that came over her. With the others, once fighting b</w:t>
      </w:r>
      <w:r w:rsidRPr="00A73992">
        <w:rPr>
          <w:rFonts w:ascii="Montserrat" w:hAnsi="Montserrat"/>
          <w:sz w:val="24"/>
        </w:rPr>
        <w:t>ecame impossible, she had simply withdrawn and let them do what they did without her participation. She saved her energy for the defense of her mind. With him it was different. In a very sick way, he really was making love to her. He was involving her, forcing her to respond on such a deep physical level that she could not help it. The orgasms he evoked were a thousand times more devastating than the kicks and blows. Her defenses crumbled and he seized control of her mind. Each time she managed to surface a</w:t>
      </w:r>
      <w:r w:rsidRPr="00A73992">
        <w:rPr>
          <w:rFonts w:ascii="Montserrat" w:hAnsi="Montserrat"/>
          <w:sz w:val="24"/>
        </w:rPr>
        <w:t xml:space="preserve">nd throw him out, but only after he’d done to her mind what he took such great delight in doing to her body. Subject to such intense pain and pleasure, something within her had been purged—all of her imperfections devoured in an intense, purifying furnace. What remained of her was a flawless, molten alloy. </w:t>
      </w:r>
    </w:p>
    <w:p w14:paraId="5EC30CCE" w14:textId="77777777" w:rsidR="00F63DF0" w:rsidRPr="00A73992" w:rsidRDefault="00F63DF0">
      <w:pPr>
        <w:pStyle w:val="0DraftNormal"/>
        <w:rPr>
          <w:rFonts w:ascii="Montserrat" w:hAnsi="Montserrat"/>
          <w:sz w:val="24"/>
        </w:rPr>
      </w:pPr>
    </w:p>
    <w:p w14:paraId="7BCF2874" w14:textId="77777777" w:rsidR="00F63DF0" w:rsidRPr="00A73992" w:rsidRDefault="00A73992">
      <w:pPr>
        <w:pStyle w:val="0DraftNormal"/>
        <w:rPr>
          <w:rFonts w:ascii="Montserrat" w:hAnsi="Montserrat"/>
          <w:sz w:val="24"/>
        </w:rPr>
      </w:pPr>
      <w:r w:rsidRPr="00A73992">
        <w:rPr>
          <w:rFonts w:ascii="Montserrat" w:hAnsi="Montserrat"/>
          <w:sz w:val="24"/>
        </w:rPr>
        <w:t>Crimson</w:t>
      </w:r>
    </w:p>
    <w:p w14:paraId="554FE060" w14:textId="77777777" w:rsidR="00F63DF0" w:rsidRPr="00A73992" w:rsidRDefault="00A73992">
      <w:pPr>
        <w:pStyle w:val="0DraftNormal"/>
        <w:rPr>
          <w:rFonts w:ascii="Montserrat" w:hAnsi="Montserrat"/>
          <w:sz w:val="24"/>
        </w:rPr>
      </w:pPr>
      <w:r w:rsidRPr="00A73992">
        <w:rPr>
          <w:rFonts w:ascii="Montserrat" w:hAnsi="Montserrat"/>
          <w:sz w:val="24"/>
        </w:rPr>
        <w:tab/>
        <w:t xml:space="preserve">Crimson took Scarlet’s father in bed, when his guard was completely down. </w:t>
      </w:r>
    </w:p>
    <w:p w14:paraId="745FB4FD" w14:textId="77777777" w:rsidR="00F63DF0" w:rsidRPr="00A73992" w:rsidRDefault="00F63DF0">
      <w:pPr>
        <w:pStyle w:val="0DraftNormal"/>
        <w:rPr>
          <w:rFonts w:ascii="Montserrat" w:hAnsi="Montserrat"/>
          <w:sz w:val="24"/>
        </w:rPr>
      </w:pPr>
    </w:p>
    <w:p w14:paraId="16AF4041" w14:textId="77777777" w:rsidR="00F63DF0" w:rsidRPr="00A73992" w:rsidRDefault="00A73992">
      <w:pPr>
        <w:pStyle w:val="0DraftNormal"/>
        <w:rPr>
          <w:rFonts w:ascii="Montserrat" w:hAnsi="Montserrat"/>
          <w:sz w:val="24"/>
        </w:rPr>
      </w:pPr>
      <w:r w:rsidRPr="00A73992">
        <w:rPr>
          <w:rFonts w:ascii="Montserrat" w:hAnsi="Montserrat"/>
          <w:sz w:val="24"/>
        </w:rPr>
        <w:t>Eve</w:t>
      </w:r>
    </w:p>
    <w:p w14:paraId="5C40B848" w14:textId="77777777" w:rsidR="00F63DF0" w:rsidRPr="00A73992" w:rsidRDefault="00A73992">
      <w:pPr>
        <w:pStyle w:val="0DraftNormal"/>
        <w:rPr>
          <w:rFonts w:ascii="Montserrat" w:hAnsi="Montserrat"/>
          <w:sz w:val="24"/>
        </w:rPr>
      </w:pPr>
      <w:r w:rsidRPr="00A73992">
        <w:rPr>
          <w:rFonts w:ascii="Montserrat" w:hAnsi="Montserrat"/>
          <w:sz w:val="24"/>
        </w:rPr>
        <w:tab/>
        <w:t>Duty required that she report the contact and her suspicions to her superiors while she considered whether there was any action she could take to save Fox. The crew shared the frustration of their captain, knowing that her professionalism would not allow herself to use her command resources for such a personal end. At least not while she could think of no excuse that would cover her actions. The terrible certainty that her son/daughter was certainly being raped, and quite possibly murdered, did not make he</w:t>
      </w:r>
      <w:r w:rsidRPr="00A73992">
        <w:rPr>
          <w:rFonts w:ascii="Montserrat" w:hAnsi="Montserrat"/>
          <w:sz w:val="24"/>
        </w:rPr>
        <w:t xml:space="preserve">r burden easier to bear. </w:t>
      </w:r>
    </w:p>
    <w:p w14:paraId="39EA849D" w14:textId="77777777" w:rsidR="00F63DF0" w:rsidRPr="00A73992" w:rsidRDefault="00F63DF0">
      <w:pPr>
        <w:pStyle w:val="0DraftNormal"/>
        <w:rPr>
          <w:rFonts w:ascii="Montserrat" w:hAnsi="Montserrat"/>
          <w:sz w:val="24"/>
        </w:rPr>
      </w:pPr>
    </w:p>
    <w:p w14:paraId="74EE486F" w14:textId="77777777" w:rsidR="00F63DF0" w:rsidRPr="00A73992" w:rsidRDefault="00A73992">
      <w:pPr>
        <w:pStyle w:val="0DraftNormal"/>
        <w:rPr>
          <w:rFonts w:ascii="Montserrat" w:hAnsi="Montserrat"/>
          <w:sz w:val="24"/>
        </w:rPr>
      </w:pPr>
      <w:r w:rsidRPr="00A73992">
        <w:rPr>
          <w:rFonts w:ascii="Montserrat" w:hAnsi="Montserrat"/>
          <w:sz w:val="24"/>
        </w:rPr>
        <w:t>Fox</w:t>
      </w:r>
    </w:p>
    <w:p w14:paraId="745DBC83" w14:textId="77777777" w:rsidR="00F63DF0" w:rsidRPr="00A73992" w:rsidRDefault="00A73992">
      <w:pPr>
        <w:pStyle w:val="0DraftNormal"/>
        <w:rPr>
          <w:rFonts w:ascii="Montserrat" w:hAnsi="Montserrat"/>
          <w:sz w:val="24"/>
        </w:rPr>
      </w:pPr>
      <w:r w:rsidRPr="00A73992">
        <w:rPr>
          <w:rFonts w:ascii="Montserrat" w:hAnsi="Montserrat"/>
          <w:sz w:val="24"/>
        </w:rPr>
        <w:tab/>
        <w:t>After he was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w:t>
      </w:r>
      <w:r w:rsidRPr="00A73992">
        <w:rPr>
          <w:rFonts w:ascii="Montserrat" w:hAnsi="Montserrat"/>
          <w:sz w:val="24"/>
        </w:rPr>
        <w:t xml:space="preserve">h power. That was the final irony. In her absolute vulnerability, she had discovered the truth about power. All of her strength, all of her power, came from who she was and she did not have to give it to them. Nothing they could do could make her. They could take so much away from her, deprive her of so much, but once they had taken everything away she had nothing left but herself. They had unwittingly given her all the power. She just had to figure out how to use it. </w:t>
      </w:r>
    </w:p>
    <w:p w14:paraId="4B15E6E6" w14:textId="77777777" w:rsidR="00F63DF0" w:rsidRPr="00A73992" w:rsidRDefault="00F63DF0">
      <w:pPr>
        <w:pStyle w:val="0DraftNormal"/>
        <w:rPr>
          <w:rFonts w:ascii="Montserrat" w:hAnsi="Montserrat"/>
          <w:sz w:val="24"/>
        </w:rPr>
      </w:pPr>
    </w:p>
    <w:p w14:paraId="2247E265" w14:textId="77777777" w:rsidR="00F63DF0" w:rsidRPr="00A73992" w:rsidRDefault="00A73992">
      <w:pPr>
        <w:pStyle w:val="0DraftNormal"/>
        <w:rPr>
          <w:rFonts w:ascii="Montserrat" w:hAnsi="Montserrat"/>
          <w:sz w:val="24"/>
        </w:rPr>
      </w:pPr>
      <w:r w:rsidRPr="00A73992">
        <w:rPr>
          <w:rFonts w:ascii="Montserrat" w:hAnsi="Montserrat"/>
          <w:sz w:val="24"/>
        </w:rPr>
        <w:t>Fox</w:t>
      </w:r>
    </w:p>
    <w:p w14:paraId="3AC4F231" w14:textId="77777777" w:rsidR="00F63DF0" w:rsidRPr="00A73992" w:rsidRDefault="00A73992">
      <w:pPr>
        <w:pStyle w:val="0DraftNormal"/>
        <w:rPr>
          <w:rFonts w:ascii="Montserrat" w:hAnsi="Montserrat"/>
          <w:sz w:val="24"/>
        </w:rPr>
      </w:pPr>
      <w:r w:rsidRPr="00A73992">
        <w:rPr>
          <w:rFonts w:ascii="Montserrat" w:hAnsi="Montserrat"/>
          <w:sz w:val="24"/>
        </w:rPr>
        <w:tab/>
        <w:t>Sex. It was the only weapon she could take back from them. The simple fact was, she was unique in their company. She was the only female. There was only so much pleasure they could take from her, and it was compared to the pleasure she knew how to give. She had been a man, she knew men from the inside out. She could not escape rape, but she could transform it. Rape pretended to be sex, but it was really war. Conquest. The victim subordinate to the act. But she had seen that she could also take from the act</w:t>
      </w:r>
      <w:r w:rsidRPr="00A73992">
        <w:rPr>
          <w:rFonts w:ascii="Montserrat" w:hAnsi="Montserrat"/>
          <w:sz w:val="24"/>
        </w:rPr>
        <w:t xml:space="preserve">.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14:paraId="308C0FCD" w14:textId="77777777" w:rsidR="00F63DF0" w:rsidRPr="00A73992" w:rsidRDefault="00F63DF0">
      <w:pPr>
        <w:pStyle w:val="0DraftNormal"/>
        <w:rPr>
          <w:rFonts w:ascii="Montserrat" w:hAnsi="Montserrat"/>
          <w:sz w:val="24"/>
        </w:rPr>
      </w:pPr>
    </w:p>
    <w:p w14:paraId="084708B0" w14:textId="77777777" w:rsidR="00F63DF0" w:rsidRPr="00A73992" w:rsidRDefault="00A73992">
      <w:pPr>
        <w:pStyle w:val="0DraftNormal"/>
        <w:rPr>
          <w:rFonts w:ascii="Montserrat" w:hAnsi="Montserrat"/>
          <w:sz w:val="24"/>
        </w:rPr>
      </w:pPr>
      <w:r w:rsidRPr="00A73992">
        <w:rPr>
          <w:rFonts w:ascii="Montserrat" w:hAnsi="Montserrat"/>
          <w:sz w:val="24"/>
        </w:rPr>
        <w:t>Them</w:t>
      </w:r>
    </w:p>
    <w:p w14:paraId="2824F9EB" w14:textId="77777777" w:rsidR="00F63DF0" w:rsidRPr="00A73992" w:rsidRDefault="00A73992">
      <w:pPr>
        <w:pStyle w:val="0DraftNormal"/>
        <w:rPr>
          <w:rFonts w:ascii="Montserrat" w:hAnsi="Montserrat"/>
          <w:sz w:val="24"/>
        </w:rPr>
      </w:pPr>
      <w:r w:rsidRPr="00A73992">
        <w:rPr>
          <w:rFonts w:ascii="Montserrat" w:hAnsi="Montserrat"/>
          <w:sz w:val="24"/>
        </w:rPr>
        <w:tab/>
        <w:t>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eager to bend, and quick to anticipate them. She had figured out their weakness with regard to her, and it forced them to deal with her as a hostile ally rather than a prisoner or a slave.</w:t>
      </w:r>
    </w:p>
    <w:p w14:paraId="2D9465C5" w14:textId="77777777" w:rsidR="00F63DF0" w:rsidRPr="00A73992" w:rsidRDefault="00F63DF0">
      <w:pPr>
        <w:pStyle w:val="0DraftNormal"/>
        <w:rPr>
          <w:rFonts w:ascii="Montserrat" w:hAnsi="Montserrat"/>
          <w:sz w:val="24"/>
        </w:rPr>
      </w:pPr>
    </w:p>
    <w:p w14:paraId="3110EF4A" w14:textId="77777777" w:rsidR="00F63DF0" w:rsidRPr="00A73992" w:rsidRDefault="00A73992">
      <w:pPr>
        <w:pStyle w:val="0DraftNormal"/>
        <w:rPr>
          <w:rFonts w:ascii="Montserrat" w:hAnsi="Montserrat"/>
          <w:sz w:val="24"/>
        </w:rPr>
      </w:pPr>
      <w:r w:rsidRPr="00A73992">
        <w:rPr>
          <w:rFonts w:ascii="Montserrat" w:hAnsi="Montserrat"/>
          <w:sz w:val="24"/>
        </w:rPr>
        <w:t>Fox</w:t>
      </w:r>
    </w:p>
    <w:p w14:paraId="71B8B09D" w14:textId="77777777" w:rsidR="00F63DF0" w:rsidRPr="00A73992" w:rsidRDefault="00A73992">
      <w:pPr>
        <w:pStyle w:val="0DraftNormal"/>
        <w:rPr>
          <w:rFonts w:ascii="Montserrat" w:hAnsi="Montserrat"/>
          <w:sz w:val="24"/>
        </w:rPr>
      </w:pPr>
      <w:r w:rsidRPr="00A73992">
        <w:rPr>
          <w:rFonts w:ascii="Montserrat" w:hAnsi="Montserrat"/>
          <w:sz w:val="24"/>
        </w:rPr>
        <w:tab/>
        <w:t>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w:t>
      </w:r>
      <w:r w:rsidRPr="00A73992">
        <w:rPr>
          <w:rFonts w:ascii="Montserrat" w:hAnsi="Montserrat"/>
          <w:sz w:val="24"/>
        </w:rPr>
        <w:t xml:space="preserve">rotected her from disease and injury. </w:t>
      </w:r>
    </w:p>
    <w:p w14:paraId="555C62DB" w14:textId="77777777" w:rsidR="00F63DF0" w:rsidRPr="00A73992" w:rsidRDefault="00F63DF0">
      <w:pPr>
        <w:pStyle w:val="0DraftNormal"/>
        <w:rPr>
          <w:rFonts w:ascii="Montserrat" w:hAnsi="Montserrat"/>
          <w:sz w:val="24"/>
        </w:rPr>
      </w:pPr>
    </w:p>
    <w:p w14:paraId="54495415" w14:textId="77777777" w:rsidR="00F63DF0" w:rsidRPr="00A73992" w:rsidRDefault="00A73992">
      <w:pPr>
        <w:pStyle w:val="0DraftNormal"/>
        <w:rPr>
          <w:rFonts w:ascii="Montserrat" w:hAnsi="Montserrat"/>
          <w:sz w:val="24"/>
        </w:rPr>
      </w:pPr>
      <w:r w:rsidRPr="00A73992">
        <w:rPr>
          <w:rFonts w:ascii="Montserrat" w:hAnsi="Montserrat"/>
          <w:sz w:val="24"/>
        </w:rPr>
        <w:t>Him</w:t>
      </w:r>
    </w:p>
    <w:p w14:paraId="1C2B9262" w14:textId="77777777" w:rsidR="00F63DF0" w:rsidRPr="00A73992" w:rsidRDefault="00A73992">
      <w:pPr>
        <w:pStyle w:val="0DraftNormal"/>
        <w:rPr>
          <w:rFonts w:ascii="Montserrat" w:hAnsi="Montserrat"/>
          <w:sz w:val="24"/>
        </w:rPr>
      </w:pPr>
      <w:r w:rsidRPr="00A73992">
        <w:rPr>
          <w:rFonts w:ascii="Montserrat" w:hAnsi="Montserrat"/>
          <w:sz w:val="24"/>
        </w:rPr>
        <w:tab/>
        <w:t xml:space="preserve">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14:paraId="4E9B6A87" w14:textId="77777777" w:rsidR="00F63DF0" w:rsidRPr="00A73992" w:rsidRDefault="00F63DF0">
      <w:pPr>
        <w:pStyle w:val="0DraftNormal"/>
        <w:rPr>
          <w:rFonts w:ascii="Montserrat" w:hAnsi="Montserrat"/>
          <w:sz w:val="24"/>
        </w:rPr>
      </w:pPr>
    </w:p>
    <w:p w14:paraId="3B52AE56" w14:textId="77777777" w:rsidR="00F63DF0" w:rsidRPr="00A73992" w:rsidRDefault="00A73992">
      <w:pPr>
        <w:pStyle w:val="0DraftNormal"/>
        <w:rPr>
          <w:rFonts w:ascii="Montserrat" w:hAnsi="Montserrat"/>
          <w:sz w:val="24"/>
        </w:rPr>
      </w:pPr>
      <w:r w:rsidRPr="00A73992">
        <w:rPr>
          <w:rFonts w:ascii="Montserrat" w:hAnsi="Montserrat"/>
          <w:sz w:val="24"/>
        </w:rPr>
        <w:t>Them</w:t>
      </w:r>
    </w:p>
    <w:p w14:paraId="6DF6E54B"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14:paraId="33C75619" w14:textId="77777777" w:rsidR="00F63DF0" w:rsidRPr="00A73992" w:rsidRDefault="00A73992">
      <w:pPr>
        <w:pStyle w:val="0DraftNormal"/>
        <w:rPr>
          <w:rFonts w:ascii="Montserrat" w:hAnsi="Montserrat"/>
          <w:sz w:val="24"/>
        </w:rPr>
      </w:pPr>
      <w:r w:rsidRPr="00A73992">
        <w:rPr>
          <w:rFonts w:ascii="Montserrat" w:hAnsi="Montserrat"/>
          <w:strike/>
          <w:sz w:val="24"/>
        </w:rPr>
        <w:br w:type="page"/>
      </w:r>
      <w:r w:rsidRPr="00A73992">
        <w:rPr>
          <w:rFonts w:ascii="Montserrat" w:hAnsi="Montserrat"/>
          <w:sz w:val="24"/>
        </w:rPr>
        <w:t>19</w:t>
      </w:r>
    </w:p>
    <w:p w14:paraId="013ECDA2" w14:textId="77777777" w:rsidR="00F63DF0" w:rsidRPr="00A73992" w:rsidRDefault="00F63DF0">
      <w:pPr>
        <w:pStyle w:val="0DraftNormal"/>
        <w:rPr>
          <w:rFonts w:ascii="Montserrat" w:hAnsi="Montserrat"/>
          <w:sz w:val="24"/>
        </w:rPr>
      </w:pPr>
    </w:p>
    <w:p w14:paraId="61637D71" w14:textId="77777777" w:rsidR="00F63DF0" w:rsidRPr="00A73992" w:rsidRDefault="00A73992">
      <w:pPr>
        <w:pStyle w:val="0DraftNormal"/>
        <w:rPr>
          <w:rFonts w:ascii="Montserrat" w:hAnsi="Montserrat"/>
          <w:sz w:val="24"/>
        </w:rPr>
      </w:pPr>
      <w:r w:rsidRPr="00A73992">
        <w:rPr>
          <w:rFonts w:ascii="Montserrat" w:hAnsi="Montserrat"/>
          <w:sz w:val="24"/>
        </w:rPr>
        <w:t xml:space="preserve">Lethal Complications </w:t>
      </w:r>
    </w:p>
    <w:p w14:paraId="40D03DBB" w14:textId="77777777" w:rsidR="00F63DF0" w:rsidRPr="00A73992" w:rsidRDefault="00A73992">
      <w:pPr>
        <w:pStyle w:val="0DraftNormal"/>
        <w:rPr>
          <w:rFonts w:ascii="Montserrat" w:hAnsi="Montserrat"/>
          <w:sz w:val="24"/>
        </w:rPr>
      </w:pPr>
      <w:r w:rsidRPr="00A73992">
        <w:rPr>
          <w:rFonts w:ascii="Montserrat" w:hAnsi="Montserrat"/>
          <w:sz w:val="24"/>
        </w:rPr>
        <w:tab/>
        <w:t xml:space="preserve">Once Cinder took flight, Dragon Coal pursued with every intention of blooding her—after all she did not know about the threat of paradox. Dragon Coal was unperturbed by Cinder’s actions. She simply followed her quarry into the wild, and stumbled across the assault force that had been sent after her. Like Cinder, Coal was drawn to the fringes of their camp when she discovered they had captured Fox. Unlike Cinder, Coal was deceived by her impersonation of Cinder. She infiltrated their company, posing as one </w:t>
      </w:r>
      <w:r w:rsidRPr="00A73992">
        <w:rPr>
          <w:rFonts w:ascii="Montserrat" w:hAnsi="Montserrat"/>
          <w:sz w:val="24"/>
        </w:rPr>
        <w:t>of their scouts, and discovered their intentions.</w:t>
      </w:r>
    </w:p>
    <w:p w14:paraId="0FDD0089" w14:textId="77777777" w:rsidR="00F63DF0" w:rsidRPr="00A73992" w:rsidRDefault="00F63DF0">
      <w:pPr>
        <w:pStyle w:val="0DraftNormal"/>
        <w:rPr>
          <w:rFonts w:ascii="Montserrat" w:hAnsi="Montserrat"/>
          <w:sz w:val="24"/>
        </w:rPr>
      </w:pPr>
    </w:p>
    <w:p w14:paraId="2C6A33D4" w14:textId="77777777" w:rsidR="00F63DF0" w:rsidRPr="00A73992" w:rsidRDefault="00A73992">
      <w:pPr>
        <w:pStyle w:val="0DraftNormal"/>
        <w:rPr>
          <w:rFonts w:ascii="Montserrat" w:hAnsi="Montserrat"/>
          <w:sz w:val="24"/>
        </w:rPr>
      </w:pPr>
      <w:r w:rsidRPr="00A73992">
        <w:rPr>
          <w:rFonts w:ascii="Montserrat" w:hAnsi="Montserrat"/>
          <w:sz w:val="24"/>
        </w:rPr>
        <w:t>Fox</w:t>
      </w:r>
    </w:p>
    <w:p w14:paraId="01531E5E" w14:textId="77777777" w:rsidR="00F63DF0" w:rsidRPr="00A73992" w:rsidRDefault="00A73992">
      <w:pPr>
        <w:pStyle w:val="0DraftNormal"/>
        <w:rPr>
          <w:rFonts w:ascii="Montserrat" w:hAnsi="Montserrat"/>
          <w:sz w:val="24"/>
        </w:rPr>
      </w:pPr>
      <w:r w:rsidRPr="00A73992">
        <w:rPr>
          <w:rFonts w:ascii="Montserrat" w:hAnsi="Montserrat"/>
          <w:sz w:val="24"/>
        </w:rPr>
        <w:tab/>
        <w:t xml:space="preserve">Amusingly, she was learning survival skills by observing her captors. They had long since left the road and were dragging her north up the coast. As they had, the first time they had trapped her, they kept her psionic gifts subdued. The psionic collar being the only thing they had given her to wear. As long as she wore it her chances of escaping were grim. </w:t>
      </w:r>
    </w:p>
    <w:p w14:paraId="6CC0A129" w14:textId="77777777" w:rsidR="00F63DF0" w:rsidRPr="00A73992" w:rsidRDefault="00F63DF0">
      <w:pPr>
        <w:pStyle w:val="0DraftNormal"/>
        <w:rPr>
          <w:rFonts w:ascii="Montserrat" w:hAnsi="Montserrat"/>
          <w:sz w:val="24"/>
        </w:rPr>
      </w:pPr>
    </w:p>
    <w:p w14:paraId="34F397C2" w14:textId="77777777" w:rsidR="00F63DF0" w:rsidRPr="00A73992" w:rsidRDefault="00A73992">
      <w:pPr>
        <w:pStyle w:val="0DraftNormal"/>
        <w:rPr>
          <w:rFonts w:ascii="Montserrat" w:hAnsi="Montserrat"/>
          <w:sz w:val="24"/>
        </w:rPr>
      </w:pPr>
      <w:r w:rsidRPr="00A73992">
        <w:rPr>
          <w:rFonts w:ascii="Montserrat" w:hAnsi="Montserrat"/>
          <w:sz w:val="24"/>
        </w:rPr>
        <w:t>Him</w:t>
      </w:r>
    </w:p>
    <w:p w14:paraId="0011C838" w14:textId="77777777" w:rsidR="00F63DF0" w:rsidRPr="00A73992" w:rsidRDefault="00A73992">
      <w:pPr>
        <w:pStyle w:val="0DraftNormal"/>
        <w:rPr>
          <w:rFonts w:ascii="Montserrat" w:hAnsi="Montserrat"/>
          <w:sz w:val="24"/>
        </w:rPr>
      </w:pPr>
      <w:r w:rsidRPr="00A73992">
        <w:rPr>
          <w:rFonts w:ascii="Montserrat" w:hAnsi="Montserrat"/>
          <w:sz w:val="24"/>
        </w:rPr>
        <w:tab/>
        <w:t>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attacking her integrity could be employed.</w:t>
      </w:r>
    </w:p>
    <w:p w14:paraId="453ABE8C" w14:textId="77777777" w:rsidR="00F63DF0" w:rsidRPr="00A73992" w:rsidRDefault="00F63DF0">
      <w:pPr>
        <w:pStyle w:val="0DraftNormal"/>
        <w:rPr>
          <w:rFonts w:ascii="Montserrat" w:hAnsi="Montserrat"/>
          <w:sz w:val="24"/>
        </w:rPr>
      </w:pPr>
    </w:p>
    <w:p w14:paraId="79ACCF28" w14:textId="77777777" w:rsidR="00F63DF0" w:rsidRPr="00A73992" w:rsidRDefault="00A73992">
      <w:pPr>
        <w:pStyle w:val="0DraftNormal"/>
        <w:rPr>
          <w:rFonts w:ascii="Montserrat" w:hAnsi="Montserrat"/>
          <w:sz w:val="24"/>
        </w:rPr>
      </w:pPr>
      <w:r w:rsidRPr="00A73992">
        <w:rPr>
          <w:rFonts w:ascii="Montserrat" w:hAnsi="Montserrat"/>
          <w:sz w:val="24"/>
        </w:rPr>
        <w:t>Fox</w:t>
      </w:r>
    </w:p>
    <w:p w14:paraId="75943840" w14:textId="77777777" w:rsidR="00F63DF0" w:rsidRPr="00A73992" w:rsidRDefault="00A73992">
      <w:pPr>
        <w:pStyle w:val="0DraftNormal"/>
        <w:rPr>
          <w:rFonts w:ascii="Montserrat" w:hAnsi="Montserrat"/>
          <w:sz w:val="24"/>
        </w:rPr>
      </w:pPr>
      <w:r w:rsidRPr="00A73992">
        <w:rPr>
          <w:rFonts w:ascii="Montserrat" w:hAnsi="Montserrat"/>
          <w:sz w:val="24"/>
        </w:rPr>
        <w:tab/>
        <w:t>While struggling with newly deepened bloodlust, it occurred to Fox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w:t>
      </w:r>
      <w:r w:rsidRPr="00A73992">
        <w:rPr>
          <w:rFonts w:ascii="Montserrat" w:hAnsi="Montserrat"/>
          <w:sz w:val="24"/>
        </w:rPr>
        <w:t>rced to treat her with respect in spite of their abuse of her. Unfortunately, they had learned their lesson with regard to her too well. They knew that if they gave her the slightest opportunity, she would kill them.</w:t>
      </w:r>
    </w:p>
    <w:p w14:paraId="523EDFDE" w14:textId="77777777" w:rsidR="00F63DF0" w:rsidRPr="00A73992" w:rsidRDefault="00F63DF0">
      <w:pPr>
        <w:pStyle w:val="0DraftNormal"/>
        <w:rPr>
          <w:rFonts w:ascii="Montserrat" w:hAnsi="Montserrat"/>
          <w:sz w:val="24"/>
        </w:rPr>
      </w:pPr>
    </w:p>
    <w:p w14:paraId="511F21C9" w14:textId="77777777" w:rsidR="00F63DF0" w:rsidRPr="00A73992" w:rsidRDefault="00A73992">
      <w:pPr>
        <w:pStyle w:val="0DraftNormal"/>
        <w:rPr>
          <w:rFonts w:ascii="Montserrat" w:hAnsi="Montserrat"/>
          <w:sz w:val="24"/>
        </w:rPr>
      </w:pPr>
      <w:r w:rsidRPr="00A73992">
        <w:rPr>
          <w:rFonts w:ascii="Montserrat" w:hAnsi="Montserrat"/>
          <w:sz w:val="24"/>
        </w:rPr>
        <w:br w:type="page"/>
        <w:t>20</w:t>
      </w:r>
    </w:p>
    <w:p w14:paraId="32600991" w14:textId="77777777" w:rsidR="00F63DF0" w:rsidRPr="00A73992" w:rsidRDefault="00F63DF0">
      <w:pPr>
        <w:pStyle w:val="0DraftNormal"/>
        <w:rPr>
          <w:rFonts w:ascii="Montserrat" w:hAnsi="Montserrat"/>
          <w:sz w:val="24"/>
        </w:rPr>
      </w:pPr>
    </w:p>
    <w:p w14:paraId="295BC895" w14:textId="77777777" w:rsidR="00F63DF0" w:rsidRPr="00A73992" w:rsidRDefault="00A73992">
      <w:pPr>
        <w:pStyle w:val="0DraftNormal"/>
        <w:rPr>
          <w:rFonts w:ascii="Montserrat" w:hAnsi="Montserrat"/>
          <w:sz w:val="24"/>
        </w:rPr>
      </w:pPr>
      <w:r w:rsidRPr="00A73992">
        <w:rPr>
          <w:rFonts w:ascii="Montserrat" w:hAnsi="Montserrat"/>
          <w:sz w:val="24"/>
        </w:rPr>
        <w:t xml:space="preserve">Fight or Flight </w:t>
      </w:r>
    </w:p>
    <w:p w14:paraId="412ACBDA" w14:textId="77777777" w:rsidR="00F63DF0" w:rsidRPr="00A73992" w:rsidRDefault="00A73992">
      <w:pPr>
        <w:pStyle w:val="0DraftNormal"/>
        <w:rPr>
          <w:rFonts w:ascii="Montserrat" w:hAnsi="Montserrat"/>
          <w:sz w:val="24"/>
        </w:rPr>
      </w:pPr>
      <w:r w:rsidRPr="00A73992">
        <w:rPr>
          <w:rFonts w:ascii="Montserrat" w:hAnsi="Montserrat"/>
          <w:sz w:val="24"/>
        </w:rPr>
        <w:tab/>
        <w:t xml:space="preserve">The dragons’ soldiers knew Coal had her sights set on Cinder, but not that she had wormed her way into their company, so the soldiers unwittingly confided in Coal. </w:t>
      </w:r>
    </w:p>
    <w:p w14:paraId="21DB4E3A" w14:textId="77777777" w:rsidR="00F63DF0" w:rsidRPr="00A73992" w:rsidRDefault="00F63DF0">
      <w:pPr>
        <w:pStyle w:val="0DraftNormal"/>
        <w:rPr>
          <w:rFonts w:ascii="Montserrat" w:hAnsi="Montserrat"/>
          <w:sz w:val="24"/>
        </w:rPr>
      </w:pPr>
    </w:p>
    <w:p w14:paraId="7554CD5A" w14:textId="77777777" w:rsidR="00F63DF0" w:rsidRPr="00A73992" w:rsidRDefault="00A73992">
      <w:pPr>
        <w:pStyle w:val="0DraftNormal"/>
        <w:rPr>
          <w:rFonts w:ascii="Montserrat" w:hAnsi="Montserrat"/>
          <w:sz w:val="24"/>
        </w:rPr>
      </w:pPr>
      <w:r w:rsidRPr="00A73992">
        <w:rPr>
          <w:rFonts w:ascii="Montserrat" w:hAnsi="Montserrat"/>
          <w:sz w:val="24"/>
        </w:rPr>
        <w:t>Him</w:t>
      </w:r>
    </w:p>
    <w:p w14:paraId="5156DE12" w14:textId="77777777" w:rsidR="00F63DF0" w:rsidRPr="00A73992" w:rsidRDefault="00A73992">
      <w:pPr>
        <w:pStyle w:val="0DraftNormal"/>
        <w:rPr>
          <w:rFonts w:ascii="Montserrat" w:hAnsi="Montserrat"/>
          <w:sz w:val="24"/>
        </w:rPr>
      </w:pPr>
      <w:r w:rsidRPr="00A73992">
        <w:rPr>
          <w:rFonts w:ascii="Montserrat" w:hAnsi="Montserrat"/>
          <w:sz w:val="24"/>
        </w:rPr>
        <w:tab/>
        <w:t>He could tell within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made a side stop in a temple ruin, and set up a psi damping perimeter. He takes off her collar and orders her to repair the dama</w:t>
      </w:r>
      <w:r w:rsidRPr="00A73992">
        <w:rPr>
          <w:rFonts w:ascii="Montserrat" w:hAnsi="Montserrat"/>
          <w:sz w:val="24"/>
        </w:rPr>
        <w:t>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14:paraId="0C92336E" w14:textId="77777777" w:rsidR="00F63DF0" w:rsidRPr="00A73992" w:rsidRDefault="00F63DF0">
      <w:pPr>
        <w:pStyle w:val="0DraftNormal"/>
        <w:rPr>
          <w:rFonts w:ascii="Montserrat" w:hAnsi="Montserrat"/>
          <w:sz w:val="24"/>
        </w:rPr>
      </w:pPr>
    </w:p>
    <w:p w14:paraId="5FCBC319" w14:textId="77777777" w:rsidR="00F63DF0" w:rsidRPr="00A73992" w:rsidRDefault="00A73992">
      <w:pPr>
        <w:pStyle w:val="0DraftNormal"/>
        <w:rPr>
          <w:rFonts w:ascii="Montserrat" w:hAnsi="Montserrat"/>
          <w:sz w:val="24"/>
        </w:rPr>
      </w:pPr>
      <w:r w:rsidRPr="00A73992">
        <w:rPr>
          <w:rFonts w:ascii="Montserrat" w:hAnsi="Montserrat"/>
          <w:sz w:val="24"/>
        </w:rPr>
        <w:t>Them</w:t>
      </w:r>
    </w:p>
    <w:p w14:paraId="27088281" w14:textId="77777777" w:rsidR="00F63DF0" w:rsidRPr="00A73992" w:rsidRDefault="00A73992">
      <w:pPr>
        <w:pStyle w:val="0DraftNormal"/>
        <w:rPr>
          <w:rFonts w:ascii="Montserrat" w:hAnsi="Montserrat"/>
          <w:sz w:val="24"/>
        </w:rPr>
      </w:pPr>
      <w:r w:rsidRPr="00A73992">
        <w:rPr>
          <w:rFonts w:ascii="Montserrat" w:hAnsi="Montserrat"/>
          <w:sz w:val="24"/>
        </w:rPr>
        <w:tab/>
        <w:t>After much too long, the leader and Fox emerged from the ruin, and their march was resumed. The restoration of their beloved prisoner restores the group’s morale as well. Several openly comment that it was a pity she was not already one of them.</w:t>
      </w:r>
    </w:p>
    <w:p w14:paraId="0C836256" w14:textId="77777777" w:rsidR="00F63DF0" w:rsidRPr="00A73992" w:rsidRDefault="00F63DF0">
      <w:pPr>
        <w:pStyle w:val="0DraftNormal"/>
        <w:rPr>
          <w:rFonts w:ascii="Montserrat" w:hAnsi="Montserrat"/>
          <w:sz w:val="24"/>
        </w:rPr>
      </w:pPr>
    </w:p>
    <w:p w14:paraId="27603E0F" w14:textId="77777777" w:rsidR="00F63DF0" w:rsidRPr="00A73992" w:rsidRDefault="00A73992">
      <w:pPr>
        <w:pStyle w:val="0DraftNormal"/>
        <w:rPr>
          <w:rFonts w:ascii="Montserrat" w:hAnsi="Montserrat"/>
          <w:sz w:val="24"/>
        </w:rPr>
      </w:pPr>
      <w:r w:rsidRPr="00A73992">
        <w:rPr>
          <w:rFonts w:ascii="Montserrat" w:hAnsi="Montserrat"/>
          <w:sz w:val="24"/>
        </w:rPr>
        <w:t>Coal</w:t>
      </w:r>
    </w:p>
    <w:p w14:paraId="32397D7F" w14:textId="77777777" w:rsidR="00F63DF0" w:rsidRPr="00A73992" w:rsidRDefault="00A73992">
      <w:pPr>
        <w:pStyle w:val="0DraftNormal"/>
        <w:rPr>
          <w:rFonts w:ascii="Montserrat" w:hAnsi="Montserrat"/>
          <w:sz w:val="24"/>
        </w:rPr>
      </w:pPr>
      <w:r w:rsidRPr="00A73992">
        <w:rPr>
          <w:rFonts w:ascii="Montserrat" w:hAnsi="Montserrat"/>
          <w:sz w:val="24"/>
        </w:rPr>
        <w:tab/>
        <w:t>She suspected she knew where they were taking their prisoner. If things had been different, their destination would have been her own home. The lands Cinder would have inherited through her title. Fox confronted the leader of her enemies as she too figured it out. She told the story of the massacre she witnessed and then challenged that—whatever it was they had been trying to do to her mind—they had tried to do to her on that night. He said only that the estate was important to them, and actions would alwa</w:t>
      </w:r>
      <w:r w:rsidRPr="00A73992">
        <w:rPr>
          <w:rFonts w:ascii="Montserrat" w:hAnsi="Montserrat"/>
          <w:sz w:val="24"/>
        </w:rPr>
        <w:t>ys be taken to preserve their interest in it. If she were one of them, then their position would be secure.</w:t>
      </w:r>
    </w:p>
    <w:p w14:paraId="629045E1" w14:textId="77777777" w:rsidR="00F63DF0" w:rsidRPr="00A73992" w:rsidRDefault="00F63DF0">
      <w:pPr>
        <w:pStyle w:val="0DraftNormal"/>
        <w:rPr>
          <w:rFonts w:ascii="Montserrat" w:hAnsi="Montserrat"/>
          <w:sz w:val="24"/>
        </w:rPr>
      </w:pPr>
    </w:p>
    <w:p w14:paraId="53D5B349" w14:textId="77777777" w:rsidR="00F63DF0" w:rsidRPr="00A73992" w:rsidRDefault="00A73992">
      <w:pPr>
        <w:pStyle w:val="0DraftNormal"/>
        <w:rPr>
          <w:rFonts w:ascii="Montserrat" w:hAnsi="Montserrat"/>
          <w:sz w:val="24"/>
        </w:rPr>
      </w:pPr>
      <w:r w:rsidRPr="00A73992">
        <w:rPr>
          <w:rFonts w:ascii="Montserrat" w:hAnsi="Montserrat"/>
          <w:sz w:val="24"/>
        </w:rPr>
        <w:t>Fox and him</w:t>
      </w:r>
    </w:p>
    <w:p w14:paraId="484BDC99"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In privacy, in the embrace of respectful enmity, she asks what they are trying to make her become. She debated the possibility of a compromise or arrangement between them. She pursues the possibility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w:t>
      </w:r>
      <w:r w:rsidRPr="00A73992">
        <w:rPr>
          <w:rFonts w:ascii="Montserrat" w:hAnsi="Montserrat"/>
          <w:sz w:val="24"/>
        </w:rPr>
        <w:t>lies that she has no hope for her fate. Only time that is running out.</w:t>
      </w:r>
    </w:p>
    <w:p w14:paraId="215AB4B2" w14:textId="77777777" w:rsidR="00F63DF0" w:rsidRPr="00A73992" w:rsidRDefault="00F63DF0">
      <w:pPr>
        <w:pStyle w:val="0DraftNormal"/>
        <w:rPr>
          <w:rFonts w:ascii="Montserrat" w:hAnsi="Montserrat"/>
          <w:sz w:val="24"/>
        </w:rPr>
      </w:pPr>
    </w:p>
    <w:p w14:paraId="2FD2E5B6" w14:textId="77777777" w:rsidR="00F63DF0" w:rsidRPr="00A73992" w:rsidRDefault="00A73992">
      <w:pPr>
        <w:pStyle w:val="0DraftNormal"/>
        <w:rPr>
          <w:rFonts w:ascii="Montserrat" w:hAnsi="Montserrat"/>
          <w:sz w:val="24"/>
        </w:rPr>
      </w:pPr>
      <w:r w:rsidRPr="00A73992">
        <w:rPr>
          <w:rFonts w:ascii="Montserrat" w:hAnsi="Montserrat"/>
          <w:sz w:val="24"/>
        </w:rPr>
        <w:t>Coal</w:t>
      </w:r>
    </w:p>
    <w:p w14:paraId="48C330D0" w14:textId="77777777" w:rsidR="00F63DF0" w:rsidRPr="00A73992" w:rsidRDefault="00A73992">
      <w:pPr>
        <w:pStyle w:val="0DraftNormal"/>
        <w:rPr>
          <w:rFonts w:ascii="Montserrat" w:hAnsi="Montserrat"/>
          <w:sz w:val="24"/>
        </w:rPr>
      </w:pPr>
      <w:r w:rsidRPr="00A73992">
        <w:rPr>
          <w:rFonts w:ascii="Montserrat" w:hAnsi="Montserrat"/>
          <w:sz w:val="24"/>
        </w:rPr>
        <w:tab/>
        <w:t xml:space="preserve">Ardahn was the last place she ever wanted to go. Her life had been traumatized by the slaughter of friends and family there. The fact that her mate was heir to the estate was the supreme irony of her life. The most terrible place in the universe to her was destined to be her home. She had seen the curse at work as a child, and she had determined to live her life as far from the place as she could manage. Only now, she was discovering that the curse might be something that could be fought. </w:t>
      </w:r>
    </w:p>
    <w:p w14:paraId="03347029" w14:textId="77777777" w:rsidR="00F63DF0" w:rsidRPr="00A73992" w:rsidRDefault="00F63DF0">
      <w:pPr>
        <w:pStyle w:val="0DraftNormal"/>
        <w:rPr>
          <w:rFonts w:ascii="Montserrat" w:hAnsi="Montserrat"/>
          <w:sz w:val="24"/>
        </w:rPr>
      </w:pPr>
    </w:p>
    <w:p w14:paraId="0DBF8B25" w14:textId="77777777" w:rsidR="00F63DF0" w:rsidRPr="00A73992" w:rsidRDefault="00A73992">
      <w:pPr>
        <w:pStyle w:val="0DraftNormal"/>
        <w:rPr>
          <w:rFonts w:ascii="Montserrat" w:hAnsi="Montserrat"/>
          <w:sz w:val="24"/>
        </w:rPr>
      </w:pPr>
      <w:r w:rsidRPr="00A73992">
        <w:rPr>
          <w:rFonts w:ascii="Montserrat" w:hAnsi="Montserrat"/>
          <w:sz w:val="24"/>
        </w:rPr>
        <w:t>Fox</w:t>
      </w:r>
    </w:p>
    <w:p w14:paraId="0849D168" w14:textId="77777777" w:rsidR="00F63DF0" w:rsidRPr="00A73992" w:rsidRDefault="00A73992">
      <w:pPr>
        <w:pStyle w:val="0DraftNormal"/>
        <w:rPr>
          <w:rFonts w:ascii="Montserrat" w:hAnsi="Montserrat"/>
          <w:sz w:val="24"/>
        </w:rPr>
      </w:pPr>
      <w:r w:rsidRPr="00A73992">
        <w:rPr>
          <w:rFonts w:ascii="Montserrat" w:hAnsi="Montserrat"/>
          <w:sz w:val="24"/>
        </w:rPr>
        <w:tab/>
        <w:t>She finally got the nerve to ask, if she could not be broken, were they going to kill her? She was told that if she could not be made one of them, then she can have no place among them. They would never trust her, and they could not allow her to claim what was sacred to them. Fox tried to convince them that she had not had any desire to claim the cursed estate. She would never have even approached it if they had not forced her to. Nothing she or he could say could shake her conviction that none of their ai</w:t>
      </w:r>
      <w:r w:rsidRPr="00A73992">
        <w:rPr>
          <w:rFonts w:ascii="Montserrat" w:hAnsi="Montserrat"/>
          <w:sz w:val="24"/>
        </w:rPr>
        <w:t xml:space="preserve">ms would result in anything less than her death. </w:t>
      </w:r>
    </w:p>
    <w:p w14:paraId="12F3276D" w14:textId="77777777" w:rsidR="00F63DF0" w:rsidRPr="00A73992" w:rsidRDefault="00F63DF0">
      <w:pPr>
        <w:pStyle w:val="0DraftNormal"/>
        <w:rPr>
          <w:rFonts w:ascii="Montserrat" w:hAnsi="Montserrat"/>
          <w:sz w:val="24"/>
        </w:rPr>
      </w:pPr>
    </w:p>
    <w:p w14:paraId="153C2D42" w14:textId="77777777" w:rsidR="00F63DF0" w:rsidRPr="00A73992" w:rsidRDefault="00A73992">
      <w:pPr>
        <w:pStyle w:val="0DraftNormal"/>
        <w:rPr>
          <w:rFonts w:ascii="Montserrat" w:hAnsi="Montserrat"/>
          <w:sz w:val="24"/>
        </w:rPr>
      </w:pPr>
      <w:r w:rsidRPr="00A73992">
        <w:rPr>
          <w:rFonts w:ascii="Montserrat" w:hAnsi="Montserrat"/>
          <w:sz w:val="24"/>
        </w:rPr>
        <w:t>Fox</w:t>
      </w:r>
    </w:p>
    <w:p w14:paraId="40A0FA58"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 xml:space="preserve">She confided at last her conviction that whatever happened, she would not live to speak of it. She also confesses her curiosity why an estate that had been in her family for thousands of years was so sacred to them. The simple response stuns her. Ardahn was where their kind had originated. Everything they knew about themselves began here about a thousand years ago. With their arrival only days away, Fox is aware of her imminent death. When they had given up on breaking her mind, they had stopped raping her </w:t>
      </w:r>
      <w:r w:rsidRPr="00A73992">
        <w:rPr>
          <w:rFonts w:ascii="Montserrat" w:hAnsi="Montserrat"/>
          <w:sz w:val="24"/>
        </w:rPr>
        <w:t xml:space="preserve">as well. Whatever they sought to do to her, she was truly immune. The fact that she was still alive only meant that they had something left to try. </w:t>
      </w:r>
    </w:p>
    <w:p w14:paraId="7AB0D2BD" w14:textId="77777777" w:rsidR="00F63DF0" w:rsidRPr="00A73992" w:rsidRDefault="00F63DF0">
      <w:pPr>
        <w:pStyle w:val="0DraftNormal"/>
        <w:rPr>
          <w:rFonts w:ascii="Montserrat" w:hAnsi="Montserrat"/>
          <w:sz w:val="24"/>
        </w:rPr>
      </w:pPr>
    </w:p>
    <w:p w14:paraId="6C919584" w14:textId="77777777" w:rsidR="00F63DF0" w:rsidRPr="00A73992" w:rsidRDefault="00A73992">
      <w:pPr>
        <w:pStyle w:val="0DraftNormal"/>
        <w:rPr>
          <w:rFonts w:ascii="Montserrat" w:hAnsi="Montserrat"/>
          <w:sz w:val="24"/>
        </w:rPr>
      </w:pPr>
      <w:r w:rsidRPr="00A73992">
        <w:rPr>
          <w:rFonts w:ascii="Montserrat" w:hAnsi="Montserrat"/>
          <w:sz w:val="24"/>
        </w:rPr>
        <w:t>Coal</w:t>
      </w:r>
    </w:p>
    <w:p w14:paraId="2821E8B5" w14:textId="77777777" w:rsidR="00F63DF0" w:rsidRPr="00A73992" w:rsidRDefault="00A73992">
      <w:pPr>
        <w:pStyle w:val="0DraftNormal"/>
        <w:rPr>
          <w:rFonts w:ascii="Montserrat" w:hAnsi="Montserrat"/>
          <w:sz w:val="24"/>
        </w:rPr>
      </w:pPr>
      <w:r w:rsidRPr="00A73992">
        <w:rPr>
          <w:rFonts w:ascii="Montserrat" w:hAnsi="Montserrat"/>
          <w:sz w:val="24"/>
        </w:rPr>
        <w:tab/>
        <w:t>Once she became aware of the difference in their objectives, Coal turned on the hunt party in dragon form. She was true to Coal in every personal regard, and the thought of Cinder’s death and capture alarmed her. It came as a shock to witness Cinder stealing into camp to aid in her own escape. For a moment she imagined that her twin had escaped and come to her mate’s rescue. Whatever the case, Coal followed their silent escape and waited for the chance to fulfill her objective. Unfortunately for Dawn, Coal</w:t>
      </w:r>
      <w:r w:rsidRPr="00A73992">
        <w:rPr>
          <w:rFonts w:ascii="Montserrat" w:hAnsi="Montserrat"/>
          <w:sz w:val="24"/>
        </w:rPr>
        <w:t xml:space="preserve"> was still convinced by her deception. </w:t>
      </w:r>
    </w:p>
    <w:p w14:paraId="37E9360E" w14:textId="77777777" w:rsidR="00F63DF0" w:rsidRPr="00A73992" w:rsidRDefault="00F63DF0">
      <w:pPr>
        <w:pStyle w:val="0DraftNormal"/>
        <w:rPr>
          <w:rFonts w:ascii="Montserrat" w:hAnsi="Montserrat"/>
          <w:sz w:val="24"/>
        </w:rPr>
      </w:pPr>
    </w:p>
    <w:p w14:paraId="08CB89CF" w14:textId="77777777" w:rsidR="00F63DF0" w:rsidRPr="00A73992" w:rsidRDefault="00A73992">
      <w:pPr>
        <w:pStyle w:val="0DraftNormal"/>
        <w:rPr>
          <w:rFonts w:ascii="Montserrat" w:hAnsi="Montserrat"/>
          <w:sz w:val="24"/>
        </w:rPr>
      </w:pPr>
      <w:r w:rsidRPr="00A73992">
        <w:rPr>
          <w:rFonts w:ascii="Montserrat" w:hAnsi="Montserrat"/>
          <w:sz w:val="24"/>
        </w:rPr>
        <w:t>Crimson</w:t>
      </w:r>
    </w:p>
    <w:p w14:paraId="0372920F" w14:textId="77777777" w:rsidR="00F63DF0" w:rsidRPr="00A73992" w:rsidRDefault="00A73992">
      <w:pPr>
        <w:pStyle w:val="0DraftNormal"/>
        <w:rPr>
          <w:rFonts w:ascii="Montserrat" w:hAnsi="Montserrat"/>
          <w:sz w:val="24"/>
        </w:rPr>
      </w:pPr>
      <w:r w:rsidRPr="00A73992">
        <w:rPr>
          <w:rFonts w:ascii="Montserrat" w:hAnsi="Montserrat"/>
          <w:sz w:val="24"/>
        </w:rPr>
        <w:tab/>
        <w:t xml:space="preserve">Crimson arranged for his allies to attack Scarlet—and posing as Scarlet for this trap, he would be able to strike when her defenses were overtaxed and presented to the wrong attackers. </w:t>
      </w:r>
    </w:p>
    <w:p w14:paraId="5D5A0457" w14:textId="77777777" w:rsidR="00F63DF0" w:rsidRPr="00A73992" w:rsidRDefault="00F63DF0">
      <w:pPr>
        <w:pStyle w:val="0DraftNormal"/>
        <w:rPr>
          <w:rFonts w:ascii="Montserrat" w:hAnsi="Montserrat"/>
          <w:sz w:val="24"/>
        </w:rPr>
      </w:pPr>
    </w:p>
    <w:p w14:paraId="616574F7" w14:textId="77777777" w:rsidR="00F63DF0" w:rsidRPr="00A73992" w:rsidRDefault="00A73992">
      <w:pPr>
        <w:pStyle w:val="0DraftNormal"/>
        <w:rPr>
          <w:rFonts w:ascii="Montserrat" w:hAnsi="Montserrat"/>
          <w:sz w:val="24"/>
        </w:rPr>
      </w:pPr>
      <w:r w:rsidRPr="00A73992">
        <w:rPr>
          <w:rFonts w:ascii="Montserrat" w:hAnsi="Montserrat"/>
          <w:sz w:val="24"/>
        </w:rPr>
        <w:t>Crimson</w:t>
      </w:r>
    </w:p>
    <w:p w14:paraId="0C450F23" w14:textId="77777777" w:rsidR="00F63DF0" w:rsidRPr="00A73992" w:rsidRDefault="00A73992">
      <w:pPr>
        <w:pStyle w:val="0DraftNormal"/>
        <w:rPr>
          <w:rFonts w:ascii="Montserrat" w:hAnsi="Montserrat"/>
          <w:sz w:val="24"/>
        </w:rPr>
      </w:pPr>
      <w:r w:rsidRPr="00A73992">
        <w:rPr>
          <w:rFonts w:ascii="Montserrat" w:hAnsi="Montserrat"/>
          <w:sz w:val="24"/>
        </w:rPr>
        <w:tab/>
        <w:t xml:space="preserve">Victor was the hardest to set up. He was a she as often as not, so he would not be easily fooled by a sex change. He was also one of the best dancer/dreamers of the present day. Victor would always have been a real fight, so Crimson had to arrange it so that Victor attacked him—or rather, her. </w:t>
      </w:r>
    </w:p>
    <w:p w14:paraId="5062584D" w14:textId="77777777" w:rsidR="00F63DF0" w:rsidRPr="00A73992" w:rsidRDefault="00F63DF0">
      <w:pPr>
        <w:pStyle w:val="0DraftNormal"/>
        <w:rPr>
          <w:rFonts w:ascii="Montserrat" w:hAnsi="Montserrat"/>
          <w:sz w:val="24"/>
        </w:rPr>
      </w:pPr>
    </w:p>
    <w:p w14:paraId="67E270B7" w14:textId="77777777" w:rsidR="00F63DF0" w:rsidRPr="00A73992" w:rsidRDefault="00A73992">
      <w:pPr>
        <w:pStyle w:val="0DraftNormal"/>
        <w:rPr>
          <w:rFonts w:ascii="Montserrat" w:hAnsi="Montserrat"/>
          <w:sz w:val="24"/>
        </w:rPr>
      </w:pPr>
      <w:r w:rsidRPr="00A73992">
        <w:rPr>
          <w:rFonts w:ascii="Montserrat" w:hAnsi="Montserrat"/>
          <w:sz w:val="24"/>
        </w:rPr>
        <w:t>Crimson</w:t>
      </w:r>
    </w:p>
    <w:p w14:paraId="750B0826" w14:textId="77777777" w:rsidR="00F63DF0" w:rsidRPr="00A73992" w:rsidRDefault="00A73992">
      <w:pPr>
        <w:pStyle w:val="0DraftNormal"/>
        <w:rPr>
          <w:rFonts w:ascii="Montserrat" w:hAnsi="Montserrat"/>
          <w:sz w:val="24"/>
        </w:rPr>
      </w:pPr>
      <w:r w:rsidRPr="00A73992">
        <w:rPr>
          <w:rFonts w:ascii="Montserrat" w:hAnsi="Montserrat"/>
          <w:sz w:val="24"/>
        </w:rPr>
        <w:tab/>
        <w:t>As Eve was stumbling under the weight of the sleepers attack, Crimson—posing as Scarlet—had urged her to call in reinforcements. Victor simply had to come. Once he appeared, Crimson shocked Eve and Victor by turning on Alex, and killing her right before Vic’s eyes. He, naturally, assumed the worst—that Scarlet had been possessed. That meant he would do everything he could to subdue her, and drag her away from the other sleepers so that she could be exorcised. In other words, he would give himself the handi</w:t>
      </w:r>
      <w:r w:rsidRPr="00A73992">
        <w:rPr>
          <w:rFonts w:ascii="Montserrat" w:hAnsi="Montserrat"/>
          <w:sz w:val="24"/>
        </w:rPr>
        <w:t xml:space="preserve">cap Crimson—especially as a girl—needed to defeat him. </w:t>
      </w:r>
    </w:p>
    <w:p w14:paraId="43449AAE" w14:textId="77777777" w:rsidR="00F63DF0" w:rsidRPr="00A73992" w:rsidRDefault="00F63DF0">
      <w:pPr>
        <w:pStyle w:val="0DraftNormal"/>
        <w:rPr>
          <w:rFonts w:ascii="Montserrat" w:hAnsi="Montserrat"/>
          <w:sz w:val="24"/>
        </w:rPr>
      </w:pPr>
    </w:p>
    <w:p w14:paraId="39EEEF3C" w14:textId="77777777" w:rsidR="00F63DF0" w:rsidRPr="00A73992" w:rsidRDefault="00A73992">
      <w:pPr>
        <w:pStyle w:val="0DraftNormal"/>
        <w:rPr>
          <w:rFonts w:ascii="Montserrat" w:hAnsi="Montserrat"/>
          <w:sz w:val="24"/>
        </w:rPr>
      </w:pPr>
      <w:r w:rsidRPr="00A73992">
        <w:rPr>
          <w:rFonts w:ascii="Montserrat" w:hAnsi="Montserrat"/>
          <w:sz w:val="24"/>
        </w:rPr>
        <w:br w:type="page"/>
        <w:t>21</w:t>
      </w:r>
    </w:p>
    <w:p w14:paraId="1E5CAB76" w14:textId="77777777" w:rsidR="00F63DF0" w:rsidRPr="00A73992" w:rsidRDefault="00F63DF0">
      <w:pPr>
        <w:pStyle w:val="0DraftNormal"/>
        <w:rPr>
          <w:rFonts w:ascii="Montserrat" w:hAnsi="Montserrat"/>
          <w:sz w:val="24"/>
        </w:rPr>
      </w:pPr>
    </w:p>
    <w:p w14:paraId="642A9F76" w14:textId="77777777" w:rsidR="00F63DF0" w:rsidRPr="00A73992" w:rsidRDefault="00A73992">
      <w:pPr>
        <w:pStyle w:val="0DraftNormal"/>
        <w:rPr>
          <w:rFonts w:ascii="Montserrat" w:hAnsi="Montserrat"/>
          <w:sz w:val="24"/>
        </w:rPr>
      </w:pPr>
      <w:r w:rsidRPr="00A73992">
        <w:rPr>
          <w:rFonts w:ascii="Montserrat" w:hAnsi="Montserrat"/>
          <w:sz w:val="24"/>
        </w:rPr>
        <w:t xml:space="preserve">Minor Climax, On Death’s Blade </w:t>
      </w:r>
    </w:p>
    <w:p w14:paraId="52346AA7" w14:textId="77777777" w:rsidR="00F63DF0" w:rsidRPr="00A73992" w:rsidRDefault="00A73992">
      <w:pPr>
        <w:pStyle w:val="0DraftNormal"/>
        <w:rPr>
          <w:rStyle w:val="AesDPAside"/>
          <w:rFonts w:ascii="Montserrat" w:hAnsi="Montserrat"/>
          <w:vanish w:val="0"/>
          <w:sz w:val="24"/>
        </w:rPr>
      </w:pPr>
      <w:r w:rsidRPr="00A73992">
        <w:rPr>
          <w:rStyle w:val="AesDPAside"/>
          <w:rFonts w:ascii="Montserrat" w:hAnsi="Montserrat"/>
          <w:vanish w:val="0"/>
          <w:sz w:val="24"/>
        </w:rPr>
        <w:tab/>
        <w:t xml:space="preserve">Cinder and Dawn, friends and lovers, fell into each other’s arms once they had put a safe distance between themselves and the soldiers. In one moment perfect ecstasy became the purest agony. In her moment of celebration, Dawn was caught and to all appearances devoured alive by the dragon. Cinder watched as her friend and lover was torn from her body and mind’s embrace, snapped up in flashing jaws that arched back as if in orgasm. Dawn’s last thought put Cinder in motion as the shock of her death shattered </w:t>
      </w:r>
      <w:r w:rsidRPr="00A73992">
        <w:rPr>
          <w:rStyle w:val="AesDPAside"/>
          <w:rFonts w:ascii="Montserrat" w:hAnsi="Montserrat"/>
          <w:vanish w:val="0"/>
          <w:sz w:val="24"/>
        </w:rPr>
        <w:t xml:space="preserve">her mind. It only took a moment for the dragon to realize her mistake. </w:t>
      </w:r>
      <w:r w:rsidRPr="00A73992">
        <w:rPr>
          <w:rFonts w:ascii="Montserrat" w:hAnsi="Montserrat"/>
          <w:sz w:val="24"/>
        </w:rPr>
        <w:t>Coal redoubled her efforts to stalk and blood Cinder, happily contributing to the mayhem Cinder’s efforts inflicted on her pursuers.</w:t>
      </w:r>
    </w:p>
    <w:p w14:paraId="3FEC5B04" w14:textId="77777777" w:rsidR="00F63DF0" w:rsidRPr="00A73992" w:rsidRDefault="00A73992">
      <w:pPr>
        <w:pStyle w:val="0DraftNormal"/>
        <w:rPr>
          <w:rStyle w:val="AesDPAside"/>
          <w:rFonts w:ascii="Montserrat" w:hAnsi="Montserrat"/>
          <w:vanish w:val="0"/>
          <w:sz w:val="24"/>
        </w:rPr>
      </w:pPr>
      <w:r w:rsidRPr="00A73992">
        <w:rPr>
          <w:rStyle w:val="AesDPAside"/>
          <w:rFonts w:ascii="Montserrat" w:hAnsi="Montserrat"/>
          <w:vanish w:val="0"/>
          <w:sz w:val="24"/>
        </w:rPr>
        <w:tab/>
      </w:r>
      <w:r w:rsidRPr="00A73992">
        <w:rPr>
          <w:rStyle w:val="AesDPAside"/>
          <w:rFonts w:ascii="Montserrat" w:hAnsi="Montserrat"/>
          <w:vanish w:val="0"/>
          <w:sz w:val="24"/>
        </w:rPr>
        <w:t>Dawn’s final command kept her fleeing for her life, while the dragon savored its kill. In nature, a dragon had been a ruthless eating machine, driven to grow as fast as possible lest it be eaten by its own siblings or the first adult dragon that it came upon. An awakened dragon possessed those same instincts, using them to drive the Blooding. Cinder did not stop running that night, nor all the next day. Salvation appeared before her as the dragon was finally catching up to her. She slipped into the abandone</w:t>
      </w:r>
      <w:r w:rsidRPr="00A73992">
        <w:rPr>
          <w:rStyle w:val="AesDPAside"/>
          <w:rFonts w:ascii="Montserrat" w:hAnsi="Montserrat"/>
          <w:vanish w:val="0"/>
          <w:sz w:val="24"/>
        </w:rPr>
        <w:t xml:space="preserve">d temple hoping to loose it in the complex structure. It was a loosing prospect, the beast kept her pinned down at the ruins for days, waiting for her attempts to forage for food to pounce on her. </w:t>
      </w:r>
    </w:p>
    <w:p w14:paraId="696C73D4" w14:textId="77777777" w:rsidR="00F63DF0" w:rsidRPr="00A73992" w:rsidRDefault="00A73992">
      <w:pPr>
        <w:pStyle w:val="0DraftNormal"/>
        <w:rPr>
          <w:rFonts w:ascii="Montserrat" w:hAnsi="Montserrat"/>
          <w:sz w:val="24"/>
        </w:rPr>
      </w:pPr>
      <w:r w:rsidRPr="00A73992">
        <w:rPr>
          <w:rStyle w:val="AesDPAside"/>
          <w:rFonts w:ascii="Montserrat" w:hAnsi="Montserrat"/>
          <w:vanish w:val="0"/>
          <w:sz w:val="24"/>
        </w:rPr>
        <w:tab/>
        <w:t xml:space="preserve">Anger and grief eventually surrendered to the absurdity of the situation. Cinder, amused to discover that the dragon was utterly fixated on her, got to thinking. The dragon was only her most recent predator. </w:t>
      </w:r>
      <w:r w:rsidRPr="00A73992">
        <w:rPr>
          <w:rFonts w:ascii="Montserrat" w:hAnsi="Montserrat"/>
          <w:sz w:val="24"/>
        </w:rPr>
        <w:t xml:space="preserve">Cinder started drawing out dragons, baiting them with her own flesh and spirit. Blooding was less of a threat than execution, and she knew that the soldiers’ orders made any dragon that came along her ally. Her favorite, and strongest—unrecognized—was Coal. </w:t>
      </w:r>
    </w:p>
    <w:p w14:paraId="00A481E2" w14:textId="77777777" w:rsidR="00F63DF0" w:rsidRPr="00A73992" w:rsidRDefault="00A73992">
      <w:pPr>
        <w:pStyle w:val="0DraftNormal"/>
        <w:rPr>
          <w:rFonts w:ascii="Montserrat" w:hAnsi="Montserrat"/>
          <w:sz w:val="24"/>
        </w:rPr>
      </w:pPr>
      <w:r w:rsidRPr="00A73992">
        <w:rPr>
          <w:rFonts w:ascii="Montserrat" w:hAnsi="Montserrat"/>
          <w:sz w:val="24"/>
        </w:rPr>
        <w:tab/>
        <w:t xml:space="preserve">Even when they managed to capture and strip her, they found it impossible to kill her. Like Coal, she was only seventeen, but she had thousands upon thousands of years of skill and experience distilled from her previous lives, and among them all the arts of an avatar. To kill her, they had to completely break her and exhaust her. A difficult endeavor when every dragon in the wild was drawn to her siren call. </w:t>
      </w:r>
    </w:p>
    <w:p w14:paraId="421763DD" w14:textId="77777777" w:rsidR="00F63DF0" w:rsidRPr="00A73992" w:rsidRDefault="00A73992">
      <w:pPr>
        <w:pStyle w:val="0DraftNormal"/>
        <w:rPr>
          <w:rStyle w:val="AesDPAside"/>
          <w:rFonts w:ascii="Montserrat" w:hAnsi="Montserrat"/>
          <w:vanish w:val="0"/>
          <w:sz w:val="24"/>
        </w:rPr>
      </w:pPr>
      <w:r w:rsidRPr="00A73992">
        <w:rPr>
          <w:rFonts w:ascii="Montserrat" w:hAnsi="Montserrat"/>
          <w:sz w:val="24"/>
        </w:rPr>
        <w:tab/>
      </w:r>
      <w:r w:rsidRPr="00A73992">
        <w:rPr>
          <w:rStyle w:val="AesDPAside"/>
          <w:rFonts w:ascii="Montserrat" w:hAnsi="Montserrat"/>
          <w:vanish w:val="0"/>
          <w:sz w:val="24"/>
        </w:rPr>
        <w:t xml:space="preserve">The hunting party caught up to her almost nine days later. When they found their starving quarry within, they had no idea what sort of trap they had stumbled into. </w:t>
      </w:r>
    </w:p>
    <w:p w14:paraId="165EE7EF" w14:textId="77777777" w:rsidR="00F63DF0" w:rsidRPr="00A73992" w:rsidRDefault="00A73992">
      <w:pPr>
        <w:pStyle w:val="0DraftNormal"/>
        <w:rPr>
          <w:rStyle w:val="AesDPAside"/>
          <w:rFonts w:ascii="Montserrat" w:hAnsi="Montserrat"/>
          <w:vanish w:val="0"/>
          <w:sz w:val="24"/>
        </w:rPr>
      </w:pPr>
      <w:r w:rsidRPr="00A73992">
        <w:rPr>
          <w:rStyle w:val="AesDPAside"/>
          <w:rFonts w:ascii="Montserrat" w:hAnsi="Montserrat"/>
          <w:vanish w:val="0"/>
          <w:sz w:val="24"/>
        </w:rPr>
        <w:tab/>
        <w:t>For what the group of men had done to her, she wanted to kill them. For what the dragon had taken from her, she wanted to cripple and maim it. With a little thought, it would not be impossible to arrange. In a manner of speaking, the questions provided the answers. The dragon waited until there was only one escape before it attacked.</w:t>
      </w:r>
    </w:p>
    <w:p w14:paraId="51F4882D" w14:textId="77777777" w:rsidR="00F63DF0" w:rsidRPr="00A73992" w:rsidRDefault="00F63DF0">
      <w:pPr>
        <w:pStyle w:val="0DraftNormal"/>
        <w:rPr>
          <w:rFonts w:ascii="Montserrat" w:hAnsi="Montserrat"/>
          <w:sz w:val="24"/>
        </w:rPr>
      </w:pPr>
    </w:p>
    <w:p w14:paraId="2D1903B6" w14:textId="77777777" w:rsidR="00F63DF0" w:rsidRPr="00A73992" w:rsidRDefault="00A73992">
      <w:pPr>
        <w:pStyle w:val="0DraftNormal"/>
        <w:rPr>
          <w:rFonts w:ascii="Montserrat" w:hAnsi="Montserrat"/>
          <w:sz w:val="24"/>
        </w:rPr>
      </w:pPr>
      <w:r w:rsidRPr="00A73992">
        <w:rPr>
          <w:rFonts w:ascii="Montserrat" w:hAnsi="Montserrat"/>
          <w:sz w:val="24"/>
        </w:rPr>
        <w:t>Crimson</w:t>
      </w:r>
    </w:p>
    <w:p w14:paraId="33B01D08" w14:textId="77777777" w:rsidR="00F63DF0" w:rsidRPr="00A73992" w:rsidRDefault="00A73992">
      <w:pPr>
        <w:pStyle w:val="0DraftNormal"/>
        <w:rPr>
          <w:rFonts w:ascii="Montserrat" w:hAnsi="Montserrat"/>
          <w:sz w:val="24"/>
        </w:rPr>
      </w:pPr>
      <w:r w:rsidRPr="00A73992">
        <w:rPr>
          <w:rFonts w:ascii="Montserrat" w:hAnsi="Montserrat"/>
          <w:sz w:val="24"/>
        </w:rPr>
        <w:tab/>
        <w:t xml:space="preserve">His allies had reported that Dawn had been killed by a dragon, so Crimson was finally free to go after Scarlet. He saw no reason to doubt the dragon would strip the girl of all of her assets—including her memory—so it was safe to say that she was as absolved as an awakened avon was likely to get. The report he received also informed him to prepare to assume the Seat, as Cinder was being targeted for absolution and exile. </w:t>
      </w:r>
    </w:p>
    <w:p w14:paraId="0656936D" w14:textId="77777777" w:rsidR="00F63DF0" w:rsidRPr="00A73992" w:rsidRDefault="00A73992">
      <w:pPr>
        <w:pStyle w:val="0DraftNormal"/>
        <w:rPr>
          <w:rFonts w:ascii="Montserrat" w:hAnsi="Montserrat"/>
          <w:sz w:val="24"/>
        </w:rPr>
      </w:pPr>
      <w:r w:rsidRPr="00A73992">
        <w:rPr>
          <w:rFonts w:ascii="Montserrat" w:hAnsi="Montserrat"/>
          <w:sz w:val="24"/>
        </w:rPr>
        <w:br w:type="page"/>
        <w:t>22</w:t>
      </w:r>
    </w:p>
    <w:p w14:paraId="42627611" w14:textId="77777777" w:rsidR="00F63DF0" w:rsidRPr="00A73992" w:rsidRDefault="00F63DF0">
      <w:pPr>
        <w:pStyle w:val="0DraftNormal"/>
        <w:rPr>
          <w:rFonts w:ascii="Montserrat" w:hAnsi="Montserrat"/>
          <w:sz w:val="24"/>
        </w:rPr>
      </w:pPr>
    </w:p>
    <w:p w14:paraId="5658503A" w14:textId="77777777" w:rsidR="00F63DF0" w:rsidRPr="00A73992" w:rsidRDefault="00A73992">
      <w:pPr>
        <w:pStyle w:val="0DraftNormal"/>
        <w:rPr>
          <w:rFonts w:ascii="Montserrat" w:hAnsi="Montserrat"/>
          <w:sz w:val="24"/>
        </w:rPr>
      </w:pPr>
      <w:r w:rsidRPr="00A73992">
        <w:rPr>
          <w:rFonts w:ascii="Montserrat" w:hAnsi="Montserrat"/>
          <w:sz w:val="24"/>
        </w:rPr>
        <w:t xml:space="preserve">Minor Climax, In Death’s Teeth </w:t>
      </w:r>
    </w:p>
    <w:p w14:paraId="150AAA0C" w14:textId="77777777" w:rsidR="00F63DF0" w:rsidRPr="00A73992" w:rsidRDefault="00A73992">
      <w:pPr>
        <w:pStyle w:val="0DraftNormal"/>
        <w:rPr>
          <w:rFonts w:ascii="Montserrat" w:hAnsi="Montserrat"/>
          <w:sz w:val="24"/>
        </w:rPr>
      </w:pPr>
      <w:r w:rsidRPr="00A73992">
        <w:rPr>
          <w:rFonts w:ascii="Montserrat" w:hAnsi="Montserrat"/>
          <w:sz w:val="24"/>
        </w:rPr>
        <w:tab/>
        <w:t xml:space="preserve">Cinder. As they reached the outskirts of the ruins, they were attacked by the dragon. When humans had seen them, there had been no other name to give them. The native name for them was simply death. It earned that name many times before the survivors reached safety. As they fled, it managed to cut down half of their remaining number before they reached the safety of the estate. If not for the assistance of the party that had come out to meet them from Ardahn, none of them would have made it. Cinder, short </w:t>
      </w:r>
      <w:r w:rsidRPr="00A73992">
        <w:rPr>
          <w:rFonts w:ascii="Montserrat" w:hAnsi="Montserrat"/>
          <w:sz w:val="24"/>
        </w:rPr>
        <w:t xml:space="preserve">an arm, was the luckiest of the victims, having cut her losses to run. She would not have suffered a scratch if it had not been for the insane protective urge that had put her between the dragon and Blade. The remainder of the hunt party, short the pair who had gone back to report, dragged Cinder and Blade into shelter. </w:t>
      </w:r>
    </w:p>
    <w:p w14:paraId="552A5431" w14:textId="77777777" w:rsidR="00F63DF0" w:rsidRPr="00A73992" w:rsidRDefault="00A73992">
      <w:pPr>
        <w:pStyle w:val="0DraftNormal"/>
        <w:rPr>
          <w:rFonts w:ascii="Montserrat" w:hAnsi="Montserrat"/>
          <w:sz w:val="24"/>
        </w:rPr>
      </w:pPr>
      <w:r w:rsidRPr="00A73992">
        <w:rPr>
          <w:rFonts w:ascii="Montserrat" w:hAnsi="Montserrat"/>
          <w:sz w:val="24"/>
        </w:rPr>
        <w:tab/>
        <w:t>Cinder. As she lay bleeding, she begged them to remove her collar so that she could use her abilities. Knowing that she lost the arm trying vainly to fend off a lunge for him, Blade granted her wish. Concentrating, she forced her wound to close and begin healing. Taking the chance that they could not assess her true ability, she explained that it would take days for her to restore her arm, promising not to try to escape for at least that long. She made no promises beyond that though. She used her time to l</w:t>
      </w:r>
      <w:r w:rsidRPr="00A73992">
        <w:rPr>
          <w:rFonts w:ascii="Montserrat" w:hAnsi="Montserrat"/>
          <w:sz w:val="24"/>
        </w:rPr>
        <w:t>earn her way around the estate, remembering her childhood explorations, and the tragedy that brought them to an end. Her old fear of the place, and of her bloodlust had finally been dispelled, however, and the implications of her awakened power still stunned her.</w:t>
      </w:r>
    </w:p>
    <w:p w14:paraId="53ECC0BA" w14:textId="77777777" w:rsidR="00F63DF0" w:rsidRPr="00A73992" w:rsidRDefault="00A73992">
      <w:pPr>
        <w:pStyle w:val="0DraftNormal"/>
        <w:rPr>
          <w:rFonts w:ascii="Montserrat" w:hAnsi="Montserrat"/>
          <w:sz w:val="24"/>
        </w:rPr>
      </w:pPr>
      <w:r w:rsidRPr="00A73992">
        <w:rPr>
          <w:rFonts w:ascii="Montserrat" w:hAnsi="Montserrat"/>
          <w:sz w:val="24"/>
        </w:rPr>
        <w:tab/>
        <w:t>Cinder stood on a balcony, staring out at the dragon that still waited for the chance to devour her. The dragon, having feasted, having tasted Cinder and knowing that morsel still hid within the estate, would not leave. Cinder watched it from safety. There were about twelve more of the strangers there. These were not the ones who had raped her. So far they had done nothing more than hold her captive. If the others she had known were anything to go by, she was in mortal danger. Counting the nine lost out of</w:t>
      </w:r>
      <w:r w:rsidRPr="00A73992">
        <w:rPr>
          <w:rFonts w:ascii="Montserrat" w:hAnsi="Montserrat"/>
          <w:sz w:val="24"/>
        </w:rPr>
        <w:t xml:space="preserve"> the first group, there were seventeen of them left. Would she be justified in killing these men to survive? If not, could she incapacitate all of them badly enough to make good her escape? In spite of herself, she was feeling sympathy for their position. She still didn’t really know what they were, but they were something very different from what they appeared to be. The others she had known had considered her death necessary for their survival. </w:t>
      </w:r>
    </w:p>
    <w:p w14:paraId="3CAA931C" w14:textId="77777777" w:rsidR="00F63DF0" w:rsidRPr="00A73992" w:rsidRDefault="00A73992">
      <w:pPr>
        <w:pStyle w:val="0DraftNormal"/>
        <w:rPr>
          <w:rFonts w:ascii="Montserrat" w:hAnsi="Montserrat"/>
          <w:sz w:val="24"/>
        </w:rPr>
      </w:pPr>
      <w:r w:rsidRPr="00A73992">
        <w:rPr>
          <w:rFonts w:ascii="Montserrat" w:hAnsi="Montserrat"/>
          <w:sz w:val="24"/>
        </w:rPr>
        <w:tab/>
        <w:t xml:space="preserve">Cinder. Her enemies were not powerless. Those who had remained at the gate had greater psi ability than the scouts that had escorted her out, and they were prepared to fight the dragon. Of course, even natural dragons were frighteningly intelligent, and had powerful psi themselves. The hunt party came up empty on its forays, even losing two more members in the space of three days. </w:t>
      </w:r>
    </w:p>
    <w:p w14:paraId="76DA7674" w14:textId="77777777" w:rsidR="00F63DF0" w:rsidRPr="00A73992" w:rsidRDefault="00A73992">
      <w:pPr>
        <w:pStyle w:val="0DraftNormal"/>
        <w:rPr>
          <w:rFonts w:ascii="Montserrat" w:hAnsi="Montserrat"/>
          <w:sz w:val="24"/>
        </w:rPr>
      </w:pPr>
      <w:r w:rsidRPr="00A73992">
        <w:rPr>
          <w:rFonts w:ascii="Montserrat" w:hAnsi="Montserrat"/>
          <w:sz w:val="24"/>
        </w:rPr>
        <w:tab/>
        <w:t>Cinder had not been left entirely on her own. If she wandered too long, a group of them would go after her and drag her back. Blade required her to dine with him each evening, probing her loyalties, keeping her up to date on the dragon hunt. Cinder all but begged Blade to convince her, honestly convince her, that what they demanded of her was right. She was not a bit shy about detailing what she could expect if she ever tried to go back to civilization. Freedom from them would only deliver her to slavery t</w:t>
      </w:r>
      <w:r w:rsidRPr="00A73992">
        <w:rPr>
          <w:rFonts w:ascii="Montserrat" w:hAnsi="Montserrat"/>
          <w:sz w:val="24"/>
        </w:rPr>
        <w:t xml:space="preserve">o someone else. If she knew what the alternative was, what they wanted from her, at least then she could make a decision. Something about the way ash looked at her told her that Scarlet desperately wanted her to commit herself to them, but did not believe she really could. </w:t>
      </w:r>
    </w:p>
    <w:p w14:paraId="35FF45D0" w14:textId="77777777" w:rsidR="00F63DF0" w:rsidRPr="00A73992" w:rsidRDefault="00A73992">
      <w:pPr>
        <w:pStyle w:val="0DraftNormal"/>
        <w:rPr>
          <w:rFonts w:ascii="Montserrat" w:hAnsi="Montserrat"/>
          <w:sz w:val="24"/>
        </w:rPr>
      </w:pPr>
      <w:r w:rsidRPr="00A73992">
        <w:rPr>
          <w:rFonts w:ascii="Montserrat" w:hAnsi="Montserrat"/>
          <w:sz w:val="24"/>
        </w:rPr>
        <w:tab/>
        <w:t>She had a chance to save herself, playing prey to lead the dragon into the trap. She would be a predator at the same time.</w:t>
      </w:r>
      <w:r w:rsidRPr="00A73992">
        <w:rPr>
          <w:rFonts w:ascii="Montserrat" w:hAnsi="Montserrat"/>
          <w:sz w:val="24"/>
        </w:rPr>
        <w:tab/>
      </w:r>
      <w:r w:rsidRPr="00A73992">
        <w:rPr>
          <w:rFonts w:ascii="Montserrat" w:hAnsi="Montserrat"/>
          <w:sz w:val="24"/>
        </w:rPr>
        <w:br w:type="page"/>
        <w:t>23</w:t>
      </w:r>
    </w:p>
    <w:p w14:paraId="1D261834" w14:textId="77777777" w:rsidR="00F63DF0" w:rsidRPr="00A73992" w:rsidRDefault="00F63DF0">
      <w:pPr>
        <w:pStyle w:val="0DraftNormal"/>
        <w:rPr>
          <w:rFonts w:ascii="Montserrat" w:hAnsi="Montserrat"/>
          <w:sz w:val="24"/>
        </w:rPr>
      </w:pPr>
    </w:p>
    <w:p w14:paraId="597B3BFC" w14:textId="77777777" w:rsidR="00F63DF0" w:rsidRPr="00A73992" w:rsidRDefault="00A73992">
      <w:pPr>
        <w:pStyle w:val="0DraftNormal"/>
        <w:rPr>
          <w:rFonts w:ascii="Montserrat" w:hAnsi="Montserrat"/>
          <w:sz w:val="24"/>
        </w:rPr>
      </w:pPr>
      <w:r w:rsidRPr="00A73992">
        <w:rPr>
          <w:rFonts w:ascii="Montserrat" w:hAnsi="Montserrat"/>
          <w:sz w:val="24"/>
        </w:rPr>
        <w:t xml:space="preserve">Regrouping </w:t>
      </w:r>
    </w:p>
    <w:p w14:paraId="67B91C1E" w14:textId="77777777" w:rsidR="00F63DF0" w:rsidRPr="00A73992" w:rsidRDefault="00A73992">
      <w:pPr>
        <w:pStyle w:val="0DraftNormal"/>
        <w:rPr>
          <w:rFonts w:ascii="Montserrat" w:hAnsi="Montserrat"/>
          <w:sz w:val="24"/>
        </w:rPr>
      </w:pPr>
      <w:r w:rsidRPr="00A73992">
        <w:rPr>
          <w:rFonts w:ascii="Montserrat" w:hAnsi="Montserrat"/>
          <w:sz w:val="24"/>
        </w:rPr>
        <w:tab/>
        <w:t xml:space="preserve">They dragged her to a ruin, where they intended to ward off any dragon assault for as long as it took to break her. Only a handful of her original pursuers remained at that point, and only her favorite of the dragons seemed intent to brave their defenses to get to her. </w:t>
      </w:r>
    </w:p>
    <w:p w14:paraId="4378A87A" w14:textId="77777777" w:rsidR="00F63DF0" w:rsidRPr="00A73992" w:rsidRDefault="00A73992">
      <w:pPr>
        <w:pStyle w:val="0DraftNormal"/>
        <w:rPr>
          <w:rFonts w:ascii="Montserrat" w:hAnsi="Montserrat"/>
          <w:sz w:val="24"/>
        </w:rPr>
      </w:pPr>
      <w:r w:rsidRPr="00A73992">
        <w:rPr>
          <w:rFonts w:ascii="Montserrat" w:hAnsi="Montserrat"/>
          <w:sz w:val="24"/>
        </w:rPr>
        <w:tab/>
        <w:t xml:space="preserve">On the tenth day, Cinder found herself on the ramparts again, watching the dragon. The dragon had held them under siege for the entire week, and Cinder’s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14:paraId="06E43AA6" w14:textId="77777777" w:rsidR="00F63DF0" w:rsidRPr="00A73992" w:rsidRDefault="00A73992">
      <w:pPr>
        <w:pStyle w:val="0DraftNormal"/>
        <w:rPr>
          <w:rFonts w:ascii="Montserrat" w:hAnsi="Montserrat"/>
          <w:sz w:val="24"/>
        </w:rPr>
      </w:pPr>
      <w:r w:rsidRPr="00A73992">
        <w:rPr>
          <w:rFonts w:ascii="Montserrat" w:hAnsi="Montserrat"/>
          <w:sz w:val="24"/>
        </w:rPr>
        <w:tab/>
        <w:t xml:space="preserve">Cinder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Cinder argued with them over it through the night. Not that she was particularly keen on the idea of playing bait, but she was fully healed and this gambit was the only way she could </w:t>
      </w:r>
      <w:r w:rsidRPr="00A73992">
        <w:rPr>
          <w:rFonts w:ascii="Montserrat" w:hAnsi="Montserrat"/>
          <w:sz w:val="24"/>
        </w:rPr>
        <w:t>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14:paraId="7CAA9C1C" w14:textId="77777777" w:rsidR="00F63DF0" w:rsidRPr="00A73992" w:rsidRDefault="00A73992">
      <w:pPr>
        <w:pStyle w:val="0DraftNormal"/>
        <w:rPr>
          <w:rFonts w:ascii="Montserrat" w:hAnsi="Montserrat"/>
          <w:sz w:val="24"/>
        </w:rPr>
      </w:pPr>
      <w:r w:rsidRPr="00A73992">
        <w:rPr>
          <w:rFonts w:ascii="Montserrat" w:hAnsi="Montserrat"/>
          <w:sz w:val="24"/>
        </w:rPr>
        <w:br w:type="page"/>
        <w:t>24</w:t>
      </w:r>
    </w:p>
    <w:p w14:paraId="3833EC03" w14:textId="77777777" w:rsidR="00F63DF0" w:rsidRPr="00A73992" w:rsidRDefault="00F63DF0">
      <w:pPr>
        <w:pStyle w:val="0DraftNormal"/>
        <w:rPr>
          <w:rFonts w:ascii="Montserrat" w:hAnsi="Montserrat"/>
          <w:sz w:val="24"/>
        </w:rPr>
      </w:pPr>
    </w:p>
    <w:p w14:paraId="3AF20316" w14:textId="77777777" w:rsidR="00F63DF0" w:rsidRPr="00A73992" w:rsidRDefault="00A73992">
      <w:pPr>
        <w:pStyle w:val="0DraftNormal"/>
        <w:rPr>
          <w:rFonts w:ascii="Montserrat" w:hAnsi="Montserrat"/>
          <w:sz w:val="24"/>
        </w:rPr>
      </w:pPr>
      <w:r w:rsidRPr="00A73992">
        <w:rPr>
          <w:rFonts w:ascii="Montserrat" w:hAnsi="Montserrat"/>
          <w:sz w:val="24"/>
        </w:rPr>
        <w:t xml:space="preserve">Final Conflict </w:t>
      </w:r>
    </w:p>
    <w:p w14:paraId="716D2E38" w14:textId="77777777" w:rsidR="00F63DF0" w:rsidRPr="00A73992" w:rsidRDefault="00A73992">
      <w:pPr>
        <w:pStyle w:val="0DraftNormal"/>
        <w:rPr>
          <w:rFonts w:ascii="Montserrat" w:hAnsi="Montserrat"/>
          <w:sz w:val="24"/>
        </w:rPr>
      </w:pPr>
      <w:r w:rsidRPr="00A73992">
        <w:rPr>
          <w:rFonts w:ascii="Montserrat" w:hAnsi="Montserrat"/>
          <w:sz w:val="24"/>
        </w:rPr>
        <w:tab/>
        <w:t xml:space="preserve">Disrupted by the dragon’s efforts, the soldiers turned their attention to killing the dragon first. Cinder was the obvious bait, but the trap offered her a chance of escape if she could find a way to turn it against her captors. </w:t>
      </w:r>
    </w:p>
    <w:p w14:paraId="04930246" w14:textId="77777777" w:rsidR="00F63DF0" w:rsidRPr="00A73992" w:rsidRDefault="00A73992">
      <w:pPr>
        <w:pStyle w:val="0DraftNormal"/>
        <w:rPr>
          <w:rFonts w:ascii="Montserrat" w:hAnsi="Montserrat"/>
          <w:sz w:val="24"/>
        </w:rPr>
      </w:pPr>
      <w:r w:rsidRPr="00A73992">
        <w:rPr>
          <w:rFonts w:ascii="Montserrat" w:hAnsi="Montserrat"/>
          <w:sz w:val="24"/>
        </w:rPr>
        <w:tab/>
        <w:t>Cinder planed her routes into and out of the trap. She was not pleased as blade collared her again. Scarlet assured her she would be safe enough if she stuck to the plan they had come up with. It was no less than she had expected. Also as expected, she had a shadow. She confronted her enemy as she prepared to bait the dragon. Scarlet admitted that her help would not change her fate, even if her plan proved successful. She nodded, declaring that she would rather take her chances with the dragon then. Taking</w:t>
      </w:r>
      <w:r w:rsidRPr="00A73992">
        <w:rPr>
          <w:rFonts w:ascii="Montserrat" w:hAnsi="Montserrat"/>
          <w:sz w:val="24"/>
        </w:rPr>
        <w:t xml:space="preserve"> flight into the open, Scarlet pursued. The dragon was quick to pounce, cutting off her false escape. Cinder, ready for this, turned and fled back into the trap, disabling her shadow. The dragon accepted her gift, conveniently giving her time to build up a good lead. </w:t>
      </w:r>
    </w:p>
    <w:p w14:paraId="16CAE883" w14:textId="77777777" w:rsidR="00F63DF0" w:rsidRPr="00A73992" w:rsidRDefault="00A73992">
      <w:pPr>
        <w:pStyle w:val="0DraftNormal"/>
        <w:rPr>
          <w:rFonts w:ascii="Montserrat" w:hAnsi="Montserrat"/>
          <w:sz w:val="24"/>
        </w:rPr>
      </w:pPr>
      <w:r w:rsidRPr="00A73992">
        <w:rPr>
          <w:rFonts w:ascii="Montserrat" w:hAnsi="Montserrat"/>
          <w:sz w:val="24"/>
        </w:rPr>
        <w:tab/>
        <w:t>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Cinder took out the two set to block her flight out of the killing quarters, and methodically began to hunt down the rest, who were engaged with the dragon</w:t>
      </w:r>
      <w:r w:rsidRPr="00A73992">
        <w:rPr>
          <w:rFonts w:ascii="Montserrat" w:hAnsi="Montserrat"/>
          <w:sz w:val="24"/>
        </w:rPr>
        <w:t xml:space="preserve">. </w:t>
      </w:r>
    </w:p>
    <w:p w14:paraId="01469C18" w14:textId="77777777" w:rsidR="00F63DF0" w:rsidRPr="00A73992" w:rsidRDefault="00A73992">
      <w:pPr>
        <w:pStyle w:val="0DraftNormal"/>
        <w:rPr>
          <w:rFonts w:ascii="Montserrat" w:hAnsi="Montserrat"/>
          <w:sz w:val="24"/>
        </w:rPr>
      </w:pPr>
      <w:r w:rsidRPr="00A73992">
        <w:rPr>
          <w:rFonts w:ascii="Montserrat" w:hAnsi="Montserrat"/>
          <w:sz w:val="24"/>
        </w:rPr>
        <w:tab/>
        <w:t>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w:t>
      </w:r>
      <w:r w:rsidRPr="00A73992">
        <w:rPr>
          <w:rFonts w:ascii="Montserrat" w:hAnsi="Montserrat"/>
          <w:sz w:val="24"/>
        </w:rPr>
        <w:t xml:space="preserve">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14:paraId="0CDF0888"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w:t>
      </w:r>
      <w:r w:rsidRPr="00A73992">
        <w:rPr>
          <w:rFonts w:ascii="Montserrat" w:hAnsi="Montserrat"/>
          <w:sz w:val="24"/>
        </w:rPr>
        <w:t>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w:t>
      </w:r>
      <w:r w:rsidRPr="00A73992">
        <w:rPr>
          <w:rFonts w:ascii="Montserrat" w:hAnsi="Montserrat"/>
          <w:sz w:val="24"/>
        </w:rPr>
        <w: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r w:rsidRPr="00A73992">
        <w:rPr>
          <w:rFonts w:ascii="Montserrat" w:hAnsi="Montserrat"/>
          <w:sz w:val="24"/>
        </w:rPr>
        <w:tab/>
      </w:r>
      <w:r w:rsidRPr="00A73992">
        <w:rPr>
          <w:rFonts w:ascii="Montserrat" w:hAnsi="Montserrat"/>
          <w:sz w:val="24"/>
        </w:rPr>
        <w:br w:type="page"/>
        <w:t>25</w:t>
      </w:r>
    </w:p>
    <w:p w14:paraId="63570BA4" w14:textId="77777777" w:rsidR="00F63DF0" w:rsidRPr="00A73992" w:rsidRDefault="00F63DF0">
      <w:pPr>
        <w:pStyle w:val="0DraftNormal"/>
        <w:rPr>
          <w:rFonts w:ascii="Montserrat" w:hAnsi="Montserrat"/>
          <w:sz w:val="24"/>
        </w:rPr>
      </w:pPr>
    </w:p>
    <w:p w14:paraId="1D668DCD" w14:textId="77777777" w:rsidR="00F63DF0" w:rsidRPr="00A73992" w:rsidRDefault="00A73992">
      <w:pPr>
        <w:pStyle w:val="0DraftNormal"/>
        <w:rPr>
          <w:rFonts w:ascii="Montserrat" w:hAnsi="Montserrat"/>
          <w:sz w:val="24"/>
        </w:rPr>
      </w:pPr>
      <w:r w:rsidRPr="00A73992">
        <w:rPr>
          <w:rFonts w:ascii="Montserrat" w:hAnsi="Montserrat"/>
          <w:sz w:val="24"/>
        </w:rPr>
        <w:t xml:space="preserve">End Game </w:t>
      </w:r>
    </w:p>
    <w:p w14:paraId="025AACF8" w14:textId="77777777" w:rsidR="00F63DF0" w:rsidRPr="00A73992" w:rsidRDefault="00A73992">
      <w:pPr>
        <w:pStyle w:val="0DraftNormal"/>
        <w:rPr>
          <w:rFonts w:ascii="Montserrat" w:hAnsi="Montserrat"/>
          <w:sz w:val="24"/>
        </w:rPr>
      </w:pPr>
      <w:r w:rsidRPr="00A73992">
        <w:rPr>
          <w:rFonts w:ascii="Montserrat" w:hAnsi="Montserrat"/>
          <w:sz w:val="24"/>
        </w:rPr>
        <w:tab/>
        <w:t xml:space="preserve">Between her and Coal’s efforts, she managed to escape her captors only to land in the dragon’s jaws. By this point, she had been drawn into such close rapport with the deadly predator, that blooding was inevitable. Her mind, caught in the dragon’s perspective, awakened to that sleeping potential, and the impulse to devour that succulent morsel which seemed suddenly to consume her attention overcame her. </w:t>
      </w:r>
    </w:p>
    <w:p w14:paraId="6BAA621C" w14:textId="77777777" w:rsidR="00F63DF0" w:rsidRPr="00A73992" w:rsidRDefault="00A73992">
      <w:pPr>
        <w:pStyle w:val="0DraftNormal"/>
        <w:rPr>
          <w:rFonts w:ascii="Montserrat" w:hAnsi="Montserrat"/>
          <w:sz w:val="24"/>
        </w:rPr>
      </w:pPr>
      <w:r w:rsidRPr="00A73992">
        <w:rPr>
          <w:rFonts w:ascii="Montserrat" w:hAnsi="Montserrat"/>
          <w:sz w:val="24"/>
        </w:rPr>
        <w:tab/>
        <w:t>Her enemies were more wary of her than she expected. Instead of splitting up to hunt her down, they were waiting for her together. The element of surprise would allow her to take one of them out, but that would leave three to retaliate. Her four remaining enemies circled her, searching for an opening. Cinder felt the blood rage threatening, but kept a grip on herself. She could see that the four were highly trained and powerful, and they worked together seamlessly. Her chances against them were slim. She h</w:t>
      </w:r>
      <w:r w:rsidRPr="00A73992">
        <w:rPr>
          <w:rFonts w:ascii="Montserrat" w:hAnsi="Montserrat"/>
          <w:sz w:val="24"/>
        </w:rPr>
        <w:t>ad no idea which one was their leader, for they were all leaders, she recalled. She waited until one of them exposed himself to harm, and then struck. Good as she was, she was not good enough. To her surprise, the four were masters of the dance. They were even better trained than she. Though less creative and powerful, they had the advantage in a battle of attrition. Finding herself overwhelmed, she realized could only flee or be ruthlessly dismembered and finally decapitated. Cinder. She was saved by their</w:t>
      </w:r>
      <w:r w:rsidRPr="00A73992">
        <w:rPr>
          <w:rFonts w:ascii="Montserrat" w:hAnsi="Montserrat"/>
          <w:sz w:val="24"/>
        </w:rPr>
        <w:t xml:space="preserve"> last attempt to possess her. The appearance of the dragon, having finally found a way into the area they had retreated to, created enough confusion for her to escape. Wary of each other, her two legged and four legged predators allowed her a running start. Cinder, fleeing for her life from the dragon, slipped deeper into the ruins of Ardahn to loose it in the complex structure. It was a loosing prospect, the beast had pinned them down at the ruins for weeks, waiting for her attempts to forage for food to p</w:t>
      </w:r>
      <w:r w:rsidRPr="00A73992">
        <w:rPr>
          <w:rFonts w:ascii="Montserrat" w:hAnsi="Montserrat"/>
          <w:sz w:val="24"/>
        </w:rPr>
        <w:t xml:space="preserve">ounce on her. Slithering through secret spaces, she eluded them, forcing them to split up. Her luck finally ran out. In her haste to escape her pursuers, she forgot about the dragon. If that had been the only flaw in her memory, then it might not have mattered. Unfortunately, it was not. The bridge she remembered from her childhood explorations no longer spanned the chasm her flight had driven her to. She noticed it at the last possible second, and gathered herself for the impossible leap, praying that the </w:t>
      </w:r>
      <w:r w:rsidRPr="00A73992">
        <w:rPr>
          <w:rFonts w:ascii="Montserrat" w:hAnsi="Montserrat"/>
          <w:sz w:val="24"/>
        </w:rPr>
        <w:t>convoluted depths of the dragons’ throat was still flooded. Phoenix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 dragon had figured out what kind of game she was playing and outmaneuvered her. In plain view of</w:t>
      </w:r>
      <w:r w:rsidRPr="00A73992">
        <w:rPr>
          <w:rFonts w:ascii="Montserrat" w:hAnsi="Montserrat"/>
          <w:sz w:val="24"/>
        </w:rPr>
        <w:t xml:space="preserve"> her enemies, the dragon snatched her out of the air, and dragged her away. There was no time. As her feet descended into its silken throat, her mind suddenly focused. </w:t>
      </w:r>
      <w:r w:rsidRPr="00A73992">
        <w:rPr>
          <w:rStyle w:val="AesDPAside"/>
          <w:rFonts w:ascii="Montserrat" w:hAnsi="Montserrat"/>
          <w:vanish w:val="0"/>
          <w:sz w:val="24"/>
        </w:rPr>
        <w:t xml:space="preserve">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w:t>
      </w:r>
    </w:p>
    <w:p w14:paraId="0282B8F9" w14:textId="77777777" w:rsidR="00F63DF0" w:rsidRPr="00A73992" w:rsidRDefault="00A73992">
      <w:pPr>
        <w:pStyle w:val="0DraftNormal"/>
        <w:rPr>
          <w:rStyle w:val="AesDPAside"/>
          <w:rFonts w:ascii="Montserrat" w:hAnsi="Montserrat"/>
          <w:vanish w:val="0"/>
          <w:sz w:val="24"/>
        </w:rPr>
      </w:pPr>
      <w:r w:rsidRPr="00A73992">
        <w:rPr>
          <w:rFonts w:ascii="Montserrat" w:hAnsi="Montserrat"/>
          <w:sz w:val="24"/>
        </w:rPr>
        <w:tab/>
      </w:r>
      <w:r w:rsidRPr="00A73992">
        <w:rPr>
          <w:rStyle w:val="AesDPAside"/>
          <w:rFonts w:ascii="Montserrat" w:hAnsi="Montserrat"/>
          <w:vanish w:val="0"/>
          <w:sz w:val="24"/>
        </w:rPr>
        <w:t xml:space="preserve">Cinder—it astonished her to wake up on the sandy beach of an underground lake. Apparently it had astonished the dragon as well. Once again she tried to flee, finding a deep crevice in which to retreat. Cinder was startled by the light of intelligence that shone in its eye as it regarded her. The awe and horror as its mind entered hers and bent her own psionic abilities to draw her out of her shelter and into its mouth was indescribable. </w:t>
      </w:r>
    </w:p>
    <w:p w14:paraId="6BFEE91E" w14:textId="77777777" w:rsidR="00F63DF0" w:rsidRPr="00A73992" w:rsidRDefault="00A73992">
      <w:pPr>
        <w:pStyle w:val="0DraftNormal"/>
        <w:rPr>
          <w:rFonts w:ascii="Montserrat" w:hAnsi="Montserrat"/>
          <w:sz w:val="24"/>
        </w:rPr>
      </w:pPr>
      <w:r w:rsidRPr="00A73992">
        <w:rPr>
          <w:rFonts w:ascii="Montserrat" w:hAnsi="Montserrat"/>
          <w:sz w:val="24"/>
        </w:rPr>
        <w:br w:type="page"/>
        <w:t>26</w:t>
      </w:r>
    </w:p>
    <w:p w14:paraId="2D421ABD" w14:textId="77777777" w:rsidR="00F63DF0" w:rsidRPr="00A73992" w:rsidRDefault="00F63DF0">
      <w:pPr>
        <w:pStyle w:val="0DraftNormal"/>
        <w:rPr>
          <w:rFonts w:ascii="Montserrat" w:hAnsi="Montserrat"/>
          <w:sz w:val="24"/>
        </w:rPr>
      </w:pPr>
    </w:p>
    <w:p w14:paraId="5C08925C" w14:textId="77777777" w:rsidR="00F63DF0" w:rsidRPr="00A73992" w:rsidRDefault="00A73992">
      <w:pPr>
        <w:pStyle w:val="0DraftNormal"/>
        <w:rPr>
          <w:rFonts w:ascii="Montserrat" w:hAnsi="Montserrat"/>
          <w:sz w:val="24"/>
        </w:rPr>
      </w:pPr>
      <w:r w:rsidRPr="00A73992">
        <w:rPr>
          <w:rFonts w:ascii="Montserrat" w:hAnsi="Montserrat"/>
          <w:sz w:val="24"/>
        </w:rPr>
        <w:t xml:space="preserve">Major Climax </w:t>
      </w:r>
    </w:p>
    <w:p w14:paraId="4FE3BB1F" w14:textId="77777777" w:rsidR="00F63DF0" w:rsidRPr="00A73992" w:rsidRDefault="00A73992">
      <w:pPr>
        <w:pStyle w:val="0DraftNormal"/>
        <w:rPr>
          <w:rFonts w:ascii="Montserrat" w:hAnsi="Montserrat"/>
          <w:sz w:val="24"/>
        </w:rPr>
      </w:pPr>
      <w:r w:rsidRPr="00A73992">
        <w:rPr>
          <w:rFonts w:ascii="Montserrat" w:hAnsi="Montserrat"/>
          <w:sz w:val="24"/>
        </w:rPr>
        <w:tab/>
        <w:t>A full blooded eclipse, opening the eye of paradox. Cinder is a sleeping goddess, the dreamer in the dream. Coal is awake, and by virtue of being a demon with the full possession of dragon and phoenix aspects is a god. In the instant she obeyed that dragon impulse, the dreamer in the dream awakened. The opening of the eye of paradox caught her and Coal—wrapped intimately together in the rapport of blooding—ripping through the dragon’s mind and tearing her phoenix incarnation from the very fabric of the dre</w:t>
      </w:r>
      <w:r w:rsidRPr="00A73992">
        <w:rPr>
          <w:rFonts w:ascii="Montserrat" w:hAnsi="Montserrat"/>
          <w:sz w:val="24"/>
        </w:rPr>
        <w:t xml:space="preserve">am at the same instant. Thus, the instant of Cinder’s blooding became the instant of Cinder and Coal’s full eclipse—and the conception of a child in the depths of paradox. </w:t>
      </w:r>
    </w:p>
    <w:p w14:paraId="6E8E7D15" w14:textId="77777777" w:rsidR="00F63DF0" w:rsidRPr="00A73992" w:rsidRDefault="00A73992">
      <w:pPr>
        <w:pStyle w:val="0DraftNormal"/>
        <w:rPr>
          <w:rFonts w:ascii="Montserrat" w:hAnsi="Montserrat"/>
          <w:sz w:val="24"/>
        </w:rPr>
      </w:pPr>
      <w:r w:rsidRPr="00A73992">
        <w:rPr>
          <w:rFonts w:ascii="Montserrat" w:hAnsi="Montserrat"/>
          <w:sz w:val="24"/>
        </w:rPr>
        <w:tab/>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14:paraId="6B619340" w14:textId="77777777" w:rsidR="00F63DF0" w:rsidRPr="00A73992" w:rsidRDefault="00A73992">
      <w:pPr>
        <w:pStyle w:val="0DraftNormal"/>
        <w:rPr>
          <w:rStyle w:val="AesDPAside"/>
          <w:rFonts w:ascii="Montserrat" w:hAnsi="Montserrat"/>
          <w:vanish w:val="0"/>
          <w:sz w:val="24"/>
        </w:rPr>
      </w:pPr>
      <w:r w:rsidRPr="00A73992">
        <w:rPr>
          <w:rFonts w:ascii="Montserrat" w:hAnsi="Montserrat"/>
          <w:sz w:val="24"/>
        </w:rPr>
        <w:tab/>
      </w:r>
      <w:r w:rsidRPr="00A73992">
        <w:rPr>
          <w:rStyle w:val="AesDPAside"/>
          <w:rFonts w:ascii="Montserrat" w:hAnsi="Montserrat"/>
          <w:vanish w:val="0"/>
          <w:sz w:val="24"/>
        </w:rPr>
        <w:t>Cinder—the confrontation that followed was unbearably surreal, as the dragon took on the perfect semblance of her beloved other-self. So much so, that on the other side of the gate, she was still fleeing for her life, barely aware of her strange new environment, until she was caught by a pair of men... The realization that she was confronting an outside embodiment of other self—that in every way but one she was confronting Cinder—was almost more than she could take. It was even more frightening to realize t</w:t>
      </w:r>
      <w:r w:rsidRPr="00A73992">
        <w:rPr>
          <w:rStyle w:val="AesDPAside"/>
          <w:rFonts w:ascii="Montserrat" w:hAnsi="Montserrat"/>
          <w:vanish w:val="0"/>
          <w:sz w:val="24"/>
        </w:rPr>
        <w:t xml:space="preserve">hat if she had not known that this was what had killed Cinder, she would not have been able to say it was not her. In fact, this terrible transformation made the one thing that had been impossible possible. With this Cinder it was possible to conceive a new life. This Cinder could be a consort—a husband. </w:t>
      </w:r>
    </w:p>
    <w:p w14:paraId="195AEB93" w14:textId="77777777" w:rsidR="00F63DF0" w:rsidRPr="00A73992" w:rsidRDefault="00F63DF0">
      <w:pPr>
        <w:pStyle w:val="0DraftNormal"/>
        <w:rPr>
          <w:rFonts w:ascii="Montserrat" w:hAnsi="Montserrat"/>
          <w:sz w:val="24"/>
        </w:rPr>
      </w:pPr>
    </w:p>
    <w:p w14:paraId="500C1A7A" w14:textId="77777777" w:rsidR="00F63DF0" w:rsidRPr="00A73992" w:rsidRDefault="00A73992">
      <w:pPr>
        <w:pStyle w:val="0DraftNormal"/>
        <w:rPr>
          <w:rFonts w:ascii="Montserrat" w:hAnsi="Montserrat"/>
          <w:sz w:val="24"/>
        </w:rPr>
      </w:pPr>
      <w:r w:rsidRPr="00A73992">
        <w:rPr>
          <w:rFonts w:ascii="Montserrat" w:hAnsi="Montserrat"/>
          <w:sz w:val="24"/>
        </w:rPr>
        <w:br w:type="page"/>
        <w:t>27</w:t>
      </w:r>
    </w:p>
    <w:p w14:paraId="7B609D5F" w14:textId="77777777" w:rsidR="00F63DF0" w:rsidRPr="00A73992" w:rsidRDefault="00F63DF0">
      <w:pPr>
        <w:pStyle w:val="0DraftNormal"/>
        <w:rPr>
          <w:rFonts w:ascii="Montserrat" w:hAnsi="Montserrat"/>
          <w:sz w:val="24"/>
        </w:rPr>
      </w:pPr>
    </w:p>
    <w:p w14:paraId="44824AA9" w14:textId="77777777" w:rsidR="00F63DF0" w:rsidRPr="00A73992" w:rsidRDefault="00A73992">
      <w:pPr>
        <w:pStyle w:val="0DraftNormal"/>
        <w:rPr>
          <w:rFonts w:ascii="Montserrat" w:hAnsi="Montserrat"/>
          <w:sz w:val="24"/>
        </w:rPr>
      </w:pPr>
      <w:r w:rsidRPr="00A73992">
        <w:rPr>
          <w:rFonts w:ascii="Montserrat" w:hAnsi="Montserrat"/>
          <w:sz w:val="24"/>
        </w:rPr>
        <w:t xml:space="preserve">Resolution </w:t>
      </w:r>
    </w:p>
    <w:p w14:paraId="557706B1" w14:textId="77777777" w:rsidR="00F63DF0" w:rsidRPr="00A73992" w:rsidRDefault="00A73992">
      <w:pPr>
        <w:pStyle w:val="0DraftNormal"/>
        <w:rPr>
          <w:rFonts w:ascii="Montserrat" w:hAnsi="Montserrat"/>
          <w:sz w:val="24"/>
        </w:rPr>
      </w:pPr>
      <w:r w:rsidRPr="00A73992">
        <w:rPr>
          <w:rFonts w:ascii="Montserrat" w:hAnsi="Montserrat"/>
          <w:sz w:val="24"/>
        </w:rPr>
        <w:tab/>
        <w:t>In the dream, the dragons witnessed with horror as the eye of paradox opened. From the ruins the terrible rift spread, sinking its roots into the very core of Aeryn, and lifting its branches to the heavens. For seven terrifying days, the rift grew, giving birth to storms the likes of which had never been seen in that sphere of paradise. No one noticed when blood began pouring through the crack in reality caused by Phoenix Coal’s removal. The bath she had occupied filled with the blood of a dragon and a pho</w:t>
      </w:r>
      <w:r w:rsidRPr="00A73992">
        <w:rPr>
          <w:rFonts w:ascii="Montserrat" w:hAnsi="Montserrat"/>
          <w:sz w:val="24"/>
        </w:rPr>
        <w:t>enix that had circulated in the surreal twists of paradox since Cinder’s death. No one noticed the coalescence of a body in that sanguine pool. A spark of consciousness fired within the new formed flesh, and with a gasp of shock, the daughter of the goddess lifted her head from the waters of her birth. Her first thoughts reached out through the dream and wrapped around the slowly spreading rift. Her absolute will froze the open eye of paradox and bound it in place. As she slipped back beneath the surface, h</w:t>
      </w:r>
      <w:r w:rsidRPr="00A73992">
        <w:rPr>
          <w:rFonts w:ascii="Montserrat" w:hAnsi="Montserrat"/>
          <w:sz w:val="24"/>
        </w:rPr>
        <w:t xml:space="preserve">er presence was finally discovered. </w:t>
      </w:r>
    </w:p>
    <w:p w14:paraId="52489136" w14:textId="77777777" w:rsidR="00F63DF0" w:rsidRPr="00A73992" w:rsidRDefault="00F63DF0">
      <w:pPr>
        <w:pStyle w:val="0DraftNormal"/>
        <w:rPr>
          <w:rFonts w:ascii="Montserrat" w:hAnsi="Montserrat"/>
          <w:sz w:val="24"/>
        </w:rPr>
      </w:pPr>
    </w:p>
    <w:p w14:paraId="44F7A773" w14:textId="77777777" w:rsidR="00F63DF0" w:rsidRPr="00A73992" w:rsidRDefault="00A73992">
      <w:pPr>
        <w:pStyle w:val="0DraftNormal"/>
        <w:rPr>
          <w:rFonts w:ascii="Montserrat" w:hAnsi="Montserrat"/>
          <w:sz w:val="24"/>
        </w:rPr>
      </w:pPr>
      <w:r w:rsidRPr="00A73992">
        <w:rPr>
          <w:rFonts w:ascii="Montserrat" w:hAnsi="Montserrat"/>
          <w:sz w:val="24"/>
        </w:rPr>
        <w:t>Scarlet and Dawn—Crimson’s Assault</w:t>
      </w:r>
    </w:p>
    <w:p w14:paraId="6BDFB0A7" w14:textId="77777777" w:rsidR="00F63DF0" w:rsidRPr="00A73992" w:rsidRDefault="00A73992">
      <w:pPr>
        <w:pStyle w:val="0DraftNormal"/>
        <w:rPr>
          <w:rFonts w:ascii="Montserrat" w:hAnsi="Montserrat"/>
          <w:sz w:val="24"/>
        </w:rPr>
      </w:pPr>
      <w:r w:rsidRPr="00A73992">
        <w:rPr>
          <w:rFonts w:ascii="Montserrat" w:hAnsi="Montserrat"/>
          <w:sz w:val="24"/>
        </w:rPr>
        <w:tab/>
        <w:t>Once Crimson had effectively confined Scarlet to her own body, he was ready for his final move. Crimson had already deduced that the best chance he had to fully possess Scarlet was to achieve the union their bodies hungered for. As their minds embraced in united flesh, he would be able to swallow her with his new female aspect. When he executed his plan, it started out perfect, but quickly a desperate struggle. Scarlet’s cry for help was expected. It’s being answered was not. Scarlet’s panic was felt by Da</w:t>
      </w:r>
      <w:r w:rsidRPr="00A73992">
        <w:rPr>
          <w:rFonts w:ascii="Montserrat" w:hAnsi="Montserrat"/>
          <w:sz w:val="24"/>
        </w:rPr>
        <w:t>wn—who it turned out was not dead after all. Dawn appeared out of nowhere and the twins’ minds lashed out in a crushing defense. The report his allies had made had proven false. It had no idea how she had come to the rescue, but suddenly her mind was right there along side Scarlet’s and their combined fury was a perfect recreation of the moment the demon had first been trapped. The demon panicked, triggering the separation of their joined male aspects. The division weakened Scarlet and Dawn’s assault, but t</w:t>
      </w:r>
      <w:r w:rsidRPr="00A73992">
        <w:rPr>
          <w:rFonts w:ascii="Montserrat" w:hAnsi="Montserrat"/>
          <w:sz w:val="24"/>
        </w:rPr>
        <w:t>heir compliments were both swallowed as the sleeper retreated. The demon’s duality, and the implicit duality of the Crimson/Fox fusion, were complimentary, and for a moment it thought it had achieved its objective. That faint reprieve allowed Crimson to realize he had seized his objective—not exactly as planned, but more than close enough. without hesitating, Crimson ripped the minds of Fox and the real Crimson out of their shared body and threw them back at Scarlet/Dawn—as sleepers.</w:t>
      </w:r>
    </w:p>
    <w:p w14:paraId="7F88FA9D" w14:textId="77777777" w:rsidR="00F63DF0" w:rsidRPr="00A73992" w:rsidRDefault="00A73992">
      <w:pPr>
        <w:pStyle w:val="0DraftNormal"/>
        <w:rPr>
          <w:rFonts w:ascii="Montserrat" w:hAnsi="Montserrat"/>
          <w:sz w:val="24"/>
        </w:rPr>
      </w:pPr>
      <w:r w:rsidRPr="00A73992">
        <w:rPr>
          <w:rFonts w:ascii="Montserrat" w:hAnsi="Montserrat"/>
          <w:sz w:val="24"/>
        </w:rPr>
        <w:tab/>
        <w:t>The girls’ minds were swallowed by the fury of Crimson and Fox. Crimson had been conscious of his possessor’s thoughts and deeds throughout his imprisonment. Fear and loathing combined with an unspeakable thirst for revenge. Fox, having tasted only a moment of possession, but in that moment discovering that it had been this demon who had engineered the attack on the beach and consigned him to that devastating ordeal, felt an equal need to strike back. Without hesitating the joined twins lashed out, slaying</w:t>
      </w:r>
      <w:r w:rsidRPr="00A73992">
        <w:rPr>
          <w:rFonts w:ascii="Montserrat" w:hAnsi="Montserrat"/>
          <w:sz w:val="24"/>
        </w:rPr>
        <w:t xml:space="preserve"> their own dispossessed body. Scarlet and Dawn surfaced and seized control of their body with the sickening realization that the demon’s action had somehow divorced them from their compliments—and their own minds had fused together. </w:t>
      </w:r>
    </w:p>
    <w:p w14:paraId="4503544B" w14:textId="77777777" w:rsidR="00F63DF0" w:rsidRPr="00A73992" w:rsidRDefault="00F63DF0">
      <w:pPr>
        <w:pStyle w:val="0DraftNormal"/>
        <w:rPr>
          <w:rFonts w:ascii="Montserrat" w:hAnsi="Montserrat"/>
          <w:sz w:val="24"/>
        </w:rPr>
      </w:pPr>
    </w:p>
    <w:p w14:paraId="2BC59372" w14:textId="77777777" w:rsidR="00F63DF0" w:rsidRPr="00A73992" w:rsidRDefault="00A73992">
      <w:pPr>
        <w:pStyle w:val="0DraftNormal"/>
        <w:rPr>
          <w:rFonts w:ascii="Montserrat" w:hAnsi="Montserrat"/>
          <w:sz w:val="24"/>
        </w:rPr>
      </w:pPr>
      <w:r w:rsidRPr="00A73992">
        <w:rPr>
          <w:rFonts w:ascii="Montserrat" w:hAnsi="Montserrat"/>
          <w:sz w:val="24"/>
        </w:rPr>
        <w:t xml:space="preserve">Erosion of Dawn’s perspective—Scarlet and Dawn’s Union. </w:t>
      </w:r>
    </w:p>
    <w:p w14:paraId="55B639DB" w14:textId="77777777" w:rsidR="00F63DF0" w:rsidRPr="00A73992" w:rsidRDefault="00A73992">
      <w:pPr>
        <w:pStyle w:val="0DraftNormal"/>
        <w:rPr>
          <w:rFonts w:ascii="Montserrat" w:hAnsi="Montserrat"/>
          <w:sz w:val="24"/>
        </w:rPr>
      </w:pPr>
      <w:r w:rsidRPr="00A73992">
        <w:rPr>
          <w:rFonts w:ascii="Montserrat" w:hAnsi="Montserrat"/>
          <w:sz w:val="24"/>
        </w:rPr>
        <w:tab/>
        <w:t xml:space="preserve">The strangely united and divided girl faced the consequences of the murderous assault. The blood on her hands would become the perfect excuse for other enemies and political rivals of their house to shatter the re-emergence of the Ava and Ana lines—a threat to the imperial succession itself. Scarlet hardly cared about the danger facing their house, she was concerned only for the health and sanity of Dawn. From the moment the bloody confrontation ended, she had been aware of the chaos Crimson’s actions had </w:t>
      </w:r>
      <w:r w:rsidRPr="00A73992">
        <w:rPr>
          <w:rFonts w:ascii="Montserrat" w:hAnsi="Montserrat"/>
          <w:sz w:val="24"/>
        </w:rPr>
        <w:t xml:space="preserve">caused her. Dawn had been almost unhinged by the inheritance of her mother’s memories. </w:t>
      </w:r>
    </w:p>
    <w:p w14:paraId="4AD65E4D" w14:textId="77777777" w:rsidR="00F63DF0" w:rsidRPr="00A73992" w:rsidRDefault="00A73992">
      <w:pPr>
        <w:pStyle w:val="0DraftNormal"/>
        <w:rPr>
          <w:rFonts w:ascii="Montserrat" w:hAnsi="Montserrat"/>
          <w:sz w:val="24"/>
        </w:rPr>
      </w:pPr>
      <w:r w:rsidRPr="00A73992">
        <w:rPr>
          <w:rFonts w:ascii="Montserrat" w:hAnsi="Montserrat"/>
          <w:sz w:val="24"/>
        </w:rPr>
        <w:tab/>
        <w:t xml:space="preserve">Dawn’s attempt to go to Scarlet’s rescue almost went unrecognized. Attempting to teleport to Scarlet, Dawn somehow teleported into Scarlet. It forced them to confront a paradox of their nature which being avon did not explain. it placed all the answers they had begun to embrace in a very uncertain light. They had appeared to be normal human twins, however they had twice proved to be something no one had ever seen before. The twins premature union during the Ardahn Massacre demonstrated that the two had an </w:t>
      </w:r>
      <w:r w:rsidRPr="00A73992">
        <w:rPr>
          <w:rFonts w:ascii="Montserrat" w:hAnsi="Montserrat"/>
          <w:sz w:val="24"/>
        </w:rPr>
        <w:t xml:space="preserve">inexplicably deep rapport. They fit together like a fully awakened avon, but independent of each other Dawn and Scarlet were awakened avon. Which meant a union between them ought to be impossible. </w:t>
      </w:r>
    </w:p>
    <w:p w14:paraId="1CEC7E5A" w14:textId="77777777" w:rsidR="00F63DF0" w:rsidRPr="00A73992" w:rsidRDefault="00F63DF0">
      <w:pPr>
        <w:pStyle w:val="0DraftNormal"/>
        <w:rPr>
          <w:rFonts w:ascii="Montserrat" w:hAnsi="Montserrat"/>
          <w:sz w:val="24"/>
        </w:rPr>
      </w:pPr>
    </w:p>
    <w:p w14:paraId="37B7F606" w14:textId="77777777" w:rsidR="00F63DF0" w:rsidRPr="00A73992" w:rsidRDefault="00A73992">
      <w:pPr>
        <w:pStyle w:val="0DraftNormal"/>
        <w:rPr>
          <w:rFonts w:ascii="Montserrat" w:hAnsi="Montserrat"/>
          <w:sz w:val="24"/>
        </w:rPr>
      </w:pPr>
      <w:r w:rsidRPr="00A73992">
        <w:rPr>
          <w:rFonts w:ascii="Montserrat" w:hAnsi="Montserrat"/>
          <w:sz w:val="24"/>
        </w:rPr>
        <w:t>When the sleeper seized sole possession of Crimson/Fox, it seized all the potential of an awakened avon. Thus, the demon resurrected with its mind and memories intact. Scarlet/Dawn were so preoccupied with sorting their situation out they did not even notice as their enemy stirred. As the fused twins struggled to reintegrate the dispossessed minds of their compliments, Crimson seized the initiative. Assuming the place of Cinder, she summoned the house guard and had the unified girl arrested for making an as</w:t>
      </w:r>
      <w:r w:rsidRPr="00A73992">
        <w:rPr>
          <w:rFonts w:ascii="Montserrat" w:hAnsi="Montserrat"/>
          <w:sz w:val="24"/>
        </w:rPr>
        <w:t xml:space="preserve">sault on her person. </w:t>
      </w:r>
    </w:p>
    <w:p w14:paraId="276607EB" w14:textId="77777777" w:rsidR="00F63DF0" w:rsidRPr="00A73992" w:rsidRDefault="00F63DF0">
      <w:pPr>
        <w:pStyle w:val="0DraftNormal"/>
        <w:rPr>
          <w:rFonts w:ascii="Montserrat" w:hAnsi="Montserrat"/>
          <w:sz w:val="24"/>
        </w:rPr>
      </w:pPr>
    </w:p>
    <w:p w14:paraId="104A7DA5" w14:textId="77777777" w:rsidR="00F63DF0" w:rsidRPr="00A73992" w:rsidRDefault="00A73992">
      <w:pPr>
        <w:pStyle w:val="0DraftNormal"/>
        <w:rPr>
          <w:rFonts w:ascii="Montserrat" w:hAnsi="Montserrat"/>
          <w:sz w:val="24"/>
        </w:rPr>
      </w:pPr>
      <w:r w:rsidRPr="00A73992">
        <w:rPr>
          <w:rFonts w:ascii="Montserrat" w:hAnsi="Montserrat"/>
          <w:sz w:val="24"/>
        </w:rPr>
        <w:t xml:space="preserve">She actually accused Scarlet and Dawn of being possessed—to which their joined minds gave a misleading testimony. </w:t>
      </w:r>
    </w:p>
    <w:p w14:paraId="14C2CA0F" w14:textId="77777777" w:rsidR="00F63DF0" w:rsidRPr="00A73992" w:rsidRDefault="00F63DF0">
      <w:pPr>
        <w:pStyle w:val="0DraftNormal"/>
        <w:rPr>
          <w:rFonts w:ascii="Montserrat" w:hAnsi="Montserrat"/>
          <w:sz w:val="24"/>
        </w:rPr>
      </w:pPr>
    </w:p>
    <w:p w14:paraId="0FCE4DE3" w14:textId="77777777" w:rsidR="00F63DF0" w:rsidRPr="00A73992" w:rsidRDefault="00A73992">
      <w:pPr>
        <w:pStyle w:val="0DraftNormal"/>
        <w:rPr>
          <w:rFonts w:ascii="Montserrat" w:hAnsi="Montserrat"/>
          <w:sz w:val="24"/>
        </w:rPr>
      </w:pPr>
      <w:r w:rsidRPr="00A73992">
        <w:rPr>
          <w:rFonts w:ascii="Montserrat" w:hAnsi="Montserrat"/>
          <w:sz w:val="24"/>
        </w:rPr>
        <w:t xml:space="preserve">The string of deaths which Crimson had perpetrated were reported soon after, and under examination and trial, the memories they had inherited convicted them outright. </w:t>
      </w:r>
    </w:p>
    <w:p w14:paraId="788EA5EC" w14:textId="77777777" w:rsidR="00F63DF0" w:rsidRPr="00A73992" w:rsidRDefault="00F63DF0">
      <w:pPr>
        <w:pStyle w:val="0DraftNormal"/>
        <w:rPr>
          <w:rFonts w:ascii="Montserrat" w:hAnsi="Montserrat"/>
          <w:sz w:val="24"/>
        </w:rPr>
      </w:pPr>
    </w:p>
    <w:p w14:paraId="1380523D" w14:textId="77777777" w:rsidR="00F63DF0" w:rsidRPr="00A73992" w:rsidRDefault="00A73992">
      <w:pPr>
        <w:pStyle w:val="0DraftNormal"/>
        <w:rPr>
          <w:rFonts w:ascii="Montserrat" w:hAnsi="Montserrat"/>
          <w:sz w:val="24"/>
        </w:rPr>
      </w:pPr>
      <w:r w:rsidRPr="00A73992">
        <w:rPr>
          <w:rFonts w:ascii="Montserrat" w:hAnsi="Montserrat"/>
          <w:sz w:val="24"/>
        </w:rPr>
        <w:t>Scarlet—in name the one under prosecution—had an alibi, but her loyalty to Cinder prevented her from using it. Besides, without Cinder to substantiate her claims, she would sound like she was just making it up. Crimson was cementing herself in her new role by making all the accusations and driving investigators to reconstruct a history of events all too close to the truth. The only ones who knew Crimson was lying were the ones who had driven Cinder into exile, and who had offered to endorse her coup. By exp</w:t>
      </w:r>
      <w:r w:rsidRPr="00A73992">
        <w:rPr>
          <w:rFonts w:ascii="Montserrat" w:hAnsi="Montserrat"/>
          <w:sz w:val="24"/>
        </w:rPr>
        <w:t xml:space="preserve">osing the sleepers to avon, Crimson was seriously compromising the agreements between them, but the truth about Cinder was an even greater secret. By persecuting Scarlet, Crimson was eliminating the only other pawn the dragons had left to oppose her with. Without her, they would have to come out into the open to depose Crimson. Unfortunately, there was one person unaccounted for. Phoenix Coal. </w:t>
      </w:r>
    </w:p>
    <w:p w14:paraId="3CDF993F" w14:textId="77777777" w:rsidR="00F63DF0" w:rsidRPr="00A73992" w:rsidRDefault="00A73992">
      <w:pPr>
        <w:pStyle w:val="0DraftNormal"/>
        <w:rPr>
          <w:rFonts w:ascii="Montserrat" w:hAnsi="Montserrat"/>
          <w:sz w:val="24"/>
        </w:rPr>
      </w:pPr>
      <w:r w:rsidRPr="00A73992">
        <w:rPr>
          <w:rFonts w:ascii="Montserrat" w:hAnsi="Montserrat"/>
          <w:sz w:val="24"/>
        </w:rPr>
        <w:br w:type="page"/>
        <w:t>People, Places, Things</w:t>
      </w:r>
    </w:p>
    <w:p w14:paraId="6906CA5E" w14:textId="77777777" w:rsidR="00F63DF0" w:rsidRPr="00A73992" w:rsidRDefault="00A73992">
      <w:pPr>
        <w:pStyle w:val="0DraftNormal"/>
        <w:rPr>
          <w:rFonts w:ascii="Montserrat" w:hAnsi="Montserrat"/>
          <w:sz w:val="24"/>
        </w:rPr>
      </w:pPr>
      <w:r w:rsidRPr="00A73992">
        <w:rPr>
          <w:rFonts w:ascii="Montserrat" w:hAnsi="Montserrat"/>
          <w:sz w:val="24"/>
        </w:rPr>
        <w:br w:type="page"/>
      </w:r>
    </w:p>
    <w:p w14:paraId="448E791A" w14:textId="77777777" w:rsidR="00F63DF0" w:rsidRPr="00A73992" w:rsidRDefault="00A73992">
      <w:pPr>
        <w:pStyle w:val="0DraftNormal"/>
        <w:rPr>
          <w:rFonts w:ascii="Montserrat" w:hAnsi="Montserrat"/>
          <w:sz w:val="24"/>
        </w:rPr>
      </w:pPr>
      <w:r w:rsidRPr="00A73992">
        <w:rPr>
          <w:rFonts w:ascii="Montserrat" w:hAnsi="Montserrat"/>
          <w:sz w:val="24"/>
        </w:rPr>
        <w:t xml:space="preserve">Anna </w:t>
      </w:r>
      <w:r w:rsidRPr="00A73992">
        <w:rPr>
          <w:rFonts w:ascii="Montserrat" w:hAnsi="Montserrat"/>
          <w:sz w:val="24"/>
        </w:rPr>
        <w:tab/>
        <w:t>Je Ara</w:t>
      </w:r>
      <w:r w:rsidRPr="00A73992">
        <w:rPr>
          <w:rFonts w:ascii="Montserrat" w:hAnsi="Montserrat"/>
          <w:sz w:val="24"/>
        </w:rPr>
        <w:tab/>
        <w:t>Dai</w:t>
      </w:r>
    </w:p>
    <w:p w14:paraId="28C8A513" w14:textId="77777777" w:rsidR="00F63DF0" w:rsidRPr="00A73992" w:rsidRDefault="00A73992">
      <w:pPr>
        <w:pStyle w:val="0DraftNormal"/>
        <w:rPr>
          <w:rFonts w:ascii="Montserrat" w:hAnsi="Montserrat"/>
          <w:sz w:val="24"/>
        </w:rPr>
      </w:pPr>
      <w:r w:rsidRPr="00A73992">
        <w:rPr>
          <w:rFonts w:ascii="Montserrat" w:hAnsi="Montserrat"/>
          <w:sz w:val="24"/>
        </w:rPr>
        <w:t>Ember</w:t>
      </w:r>
      <w:r w:rsidRPr="00A73992">
        <w:rPr>
          <w:rFonts w:ascii="Montserrat" w:hAnsi="Montserrat"/>
          <w:sz w:val="24"/>
        </w:rPr>
        <w:tab/>
        <w:t>Je Ala</w:t>
      </w:r>
      <w:r w:rsidRPr="00A73992">
        <w:rPr>
          <w:rFonts w:ascii="Montserrat" w:hAnsi="Montserrat"/>
          <w:sz w:val="24"/>
        </w:rPr>
        <w:tab/>
        <w:t>Dai</w:t>
      </w:r>
    </w:p>
    <w:p w14:paraId="3471A072" w14:textId="77777777" w:rsidR="00F63DF0" w:rsidRPr="00A73992" w:rsidRDefault="00A73992">
      <w:pPr>
        <w:pStyle w:val="0DraftNormal"/>
        <w:rPr>
          <w:rFonts w:ascii="Montserrat" w:hAnsi="Montserrat"/>
          <w:sz w:val="24"/>
        </w:rPr>
      </w:pPr>
      <w:r w:rsidRPr="00A73992">
        <w:rPr>
          <w:rFonts w:ascii="Montserrat" w:hAnsi="Montserrat"/>
          <w:sz w:val="24"/>
        </w:rPr>
        <w:t>Alexander</w:t>
      </w:r>
      <w:r w:rsidRPr="00A73992">
        <w:rPr>
          <w:rFonts w:ascii="Montserrat" w:hAnsi="Montserrat"/>
          <w:sz w:val="24"/>
        </w:rPr>
        <w:tab/>
        <w:t>Morgan</w:t>
      </w:r>
      <w:r w:rsidRPr="00A73992">
        <w:rPr>
          <w:rFonts w:ascii="Montserrat" w:hAnsi="Montserrat"/>
          <w:sz w:val="24"/>
        </w:rPr>
        <w:tab/>
        <w:t>Aegis Ambassador</w:t>
      </w:r>
    </w:p>
    <w:p w14:paraId="06250764" w14:textId="77777777" w:rsidR="00F63DF0" w:rsidRPr="00A73992" w:rsidRDefault="00A73992">
      <w:pPr>
        <w:pStyle w:val="0DraftNormal"/>
        <w:rPr>
          <w:rFonts w:ascii="Montserrat" w:hAnsi="Montserrat"/>
          <w:sz w:val="24"/>
        </w:rPr>
      </w:pPr>
      <w:r w:rsidRPr="00A73992">
        <w:rPr>
          <w:rFonts w:ascii="Montserrat" w:hAnsi="Montserrat"/>
          <w:sz w:val="24"/>
        </w:rPr>
        <w:t>Victoria</w:t>
      </w:r>
      <w:r w:rsidRPr="00A73992">
        <w:rPr>
          <w:rFonts w:ascii="Montserrat" w:hAnsi="Montserrat"/>
          <w:sz w:val="24"/>
        </w:rPr>
        <w:tab/>
        <w:t>Morgan</w:t>
      </w:r>
      <w:r w:rsidRPr="00A73992">
        <w:rPr>
          <w:rFonts w:ascii="Montserrat" w:hAnsi="Montserrat"/>
          <w:sz w:val="24"/>
        </w:rPr>
        <w:tab/>
        <w:t>Former Aegis Ambassador, First Contact</w:t>
      </w:r>
    </w:p>
    <w:p w14:paraId="55992FDD" w14:textId="77777777" w:rsidR="00F63DF0" w:rsidRPr="00A73992" w:rsidRDefault="00A73992">
      <w:pPr>
        <w:pStyle w:val="0DraftNormal"/>
        <w:rPr>
          <w:rFonts w:ascii="Montserrat" w:hAnsi="Montserrat"/>
          <w:sz w:val="24"/>
        </w:rPr>
      </w:pPr>
      <w:r w:rsidRPr="00A73992">
        <w:rPr>
          <w:rFonts w:ascii="Montserrat" w:hAnsi="Montserrat"/>
          <w:sz w:val="24"/>
        </w:rPr>
        <w:t>Eve</w:t>
      </w:r>
      <w:r w:rsidRPr="00A73992">
        <w:rPr>
          <w:rFonts w:ascii="Montserrat" w:hAnsi="Montserrat"/>
          <w:sz w:val="24"/>
        </w:rPr>
        <w:tab/>
      </w:r>
      <w:r w:rsidRPr="00A73992">
        <w:rPr>
          <w:rFonts w:ascii="Montserrat" w:hAnsi="Montserrat"/>
          <w:sz w:val="24"/>
        </w:rPr>
        <w:tab/>
        <w:t>Captain, Aegis Navy</w:t>
      </w:r>
    </w:p>
    <w:p w14:paraId="70CE1563" w14:textId="77777777" w:rsidR="00F63DF0" w:rsidRPr="00A73992" w:rsidRDefault="00A73992">
      <w:pPr>
        <w:pStyle w:val="0DraftNormal"/>
        <w:rPr>
          <w:rFonts w:ascii="Montserrat" w:hAnsi="Montserrat"/>
          <w:sz w:val="24"/>
        </w:rPr>
      </w:pPr>
      <w:r w:rsidRPr="00A73992">
        <w:rPr>
          <w:rFonts w:ascii="Montserrat" w:hAnsi="Montserrat"/>
          <w:sz w:val="24"/>
        </w:rPr>
        <w:t>Victor</w:t>
      </w:r>
      <w:r w:rsidRPr="00A73992">
        <w:rPr>
          <w:rFonts w:ascii="Montserrat" w:hAnsi="Montserrat"/>
          <w:sz w:val="24"/>
        </w:rPr>
        <w:tab/>
      </w:r>
      <w:r w:rsidRPr="00A73992">
        <w:rPr>
          <w:rFonts w:ascii="Montserrat" w:hAnsi="Montserrat"/>
          <w:sz w:val="24"/>
        </w:rPr>
        <w:tab/>
        <w:t>ASI Agent</w:t>
      </w:r>
    </w:p>
    <w:p w14:paraId="2D176A95" w14:textId="77777777" w:rsidR="00F63DF0" w:rsidRPr="00A73992" w:rsidRDefault="00F63DF0">
      <w:pPr>
        <w:pStyle w:val="0DraftNormal"/>
        <w:rPr>
          <w:rFonts w:ascii="Montserrat" w:hAnsi="Montserrat"/>
          <w:sz w:val="24"/>
        </w:rPr>
      </w:pPr>
    </w:p>
    <w:p w14:paraId="76609417" w14:textId="77777777" w:rsidR="00F63DF0" w:rsidRPr="00A73992" w:rsidRDefault="00A73992">
      <w:pPr>
        <w:pStyle w:val="0DraftNormal"/>
        <w:rPr>
          <w:rFonts w:ascii="Montserrat" w:hAnsi="Montserrat"/>
          <w:sz w:val="24"/>
        </w:rPr>
      </w:pPr>
      <w:r w:rsidRPr="00A73992">
        <w:rPr>
          <w:rFonts w:ascii="Montserrat" w:hAnsi="Montserrat"/>
          <w:sz w:val="24"/>
        </w:rPr>
        <w:t xml:space="preserve">Cinder </w:t>
      </w:r>
      <w:r w:rsidRPr="00A73992">
        <w:rPr>
          <w:rFonts w:ascii="Montserrat" w:hAnsi="Montserrat"/>
          <w:sz w:val="24"/>
        </w:rPr>
        <w:tab/>
        <w:t>Je Ara</w:t>
      </w:r>
      <w:r w:rsidRPr="00A73992">
        <w:rPr>
          <w:rFonts w:ascii="Montserrat" w:hAnsi="Montserrat"/>
          <w:sz w:val="24"/>
        </w:rPr>
        <w:tab/>
        <w:t>Naomi</w:t>
      </w:r>
    </w:p>
    <w:p w14:paraId="721E3EDF" w14:textId="77777777" w:rsidR="00F63DF0" w:rsidRPr="00A73992" w:rsidRDefault="00A73992">
      <w:pPr>
        <w:pStyle w:val="0DraftNormal"/>
        <w:rPr>
          <w:rFonts w:ascii="Montserrat" w:hAnsi="Montserrat"/>
          <w:sz w:val="24"/>
        </w:rPr>
      </w:pPr>
      <w:r w:rsidRPr="00A73992">
        <w:rPr>
          <w:rFonts w:ascii="Montserrat" w:hAnsi="Montserrat"/>
          <w:sz w:val="24"/>
        </w:rPr>
        <w:t>Coal</w:t>
      </w:r>
      <w:r w:rsidRPr="00A73992">
        <w:rPr>
          <w:rFonts w:ascii="Montserrat" w:hAnsi="Montserrat"/>
          <w:sz w:val="24"/>
        </w:rPr>
        <w:tab/>
        <w:t>Je Ala</w:t>
      </w:r>
      <w:r w:rsidRPr="00A73992">
        <w:rPr>
          <w:rFonts w:ascii="Montserrat" w:hAnsi="Montserrat"/>
          <w:sz w:val="24"/>
        </w:rPr>
        <w:tab/>
        <w:t>Naokume</w:t>
      </w:r>
    </w:p>
    <w:p w14:paraId="0D5EEF6B" w14:textId="77777777" w:rsidR="00F63DF0" w:rsidRPr="00A73992" w:rsidRDefault="00A73992">
      <w:pPr>
        <w:pStyle w:val="0DraftNormal"/>
        <w:rPr>
          <w:rFonts w:ascii="Montserrat" w:hAnsi="Montserrat"/>
          <w:sz w:val="24"/>
        </w:rPr>
      </w:pPr>
      <w:r w:rsidRPr="00A73992">
        <w:rPr>
          <w:rFonts w:ascii="Montserrat" w:hAnsi="Montserrat"/>
          <w:sz w:val="24"/>
        </w:rPr>
        <w:t>Dawn</w:t>
      </w:r>
      <w:r w:rsidRPr="00A73992">
        <w:rPr>
          <w:rFonts w:ascii="Montserrat" w:hAnsi="Montserrat"/>
          <w:sz w:val="24"/>
        </w:rPr>
        <w:tab/>
        <w:t>Morgan</w:t>
      </w:r>
    </w:p>
    <w:p w14:paraId="0E139FD6" w14:textId="77777777" w:rsidR="00F63DF0" w:rsidRPr="00A73992" w:rsidRDefault="00A73992">
      <w:pPr>
        <w:pStyle w:val="0DraftNormal"/>
        <w:rPr>
          <w:rFonts w:ascii="Montserrat" w:hAnsi="Montserrat"/>
          <w:sz w:val="24"/>
        </w:rPr>
      </w:pPr>
      <w:r w:rsidRPr="00A73992">
        <w:rPr>
          <w:rFonts w:ascii="Montserrat" w:hAnsi="Montserrat"/>
          <w:sz w:val="24"/>
        </w:rPr>
        <w:t>Fox</w:t>
      </w:r>
      <w:r w:rsidRPr="00A73992">
        <w:rPr>
          <w:rFonts w:ascii="Montserrat" w:hAnsi="Montserrat"/>
          <w:sz w:val="24"/>
        </w:rPr>
        <w:tab/>
        <w:t>Morgan</w:t>
      </w:r>
    </w:p>
    <w:p w14:paraId="21E77E8E" w14:textId="77777777" w:rsidR="00F63DF0" w:rsidRPr="00A73992" w:rsidRDefault="00A73992">
      <w:pPr>
        <w:pStyle w:val="0DraftNormal"/>
        <w:rPr>
          <w:rFonts w:ascii="Montserrat" w:hAnsi="Montserrat"/>
          <w:sz w:val="24"/>
        </w:rPr>
      </w:pPr>
      <w:r w:rsidRPr="00A73992">
        <w:rPr>
          <w:rFonts w:ascii="Montserrat" w:hAnsi="Montserrat"/>
          <w:sz w:val="24"/>
        </w:rPr>
        <w:t>Scarlet</w:t>
      </w:r>
      <w:r w:rsidRPr="00A73992">
        <w:rPr>
          <w:rFonts w:ascii="Montserrat" w:hAnsi="Montserrat"/>
          <w:sz w:val="24"/>
        </w:rPr>
        <w:tab/>
        <w:t>Morgan</w:t>
      </w:r>
    </w:p>
    <w:p w14:paraId="48EECEB3" w14:textId="77777777" w:rsidR="00F63DF0" w:rsidRPr="00A73992" w:rsidRDefault="00A73992">
      <w:pPr>
        <w:pStyle w:val="0DraftNormal"/>
        <w:rPr>
          <w:rFonts w:ascii="Montserrat" w:hAnsi="Montserrat"/>
          <w:sz w:val="24"/>
        </w:rPr>
      </w:pPr>
      <w:r w:rsidRPr="00A73992">
        <w:rPr>
          <w:rFonts w:ascii="Montserrat" w:hAnsi="Montserrat"/>
          <w:sz w:val="24"/>
        </w:rPr>
        <w:t>Crimson</w:t>
      </w:r>
      <w:r w:rsidRPr="00A73992">
        <w:rPr>
          <w:rFonts w:ascii="Montserrat" w:hAnsi="Montserrat"/>
          <w:sz w:val="24"/>
        </w:rPr>
        <w:tab/>
        <w:t>Morgan</w:t>
      </w:r>
    </w:p>
    <w:p w14:paraId="0C7C7CF3" w14:textId="77777777" w:rsidR="00F63DF0" w:rsidRPr="00A73992" w:rsidRDefault="00F63DF0">
      <w:pPr>
        <w:pStyle w:val="0DraftNormal"/>
        <w:rPr>
          <w:rFonts w:ascii="Montserrat" w:hAnsi="Montserrat"/>
          <w:sz w:val="24"/>
        </w:rPr>
      </w:pPr>
    </w:p>
    <w:p w14:paraId="1ED23A8A" w14:textId="77777777" w:rsidR="00F63DF0" w:rsidRPr="00A73992" w:rsidRDefault="00A73992">
      <w:pPr>
        <w:pStyle w:val="0DraftNormal"/>
        <w:rPr>
          <w:rFonts w:ascii="Montserrat" w:hAnsi="Montserrat"/>
          <w:sz w:val="24"/>
        </w:rPr>
      </w:pPr>
      <w:r w:rsidRPr="00A73992">
        <w:rPr>
          <w:rFonts w:ascii="Montserrat" w:hAnsi="Montserrat"/>
          <w:sz w:val="24"/>
        </w:rPr>
        <w:t>Aeryn</w:t>
      </w:r>
      <w:r w:rsidRPr="00A73992">
        <w:rPr>
          <w:rFonts w:ascii="Montserrat" w:hAnsi="Montserrat"/>
          <w:sz w:val="24"/>
        </w:rPr>
        <w:tab/>
        <w:t>Aeren</w:t>
      </w:r>
    </w:p>
    <w:p w14:paraId="021C85D2" w14:textId="77777777" w:rsidR="00F63DF0" w:rsidRPr="00A73992" w:rsidRDefault="00A73992">
      <w:pPr>
        <w:pStyle w:val="0DraftNormal"/>
        <w:rPr>
          <w:rFonts w:ascii="Montserrat" w:hAnsi="Montserrat"/>
          <w:sz w:val="24"/>
        </w:rPr>
      </w:pPr>
      <w:r w:rsidRPr="00A73992">
        <w:rPr>
          <w:rFonts w:ascii="Montserrat" w:hAnsi="Montserrat"/>
          <w:sz w:val="24"/>
        </w:rPr>
        <w:t>Aerahn</w:t>
      </w:r>
      <w:r w:rsidRPr="00A73992">
        <w:rPr>
          <w:rFonts w:ascii="Montserrat" w:hAnsi="Montserrat"/>
          <w:sz w:val="24"/>
        </w:rPr>
        <w:tab/>
        <w:t>Aerannan</w:t>
      </w:r>
    </w:p>
    <w:p w14:paraId="1B4679EC" w14:textId="77777777" w:rsidR="00F63DF0" w:rsidRPr="00A73992" w:rsidRDefault="00A73992">
      <w:pPr>
        <w:pStyle w:val="0DraftNormal"/>
        <w:rPr>
          <w:rFonts w:ascii="Montserrat" w:hAnsi="Montserrat"/>
          <w:sz w:val="24"/>
        </w:rPr>
      </w:pPr>
      <w:r w:rsidRPr="00A73992">
        <w:rPr>
          <w:rFonts w:ascii="Montserrat" w:hAnsi="Montserrat"/>
          <w:sz w:val="24"/>
        </w:rPr>
        <w:t>Athyn</w:t>
      </w:r>
      <w:r w:rsidRPr="00A73992">
        <w:rPr>
          <w:rFonts w:ascii="Montserrat" w:hAnsi="Montserrat"/>
          <w:sz w:val="24"/>
        </w:rPr>
        <w:tab/>
        <w:t>Athen</w:t>
      </w:r>
    </w:p>
    <w:p w14:paraId="79C001CA" w14:textId="77777777" w:rsidR="00F63DF0" w:rsidRPr="00A73992" w:rsidRDefault="00A73992">
      <w:pPr>
        <w:pStyle w:val="0DraftNormal"/>
        <w:rPr>
          <w:rFonts w:ascii="Montserrat" w:hAnsi="Montserrat"/>
          <w:sz w:val="24"/>
        </w:rPr>
      </w:pPr>
      <w:r w:rsidRPr="00A73992">
        <w:rPr>
          <w:rFonts w:ascii="Montserrat" w:hAnsi="Montserrat"/>
          <w:sz w:val="24"/>
        </w:rPr>
        <w:t>Athahn</w:t>
      </w:r>
      <w:r w:rsidRPr="00A73992">
        <w:rPr>
          <w:rFonts w:ascii="Montserrat" w:hAnsi="Montserrat"/>
          <w:sz w:val="24"/>
        </w:rPr>
        <w:tab/>
        <w:t>Athannan</w:t>
      </w:r>
    </w:p>
    <w:p w14:paraId="561195EC" w14:textId="77777777" w:rsidR="00F63DF0" w:rsidRPr="00A73992" w:rsidRDefault="00F63DF0">
      <w:pPr>
        <w:pStyle w:val="0DraftNormal"/>
        <w:rPr>
          <w:rFonts w:ascii="Montserrat" w:hAnsi="Montserrat"/>
          <w:sz w:val="24"/>
        </w:rPr>
      </w:pPr>
    </w:p>
    <w:p w14:paraId="7BB15C2B" w14:textId="77777777" w:rsidR="00F63DF0" w:rsidRPr="00A73992" w:rsidRDefault="00A73992">
      <w:pPr>
        <w:pStyle w:val="0DraftNormal"/>
        <w:rPr>
          <w:rFonts w:ascii="Montserrat" w:hAnsi="Montserrat"/>
          <w:sz w:val="24"/>
        </w:rPr>
      </w:pPr>
      <w:r w:rsidRPr="00A73992">
        <w:rPr>
          <w:rFonts w:ascii="Montserrat" w:hAnsi="Montserrat"/>
          <w:sz w:val="24"/>
        </w:rPr>
        <w:t>Ardyn</w:t>
      </w:r>
      <w:r w:rsidRPr="00A73992">
        <w:rPr>
          <w:rFonts w:ascii="Montserrat" w:hAnsi="Montserrat"/>
          <w:sz w:val="24"/>
        </w:rPr>
        <w:tab/>
        <w:t>Arden</w:t>
      </w:r>
      <w:r w:rsidRPr="00A73992">
        <w:rPr>
          <w:rFonts w:ascii="Montserrat" w:hAnsi="Montserrat"/>
          <w:sz w:val="24"/>
        </w:rPr>
        <w:tab/>
      </w:r>
    </w:p>
    <w:p w14:paraId="5E29CADD" w14:textId="77777777" w:rsidR="00F63DF0" w:rsidRPr="00A73992" w:rsidRDefault="00A73992">
      <w:pPr>
        <w:pStyle w:val="0DraftNormal"/>
        <w:rPr>
          <w:rFonts w:ascii="Montserrat" w:hAnsi="Montserrat"/>
          <w:sz w:val="24"/>
        </w:rPr>
      </w:pPr>
      <w:r w:rsidRPr="00A73992">
        <w:rPr>
          <w:rFonts w:ascii="Montserrat" w:hAnsi="Montserrat"/>
          <w:sz w:val="24"/>
        </w:rPr>
        <w:tab/>
        <w:t>Ardahn</w:t>
      </w:r>
      <w:r w:rsidRPr="00A73992">
        <w:rPr>
          <w:rFonts w:ascii="Montserrat" w:hAnsi="Montserrat"/>
          <w:sz w:val="24"/>
        </w:rPr>
        <w:tab/>
        <w:t>Ardannan</w:t>
      </w:r>
    </w:p>
    <w:p w14:paraId="04587A33" w14:textId="77777777" w:rsidR="00F63DF0" w:rsidRPr="00A73992" w:rsidRDefault="00A73992">
      <w:pPr>
        <w:pStyle w:val="0DraftNormal"/>
        <w:rPr>
          <w:rFonts w:ascii="Montserrat" w:hAnsi="Montserrat"/>
          <w:sz w:val="24"/>
        </w:rPr>
      </w:pPr>
      <w:r w:rsidRPr="00A73992">
        <w:rPr>
          <w:rFonts w:ascii="Montserrat" w:hAnsi="Montserrat"/>
          <w:sz w:val="24"/>
        </w:rPr>
        <w:tab/>
        <w:t>Arlahn</w:t>
      </w:r>
      <w:r w:rsidRPr="00A73992">
        <w:rPr>
          <w:rFonts w:ascii="Montserrat" w:hAnsi="Montserrat"/>
          <w:sz w:val="24"/>
        </w:rPr>
        <w:tab/>
        <w:t>Arlannan</w:t>
      </w:r>
    </w:p>
    <w:p w14:paraId="515497F2" w14:textId="77777777" w:rsidR="00F63DF0" w:rsidRPr="00A73992" w:rsidRDefault="00F63DF0">
      <w:pPr>
        <w:pStyle w:val="0DraftNormal"/>
        <w:rPr>
          <w:rFonts w:ascii="Montserrat" w:hAnsi="Montserrat"/>
          <w:sz w:val="24"/>
        </w:rPr>
      </w:pPr>
    </w:p>
    <w:p w14:paraId="3555F934" w14:textId="77777777" w:rsidR="00F63DF0" w:rsidRPr="00A73992" w:rsidRDefault="00A73992">
      <w:pPr>
        <w:pStyle w:val="0DraftNormal"/>
        <w:rPr>
          <w:rFonts w:ascii="Montserrat" w:hAnsi="Montserrat"/>
          <w:sz w:val="24"/>
        </w:rPr>
      </w:pPr>
      <w:r w:rsidRPr="00A73992">
        <w:rPr>
          <w:rFonts w:ascii="Montserrat" w:hAnsi="Montserrat"/>
          <w:sz w:val="24"/>
        </w:rPr>
        <w:t>Aldyn</w:t>
      </w:r>
      <w:r w:rsidRPr="00A73992">
        <w:rPr>
          <w:rFonts w:ascii="Montserrat" w:hAnsi="Montserrat"/>
          <w:sz w:val="24"/>
        </w:rPr>
        <w:tab/>
        <w:t>Alden</w:t>
      </w:r>
    </w:p>
    <w:p w14:paraId="3E461502" w14:textId="77777777" w:rsidR="00F63DF0" w:rsidRPr="00A73992" w:rsidRDefault="00A73992">
      <w:pPr>
        <w:pStyle w:val="0DraftNormal"/>
        <w:rPr>
          <w:rFonts w:ascii="Montserrat" w:hAnsi="Montserrat"/>
          <w:sz w:val="24"/>
        </w:rPr>
      </w:pPr>
      <w:r w:rsidRPr="00A73992">
        <w:rPr>
          <w:rFonts w:ascii="Montserrat" w:hAnsi="Montserrat"/>
          <w:sz w:val="24"/>
        </w:rPr>
        <w:tab/>
        <w:t xml:space="preserve">Aldahn </w:t>
      </w:r>
      <w:r w:rsidRPr="00A73992">
        <w:rPr>
          <w:rFonts w:ascii="Montserrat" w:hAnsi="Montserrat"/>
          <w:sz w:val="24"/>
        </w:rPr>
        <w:tab/>
        <w:t>Aldannan</w:t>
      </w:r>
    </w:p>
    <w:p w14:paraId="21A0D4C1" w14:textId="77777777" w:rsidR="00F63DF0" w:rsidRPr="00A73992" w:rsidRDefault="00A73992">
      <w:pPr>
        <w:pStyle w:val="0DraftNormal"/>
        <w:rPr>
          <w:rFonts w:ascii="Montserrat" w:hAnsi="Montserrat"/>
          <w:sz w:val="24"/>
        </w:rPr>
      </w:pPr>
      <w:r w:rsidRPr="00A73992">
        <w:rPr>
          <w:rFonts w:ascii="Montserrat" w:hAnsi="Montserrat"/>
          <w:sz w:val="24"/>
        </w:rPr>
        <w:tab/>
        <w:t>Allahn</w:t>
      </w:r>
      <w:r w:rsidRPr="00A73992">
        <w:rPr>
          <w:rFonts w:ascii="Montserrat" w:hAnsi="Montserrat"/>
          <w:sz w:val="24"/>
        </w:rPr>
        <w:tab/>
        <w:t>Allannan</w:t>
      </w:r>
    </w:p>
    <w:p w14:paraId="320EC096" w14:textId="77777777" w:rsidR="00F63DF0" w:rsidRPr="00A73992" w:rsidRDefault="00F63DF0">
      <w:pPr>
        <w:pStyle w:val="0DraftNormal"/>
        <w:rPr>
          <w:rFonts w:ascii="Montserrat" w:hAnsi="Montserrat"/>
          <w:sz w:val="24"/>
        </w:rPr>
      </w:pPr>
    </w:p>
    <w:p w14:paraId="7AFF177A" w14:textId="77777777" w:rsidR="00F63DF0" w:rsidRPr="00A73992" w:rsidRDefault="00A73992">
      <w:pPr>
        <w:pStyle w:val="0DraftNormal"/>
        <w:rPr>
          <w:rFonts w:ascii="Montserrat" w:hAnsi="Montserrat"/>
          <w:sz w:val="24"/>
        </w:rPr>
      </w:pPr>
      <w:r w:rsidRPr="00A73992">
        <w:rPr>
          <w:rFonts w:ascii="Montserrat" w:hAnsi="Montserrat"/>
          <w:sz w:val="24"/>
        </w:rPr>
        <w:t>a \ay\</w:t>
      </w:r>
      <w:r w:rsidRPr="00A73992">
        <w:rPr>
          <w:rFonts w:ascii="Montserrat" w:hAnsi="Montserrat"/>
          <w:sz w:val="24"/>
        </w:rPr>
        <w:tab/>
      </w:r>
      <w:r w:rsidRPr="00A73992">
        <w:rPr>
          <w:rFonts w:ascii="Montserrat" w:hAnsi="Montserrat"/>
          <w:sz w:val="24"/>
        </w:rPr>
        <w:t>a \ah\</w:t>
      </w:r>
      <w:r w:rsidRPr="00A73992">
        <w:rPr>
          <w:rFonts w:ascii="Montserrat" w:hAnsi="Montserrat"/>
          <w:sz w:val="24"/>
        </w:rPr>
        <w:tab/>
        <w:t>e \eh\</w:t>
      </w:r>
      <w:r w:rsidRPr="00A73992">
        <w:rPr>
          <w:rFonts w:ascii="Montserrat" w:hAnsi="Montserrat"/>
          <w:sz w:val="24"/>
        </w:rPr>
        <w:tab/>
        <w:t>i \ee\</w:t>
      </w:r>
    </w:p>
    <w:p w14:paraId="27348D1F" w14:textId="77777777" w:rsidR="00F63DF0" w:rsidRPr="00A73992" w:rsidRDefault="00A73992">
      <w:pPr>
        <w:pStyle w:val="0DraftNormal"/>
        <w:rPr>
          <w:rFonts w:ascii="Montserrat" w:hAnsi="Montserrat"/>
          <w:sz w:val="24"/>
        </w:rPr>
      </w:pPr>
      <w:r w:rsidRPr="00A73992">
        <w:rPr>
          <w:rFonts w:ascii="Montserrat" w:hAnsi="Montserrat"/>
          <w:sz w:val="24"/>
        </w:rPr>
        <w:tab/>
        <w:t>o \ah\</w:t>
      </w:r>
      <w:r w:rsidRPr="00A73992">
        <w:rPr>
          <w:rFonts w:ascii="Montserrat" w:hAnsi="Montserrat"/>
          <w:sz w:val="24"/>
        </w:rPr>
        <w:tab/>
        <w:t>o \oh\</w:t>
      </w:r>
      <w:r w:rsidRPr="00A73992">
        <w:rPr>
          <w:rFonts w:ascii="Montserrat" w:hAnsi="Montserrat"/>
          <w:sz w:val="24"/>
        </w:rPr>
        <w:tab/>
        <w:t xml:space="preserve">u \oo\ </w:t>
      </w:r>
      <w:r w:rsidRPr="00A73992">
        <w:rPr>
          <w:rFonts w:ascii="Montserrat" w:hAnsi="Montserrat"/>
          <w:sz w:val="24"/>
        </w:rPr>
        <w:tab/>
        <w:t>a \uh\</w:t>
      </w:r>
    </w:p>
    <w:p w14:paraId="2616A406" w14:textId="77777777" w:rsidR="00F63DF0" w:rsidRPr="00A73992" w:rsidRDefault="00F63DF0">
      <w:pPr>
        <w:pStyle w:val="0DraftNormal"/>
        <w:rPr>
          <w:rFonts w:ascii="Montserrat" w:hAnsi="Montserrat"/>
          <w:sz w:val="24"/>
        </w:rPr>
      </w:pPr>
    </w:p>
    <w:p w14:paraId="4D9F31C7" w14:textId="77777777" w:rsidR="00F63DF0" w:rsidRPr="00A73992" w:rsidRDefault="00A73992">
      <w:pPr>
        <w:pStyle w:val="0DraftNormal"/>
        <w:rPr>
          <w:rFonts w:ascii="Montserrat" w:hAnsi="Montserrat"/>
          <w:sz w:val="24"/>
        </w:rPr>
      </w:pPr>
      <w:r w:rsidRPr="00A73992">
        <w:rPr>
          <w:rFonts w:ascii="Montserrat" w:hAnsi="Montserrat"/>
          <w:sz w:val="24"/>
        </w:rPr>
        <w:t>AEA</w:t>
      </w:r>
      <w:r w:rsidRPr="00A73992">
        <w:rPr>
          <w:rFonts w:ascii="Montserrat" w:hAnsi="Montserrat"/>
          <w:sz w:val="24"/>
        </w:rPr>
        <w:tab/>
        <w:t>The Awakened Empire’s Aegis</w:t>
      </w:r>
    </w:p>
    <w:p w14:paraId="6F457096" w14:textId="77777777" w:rsidR="00F63DF0" w:rsidRPr="00A73992" w:rsidRDefault="00A73992">
      <w:pPr>
        <w:pStyle w:val="0DraftNormal"/>
        <w:rPr>
          <w:rFonts w:ascii="Montserrat" w:hAnsi="Montserrat"/>
          <w:sz w:val="24"/>
        </w:rPr>
      </w:pPr>
      <w:r w:rsidRPr="00A73992">
        <w:rPr>
          <w:rFonts w:ascii="Montserrat" w:hAnsi="Montserrat"/>
          <w:sz w:val="24"/>
        </w:rPr>
        <w:t>ASIA</w:t>
      </w:r>
      <w:r w:rsidRPr="00A73992">
        <w:rPr>
          <w:rFonts w:ascii="Montserrat" w:hAnsi="Montserrat"/>
          <w:sz w:val="24"/>
        </w:rPr>
        <w:tab/>
        <w:t>Aegis Security and Intelligence Agency</w:t>
      </w:r>
    </w:p>
    <w:p w14:paraId="55FD2DC4" w14:textId="77777777" w:rsidR="00F63DF0" w:rsidRPr="00A73992" w:rsidRDefault="00F63DF0">
      <w:pPr>
        <w:pStyle w:val="0DraftNormal"/>
        <w:rPr>
          <w:rFonts w:ascii="Montserrat" w:hAnsi="Montserrat"/>
          <w:sz w:val="24"/>
        </w:rPr>
      </w:pPr>
    </w:p>
    <w:p w14:paraId="6CD19B08" w14:textId="77777777" w:rsidR="00F63DF0" w:rsidRPr="00A73992" w:rsidRDefault="00A73992">
      <w:pPr>
        <w:pStyle w:val="0DraftNormal"/>
        <w:rPr>
          <w:rFonts w:ascii="Montserrat" w:hAnsi="Montserrat"/>
          <w:sz w:val="24"/>
        </w:rPr>
      </w:pPr>
      <w:r w:rsidRPr="00A73992">
        <w:rPr>
          <w:rFonts w:ascii="Montserrat" w:hAnsi="Montserrat"/>
          <w:sz w:val="24"/>
        </w:rPr>
        <w:t>Oasis · Phoenix House · Autumn Court, Blood Clan</w:t>
      </w:r>
    </w:p>
    <w:p w14:paraId="40357226" w14:textId="77777777" w:rsidR="00F63DF0" w:rsidRPr="00A73992" w:rsidRDefault="00A73992">
      <w:pPr>
        <w:pStyle w:val="0DraftNormal"/>
        <w:rPr>
          <w:rFonts w:ascii="Montserrat" w:hAnsi="Montserrat"/>
          <w:sz w:val="24"/>
        </w:rPr>
      </w:pPr>
      <w:r w:rsidRPr="00A73992">
        <w:rPr>
          <w:rFonts w:ascii="Montserrat" w:hAnsi="Montserrat"/>
          <w:sz w:val="24"/>
        </w:rPr>
        <w:t>· Athenic mother · Morgan · Avon O En · the human with an avon soul, an embodiment of the goddess.</w:t>
      </w:r>
    </w:p>
    <w:p w14:paraId="5D68F98A" w14:textId="77777777" w:rsidR="00F63DF0" w:rsidRPr="00A73992" w:rsidRDefault="00F63DF0">
      <w:pPr>
        <w:pStyle w:val="0DraftNormal"/>
        <w:rPr>
          <w:rFonts w:ascii="Montserrat" w:hAnsi="Montserrat"/>
          <w:sz w:val="24"/>
        </w:rPr>
      </w:pPr>
    </w:p>
    <w:p w14:paraId="1F3A05E4" w14:textId="77777777" w:rsidR="00F63DF0" w:rsidRPr="00A73992" w:rsidRDefault="00A73992">
      <w:pPr>
        <w:pStyle w:val="0DraftNormal"/>
        <w:rPr>
          <w:rFonts w:ascii="Montserrat" w:hAnsi="Montserrat"/>
          <w:sz w:val="24"/>
        </w:rPr>
      </w:pPr>
      <w:r w:rsidRPr="00A73992">
        <w:rPr>
          <w:rFonts w:ascii="Montserrat" w:hAnsi="Montserrat"/>
          <w:sz w:val="24"/>
        </w:rPr>
        <w:t>Dawn Moon · Phoenix House · Autumn Court, Blood Clan</w:t>
      </w:r>
    </w:p>
    <w:p w14:paraId="1000BEBE" w14:textId="77777777" w:rsidR="00F63DF0" w:rsidRPr="00A73992" w:rsidRDefault="00A73992">
      <w:pPr>
        <w:pStyle w:val="0DraftNormal"/>
        <w:rPr>
          <w:rFonts w:ascii="Montserrat" w:hAnsi="Montserrat"/>
          <w:sz w:val="24"/>
        </w:rPr>
      </w:pPr>
      <w:r w:rsidRPr="00A73992">
        <w:rPr>
          <w:rFonts w:ascii="Montserrat" w:hAnsi="Montserrat"/>
          <w:sz w:val="24"/>
        </w:rPr>
        <w:t>· Carnal mother · identified as Aspen Morgan, a human female, the younger twin, heir of the Regent</w:t>
      </w:r>
    </w:p>
    <w:p w14:paraId="07A23A5F" w14:textId="77777777" w:rsidR="00F63DF0" w:rsidRPr="00A73992" w:rsidRDefault="00F63DF0">
      <w:pPr>
        <w:pStyle w:val="0DraftNormal"/>
        <w:rPr>
          <w:rFonts w:ascii="Montserrat" w:hAnsi="Montserrat"/>
          <w:sz w:val="24"/>
        </w:rPr>
      </w:pPr>
    </w:p>
    <w:p w14:paraId="75A5FC97" w14:textId="77777777" w:rsidR="00F63DF0" w:rsidRPr="00A73992" w:rsidRDefault="00A73992">
      <w:pPr>
        <w:pStyle w:val="0DraftNormal"/>
        <w:rPr>
          <w:rFonts w:ascii="Montserrat" w:hAnsi="Montserrat"/>
          <w:sz w:val="24"/>
        </w:rPr>
      </w:pPr>
      <w:r w:rsidRPr="00A73992">
        <w:rPr>
          <w:rFonts w:ascii="Montserrat" w:hAnsi="Montserrat"/>
          <w:sz w:val="24"/>
        </w:rPr>
        <w:t xml:space="preserve">Morning Ash </w:t>
      </w:r>
      <w:r w:rsidRPr="00A73992">
        <w:rPr>
          <w:rFonts w:ascii="Montserrat" w:hAnsi="Montserrat"/>
          <w:sz w:val="24"/>
        </w:rPr>
        <w:tab/>
        <w:t>Born at twilight, morning of the summer solstice</w:t>
      </w:r>
    </w:p>
    <w:p w14:paraId="7BD821E4" w14:textId="77777777" w:rsidR="00F63DF0" w:rsidRPr="00A73992" w:rsidRDefault="00A73992">
      <w:pPr>
        <w:pStyle w:val="0DraftNormal"/>
        <w:rPr>
          <w:rFonts w:ascii="Montserrat" w:hAnsi="Montserrat"/>
          <w:sz w:val="24"/>
        </w:rPr>
      </w:pPr>
      <w:r w:rsidRPr="00A73992">
        <w:rPr>
          <w:rFonts w:ascii="Montserrat" w:hAnsi="Montserrat"/>
          <w:sz w:val="24"/>
        </w:rPr>
        <w:t xml:space="preserve">Morning Dawn </w:t>
      </w:r>
      <w:r w:rsidRPr="00A73992">
        <w:rPr>
          <w:rFonts w:ascii="Montserrat" w:hAnsi="Montserrat"/>
          <w:sz w:val="24"/>
        </w:rPr>
        <w:tab/>
        <w:t>Born at sunrise, morning of the summer solstice</w:t>
      </w:r>
    </w:p>
    <w:p w14:paraId="2D991D8B"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ab/>
      </w:r>
    </w:p>
    <w:p w14:paraId="660F1EC2" w14:textId="77777777" w:rsidR="00F63DF0" w:rsidRPr="00A73992" w:rsidRDefault="00A73992">
      <w:pPr>
        <w:pStyle w:val="0DraftNormal"/>
        <w:rPr>
          <w:rFonts w:ascii="Montserrat" w:hAnsi="Montserrat"/>
          <w:sz w:val="24"/>
        </w:rPr>
      </w:pPr>
      <w:r w:rsidRPr="00A73992">
        <w:rPr>
          <w:rFonts w:ascii="Montserrat" w:hAnsi="Montserrat"/>
          <w:sz w:val="24"/>
        </w:rPr>
        <w:t>Phoenix Dawn</w:t>
      </w:r>
      <w:r w:rsidRPr="00A73992">
        <w:rPr>
          <w:rFonts w:ascii="Montserrat" w:hAnsi="Montserrat"/>
          <w:sz w:val="24"/>
        </w:rPr>
        <w:tab/>
        <w:t xml:space="preserve">Born at noon, on the summer solstice, during a full solar eclipse </w:t>
      </w:r>
    </w:p>
    <w:p w14:paraId="6D1BDA55"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ab/>
        <w:t>northern hemisphere of Dawn, on the line of the northern tropic</w:t>
      </w:r>
    </w:p>
    <w:p w14:paraId="6093D142" w14:textId="77777777" w:rsidR="00F63DF0" w:rsidRPr="00A73992" w:rsidRDefault="00F63DF0">
      <w:pPr>
        <w:pStyle w:val="0DraftNormal"/>
        <w:rPr>
          <w:rFonts w:ascii="Montserrat" w:hAnsi="Montserrat"/>
          <w:sz w:val="24"/>
        </w:rPr>
      </w:pPr>
    </w:p>
    <w:p w14:paraId="21CFBDD9" w14:textId="77777777" w:rsidR="00F63DF0" w:rsidRPr="00A73992" w:rsidRDefault="00A73992">
      <w:pPr>
        <w:pStyle w:val="0DraftNormal"/>
        <w:rPr>
          <w:rFonts w:ascii="Montserrat" w:hAnsi="Montserrat"/>
          <w:sz w:val="24"/>
        </w:rPr>
      </w:pPr>
      <w:r w:rsidRPr="00A73992">
        <w:rPr>
          <w:rFonts w:ascii="Montserrat" w:hAnsi="Montserrat"/>
          <w:sz w:val="24"/>
        </w:rPr>
        <w:t>Ash Moon · Phoenix House · Autumn Court, Blood Clan</w:t>
      </w:r>
    </w:p>
    <w:p w14:paraId="39B304C0" w14:textId="77777777" w:rsidR="00F63DF0" w:rsidRPr="00A73992" w:rsidRDefault="00A73992">
      <w:pPr>
        <w:pStyle w:val="0DraftNormal"/>
        <w:rPr>
          <w:rFonts w:ascii="Montserrat" w:hAnsi="Montserrat"/>
          <w:sz w:val="24"/>
        </w:rPr>
      </w:pPr>
      <w:r w:rsidRPr="00A73992">
        <w:rPr>
          <w:rFonts w:ascii="Montserrat" w:hAnsi="Montserrat"/>
          <w:sz w:val="24"/>
        </w:rPr>
        <w:t>· Carnal mother · identified as Arden Morgan, a human female, the older twin, heir of the Regent</w:t>
      </w:r>
    </w:p>
    <w:p w14:paraId="23CA0834" w14:textId="77777777" w:rsidR="00F63DF0" w:rsidRPr="00A73992" w:rsidRDefault="00F63DF0">
      <w:pPr>
        <w:pStyle w:val="0DraftNormal"/>
        <w:rPr>
          <w:rFonts w:ascii="Montserrat" w:hAnsi="Montserrat"/>
          <w:sz w:val="24"/>
        </w:rPr>
      </w:pPr>
    </w:p>
    <w:p w14:paraId="18A96D30" w14:textId="77777777" w:rsidR="00F63DF0" w:rsidRPr="00A73992" w:rsidRDefault="00A73992">
      <w:pPr>
        <w:pStyle w:val="0DraftNormal"/>
        <w:rPr>
          <w:rFonts w:ascii="Montserrat" w:hAnsi="Montserrat"/>
          <w:sz w:val="24"/>
        </w:rPr>
      </w:pPr>
      <w:r w:rsidRPr="00A73992">
        <w:rPr>
          <w:rFonts w:ascii="Montserrat" w:hAnsi="Montserrat"/>
          <w:sz w:val="24"/>
        </w:rPr>
        <w:t>Evening Dawn</w:t>
      </w:r>
      <w:r w:rsidRPr="00A73992">
        <w:rPr>
          <w:rFonts w:ascii="Montserrat" w:hAnsi="Montserrat"/>
          <w:sz w:val="24"/>
        </w:rPr>
        <w:tab/>
        <w:t>Born at sunset, on the winter solstice</w:t>
      </w:r>
    </w:p>
    <w:p w14:paraId="36CE8A0D" w14:textId="77777777" w:rsidR="00F63DF0" w:rsidRPr="00A73992" w:rsidRDefault="00A73992">
      <w:pPr>
        <w:pStyle w:val="0DraftNormal"/>
        <w:rPr>
          <w:rFonts w:ascii="Montserrat" w:hAnsi="Montserrat"/>
          <w:sz w:val="24"/>
        </w:rPr>
      </w:pPr>
      <w:r w:rsidRPr="00A73992">
        <w:rPr>
          <w:rFonts w:ascii="Montserrat" w:hAnsi="Montserrat"/>
          <w:sz w:val="24"/>
        </w:rPr>
        <w:t>Evening Ash</w:t>
      </w:r>
      <w:r w:rsidRPr="00A73992">
        <w:rPr>
          <w:rFonts w:ascii="Montserrat" w:hAnsi="Montserrat"/>
          <w:sz w:val="24"/>
        </w:rPr>
        <w:tab/>
        <w:t>Born at twilight, on the winter solstice</w:t>
      </w:r>
    </w:p>
    <w:p w14:paraId="2C92F6BB"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ab/>
      </w:r>
    </w:p>
    <w:p w14:paraId="1D102DE4" w14:textId="77777777" w:rsidR="00F63DF0" w:rsidRPr="00A73992" w:rsidRDefault="00A73992">
      <w:pPr>
        <w:pStyle w:val="0DraftNormal"/>
        <w:rPr>
          <w:rFonts w:ascii="Montserrat" w:hAnsi="Montserrat"/>
          <w:sz w:val="24"/>
        </w:rPr>
      </w:pPr>
      <w:r w:rsidRPr="00A73992">
        <w:rPr>
          <w:rFonts w:ascii="Montserrat" w:hAnsi="Montserrat"/>
          <w:sz w:val="24"/>
        </w:rPr>
        <w:t>Phoenix Ash</w:t>
      </w:r>
      <w:r w:rsidRPr="00A73992">
        <w:rPr>
          <w:rFonts w:ascii="Montserrat" w:hAnsi="Montserrat"/>
          <w:sz w:val="24"/>
        </w:rPr>
        <w:tab/>
        <w:t>Born at midnight, on the winter solstice, during a full lunar eclipse</w:t>
      </w:r>
    </w:p>
    <w:p w14:paraId="10BD4206"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ab/>
        <w:t>southern hemisphere of ash, on the line of the southern tropic</w:t>
      </w:r>
    </w:p>
    <w:p w14:paraId="479A8A84" w14:textId="77777777" w:rsidR="00F63DF0" w:rsidRPr="00A73992" w:rsidRDefault="00F63DF0">
      <w:pPr>
        <w:pStyle w:val="0DraftNormal"/>
        <w:rPr>
          <w:rFonts w:ascii="Montserrat" w:hAnsi="Montserrat"/>
          <w:sz w:val="24"/>
        </w:rPr>
      </w:pPr>
    </w:p>
    <w:p w14:paraId="0EC0B57C" w14:textId="77777777" w:rsidR="00F63DF0" w:rsidRPr="00A73992" w:rsidRDefault="00F63DF0">
      <w:pPr>
        <w:pStyle w:val="0DraftNormal"/>
        <w:rPr>
          <w:rFonts w:ascii="Montserrat" w:hAnsi="Montserrat"/>
          <w:sz w:val="24"/>
        </w:rPr>
      </w:pPr>
    </w:p>
    <w:p w14:paraId="11FF0D1F" w14:textId="77777777" w:rsidR="00F63DF0" w:rsidRPr="00A73992" w:rsidRDefault="00A73992">
      <w:pPr>
        <w:pStyle w:val="0DraftNormal"/>
        <w:rPr>
          <w:rFonts w:ascii="Montserrat" w:hAnsi="Montserrat"/>
          <w:sz w:val="24"/>
        </w:rPr>
      </w:pPr>
      <w:r w:rsidRPr="00A73992">
        <w:rPr>
          <w:rFonts w:ascii="Montserrat" w:hAnsi="Montserrat"/>
          <w:sz w:val="24"/>
        </w:rPr>
        <w:br w:type="page"/>
        <w:t>Overview Notes—Pending Expansion</w:t>
      </w:r>
    </w:p>
    <w:p w14:paraId="00A72526" w14:textId="77777777" w:rsidR="00F63DF0" w:rsidRPr="00A73992" w:rsidRDefault="00A73992">
      <w:pPr>
        <w:pStyle w:val="0DraftNormal"/>
        <w:rPr>
          <w:rFonts w:ascii="Montserrat" w:hAnsi="Montserrat"/>
          <w:sz w:val="24"/>
        </w:rPr>
      </w:pPr>
      <w:r w:rsidRPr="00A73992">
        <w:rPr>
          <w:rFonts w:ascii="Montserrat" w:hAnsi="Montserrat"/>
          <w:sz w:val="24"/>
        </w:rPr>
        <w:br w:type="page"/>
      </w:r>
      <w:r w:rsidRPr="00A73992">
        <w:rPr>
          <w:rFonts w:ascii="Montserrat" w:hAnsi="Montserrat"/>
          <w:sz w:val="24"/>
        </w:rPr>
        <w:t>Victor. Victor had always been known as an asset of Victoria’s, an alias. After such a long absence from the Aegis, however, Victor was almost able to appear on Aeryn as a distinct individual. Victoria had been very young when she was sent to Oasis, young enough to arrive in the throes of heat. Victor manifested, and adopted an avon identity—he actually was recruited to serve as Empress Anna’s personal body guard. Victor and Victoria had caught Anna’s interest for reasons she shared only posthumously, but f</w:t>
      </w:r>
      <w:r w:rsidRPr="00A73992">
        <w:rPr>
          <w:rFonts w:ascii="Montserrat" w:hAnsi="Montserrat"/>
          <w:sz w:val="24"/>
        </w:rPr>
        <w:t xml:space="preserve">or those same reasons, she never disclosed Alex and Vic’s secrets to their superiors, or her own subordinates. Vic’s superiors were not concerned, being too excited about how close their operatives were to Anna, and the opportunities that provided them. Already suspicious of the truth about Vic, they counted on her greater exposure to the Aegis to command her loyalty, and through them fulfill their mission in Oasis without resorting to military means. </w:t>
      </w:r>
    </w:p>
    <w:p w14:paraId="2748CFD7" w14:textId="77777777" w:rsidR="00F63DF0" w:rsidRPr="00A73992" w:rsidRDefault="00F63DF0">
      <w:pPr>
        <w:pStyle w:val="0DraftNormal"/>
        <w:rPr>
          <w:rFonts w:ascii="Montserrat" w:hAnsi="Montserrat"/>
          <w:sz w:val="24"/>
        </w:rPr>
      </w:pPr>
    </w:p>
    <w:p w14:paraId="2F5A24F4" w14:textId="77777777" w:rsidR="00F63DF0" w:rsidRPr="00A73992" w:rsidRDefault="00A73992">
      <w:pPr>
        <w:pStyle w:val="0DraftNormal"/>
        <w:rPr>
          <w:rFonts w:ascii="Montserrat" w:hAnsi="Montserrat"/>
          <w:sz w:val="24"/>
        </w:rPr>
      </w:pPr>
      <w:r w:rsidRPr="00A73992">
        <w:rPr>
          <w:rFonts w:ascii="Montserrat" w:hAnsi="Montserrat"/>
          <w:sz w:val="24"/>
        </w:rPr>
        <w:t>Victoria. Victoria was the product of a thousand generations of direct descent spent living on Earth. She initially arrived on Earth as a scout for the Awakened—accompanied as always by Eve. The two were essentially covert special operatives of the Aegis Security Intelligence/Investigations Agency—of course, they were more like the Dirty Pair of the Aegis. They were very powerful, very resourceful, extremely enthusiastic and utterly fearless immortals. They had also been the only two of their kind in the Ae</w:t>
      </w:r>
      <w:r w:rsidRPr="00A73992">
        <w:rPr>
          <w:rFonts w:ascii="Montserrat" w:hAnsi="Montserrat"/>
          <w:sz w:val="24"/>
        </w:rPr>
        <w:t xml:space="preserve">gis—phenotypically speaking—until the Garden of Eden produced Man. Victoria fell in love with Earth and resigned—with some regrets, as Eve firmly resisted her attempts to seduce her into quitting and joining her on Earth. Over a few thousand years, the two grew further and further apart. If she had not become involved with a group of rebels striving to break Earth’s quarantine, she might never have returned to Aegis service. </w:t>
      </w:r>
    </w:p>
    <w:p w14:paraId="30486C50" w14:textId="77777777" w:rsidR="00F63DF0" w:rsidRPr="00A73992" w:rsidRDefault="00F63DF0">
      <w:pPr>
        <w:pStyle w:val="0DraftNormal"/>
        <w:rPr>
          <w:rFonts w:ascii="Montserrat" w:hAnsi="Montserrat"/>
          <w:sz w:val="24"/>
        </w:rPr>
      </w:pPr>
    </w:p>
    <w:p w14:paraId="656FF5B7" w14:textId="77777777" w:rsidR="00F63DF0" w:rsidRPr="00A73992" w:rsidRDefault="00A73992">
      <w:pPr>
        <w:pStyle w:val="0DraftNormal"/>
        <w:rPr>
          <w:rFonts w:ascii="Montserrat" w:hAnsi="Montserrat"/>
          <w:sz w:val="24"/>
        </w:rPr>
      </w:pPr>
      <w:r w:rsidRPr="00A73992">
        <w:rPr>
          <w:rFonts w:ascii="Montserrat" w:hAnsi="Montserrat"/>
          <w:sz w:val="24"/>
        </w:rPr>
        <w:t>Alexander. Alexander Morgan had taken Victoria’s place at Eve’s side after her retirement. At the time, it had convinced some of their superiors in the Aegis that Eve and Victoria had in fact always been embodiments of the same person—a fairly common occurrence among the Awakened. For that reason, Victor was immediately suspected of being Victoria, although there were more than a few questions about how Victor managed to be so convincingly avon. Alexander was aware of the suspicion, and the investigations w</w:t>
      </w:r>
      <w:r w:rsidRPr="00A73992">
        <w:rPr>
          <w:rFonts w:ascii="Montserrat" w:hAnsi="Montserrat"/>
          <w:sz w:val="24"/>
        </w:rPr>
        <w:t xml:space="preserve">hich pursued the matter. In spite of the long history of Eve and Victoria within the Aegis, it was apparent to his superiors that the two had probably been the very first awakened avon—individuals blooded by long range scouts sent out millions of years ago. Which meant Cinder Arden had not been the first avon encountered by the Aegis. There had been at least one awakened avon living and working in the Aegis for about a million years. </w:t>
      </w:r>
    </w:p>
    <w:p w14:paraId="13325BF7" w14:textId="77777777" w:rsidR="00F63DF0" w:rsidRPr="00A73992" w:rsidRDefault="00F63DF0">
      <w:pPr>
        <w:pStyle w:val="0DraftNormal"/>
        <w:rPr>
          <w:rFonts w:ascii="Montserrat" w:hAnsi="Montserrat"/>
          <w:sz w:val="24"/>
        </w:rPr>
      </w:pPr>
    </w:p>
    <w:p w14:paraId="0DFED2DF" w14:textId="77777777" w:rsidR="00F63DF0" w:rsidRPr="00A73992" w:rsidRDefault="00A73992">
      <w:pPr>
        <w:pStyle w:val="0DraftNormal"/>
        <w:rPr>
          <w:rFonts w:ascii="Montserrat" w:hAnsi="Montserrat"/>
          <w:sz w:val="24"/>
        </w:rPr>
      </w:pPr>
      <w:r w:rsidRPr="00A73992">
        <w:rPr>
          <w:rFonts w:ascii="Montserrat" w:hAnsi="Montserrat"/>
          <w:sz w:val="24"/>
        </w:rPr>
        <w:t>Eve. Eve remained the ASIA’s premier operative, and with the high tension surrounding the succession in Oasis, she had been tapped as the embassy’s military liaison. Anna’s disclosure had brought the Seventh Fleet to Oasis, to picket the system and enforce the quarantine. They were also there to support any ground based actions that became necessary as the situation evolved. The Aegis was scared of Oasis—of the avon race, to be specific. The people of this world had realized a potential unique in the explor</w:t>
      </w:r>
      <w:r w:rsidRPr="00A73992">
        <w:rPr>
          <w:rFonts w:ascii="Montserrat" w:hAnsi="Montserrat"/>
          <w:sz w:val="24"/>
        </w:rPr>
        <w:t xml:space="preserve">ed universe, a kind of power equal to the powers of the awakened, but opposite in nature—and they had been given the awakened powers on top of it. Fortunately avon powers were based on psionics, just as the awakened powers were, and thus technology developed to neutralize the awakened were just as effective against avon. What avon did not know, however, was that the weapons were not here to threaten them as much as protect them. The Aegis had enemies, and they would go through hell itself to pick up assets </w:t>
      </w:r>
      <w:r w:rsidRPr="00A73992">
        <w:rPr>
          <w:rFonts w:ascii="Montserrat" w:hAnsi="Montserrat"/>
          <w:sz w:val="24"/>
        </w:rPr>
        <w:t xml:space="preserve">as powerful as avon. No force could prevent these beings from penetrating Oasis, but they could reduce the intensity and density of such an invasion. Eve was the one tasked to respond to such penetrations. </w:t>
      </w:r>
    </w:p>
    <w:p w14:paraId="03EC7B13" w14:textId="77777777" w:rsidR="00F63DF0" w:rsidRPr="00A73992" w:rsidRDefault="00F63DF0">
      <w:pPr>
        <w:pStyle w:val="0DraftNormal"/>
        <w:rPr>
          <w:rFonts w:ascii="Montserrat" w:hAnsi="Montserrat"/>
          <w:sz w:val="24"/>
        </w:rPr>
      </w:pPr>
    </w:p>
    <w:p w14:paraId="223A3503" w14:textId="77777777" w:rsidR="00F63DF0" w:rsidRPr="00A73992" w:rsidRDefault="00A73992">
      <w:pPr>
        <w:pStyle w:val="0DraftNormal"/>
        <w:rPr>
          <w:rFonts w:ascii="Montserrat" w:hAnsi="Montserrat"/>
          <w:sz w:val="24"/>
        </w:rPr>
      </w:pPr>
      <w:r w:rsidRPr="00A73992">
        <w:rPr>
          <w:rFonts w:ascii="Montserrat" w:hAnsi="Montserrat"/>
          <w:sz w:val="24"/>
        </w:rPr>
        <w:t xml:space="preserve">Cinder was noticed early in her residence by Dawn’s father, who took steps to prevent Cinder and Coal from encountering Scarlet and Dawn the year their paths overlapped. </w:t>
      </w:r>
    </w:p>
    <w:p w14:paraId="2E1074E7" w14:textId="77777777" w:rsidR="00F63DF0" w:rsidRPr="00A73992" w:rsidRDefault="00F63DF0">
      <w:pPr>
        <w:pStyle w:val="0DraftNormal"/>
        <w:rPr>
          <w:rFonts w:ascii="Montserrat" w:hAnsi="Montserrat"/>
          <w:sz w:val="24"/>
        </w:rPr>
      </w:pPr>
    </w:p>
    <w:p w14:paraId="4861A054" w14:textId="77777777" w:rsidR="00F63DF0" w:rsidRPr="00A73992" w:rsidRDefault="00A73992">
      <w:pPr>
        <w:pStyle w:val="0DraftNormal"/>
        <w:rPr>
          <w:rFonts w:ascii="Montserrat" w:hAnsi="Montserrat"/>
          <w:sz w:val="24"/>
        </w:rPr>
      </w:pPr>
      <w:r w:rsidRPr="00A73992">
        <w:rPr>
          <w:rFonts w:ascii="Montserrat" w:hAnsi="Montserrat"/>
          <w:sz w:val="24"/>
        </w:rPr>
        <w:tab/>
        <w:t>Scarlet did not know how to sleep in the comfort of her house. She was not sure about the wisdom of going night stalking. The compulsion was so strong she imagined she must have developed a habit. As it was impossible to sleep without having nightmares, she indulged the urge. She reflected on her recent experiences as she slipped through the sleeping house. Passing under a window, she overheard the exchange between Dancer and the imperial regent.</w:t>
      </w:r>
    </w:p>
    <w:p w14:paraId="64508B42" w14:textId="77777777" w:rsidR="00F63DF0" w:rsidRPr="00A73992" w:rsidRDefault="00F63DF0">
      <w:pPr>
        <w:pStyle w:val="0DraftNormal"/>
        <w:rPr>
          <w:rFonts w:ascii="Montserrat" w:hAnsi="Montserrat"/>
          <w:sz w:val="24"/>
        </w:rPr>
      </w:pPr>
    </w:p>
    <w:p w14:paraId="00FB4D87" w14:textId="77777777" w:rsidR="00F63DF0" w:rsidRPr="00A73992" w:rsidRDefault="00A73992">
      <w:pPr>
        <w:pStyle w:val="0DraftNormal"/>
        <w:rPr>
          <w:rFonts w:ascii="Montserrat" w:hAnsi="Montserrat"/>
          <w:sz w:val="24"/>
        </w:rPr>
      </w:pPr>
      <w:r w:rsidRPr="00A73992">
        <w:rPr>
          <w:rFonts w:ascii="Montserrat" w:hAnsi="Montserrat"/>
          <w:sz w:val="24"/>
        </w:rPr>
        <w:tab/>
        <w:t xml:space="preserve">Scarlet was a witness as Dancer stole in during the night to appeal to the imperial regent for a favor in spite of having forsaken her house name. In the hope that her legitimate children would fulfill the bloodline's legacy, the muse had committed herself to a path that forbade her to hold such titles. Now her children were threatening to quit their claims and follow in her path. In spite of her own abdication, she was gravely concerned about the resulting disposition of the titles she had held in trust. </w:t>
      </w:r>
      <w:r w:rsidRPr="00A73992">
        <w:rPr>
          <w:rFonts w:ascii="Montserrat" w:hAnsi="Montserrat"/>
          <w:sz w:val="24"/>
        </w:rPr>
        <w:t xml:space="preserve">The imperial regent confided that she was already looking into alternate heirs to the two houses. </w:t>
      </w:r>
    </w:p>
    <w:p w14:paraId="43D9F2C2" w14:textId="77777777" w:rsidR="00F63DF0" w:rsidRPr="00A73992" w:rsidRDefault="00F63DF0">
      <w:pPr>
        <w:pStyle w:val="0DraftNormal"/>
        <w:rPr>
          <w:rFonts w:ascii="Montserrat" w:hAnsi="Montserrat"/>
          <w:sz w:val="24"/>
        </w:rPr>
      </w:pPr>
    </w:p>
    <w:p w14:paraId="1B42D798" w14:textId="77777777" w:rsidR="00F63DF0" w:rsidRPr="00A73992" w:rsidRDefault="00A73992">
      <w:pPr>
        <w:pStyle w:val="0DraftNormal"/>
        <w:rPr>
          <w:rFonts w:ascii="Montserrat" w:hAnsi="Montserrat"/>
          <w:sz w:val="24"/>
        </w:rPr>
      </w:pPr>
      <w:r w:rsidRPr="00A73992">
        <w:rPr>
          <w:rFonts w:ascii="Montserrat" w:hAnsi="Montserrat"/>
          <w:sz w:val="24"/>
        </w:rPr>
        <w:tab/>
        <w:t xml:space="preserve">The twins’ significantly changed the imperial regent’s plans for answering Dancer’s request. The purpose of requiring Scarlet and Dawn to study in the schools of dancing and dreaming was to prepare them to bear the mantles of Ava and Ana. What was at first a notion had been strengthened by Pride and Passion’s rejection of their rights to those titles. </w:t>
      </w:r>
    </w:p>
    <w:p w14:paraId="6E559C5C" w14:textId="77777777" w:rsidR="00F63DF0" w:rsidRPr="00A73992" w:rsidRDefault="00F63DF0">
      <w:pPr>
        <w:pStyle w:val="0DraftNormal"/>
        <w:rPr>
          <w:rFonts w:ascii="Montserrat" w:hAnsi="Montserrat"/>
          <w:sz w:val="24"/>
        </w:rPr>
      </w:pPr>
    </w:p>
    <w:p w14:paraId="655C73D3" w14:textId="77777777" w:rsidR="00F63DF0" w:rsidRPr="00A73992" w:rsidRDefault="00A73992">
      <w:pPr>
        <w:pStyle w:val="0DraftNormal"/>
        <w:rPr>
          <w:rFonts w:ascii="Montserrat" w:hAnsi="Montserrat"/>
          <w:sz w:val="24"/>
        </w:rPr>
      </w:pPr>
      <w:r w:rsidRPr="00A73992">
        <w:rPr>
          <w:rFonts w:ascii="Montserrat" w:hAnsi="Montserrat"/>
          <w:sz w:val="24"/>
        </w:rPr>
        <w:tab/>
        <w:t xml:space="preserve">Scarlet was only confused by what little of the conversation she overheard. Scarlet, sensing that letting on what she overheard the night before might not be wise, resolved to pretend total surprise and ignorance of anything unusual going on. </w:t>
      </w:r>
    </w:p>
    <w:p w14:paraId="26D44FFA" w14:textId="77777777" w:rsidR="00F63DF0" w:rsidRPr="00A73992" w:rsidRDefault="00F63DF0">
      <w:pPr>
        <w:pStyle w:val="0DraftNormal"/>
        <w:rPr>
          <w:rFonts w:ascii="Montserrat" w:hAnsi="Montserrat"/>
          <w:sz w:val="24"/>
        </w:rPr>
      </w:pPr>
    </w:p>
    <w:p w14:paraId="3A0CF9FF" w14:textId="77777777" w:rsidR="00F63DF0" w:rsidRPr="00A73992" w:rsidRDefault="00A73992">
      <w:pPr>
        <w:pStyle w:val="0DraftNormal"/>
        <w:rPr>
          <w:rFonts w:ascii="Montserrat" w:hAnsi="Montserrat"/>
          <w:sz w:val="24"/>
        </w:rPr>
      </w:pPr>
      <w:r w:rsidRPr="00A73992">
        <w:rPr>
          <w:rFonts w:ascii="Montserrat" w:hAnsi="Montserrat"/>
          <w:sz w:val="24"/>
        </w:rPr>
        <w:tab/>
        <w:t xml:space="preserve">Dawn all but immediately sorted herself out in the local school community. By her third day in attendance, she had some idea of how things would proceed for a pace. Among her new peers a growing crowd of friends, allies, competitors and such had begun to gather. Attention gradually but steadily focused on Scarlet and Dawn—from muses and mentors, other heirs and nobles, suitors and seducers, artists of name, and even her own siblings as they catch up to her and events move on. </w:t>
      </w:r>
    </w:p>
    <w:p w14:paraId="1EDF6CC0" w14:textId="77777777" w:rsidR="00F63DF0" w:rsidRPr="00A73992" w:rsidRDefault="00F63DF0">
      <w:pPr>
        <w:pStyle w:val="0DraftNormal"/>
        <w:rPr>
          <w:rFonts w:ascii="Montserrat" w:hAnsi="Montserrat"/>
          <w:sz w:val="24"/>
        </w:rPr>
      </w:pPr>
    </w:p>
    <w:p w14:paraId="7C5BD5AB" w14:textId="77777777" w:rsidR="00F63DF0" w:rsidRPr="00A73992" w:rsidRDefault="00A73992">
      <w:pPr>
        <w:pStyle w:val="0DraftNormal"/>
        <w:rPr>
          <w:rFonts w:ascii="Montserrat" w:hAnsi="Montserrat"/>
          <w:sz w:val="24"/>
        </w:rPr>
      </w:pPr>
      <w:r w:rsidRPr="00A73992">
        <w:rPr>
          <w:rFonts w:ascii="Montserrat" w:hAnsi="Montserrat"/>
          <w:sz w:val="24"/>
        </w:rPr>
        <w:tab/>
        <w:t>The Regent took her measure and decided that Scarlet and Dawn had all the qualifications necessary for royal champions, but as heirs to the titles of Ava and Ana lacked the preparation for authority and leadership.</w:t>
      </w:r>
    </w:p>
    <w:p w14:paraId="6A20EBBE" w14:textId="77777777" w:rsidR="00F63DF0" w:rsidRPr="00A73992" w:rsidRDefault="00F63DF0">
      <w:pPr>
        <w:pStyle w:val="0DraftNormal"/>
        <w:rPr>
          <w:rFonts w:ascii="Montserrat" w:hAnsi="Montserrat"/>
          <w:sz w:val="24"/>
        </w:rPr>
      </w:pPr>
    </w:p>
    <w:p w14:paraId="0C00C426" w14:textId="77777777" w:rsidR="00F63DF0" w:rsidRPr="00A73992" w:rsidRDefault="00A73992">
      <w:pPr>
        <w:pStyle w:val="0DraftNormal"/>
        <w:rPr>
          <w:rFonts w:ascii="Montserrat" w:hAnsi="Montserrat"/>
          <w:sz w:val="24"/>
        </w:rPr>
      </w:pPr>
      <w:r w:rsidRPr="00A73992">
        <w:rPr>
          <w:rFonts w:ascii="Montserrat" w:hAnsi="Montserrat"/>
          <w:sz w:val="24"/>
        </w:rPr>
        <w:tab/>
        <w:t>Like many people she had the aptitude to learn some of the more exotic disciplines of the body, but in this instance she allowed peer pressure and her own unresolved feelings about her near rape to gravely compromise her judgment.</w:t>
      </w:r>
    </w:p>
    <w:p w14:paraId="14719D68" w14:textId="77777777" w:rsidR="00F63DF0" w:rsidRPr="00A73992" w:rsidRDefault="00F63DF0">
      <w:pPr>
        <w:pStyle w:val="0DraftNormal"/>
        <w:rPr>
          <w:rFonts w:ascii="Montserrat" w:hAnsi="Montserrat"/>
          <w:sz w:val="24"/>
        </w:rPr>
      </w:pPr>
    </w:p>
    <w:p w14:paraId="65B049B7" w14:textId="77777777" w:rsidR="00F63DF0" w:rsidRPr="00A73992" w:rsidRDefault="00A73992">
      <w:pPr>
        <w:pStyle w:val="0DraftNormal"/>
        <w:rPr>
          <w:rFonts w:ascii="Montserrat" w:hAnsi="Montserrat"/>
          <w:sz w:val="24"/>
        </w:rPr>
      </w:pPr>
      <w:bookmarkStart w:id="18" w:name="Roommating"/>
      <w:r w:rsidRPr="00A73992">
        <w:rPr>
          <w:rFonts w:ascii="Montserrat" w:hAnsi="Montserrat"/>
          <w:sz w:val="24"/>
        </w:rPr>
        <w:tab/>
        <w:t xml:space="preserve">Cinder and Dawn encountered each other on their way in. Dancer was lingering about the suite concerned about Scarlet who had been brought home with serious heat sickness. </w:t>
      </w:r>
    </w:p>
    <w:p w14:paraId="3708CE64" w14:textId="77777777" w:rsidR="00F63DF0" w:rsidRPr="00A73992" w:rsidRDefault="00F63DF0">
      <w:pPr>
        <w:pStyle w:val="0DraftNormal"/>
        <w:rPr>
          <w:rFonts w:ascii="Montserrat" w:hAnsi="Montserrat"/>
          <w:sz w:val="24"/>
        </w:rPr>
      </w:pPr>
    </w:p>
    <w:bookmarkEnd w:id="18"/>
    <w:p w14:paraId="67E2B528"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Dawn avoided Cinder and Coal, trying to come to terms with the questions before her. However, neither of them wanted to be avoided. From the moment she had seen Scarlet and Fox, Dawn had stuck thinking about her situation. Scarlet had taken Fox, and according to everyone around her, Dawn was expected to “dance” with Crimson. Once she said it out loud, however, Scarlet had nearly exploded. It had been inevitable that the two of them would get into a fight. They were too much alike to be so different, equal a</w:t>
      </w:r>
      <w:r w:rsidRPr="00A73992">
        <w:rPr>
          <w:rFonts w:ascii="Montserrat" w:hAnsi="Montserrat"/>
          <w:sz w:val="24"/>
        </w:rPr>
        <w:t>nd opposite. Fast friends, the twins were also natural rivals over identity—over Crimson and Fox as well. Scarlet still felt she had tried to steal Crimson. With friction over sharing the same face and the same name, compounded by the differences in their social status and reputations, each was feeling defensive of her own territory. It had not been possible for them to really share anything, and neither wanted to share lovers! Besides, Scarlet was still sore that she had turned down her strange offer. Dawn</w:t>
      </w:r>
      <w:r w:rsidRPr="00A73992">
        <w:rPr>
          <w:rFonts w:ascii="Montserrat" w:hAnsi="Montserrat"/>
          <w:sz w:val="24"/>
        </w:rPr>
        <w:t xml:space="preserve">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14:paraId="7F4CAFC5" w14:textId="77777777" w:rsidR="00F63DF0" w:rsidRPr="00A73992" w:rsidRDefault="00F63DF0">
      <w:pPr>
        <w:pStyle w:val="0DraftNormal"/>
        <w:rPr>
          <w:rFonts w:ascii="Montserrat" w:hAnsi="Montserrat"/>
          <w:sz w:val="24"/>
        </w:rPr>
      </w:pPr>
    </w:p>
    <w:p w14:paraId="3C001C84" w14:textId="77777777" w:rsidR="00F63DF0" w:rsidRPr="00A73992" w:rsidRDefault="00A73992">
      <w:pPr>
        <w:pStyle w:val="0DraftNormal"/>
        <w:rPr>
          <w:rFonts w:ascii="Montserrat" w:hAnsi="Montserrat"/>
          <w:sz w:val="24"/>
        </w:rPr>
      </w:pPr>
      <w:r w:rsidRPr="00A73992">
        <w:rPr>
          <w:rFonts w:ascii="Montserrat" w:hAnsi="Montserrat"/>
          <w:sz w:val="24"/>
        </w:rPr>
        <w:tab/>
        <w:t>Dawn wandered the darkened streets, her mind preoccupied with thoughts of sex and death. When she left the palace,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w:t>
      </w:r>
      <w:r w:rsidRPr="00A73992">
        <w:rPr>
          <w:rFonts w:ascii="Montserrat" w:hAnsi="Montserrat"/>
          <w:sz w:val="24"/>
        </w:rPr>
        <w:t>r virginity the way she had, or being expected to make love to a male version of herself—signaled the end of her innocence. She arrested her thoughts as she felt the approach of her potential mate and compliment. When he asked what she was doing, she confessed that she was looking for a place to stay—and a partner to stay with.</w:t>
      </w:r>
    </w:p>
    <w:p w14:paraId="6B52C8D8" w14:textId="77777777" w:rsidR="00F63DF0" w:rsidRPr="00A73992" w:rsidRDefault="00F63DF0">
      <w:pPr>
        <w:pStyle w:val="0DraftNormal"/>
        <w:rPr>
          <w:rFonts w:ascii="Montserrat" w:hAnsi="Montserrat"/>
          <w:sz w:val="24"/>
        </w:rPr>
      </w:pPr>
    </w:p>
    <w:p w14:paraId="61EFFEF4" w14:textId="77777777" w:rsidR="00F63DF0" w:rsidRPr="00A73992" w:rsidRDefault="00A73992">
      <w:pPr>
        <w:pStyle w:val="0DraftNormal"/>
        <w:rPr>
          <w:rFonts w:ascii="Montserrat" w:hAnsi="Montserrat"/>
          <w:sz w:val="24"/>
        </w:rPr>
      </w:pPr>
      <w:r w:rsidRPr="00A73992">
        <w:rPr>
          <w:rFonts w:ascii="Montserrat" w:hAnsi="Montserrat"/>
          <w:sz w:val="24"/>
        </w:rPr>
        <w:t>Encounters and Confrontations—Dream</w:t>
      </w:r>
    </w:p>
    <w:p w14:paraId="4F14B37A" w14:textId="77777777" w:rsidR="00F63DF0" w:rsidRPr="00A73992" w:rsidRDefault="00A73992">
      <w:pPr>
        <w:pStyle w:val="0DraftNormal"/>
        <w:rPr>
          <w:rFonts w:ascii="Montserrat" w:hAnsi="Montserrat"/>
          <w:sz w:val="24"/>
        </w:rPr>
      </w:pPr>
      <w:r w:rsidRPr="00A73992">
        <w:rPr>
          <w:rFonts w:ascii="Montserrat" w:hAnsi="Montserrat"/>
          <w:sz w:val="24"/>
        </w:rPr>
        <w:tab/>
      </w:r>
      <w:hyperlink w:anchor="Links" w:history="1"/>
      <w:r w:rsidRPr="00A73992">
        <w:rPr>
          <w:rFonts w:ascii="Montserrat" w:hAnsi="Montserrat"/>
          <w:sz w:val="24"/>
        </w:rPr>
        <w:t>Crimson took Dawn to see his mentor, dancer’s female half, dream, who listened to, and responded to Dawn’s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w:t>
      </w:r>
      <w:r w:rsidRPr="00A73992">
        <w:rPr>
          <w:rFonts w:ascii="Montserrat" w:hAnsi="Montserrat"/>
          <w:sz w:val="24"/>
        </w:rPr>
        <w:t xml:space="preserve">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w:t>
      </w:r>
      <w:r w:rsidRPr="00A73992">
        <w:rPr>
          <w:rFonts w:ascii="Montserrat" w:hAnsi="Montserrat"/>
          <w:sz w:val="24"/>
        </w:rPr>
        <w:t xml:space="preserve">a diune. In time, with perfect devotion, the two of them might one day be united in one mind and one body—but in practice very few were able to attain that ideal. </w:t>
      </w:r>
    </w:p>
    <w:p w14:paraId="68362B2E" w14:textId="77777777" w:rsidR="00F63DF0" w:rsidRPr="00A73992" w:rsidRDefault="00F63DF0">
      <w:pPr>
        <w:pStyle w:val="0DraftNormal"/>
        <w:rPr>
          <w:rFonts w:ascii="Montserrat" w:hAnsi="Montserrat"/>
          <w:sz w:val="24"/>
        </w:rPr>
      </w:pPr>
    </w:p>
    <w:p w14:paraId="01237814" w14:textId="77777777" w:rsidR="00F63DF0" w:rsidRPr="00A73992" w:rsidRDefault="00A73992">
      <w:pPr>
        <w:pStyle w:val="0DraftNormal"/>
        <w:rPr>
          <w:rFonts w:ascii="Montserrat" w:hAnsi="Montserrat"/>
          <w:sz w:val="24"/>
        </w:rPr>
      </w:pPr>
      <w:r w:rsidRPr="00A73992">
        <w:rPr>
          <w:rFonts w:ascii="Montserrat" w:hAnsi="Montserrat"/>
          <w:sz w:val="24"/>
        </w:rPr>
        <w:tab/>
        <w:t>Crimson followed the forms for bringing his mate into his house, guiding her through the exchange. Dawn was surprised as she was introduced into the personal residence of the Regent. House avon was the mother house of the avon race. House mating was a ritual that evolved over time. The first step was simply approval of the head of the house, which in this case meant the approval of the Regent. Cinder kept the matter informal—given the circumstances—allowing them a grace period to reacquaint themselves befo</w:t>
      </w:r>
      <w:r w:rsidRPr="00A73992">
        <w:rPr>
          <w:rFonts w:ascii="Montserrat" w:hAnsi="Montserrat"/>
          <w:sz w:val="24"/>
        </w:rPr>
        <w:t xml:space="preserve">re subjecting them to the formalities of a full house reception. The two of them expressed their thanks and then retired to Crimson’s suite of apartments, where Crimson did not spare her the formalities of room mating. She was surprised to realize that his insistence on the forms had been to ensure that she had the chance to impose limits on their intimacy. </w:t>
      </w:r>
    </w:p>
    <w:p w14:paraId="48C24E1D" w14:textId="77777777" w:rsidR="00F63DF0" w:rsidRPr="00A73992" w:rsidRDefault="00F63DF0">
      <w:pPr>
        <w:pStyle w:val="0DraftNormal"/>
        <w:rPr>
          <w:rFonts w:ascii="Montserrat" w:hAnsi="Montserrat"/>
          <w:sz w:val="24"/>
        </w:rPr>
      </w:pPr>
    </w:p>
    <w:p w14:paraId="613B86E0" w14:textId="77777777" w:rsidR="00F63DF0" w:rsidRPr="00A73992" w:rsidRDefault="00A73992">
      <w:pPr>
        <w:pStyle w:val="0DraftNormal"/>
        <w:rPr>
          <w:rFonts w:ascii="Montserrat" w:hAnsi="Montserrat"/>
          <w:sz w:val="24"/>
        </w:rPr>
      </w:pPr>
      <w:r w:rsidRPr="00A73992">
        <w:rPr>
          <w:rFonts w:ascii="Montserrat" w:hAnsi="Montserrat"/>
          <w:sz w:val="24"/>
        </w:rPr>
        <w:t>Bedmating</w:t>
      </w:r>
    </w:p>
    <w:p w14:paraId="43B22A99" w14:textId="77777777" w:rsidR="00F63DF0" w:rsidRPr="00A73992" w:rsidRDefault="00A73992">
      <w:pPr>
        <w:pStyle w:val="0DraftNormal"/>
        <w:rPr>
          <w:rFonts w:ascii="Montserrat" w:hAnsi="Montserrat"/>
          <w:sz w:val="24"/>
        </w:rPr>
      </w:pPr>
      <w:r w:rsidRPr="00A73992">
        <w:rPr>
          <w:rFonts w:ascii="Montserrat" w:hAnsi="Montserrat"/>
          <w:sz w:val="24"/>
        </w:rPr>
        <w:tab/>
      </w:r>
      <w:hyperlink w:anchor="Links" w:history="1"/>
      <w:r w:rsidRPr="00A73992">
        <w:rPr>
          <w:rFonts w:ascii="Montserrat" w:hAnsi="Montserrat"/>
          <w:sz w:val="24"/>
        </w:rPr>
        <w:t xml:space="preserve">Together Dawn and Crimson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w:t>
      </w:r>
      <w:r w:rsidRPr="00A73992">
        <w:rPr>
          <w:rFonts w:ascii="Montserrat" w:hAnsi="Montserrat"/>
          <w:sz w:val="24"/>
        </w:rPr>
        <w:t>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251906A7" w14:textId="77777777" w:rsidR="00F63DF0" w:rsidRPr="00A73992" w:rsidRDefault="00F63DF0">
      <w:pPr>
        <w:pStyle w:val="0DraftNormal"/>
        <w:rPr>
          <w:rFonts w:ascii="Montserrat" w:hAnsi="Montserrat"/>
          <w:sz w:val="24"/>
        </w:rPr>
      </w:pPr>
    </w:p>
    <w:p w14:paraId="4C20EAB1"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Crimson pointed out that, for an avon, that was the way it was supposed to have been. It was abnormal for a split-manifest to exhibit such distinct identities. Crimson talked her into going with him to con</w:t>
      </w:r>
      <w:r w:rsidRPr="00A73992">
        <w:rPr>
          <w:rFonts w:ascii="Montserrat" w:hAnsi="Montserrat"/>
          <w:sz w:val="24"/>
        </w:rPr>
        <w:t xml:space="preserve">sult some people about it, to ease both their concerns. </w:t>
      </w:r>
    </w:p>
    <w:p w14:paraId="25D860B8" w14:textId="77777777" w:rsidR="00F63DF0" w:rsidRPr="00A73992" w:rsidRDefault="00F63DF0">
      <w:pPr>
        <w:pStyle w:val="0DraftNormal"/>
        <w:rPr>
          <w:rFonts w:ascii="Montserrat" w:hAnsi="Montserrat"/>
          <w:sz w:val="24"/>
        </w:rPr>
      </w:pPr>
    </w:p>
    <w:p w14:paraId="79033334" w14:textId="77777777" w:rsidR="00F63DF0" w:rsidRPr="00A73992" w:rsidRDefault="00A73992">
      <w:pPr>
        <w:pStyle w:val="0DraftNormal"/>
        <w:rPr>
          <w:rFonts w:ascii="Montserrat" w:hAnsi="Montserrat"/>
          <w:sz w:val="24"/>
        </w:rPr>
      </w:pPr>
      <w:r w:rsidRPr="00A73992">
        <w:rPr>
          <w:rFonts w:ascii="Montserrat" w:hAnsi="Montserrat"/>
          <w:sz w:val="24"/>
        </w:rPr>
        <w:t>Encounters and Confrontations—Blade et al</w:t>
      </w:r>
    </w:p>
    <w:p w14:paraId="0AD05338" w14:textId="77777777" w:rsidR="00F63DF0" w:rsidRPr="00A73992" w:rsidRDefault="00A73992">
      <w:pPr>
        <w:pStyle w:val="0DraftNormal"/>
        <w:rPr>
          <w:rFonts w:ascii="Montserrat" w:hAnsi="Montserrat"/>
          <w:sz w:val="24"/>
        </w:rPr>
      </w:pPr>
      <w:r w:rsidRPr="00A73992">
        <w:rPr>
          <w:rFonts w:ascii="Montserrat" w:hAnsi="Montserrat"/>
          <w:sz w:val="24"/>
        </w:rPr>
        <w:tab/>
      </w:r>
      <w:hyperlink w:anchor="Links" w:history="1"/>
      <w:r w:rsidRPr="00A73992">
        <w:rPr>
          <w:rFonts w:ascii="Montserrat" w:hAnsi="Montserrat"/>
          <w:sz w:val="24"/>
        </w:rPr>
        <w:t>To her surprise, they did not go to see Crimson’s mentor. Crimson took them to see his class mates—members of the house guard. When she saw them, she understood why. The group of young men and women—hardly more than boys and girls—were all split-manifests. That brief encounter convinced Dawn that Crimson was telling the truth when he said that they were abnormal for a split-manifest. That hardly mattered beside what their behavior and comments had revealed about their relationship. Few comments were directe</w:t>
      </w:r>
      <w:r w:rsidRPr="00A73992">
        <w:rPr>
          <w:rFonts w:ascii="Montserrat" w:hAnsi="Montserrat"/>
          <w:sz w:val="24"/>
        </w:rPr>
        <w:t>d at her, but she picked up enough to know that Crimson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Coal kume champion, and captain of the house g</w:t>
      </w:r>
      <w:r w:rsidRPr="00A73992">
        <w:rPr>
          <w:rFonts w:ascii="Montserrat" w:hAnsi="Montserrat"/>
          <w:sz w:val="24"/>
        </w:rPr>
        <w:t xml:space="preserve">uard in the circle. Crimson dragged her away before she could get herself into any more trouble. Not having found an answer to their problem, they went looking for dream. </w:t>
      </w:r>
    </w:p>
    <w:p w14:paraId="75155299" w14:textId="77777777" w:rsidR="00F63DF0" w:rsidRPr="00A73992" w:rsidRDefault="00F63DF0">
      <w:pPr>
        <w:pStyle w:val="0DraftNormal"/>
        <w:rPr>
          <w:rFonts w:ascii="Montserrat" w:hAnsi="Montserrat"/>
          <w:sz w:val="24"/>
        </w:rPr>
      </w:pPr>
    </w:p>
    <w:p w14:paraId="4E0EADD1" w14:textId="77777777" w:rsidR="00F63DF0" w:rsidRPr="00A73992" w:rsidRDefault="00A73992">
      <w:pPr>
        <w:pStyle w:val="0DraftNormal"/>
        <w:rPr>
          <w:rFonts w:ascii="Montserrat" w:hAnsi="Montserrat"/>
          <w:sz w:val="24"/>
        </w:rPr>
      </w:pPr>
      <w:r w:rsidRPr="00A73992">
        <w:rPr>
          <w:rFonts w:ascii="Montserrat" w:hAnsi="Montserrat"/>
          <w:sz w:val="24"/>
        </w:rPr>
        <w:tab/>
        <w:t xml:space="preserve">Crimson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w:t>
      </w:r>
      <w:r w:rsidRPr="00A73992">
        <w:rPr>
          <w:rFonts w:ascii="Montserrat" w:hAnsi="Montserrat"/>
          <w:sz w:val="24"/>
        </w:rPr>
        <w:t xml:space="preserve">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Crimson to help her understand what it meant to be avon. He started with the aspect of his culture that she seemed the most unsure of, </w:t>
      </w:r>
      <w:r w:rsidRPr="00A73992">
        <w:rPr>
          <w:rFonts w:ascii="Montserrat" w:hAnsi="Montserrat"/>
          <w:sz w:val="24"/>
        </w:rPr>
        <w:t xml:space="preserve">avon sexuality. As native avon,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14:paraId="242F1D0B" w14:textId="77777777" w:rsidR="00F63DF0" w:rsidRPr="00A73992" w:rsidRDefault="00F63DF0">
      <w:pPr>
        <w:pStyle w:val="0DraftNormal"/>
        <w:rPr>
          <w:rFonts w:ascii="Montserrat" w:hAnsi="Montserrat"/>
          <w:sz w:val="24"/>
        </w:rPr>
      </w:pPr>
    </w:p>
    <w:p w14:paraId="3E79FAF9" w14:textId="77777777" w:rsidR="00F63DF0" w:rsidRPr="00A73992" w:rsidRDefault="00A73992">
      <w:pPr>
        <w:pStyle w:val="0DraftNormal"/>
        <w:rPr>
          <w:rFonts w:ascii="Montserrat" w:hAnsi="Montserrat"/>
          <w:sz w:val="24"/>
        </w:rPr>
      </w:pPr>
      <w:r w:rsidRPr="00A73992">
        <w:rPr>
          <w:rFonts w:ascii="Montserrat" w:hAnsi="Montserrat"/>
          <w:sz w:val="24"/>
        </w:rPr>
        <w:t>Encounters and Confrontations—Cinder</w:t>
      </w:r>
    </w:p>
    <w:p w14:paraId="689E0356" w14:textId="77777777" w:rsidR="00F63DF0" w:rsidRPr="00A73992" w:rsidRDefault="00A73992">
      <w:pPr>
        <w:pStyle w:val="0DraftNormal"/>
        <w:rPr>
          <w:rFonts w:ascii="Montserrat" w:hAnsi="Montserrat"/>
          <w:sz w:val="24"/>
        </w:rPr>
      </w:pPr>
      <w:r w:rsidRPr="00A73992">
        <w:rPr>
          <w:rFonts w:ascii="Montserrat" w:hAnsi="Montserrat"/>
          <w:sz w:val="24"/>
        </w:rPr>
        <w:tab/>
      </w:r>
      <w:hyperlink w:anchor="Links" w:history="1"/>
      <w:r w:rsidRPr="00A73992">
        <w:rPr>
          <w:rFonts w:ascii="Montserrat" w:hAnsi="Montserrat"/>
          <w:sz w:val="24"/>
        </w:rPr>
        <w:t>That evening, Dawn appeared in court with Crimson, who was standing to the Regent’s right as her sword. She stood to Cinder’s left as her shield which made the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Regent opened the conversation by asking Dawn w</w:t>
      </w:r>
      <w:r w:rsidRPr="00A73992">
        <w:rPr>
          <w:rFonts w:ascii="Montserrat" w:hAnsi="Montserrat"/>
          <w:sz w:val="24"/>
        </w:rPr>
        <w:t>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Cinder replied that if one was to be targeted for assassination, then the best chance for one’s survival is to thoroughly and completely convince one’s enemy that one has been assassinated. As for why she w</w:t>
      </w:r>
      <w:r w:rsidRPr="00A73992">
        <w:rPr>
          <w:rFonts w:ascii="Montserrat" w:hAnsi="Montserrat"/>
          <w:sz w:val="24"/>
        </w:rPr>
        <w:t>ould arrange for Dawn to commit such an act and get away with it, she simply said “i would not want to see my daughter-in-law be executed for doing her duty”. They were confronted by their mother’s legacy.  Crimson and Dawn had been promised, on their naming day, to the Regent’s split-manifest child and heir. Before they were excused, they were formally reintroduced to pain and pleasure, their fiancées. They talked a bit about Crimson and Dawn’s inheritance, lands and titles and such, but Dawn was too upset</w:t>
      </w:r>
      <w:r w:rsidRPr="00A73992">
        <w:rPr>
          <w:rFonts w:ascii="Montserrat" w:hAnsi="Montserrat"/>
          <w:sz w:val="24"/>
        </w:rPr>
        <w:t xml:space="preserve"> to take it all in.</w:t>
      </w:r>
    </w:p>
    <w:p w14:paraId="10F2F521" w14:textId="77777777" w:rsidR="00F63DF0" w:rsidRPr="00A73992" w:rsidRDefault="00F63DF0">
      <w:pPr>
        <w:pStyle w:val="0DraftNormal"/>
        <w:rPr>
          <w:rFonts w:ascii="Montserrat" w:hAnsi="Montserrat"/>
          <w:sz w:val="24"/>
        </w:rPr>
      </w:pPr>
    </w:p>
    <w:p w14:paraId="53B2A244" w14:textId="77777777" w:rsidR="00F63DF0" w:rsidRPr="00A73992" w:rsidRDefault="00A73992">
      <w:pPr>
        <w:pStyle w:val="0DraftNormal"/>
        <w:rPr>
          <w:rFonts w:ascii="Montserrat" w:hAnsi="Montserrat"/>
          <w:sz w:val="24"/>
        </w:rPr>
      </w:pPr>
      <w:r w:rsidRPr="00A73992">
        <w:rPr>
          <w:rFonts w:ascii="Montserrat" w:hAnsi="Montserrat"/>
          <w:sz w:val="24"/>
        </w:rPr>
        <w:tab/>
        <w:t xml:space="preserve">As soon as they were alone, she turned on him and demanded to know what other surprises were waiting for her. Crimson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w:t>
      </w:r>
      <w:r w:rsidRPr="00A73992">
        <w:rPr>
          <w:rFonts w:ascii="Montserrat" w:hAnsi="Montserrat"/>
          <w:sz w:val="24"/>
        </w:rPr>
        <w:t xml:space="preserve">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well—Crimson and Dawn lost their ‘virginity’ to the expert ministrations of dream, </w:t>
      </w:r>
      <w:r w:rsidRPr="00A73992">
        <w:rPr>
          <w:rFonts w:ascii="Montserrat" w:hAnsi="Montserrat"/>
          <w:sz w:val="24"/>
        </w:rPr>
        <w:t xml:space="preserve">whereby they became adults and were granted sexual freedom. </w:t>
      </w:r>
    </w:p>
    <w:p w14:paraId="0707FC26" w14:textId="77777777" w:rsidR="00F63DF0" w:rsidRPr="00A73992" w:rsidRDefault="00F63DF0">
      <w:pPr>
        <w:pStyle w:val="0DraftNormal"/>
        <w:rPr>
          <w:rFonts w:ascii="Montserrat" w:hAnsi="Montserrat"/>
          <w:sz w:val="24"/>
        </w:rPr>
      </w:pPr>
    </w:p>
    <w:p w14:paraId="5860F16E" w14:textId="77777777" w:rsidR="00F63DF0" w:rsidRPr="00A73992" w:rsidRDefault="00A73992">
      <w:pPr>
        <w:pStyle w:val="0DraftNormal"/>
        <w:rPr>
          <w:rFonts w:ascii="Montserrat" w:hAnsi="Montserrat"/>
          <w:sz w:val="24"/>
        </w:rPr>
      </w:pPr>
      <w:r w:rsidRPr="00A73992">
        <w:rPr>
          <w:rFonts w:ascii="Montserrat" w:hAnsi="Montserrat"/>
          <w:sz w:val="24"/>
        </w:rPr>
        <w:tab/>
        <w:t>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Crimson, for his part, still found her ‘humanity’ incomprehensible. Whenever the two of them stood sword and shield, he spent all of his time studying the humans, seeking insight into the c</w:t>
      </w:r>
      <w:r w:rsidRPr="00A73992">
        <w:rPr>
          <w:rFonts w:ascii="Montserrat" w:hAnsi="Montserrat"/>
          <w:sz w:val="24"/>
        </w:rPr>
        <w:t>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w:t>
      </w:r>
      <w:r w:rsidRPr="00A73992">
        <w:rPr>
          <w:rFonts w:ascii="Montserrat" w:hAnsi="Montserrat"/>
          <w:sz w:val="24"/>
        </w:rPr>
        <w:t xml:space="preserve">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Crimson, who could think of nothin</w:t>
      </w:r>
      <w:r w:rsidRPr="00A73992">
        <w:rPr>
          <w:rFonts w:ascii="Montserrat" w:hAnsi="Montserrat"/>
          <w:sz w:val="24"/>
        </w:rPr>
        <w:t xml:space="preserve">g to do but hold on to her and whisper reassurances. Ironically, her reaction only made her more committed to learning and perfecting her sexual techniques and the protocols of tasting, choosing and bed mating. Crimson had not needed to tell her that the initiation had made them subject to open courting. </w:t>
      </w:r>
    </w:p>
    <w:p w14:paraId="1A1AE892" w14:textId="77777777" w:rsidR="00F63DF0" w:rsidRPr="00A73992" w:rsidRDefault="00F63DF0">
      <w:pPr>
        <w:pStyle w:val="0DraftNormal"/>
        <w:rPr>
          <w:rFonts w:ascii="Montserrat" w:hAnsi="Montserrat"/>
          <w:sz w:val="24"/>
        </w:rPr>
      </w:pPr>
    </w:p>
    <w:p w14:paraId="1558FA30" w14:textId="77777777" w:rsidR="00F63DF0" w:rsidRPr="00A73992" w:rsidRDefault="00A73992">
      <w:pPr>
        <w:pStyle w:val="0DraftNormal"/>
        <w:rPr>
          <w:rFonts w:ascii="Montserrat" w:hAnsi="Montserrat"/>
          <w:sz w:val="24"/>
        </w:rPr>
      </w:pPr>
      <w:r w:rsidRPr="00A73992">
        <w:rPr>
          <w:rFonts w:ascii="Montserrat" w:hAnsi="Montserrat"/>
          <w:sz w:val="24"/>
        </w:rPr>
        <w:tab/>
        <w:t>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w:t>
      </w:r>
      <w:r w:rsidRPr="00A73992">
        <w:rPr>
          <w:rFonts w:ascii="Montserrat" w:hAnsi="Montserrat"/>
          <w:sz w:val="24"/>
        </w:rPr>
        <w:t xml:space="preserve">. None were pleased to learn that they had to complete the same rites of adulthood, and qualify for a rank of nai or better to be able to leave their adopted home and travel into wild or hostile territory—as human space and the aegis were considered to be by oasians. </w:t>
      </w:r>
    </w:p>
    <w:p w14:paraId="1182D26A" w14:textId="77777777" w:rsidR="00F63DF0" w:rsidRPr="00A73992" w:rsidRDefault="00F63DF0">
      <w:pPr>
        <w:pStyle w:val="0DraftNormal"/>
        <w:rPr>
          <w:rFonts w:ascii="Montserrat" w:hAnsi="Montserrat"/>
          <w:sz w:val="24"/>
        </w:rPr>
      </w:pPr>
    </w:p>
    <w:p w14:paraId="62CEF137"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 xml:space="preserve">The direction things were headed prompted Dawn to seek out her twin. As she feared, Scarlet was angry with her for “stealing” Crimson, and actually cried as she related how painful it had been to watch them commence together. As she hoped, Cinder was equally alarmed at the arranged marriage to pain and pleasure. Not that she objected to either fiancée, but she was concerned about how she fit into these plans. When they met with Crimson, they shared their concerns. If one of them were cut out of their union </w:t>
      </w:r>
      <w:r w:rsidRPr="00A73992">
        <w:rPr>
          <w:rFonts w:ascii="Montserrat" w:hAnsi="Montserrat"/>
          <w:sz w:val="24"/>
        </w:rPr>
        <w:t>it would harm them all. In a private audience with the Regent, when Crimson took Dawn and Cinder to meet with the head of his household, they were all tested and confirmed to be a triune soul, and the legitimate heirs of avon d’ava and the province of phoenix gate. Faced with their obvious unity, the Regent questioned their assumed identities. Dawn had taken her identity for granted, but Crimson and Cinder had not been blessed with such an opportunity. They had both resorted to genetic identification—but si</w:t>
      </w:r>
      <w:r w:rsidRPr="00A73992">
        <w:rPr>
          <w:rFonts w:ascii="Montserrat" w:hAnsi="Montserrat"/>
          <w:sz w:val="24"/>
        </w:rPr>
        <w:t>nce they each went to different authorities, the answers they got were significantly different. Cinder had been identified as the genetic twin of  Cinder nin, hence she took that name.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w:t>
      </w:r>
      <w:r w:rsidRPr="00A73992">
        <w:rPr>
          <w:rFonts w:ascii="Montserrat" w:hAnsi="Montserrat"/>
          <w:sz w:val="24"/>
        </w:rPr>
        <w:t>ed the massacre, and then stumbled through the open phoenix gate, arriving in dream gate stunned by her own actions. Due to this unusual manifestation, the girl grew up on two worlds unaware of her own duality. Crimson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the s</w:t>
      </w:r>
      <w:r w:rsidRPr="00A73992">
        <w:rPr>
          <w:rFonts w:ascii="Montserrat" w:hAnsi="Montserrat"/>
          <w:sz w:val="24"/>
        </w:rPr>
        <w:t xml:space="preserve">ame for them all. </w:t>
      </w:r>
    </w:p>
    <w:p w14:paraId="3808BA79" w14:textId="77777777" w:rsidR="00F63DF0" w:rsidRPr="00A73992" w:rsidRDefault="00F63DF0">
      <w:pPr>
        <w:pStyle w:val="0DraftNormal"/>
        <w:rPr>
          <w:rFonts w:ascii="Montserrat" w:hAnsi="Montserrat"/>
          <w:sz w:val="24"/>
        </w:rPr>
      </w:pPr>
    </w:p>
    <w:p w14:paraId="41E69896" w14:textId="77777777" w:rsidR="00F63DF0" w:rsidRPr="00A73992" w:rsidRDefault="00A73992">
      <w:pPr>
        <w:pStyle w:val="0DraftNormal"/>
        <w:rPr>
          <w:rFonts w:ascii="Montserrat" w:hAnsi="Montserrat"/>
          <w:sz w:val="24"/>
        </w:rPr>
      </w:pPr>
      <w:r w:rsidRPr="00A73992">
        <w:rPr>
          <w:rFonts w:ascii="Montserrat" w:hAnsi="Montserrat"/>
          <w:sz w:val="24"/>
        </w:rPr>
        <w:tab/>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Cinder’s meeting with ara and a man named talon, </w:t>
      </w:r>
      <w:r w:rsidRPr="00A73992">
        <w:rPr>
          <w:rFonts w:ascii="Montserrat" w:hAnsi="Montserrat"/>
          <w:sz w:val="24"/>
        </w:rPr>
        <w:t>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w:t>
      </w:r>
      <w:r w:rsidRPr="00A73992">
        <w:rPr>
          <w:rFonts w:ascii="Montserrat" w:hAnsi="Montserrat"/>
          <w:sz w:val="24"/>
        </w:rPr>
        <w:t>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Crimson’s reunion. Remembering only that ava’s heir had lost her male counterpart in the ava massacre, when word of Dawn’s arrival reache</w:t>
      </w:r>
      <w:r w:rsidRPr="00A73992">
        <w:rPr>
          <w:rFonts w:ascii="Montserrat" w:hAnsi="Montserrat"/>
          <w:sz w:val="24"/>
        </w:rPr>
        <w:t>d her, ara immediately saw Dawn as a perfect mate for her son. Her claim to the lost ava mantle presented an opportunity to restore the ancient avara heritage in a union with raven. She had missed the opportunity with passion, and planned to correct that this time. Cinder agreed to make a place in her home for the lord of ara, her children by storm, and her other children fostered by contract to the d’avon, in the hope that she would be regain a place in her sister’s heart. Ara’s interest in Dawn was obviou</w:t>
      </w:r>
      <w:r w:rsidRPr="00A73992">
        <w:rPr>
          <w:rFonts w:ascii="Montserrat" w:hAnsi="Montserrat"/>
          <w:sz w:val="24"/>
        </w:rPr>
        <w:t xml:space="preserve">s. Passion’s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passion’s refusal. Her intention was to sue for betrothal. Cinder made no comment to that, save to assure ara that preparations necessary for Dawn to bear the mantle of her house were already being undertaken. </w:t>
      </w:r>
    </w:p>
    <w:p w14:paraId="46788A29" w14:textId="77777777" w:rsidR="00F63DF0" w:rsidRPr="00A73992" w:rsidRDefault="00F63DF0">
      <w:pPr>
        <w:pStyle w:val="0DraftNormal"/>
        <w:rPr>
          <w:rFonts w:ascii="Montserrat" w:hAnsi="Montserrat"/>
          <w:sz w:val="24"/>
        </w:rPr>
      </w:pPr>
    </w:p>
    <w:p w14:paraId="19590E4E" w14:textId="77777777" w:rsidR="00F63DF0" w:rsidRPr="00A73992" w:rsidRDefault="00A73992">
      <w:pPr>
        <w:pStyle w:val="0DraftNormal"/>
        <w:rPr>
          <w:rFonts w:ascii="Montserrat" w:hAnsi="Montserrat"/>
          <w:sz w:val="24"/>
        </w:rPr>
      </w:pPr>
      <w:r w:rsidRPr="00A73992">
        <w:rPr>
          <w:rFonts w:ascii="Montserrat" w:hAnsi="Montserrat"/>
          <w:sz w:val="24"/>
        </w:rPr>
        <w:tab/>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14:paraId="08867DC9" w14:textId="77777777" w:rsidR="00F63DF0" w:rsidRPr="00A73992" w:rsidRDefault="00F63DF0">
      <w:pPr>
        <w:pStyle w:val="0DraftNormal"/>
        <w:rPr>
          <w:rFonts w:ascii="Montserrat" w:hAnsi="Montserrat"/>
          <w:sz w:val="24"/>
        </w:rPr>
      </w:pPr>
    </w:p>
    <w:p w14:paraId="2A944B62" w14:textId="77777777" w:rsidR="00F63DF0" w:rsidRPr="00A73992" w:rsidRDefault="00A73992">
      <w:pPr>
        <w:pStyle w:val="0DraftNormal"/>
        <w:rPr>
          <w:rFonts w:ascii="Montserrat" w:hAnsi="Montserrat"/>
          <w:sz w:val="24"/>
        </w:rPr>
      </w:pPr>
      <w:r w:rsidRPr="00A73992">
        <w:rPr>
          <w:rFonts w:ascii="Montserrat" w:hAnsi="Montserrat"/>
          <w:sz w:val="24"/>
        </w:rPr>
        <w:tab/>
        <w:t xml:space="preserve">She had almost adjusted to the news that Cinder planned for her to assert a claim to d’ava and be married off. If Cinder was serious about marrying Dawn to Crimson, how could she negotiate a second engagement between Dawn and this other woman’s son? She had checked on the legalities, and based on what she had learned Dawn would not have thought she would be introduced into her claim. Among the things she had discovered was her twin’s official station when she died. Her twin’s claim, though never asserted, </w:t>
      </w:r>
      <w:r w:rsidRPr="00A73992">
        <w:rPr>
          <w:rFonts w:ascii="Montserrat" w:hAnsi="Montserrat"/>
          <w:sz w:val="24"/>
        </w:rPr>
        <w:t>was valid. Dawn was not as sure about her own. As a courtesan, her mother had no legal rights to her children, so Dawn would have assumed she had no claim on her twin’s house. No one else seemed to have such doubts, though. Things seemed to be moving awfully fast. When she pressed Crimson for a reason, she learned that Cinder was dying. No one said anything, but everyone knew it. With the health of the Regent failing rapidly, several important people had dissolved their schools and dismissed their students—</w:t>
      </w:r>
      <w:r w:rsidRPr="00A73992">
        <w:rPr>
          <w:rFonts w:ascii="Montserrat" w:hAnsi="Montserrat"/>
          <w:sz w:val="24"/>
        </w:rPr>
        <w:t xml:space="preserve">even their own children—to go to their empress’s side. Dancer was one of them. They would not have done that if they had not suspected or else were summoned to attend her. Even the negotiations with the human empire stemmed from Cinder’s desire to sort everything out before she died. </w:t>
      </w:r>
    </w:p>
    <w:p w14:paraId="161CAD65" w14:textId="77777777" w:rsidR="00F63DF0" w:rsidRPr="00A73992" w:rsidRDefault="00F63DF0">
      <w:pPr>
        <w:pStyle w:val="0DraftNormal"/>
        <w:rPr>
          <w:rFonts w:ascii="Montserrat" w:hAnsi="Montserrat"/>
          <w:sz w:val="24"/>
        </w:rPr>
      </w:pPr>
    </w:p>
    <w:p w14:paraId="6534B768" w14:textId="77777777" w:rsidR="00F63DF0" w:rsidRPr="00A73992" w:rsidRDefault="00A73992">
      <w:pPr>
        <w:pStyle w:val="0DraftNormal"/>
        <w:rPr>
          <w:rFonts w:ascii="Montserrat" w:hAnsi="Montserrat"/>
          <w:sz w:val="24"/>
        </w:rPr>
      </w:pPr>
      <w:r w:rsidRPr="00A73992">
        <w:rPr>
          <w:rFonts w:ascii="Montserrat" w:hAnsi="Montserrat"/>
          <w:sz w:val="24"/>
        </w:rPr>
        <w:tab/>
        <w:t>Dawn and Scarlet were called in to see the Regent. The question of what to do with Dawn was quietly appraised while the Regent also gave some serious consideration to pain and pleasure, given their place as heir. These considerations molded the direction the Regent took with the conversation. In a more formal interview with the Regent, Dawn was counseled by Cinder on the requirements she would have to meet in her education. Dawn was required to take up duties in the house and, along with Scarlet, enroll in</w:t>
      </w:r>
      <w:r w:rsidRPr="00A73992">
        <w:rPr>
          <w:rFonts w:ascii="Montserrat" w:hAnsi="Montserrat"/>
          <w:sz w:val="24"/>
        </w:rPr>
        <w:t xml:space="preserve"> school. Dawn was easily skilled enough to be Coal,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w:t>
      </w:r>
      <w:r w:rsidRPr="00A73992">
        <w:rPr>
          <w:rFonts w:ascii="Montserrat" w:hAnsi="Montserrat"/>
          <w:sz w:val="24"/>
        </w:rPr>
        <w:t>some work on the part of each of them to test that possibility.</w:t>
      </w:r>
    </w:p>
    <w:p w14:paraId="326D0811" w14:textId="77777777" w:rsidR="00F63DF0" w:rsidRPr="00A73992" w:rsidRDefault="00F63DF0">
      <w:pPr>
        <w:pStyle w:val="0DraftNormal"/>
        <w:rPr>
          <w:rFonts w:ascii="Montserrat" w:hAnsi="Montserrat"/>
          <w:sz w:val="24"/>
        </w:rPr>
      </w:pPr>
    </w:p>
    <w:p w14:paraId="1BDB549C" w14:textId="77777777" w:rsidR="00F63DF0" w:rsidRPr="00A73992" w:rsidRDefault="00A73992">
      <w:pPr>
        <w:pStyle w:val="0DraftNormal"/>
        <w:rPr>
          <w:rFonts w:ascii="Montserrat" w:hAnsi="Montserrat"/>
          <w:sz w:val="24"/>
        </w:rPr>
      </w:pPr>
      <w:r w:rsidRPr="00A73992">
        <w:rPr>
          <w:rFonts w:ascii="Montserrat" w:hAnsi="Montserrat"/>
          <w:sz w:val="24"/>
        </w:rPr>
        <w:tab/>
        <w:t xml:space="preserve">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w:t>
      </w:r>
      <w:r w:rsidRPr="00A73992">
        <w:rPr>
          <w:rFonts w:ascii="Montserrat" w:hAnsi="Montserrat"/>
          <w:sz w:val="24"/>
        </w:rPr>
        <w:t>not the only pursuit of Dawn going on either.</w:t>
      </w:r>
    </w:p>
    <w:p w14:paraId="4849B5BE" w14:textId="77777777" w:rsidR="00F63DF0" w:rsidRPr="00A73992" w:rsidRDefault="00F63DF0">
      <w:pPr>
        <w:pStyle w:val="0DraftNormal"/>
        <w:rPr>
          <w:rFonts w:ascii="Montserrat" w:hAnsi="Montserrat"/>
          <w:sz w:val="24"/>
        </w:rPr>
      </w:pPr>
    </w:p>
    <w:p w14:paraId="4ECE2864" w14:textId="77777777" w:rsidR="00F63DF0" w:rsidRPr="00A73992" w:rsidRDefault="00A73992">
      <w:pPr>
        <w:pStyle w:val="0DraftNormal"/>
        <w:rPr>
          <w:rFonts w:ascii="Montserrat" w:hAnsi="Montserrat"/>
          <w:sz w:val="24"/>
        </w:rPr>
      </w:pPr>
      <w:r w:rsidRPr="00A73992">
        <w:rPr>
          <w:rFonts w:ascii="Montserrat" w:hAnsi="Montserrat"/>
          <w:sz w:val="24"/>
        </w:rPr>
        <w:tab/>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14:paraId="55F07385" w14:textId="77777777" w:rsidR="00F63DF0" w:rsidRPr="00A73992" w:rsidRDefault="00F63DF0">
      <w:pPr>
        <w:pStyle w:val="0DraftNormal"/>
        <w:rPr>
          <w:rFonts w:ascii="Montserrat" w:hAnsi="Montserrat"/>
          <w:sz w:val="24"/>
        </w:rPr>
      </w:pPr>
    </w:p>
    <w:p w14:paraId="048CA470" w14:textId="77777777" w:rsidR="00F63DF0" w:rsidRPr="00A73992" w:rsidRDefault="00A73992">
      <w:pPr>
        <w:pStyle w:val="0DraftNormal"/>
        <w:rPr>
          <w:rFonts w:ascii="Montserrat" w:hAnsi="Montserrat"/>
          <w:sz w:val="24"/>
        </w:rPr>
      </w:pPr>
      <w:r w:rsidRPr="00A73992">
        <w:rPr>
          <w:rFonts w:ascii="Montserrat" w:hAnsi="Montserrat"/>
          <w:sz w:val="24"/>
        </w:rPr>
        <w:tab/>
        <w:t>Apparently, their mother had known of her rights and obligations and had been quietly administering to them since her appearance twenty years ago. She had resided at dream gate for some time and was recognized as a prominent member of house avon. The arena  putting it to the challenge</w:t>
      </w:r>
    </w:p>
    <w:p w14:paraId="228D1E7A" w14:textId="77777777" w:rsidR="00F63DF0" w:rsidRPr="00A73992" w:rsidRDefault="00F63DF0">
      <w:pPr>
        <w:pStyle w:val="0DraftNormal"/>
        <w:rPr>
          <w:rFonts w:ascii="Montserrat" w:hAnsi="Montserrat"/>
          <w:sz w:val="24"/>
        </w:rPr>
      </w:pPr>
    </w:p>
    <w:p w14:paraId="1AD6F43B" w14:textId="77777777" w:rsidR="00F63DF0" w:rsidRPr="00A73992" w:rsidRDefault="00A73992">
      <w:pPr>
        <w:pStyle w:val="0DraftNormal"/>
        <w:rPr>
          <w:rFonts w:ascii="Montserrat" w:hAnsi="Montserrat"/>
          <w:sz w:val="24"/>
        </w:rPr>
      </w:pPr>
      <w:r w:rsidRPr="00A73992">
        <w:rPr>
          <w:rFonts w:ascii="Montserrat" w:hAnsi="Montserrat"/>
          <w:sz w:val="24"/>
        </w:rPr>
        <w:tab/>
        <w:t>Because she was standing shield, Dawn was required to spend as much time practicing with the house guard as Scarlet. Dawn was in for a rude awakening. With no hesitation, Dawn was thrust into the company of her peers. Almost out of habit, she was determined to enter as an Cinder. Passion had told her how her androgynous manners led people astray. When they saw her going out the door, passion and Cinder stopped her to re-emphasize the warning. In spite of passion’s and Cinder’s protests, she defended her ri</w:t>
      </w:r>
      <w:r w:rsidRPr="00A73992">
        <w:rPr>
          <w:rFonts w:ascii="Montserrat" w:hAnsi="Montserrat"/>
          <w:sz w:val="24"/>
        </w:rPr>
        <w:t>ght to innocent misdirection; maintaining that it was not misdirection but part of her character—and what others interpreted was their business, not hers. But what she hinted disturbed passion even more. Dawn all but immediately sorted herself out in the local school community. Cinder had outlined to her the priorities for her dao paths. Most particularly, she attached her to a mentor to save her from the disgrace of her illiteracy. By her third day in attendance, she had some idea of how things would proce</w:t>
      </w:r>
      <w:r w:rsidRPr="00A73992">
        <w:rPr>
          <w:rFonts w:ascii="Montserrat" w:hAnsi="Montserrat"/>
          <w:sz w:val="24"/>
        </w:rPr>
        <w:t>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w:t>
      </w:r>
      <w:r w:rsidRPr="00A73992">
        <w:rPr>
          <w:rFonts w:ascii="Montserrat" w:hAnsi="Montserrat"/>
          <w:sz w:val="24"/>
        </w:rPr>
        <w:t xml:space="preserve">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w:t>
      </w:r>
      <w:r w:rsidRPr="00A73992">
        <w:rPr>
          <w:rFonts w:ascii="Montserrat" w:hAnsi="Montserrat"/>
          <w:sz w:val="24"/>
        </w:rPr>
        <w:t xml:space="preserve">ey confronted her, their analysis was Annetic.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w:t>
      </w:r>
      <w:r w:rsidRPr="00A73992">
        <w:rPr>
          <w:rFonts w:ascii="Montserrat" w:hAnsi="Montserrat"/>
          <w:sz w:val="24"/>
        </w:rPr>
        <w:t xml:space="preserve">peer pressure and her own unresolved feelings about her near rape to gravely compromise her judgment. Dawn wondered if Scarlet had slept with them all, or at least the female of each set. Part of her accepted his debt as hers, but it was too difficult to bring herself to assume that debt. Especially with the pressure that she felt under the surface when ever she was around them. Scarlet tried to sooth her anxiety, saying that it was both normal and essential that she take advantage of this time to practice </w:t>
      </w:r>
      <w:r w:rsidRPr="00A73992">
        <w:rPr>
          <w:rFonts w:ascii="Montserrat" w:hAnsi="Montserrat"/>
          <w:sz w:val="24"/>
        </w:rPr>
        <w:t>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Dawn was not what anyone would call normal. In fact, so many people found her mysterious, Annetic, or just plain odd, that few people actually knew what to call her. To understa</w:t>
      </w:r>
      <w:r w:rsidRPr="00A73992">
        <w:rPr>
          <w:rFonts w:ascii="Montserrat" w:hAnsi="Montserrat"/>
          <w:sz w:val="24"/>
        </w:rPr>
        <w:t xml:space="preserve">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14:paraId="436440F8" w14:textId="77777777" w:rsidR="00F63DF0" w:rsidRPr="00A73992" w:rsidRDefault="00F63DF0">
      <w:pPr>
        <w:pStyle w:val="0DraftNormal"/>
        <w:rPr>
          <w:rFonts w:ascii="Montserrat" w:hAnsi="Montserrat"/>
          <w:sz w:val="24"/>
        </w:rPr>
      </w:pPr>
    </w:p>
    <w:p w14:paraId="781D3325" w14:textId="77777777" w:rsidR="00F63DF0" w:rsidRPr="00A73992" w:rsidRDefault="00A73992">
      <w:pPr>
        <w:pStyle w:val="0DraftNormal"/>
        <w:rPr>
          <w:rFonts w:ascii="Montserrat" w:hAnsi="Montserrat"/>
          <w:sz w:val="24"/>
        </w:rPr>
      </w:pPr>
      <w:r w:rsidRPr="00A73992">
        <w:rPr>
          <w:rFonts w:ascii="Montserrat" w:hAnsi="Montserrat"/>
          <w:sz w:val="24"/>
        </w:rPr>
        <w:tab/>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w:t>
      </w:r>
      <w:r w:rsidRPr="00A73992">
        <w:rPr>
          <w:rFonts w:ascii="Montserrat" w:hAnsi="Montserrat"/>
          <w:sz w:val="24"/>
        </w:rPr>
        <w:t>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w:t>
      </w:r>
      <w:r w:rsidRPr="00A73992">
        <w:rPr>
          <w:rFonts w:ascii="Montserrat" w:hAnsi="Montserrat"/>
          <w:sz w:val="24"/>
        </w:rPr>
        <w:t xml:space="preserve">e would break and she would have to be rescued by Cinder. </w:t>
      </w:r>
    </w:p>
    <w:p w14:paraId="13401678" w14:textId="77777777" w:rsidR="00F63DF0" w:rsidRPr="00A73992" w:rsidRDefault="00F63DF0">
      <w:pPr>
        <w:pStyle w:val="0DraftNormal"/>
        <w:rPr>
          <w:rFonts w:ascii="Montserrat" w:hAnsi="Montserrat"/>
          <w:sz w:val="24"/>
        </w:rPr>
      </w:pPr>
    </w:p>
    <w:p w14:paraId="1CAAAF2C" w14:textId="77777777" w:rsidR="00F63DF0" w:rsidRPr="00A73992" w:rsidRDefault="00A73992">
      <w:pPr>
        <w:pStyle w:val="0DraftNormal"/>
        <w:rPr>
          <w:rFonts w:ascii="Montserrat" w:hAnsi="Montserrat"/>
          <w:sz w:val="24"/>
        </w:rPr>
      </w:pPr>
      <w:r w:rsidRPr="00A73992">
        <w:rPr>
          <w:rFonts w:ascii="Montserrat" w:hAnsi="Montserrat"/>
          <w:sz w:val="24"/>
        </w:rPr>
        <w:tab/>
        <w:t>When Dawn’s girlfriends encouraged her to turn out in style, many of Scarlet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w:t>
      </w:r>
      <w:r w:rsidRPr="00A73992">
        <w:rPr>
          <w:rFonts w:ascii="Montserrat" w:hAnsi="Montserrat"/>
          <w:sz w:val="24"/>
        </w:rPr>
        <w:t xml:space="preserve">eld in phoenix gate. </w:t>
      </w:r>
    </w:p>
    <w:p w14:paraId="5B0ED997" w14:textId="77777777" w:rsidR="00F63DF0" w:rsidRPr="00A73992" w:rsidRDefault="00F63DF0">
      <w:pPr>
        <w:pStyle w:val="0DraftNormal"/>
        <w:rPr>
          <w:rFonts w:ascii="Montserrat" w:hAnsi="Montserrat"/>
          <w:sz w:val="24"/>
        </w:rPr>
      </w:pPr>
    </w:p>
    <w:p w14:paraId="63BE4EF1" w14:textId="77777777" w:rsidR="00F63DF0" w:rsidRPr="00A73992" w:rsidRDefault="00A73992">
      <w:pPr>
        <w:pStyle w:val="0DraftNormal"/>
        <w:rPr>
          <w:rFonts w:ascii="Montserrat" w:hAnsi="Montserrat"/>
          <w:sz w:val="24"/>
        </w:rPr>
      </w:pPr>
      <w:r w:rsidRPr="00A73992">
        <w:rPr>
          <w:rFonts w:ascii="Montserrat" w:hAnsi="Montserrat"/>
          <w:sz w:val="24"/>
        </w:rPr>
        <w:tab/>
        <w:t xml:space="preserve">A time of choosing Dawn and the others soon found themselves in the midst of arla liymb. Like ot or not, it was the time of choosing for her mnao. </w:t>
      </w:r>
    </w:p>
    <w:p w14:paraId="16E772A2" w14:textId="77777777" w:rsidR="00F63DF0" w:rsidRPr="00A73992" w:rsidRDefault="00F63DF0">
      <w:pPr>
        <w:pStyle w:val="0DraftNormal"/>
        <w:rPr>
          <w:rFonts w:ascii="Montserrat" w:hAnsi="Montserrat"/>
          <w:sz w:val="24"/>
        </w:rPr>
      </w:pPr>
    </w:p>
    <w:p w14:paraId="482566BA" w14:textId="77777777" w:rsidR="00F63DF0" w:rsidRPr="00A73992" w:rsidRDefault="00A73992">
      <w:pPr>
        <w:pStyle w:val="0DraftNormal"/>
        <w:rPr>
          <w:rFonts w:ascii="Montserrat" w:hAnsi="Montserrat"/>
          <w:sz w:val="24"/>
        </w:rPr>
      </w:pPr>
      <w:r w:rsidRPr="00A73992">
        <w:rPr>
          <w:rFonts w:ascii="Montserrat" w:hAnsi="Montserrat"/>
          <w:sz w:val="24"/>
        </w:rPr>
        <w:tab/>
        <w:t>On the islands of the phoenix coast, Dawn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w:t>
      </w:r>
      <w:r w:rsidRPr="00A73992">
        <w:rPr>
          <w:rFonts w:ascii="Montserrat" w:hAnsi="Montserrat"/>
          <w:sz w:val="24"/>
        </w:rPr>
        <w:t>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w:t>
      </w:r>
      <w:r w:rsidRPr="00A73992">
        <w:rPr>
          <w:rFonts w:ascii="Montserrat" w:hAnsi="Montserrat"/>
          <w:sz w:val="24"/>
        </w:rPr>
        <w:t xml:space="preserve">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w:t>
      </w:r>
      <w:r w:rsidRPr="00A73992">
        <w:rPr>
          <w:rFonts w:ascii="Montserrat" w:hAnsi="Montserrat"/>
          <w:sz w:val="24"/>
        </w:rPr>
        <w:t>he served on and its crew, had been devoured by a deadly and destructive alien power in the depths of space. Like Dawn, Scarlet had absorbed the mind of his predecessor,  Scarlet nin, at his death. His own death immediately after caused the two identities to merge in ways almost impossible to sort out. His power had revealed itself immediately after his resurrection. His confession compelled Dawn to confide her darkest secret. Dawn had salvaged her twin’s mind from the abyss of death. Dawn’s power fully man</w:t>
      </w:r>
      <w:r w:rsidRPr="00A73992">
        <w:rPr>
          <w:rFonts w:ascii="Montserrat" w:hAnsi="Montserrat"/>
          <w:sz w:val="24"/>
        </w:rPr>
        <w:t xml:space="preserve">ifested itself after this second tragedy, and forced the girl and Scarlet to relocate to a psionic reservation. </w:t>
      </w:r>
    </w:p>
    <w:p w14:paraId="5DE2B80C" w14:textId="77777777" w:rsidR="00F63DF0" w:rsidRPr="00A73992" w:rsidRDefault="00F63DF0">
      <w:pPr>
        <w:pStyle w:val="0DraftNormal"/>
        <w:rPr>
          <w:rFonts w:ascii="Montserrat" w:hAnsi="Montserrat"/>
          <w:sz w:val="24"/>
        </w:rPr>
      </w:pPr>
    </w:p>
    <w:p w14:paraId="5DBB9354" w14:textId="77777777" w:rsidR="00F63DF0" w:rsidRPr="00A73992" w:rsidRDefault="00A73992">
      <w:pPr>
        <w:pStyle w:val="0DraftNormal"/>
        <w:rPr>
          <w:rFonts w:ascii="Montserrat" w:hAnsi="Montserrat"/>
          <w:sz w:val="24"/>
        </w:rPr>
      </w:pPr>
      <w:r w:rsidRPr="00A73992">
        <w:rPr>
          <w:rFonts w:ascii="Montserrat" w:hAnsi="Montserrat"/>
          <w:sz w:val="24"/>
        </w:rPr>
        <w:tab/>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Scarlet’s urging, her twin had been learning the arts and mysteries that lay behind the use of that very power, mastering a deadly and efficient martial art well suited to her nature as an angel of destruction. The spiritual and </w:t>
      </w:r>
      <w:r w:rsidRPr="00A73992">
        <w:rPr>
          <w:rFonts w:ascii="Montserrat" w:hAnsi="Montserrat"/>
          <w:sz w:val="24"/>
        </w:rPr>
        <w:t xml:space="preserve">magical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14:paraId="000FD7BC" w14:textId="77777777" w:rsidR="00F63DF0" w:rsidRPr="00A73992" w:rsidRDefault="00F63DF0">
      <w:pPr>
        <w:pStyle w:val="0DraftNormal"/>
        <w:rPr>
          <w:rFonts w:ascii="Montserrat" w:hAnsi="Montserrat"/>
          <w:sz w:val="24"/>
        </w:rPr>
      </w:pPr>
    </w:p>
    <w:p w14:paraId="7AD3EF15" w14:textId="77777777" w:rsidR="00F63DF0" w:rsidRPr="00A73992" w:rsidRDefault="00A73992">
      <w:pPr>
        <w:pStyle w:val="0DraftNormal"/>
        <w:rPr>
          <w:rFonts w:ascii="Montserrat" w:hAnsi="Montserrat"/>
          <w:sz w:val="24"/>
        </w:rPr>
      </w:pPr>
      <w:r w:rsidRPr="00A73992">
        <w:rPr>
          <w:rFonts w:ascii="Montserrat" w:hAnsi="Montserrat"/>
          <w:sz w:val="24"/>
        </w:rPr>
        <w:tab/>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14:paraId="2F87E3C7" w14:textId="77777777" w:rsidR="00F63DF0" w:rsidRPr="00A73992" w:rsidRDefault="00F63DF0">
      <w:pPr>
        <w:pStyle w:val="0DraftNormal"/>
        <w:rPr>
          <w:rFonts w:ascii="Montserrat" w:hAnsi="Montserrat"/>
          <w:sz w:val="24"/>
        </w:rPr>
      </w:pPr>
    </w:p>
    <w:p w14:paraId="0B3A272F" w14:textId="77777777" w:rsidR="00F63DF0" w:rsidRPr="00A73992" w:rsidRDefault="00A73992">
      <w:pPr>
        <w:pStyle w:val="0DraftNormal"/>
        <w:rPr>
          <w:rFonts w:ascii="Montserrat" w:hAnsi="Montserrat"/>
          <w:sz w:val="24"/>
        </w:rPr>
      </w:pPr>
      <w:r w:rsidRPr="00A73992">
        <w:rPr>
          <w:rFonts w:ascii="Montserrat" w:hAnsi="Montserrat"/>
          <w:sz w:val="24"/>
        </w:rPr>
        <w:t>Bloodlines</w:t>
      </w:r>
    </w:p>
    <w:p w14:paraId="50FDDA0A"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 xml:space="preserve">She was particularly curious about Cinder, Dragon Coal and Phoenix Coal, having seen the three of them within the houshold. The houses of Ardyn and Allyn were closely related. Cinder was the sole embodiment of the Arden line, the sister house of Allyn. Phoenix Coal and Dragon Coal were true to the Allen line. —they had entered Cinder’s household for their fosterage. It was proper even to call them cousins, due to the manner in which a given avon bloodline could span millennia unchanged. Dancer was believed </w:t>
      </w:r>
      <w:r w:rsidRPr="00A73992">
        <w:rPr>
          <w:rFonts w:ascii="Montserrat" w:hAnsi="Montserrat"/>
          <w:sz w:val="24"/>
        </w:rPr>
        <w:t>to be from the Ana line, so in a way he was like a second cousin to Cinder. Cinder and Dancer adopted each other when he mysteriously appeared following her mother’s death, and lived together in Aerahn as mentor and protege. Scarlet was shocked to find that Cinder had inherited the mind of her mother in the wake of her death, when she was only seven years old. Dragon Coal and Phoenix Coal stood to inherit the mind of their archangel, the Imperial Regent, though they would be more influenced by their present</w:t>
      </w:r>
      <w:r w:rsidRPr="00A73992">
        <w:rPr>
          <w:rFonts w:ascii="Montserrat" w:hAnsi="Montserrat"/>
          <w:sz w:val="24"/>
        </w:rPr>
        <w:t xml:space="preserve"> incarnation than their previous one. </w:t>
      </w:r>
    </w:p>
    <w:p w14:paraId="35A292AA" w14:textId="77777777" w:rsidR="00F63DF0" w:rsidRPr="00A73992" w:rsidRDefault="00F63DF0">
      <w:pPr>
        <w:pStyle w:val="0DraftNormal"/>
        <w:rPr>
          <w:rFonts w:ascii="Montserrat" w:hAnsi="Montserrat"/>
          <w:sz w:val="24"/>
        </w:rPr>
      </w:pPr>
    </w:p>
    <w:p w14:paraId="38E16637" w14:textId="77777777" w:rsidR="00F63DF0" w:rsidRPr="00A73992" w:rsidRDefault="00A73992">
      <w:pPr>
        <w:pStyle w:val="0DraftNormal"/>
        <w:rPr>
          <w:rFonts w:ascii="Montserrat" w:hAnsi="Montserrat"/>
          <w:sz w:val="24"/>
        </w:rPr>
      </w:pPr>
      <w:r w:rsidRPr="00A73992">
        <w:rPr>
          <w:rFonts w:ascii="Montserrat" w:hAnsi="Montserrat"/>
          <w:sz w:val="24"/>
        </w:rPr>
        <w:tab/>
        <w:t xml:space="preserve">Events had unfolded, forcing the Imperial Regent to restore the line of Ava. Cinder’s line had held the title in trust, waiting for Cinder to insure the phoenix line. She still refused—or was unable—to fulfill that obligation, so the burden presently rested on Cinder. She had no wish to shame Cinder, or force her into pregnancy, but Cinder had committed herself to the muse path, which forbade her to carry any titles. </w:t>
      </w:r>
    </w:p>
    <w:p w14:paraId="3A1B1962" w14:textId="77777777" w:rsidR="00F63DF0" w:rsidRPr="00A73992" w:rsidRDefault="00F63DF0">
      <w:pPr>
        <w:pStyle w:val="0DraftNormal"/>
        <w:rPr>
          <w:rFonts w:ascii="Montserrat" w:hAnsi="Montserrat"/>
          <w:sz w:val="24"/>
        </w:rPr>
      </w:pPr>
    </w:p>
    <w:p w14:paraId="3CA9906E" w14:textId="77777777" w:rsidR="00F63DF0" w:rsidRPr="00A73992" w:rsidRDefault="00A73992">
      <w:pPr>
        <w:pStyle w:val="0DraftNormal"/>
        <w:rPr>
          <w:rFonts w:ascii="Montserrat" w:hAnsi="Montserrat"/>
          <w:sz w:val="24"/>
        </w:rPr>
      </w:pPr>
      <w:r w:rsidRPr="00A73992">
        <w:rPr>
          <w:rFonts w:ascii="Montserrat" w:hAnsi="Montserrat"/>
          <w:sz w:val="24"/>
        </w:rPr>
        <w:tab/>
        <w:t xml:space="preserve">Cinder was enlisting Dancer’s assistance in quitting her claim to D’Ava, and transferring it to Dawn. The Imperial Regent had already confided that an acceptible mate for Dawn could be found. Surely she could fulfill Cinder’s obligation. </w:t>
      </w:r>
    </w:p>
    <w:p w14:paraId="50169EE8" w14:textId="77777777" w:rsidR="00F63DF0" w:rsidRPr="00A73992" w:rsidRDefault="00F63DF0">
      <w:pPr>
        <w:pStyle w:val="0DraftNormal"/>
        <w:rPr>
          <w:rFonts w:ascii="Montserrat" w:hAnsi="Montserrat"/>
          <w:sz w:val="24"/>
        </w:rPr>
      </w:pPr>
    </w:p>
    <w:p w14:paraId="0EDB070C" w14:textId="77777777" w:rsidR="00F63DF0" w:rsidRPr="00A73992" w:rsidRDefault="00A73992">
      <w:pPr>
        <w:pStyle w:val="0DraftNormal"/>
        <w:rPr>
          <w:rFonts w:ascii="Montserrat" w:hAnsi="Montserrat"/>
          <w:sz w:val="24"/>
        </w:rPr>
      </w:pPr>
      <w:r w:rsidRPr="00A73992">
        <w:rPr>
          <w:rFonts w:ascii="Montserrat" w:hAnsi="Montserrat"/>
          <w:sz w:val="24"/>
        </w:rPr>
        <w:tab/>
        <w:t xml:space="preserve">Scarlet could not pry herself away as the conversation shifted to a discussion of the requirements of heat and their assessment of Dawn’s choice of mates. Scarlet was the obvious choice, certainly Dawn had no one else to turn to. All she asked was that Dawn pursue her, win her over and encourage her to take up the obligation of her house. Scarlet could stand to hear no more. What she heard disturbed her and cast a shadow on her paatronage. She was startled when Cinder came upon her, hiding under the eaves </w:t>
      </w:r>
      <w:r w:rsidRPr="00A73992">
        <w:rPr>
          <w:rFonts w:ascii="Montserrat" w:hAnsi="Montserrat"/>
          <w:sz w:val="24"/>
        </w:rPr>
        <w:t xml:space="preserve">of Dancer’s study. Cinder and Scarlet retreated to their room, where Cinder attempted to answer Scarlet’s questions. </w:t>
      </w:r>
    </w:p>
    <w:p w14:paraId="03AA05E5" w14:textId="77777777" w:rsidR="00F63DF0" w:rsidRPr="00A73992" w:rsidRDefault="00F63DF0">
      <w:pPr>
        <w:pStyle w:val="0DraftNormal"/>
        <w:rPr>
          <w:rFonts w:ascii="Montserrat" w:hAnsi="Montserrat"/>
          <w:sz w:val="24"/>
        </w:rPr>
      </w:pPr>
    </w:p>
    <w:p w14:paraId="2CB0CDF3" w14:textId="77777777" w:rsidR="00F63DF0" w:rsidRPr="00A73992" w:rsidRDefault="00A73992">
      <w:pPr>
        <w:pStyle w:val="0DraftNormal"/>
        <w:rPr>
          <w:rFonts w:ascii="Montserrat" w:hAnsi="Montserrat"/>
          <w:sz w:val="24"/>
        </w:rPr>
      </w:pPr>
      <w:r w:rsidRPr="00A73992">
        <w:rPr>
          <w:rFonts w:ascii="Montserrat" w:hAnsi="Montserrat"/>
          <w:sz w:val="24"/>
        </w:rPr>
        <w:tab/>
        <w:t xml:space="preserve">On an unconscious level, she was far more aware of the dangers she faced. She did not know it but she was participating in events that had led up to her own birth. </w:t>
      </w:r>
    </w:p>
    <w:p w14:paraId="15D9C01E" w14:textId="77777777" w:rsidR="00F63DF0" w:rsidRPr="00A73992" w:rsidRDefault="00F63DF0">
      <w:pPr>
        <w:pStyle w:val="0DraftNormal"/>
        <w:rPr>
          <w:rFonts w:ascii="Montserrat" w:hAnsi="Montserrat"/>
          <w:sz w:val="24"/>
        </w:rPr>
      </w:pPr>
    </w:p>
    <w:p w14:paraId="5DABF465" w14:textId="77777777" w:rsidR="00F63DF0" w:rsidRPr="00A73992" w:rsidRDefault="00A73992">
      <w:pPr>
        <w:pStyle w:val="0DraftNormal"/>
        <w:rPr>
          <w:rFonts w:ascii="Montserrat" w:hAnsi="Montserrat"/>
          <w:sz w:val="24"/>
        </w:rPr>
      </w:pPr>
      <w:r w:rsidRPr="00A73992">
        <w:rPr>
          <w:rFonts w:ascii="Montserrat" w:hAnsi="Montserrat"/>
          <w:sz w:val="24"/>
        </w:rPr>
        <w:tab/>
        <w:t xml:space="preserve">She unconsciously feared to interfere with the relationships her intuition said must form, and grieved at the deaths she sensed would come. Unable to even explain, she fled from the alter and into the opening movements of a war. </w:t>
      </w:r>
    </w:p>
    <w:p w14:paraId="28CBBB0F" w14:textId="77777777" w:rsidR="00F63DF0" w:rsidRPr="00A73992" w:rsidRDefault="00F63DF0">
      <w:pPr>
        <w:pStyle w:val="0DraftNormal"/>
        <w:rPr>
          <w:rFonts w:ascii="Montserrat" w:hAnsi="Montserrat"/>
          <w:sz w:val="24"/>
        </w:rPr>
      </w:pPr>
    </w:p>
    <w:p w14:paraId="2AD3E54C" w14:textId="77777777" w:rsidR="00F63DF0" w:rsidRPr="00A73992" w:rsidRDefault="00A73992">
      <w:pPr>
        <w:pStyle w:val="0DraftNormal"/>
        <w:rPr>
          <w:rFonts w:ascii="Montserrat" w:hAnsi="Montserrat"/>
          <w:sz w:val="24"/>
        </w:rPr>
      </w:pPr>
      <w:r w:rsidRPr="00A73992">
        <w:rPr>
          <w:rFonts w:ascii="Montserrat" w:hAnsi="Montserrat"/>
          <w:sz w:val="24"/>
        </w:rPr>
        <w:tab/>
        <w:t>Cinder tried to explain her existence at that point. Her memories of early childhood were identical to Dawn’s, but something had happened at some point and the two had diverged. Cinder had awakened one night in the vast athenaeum of dream gate, as if from a nightmare. She had hung around until she was noticed and taken in by the muses. She had manifested her psi, and was raised there in fosterage with pain and pleasure where she was the youngest of thirteen children growing up in the household until she wa</w:t>
      </w:r>
      <w:r w:rsidRPr="00A73992">
        <w:rPr>
          <w:rFonts w:ascii="Montserrat" w:hAnsi="Montserrat"/>
          <w:sz w:val="24"/>
        </w:rPr>
        <w:t>s found by her mother. The meeting had been accidental and there had not been time to really communicate. The few facts she had learned had mislead her. She had learned from her mother that she was a split manifest and that her other self was being raised by her mother in the aegis. Only, she had assumed that her other self was a boy. Confronting Dawn had been a terrible shock. In learning about the process and function of heat, she was exposed to the concept of a split twin, a dual manifestation of being e</w:t>
      </w:r>
      <w:r w:rsidRPr="00A73992">
        <w:rPr>
          <w:rFonts w:ascii="Montserrat" w:hAnsi="Montserrat"/>
          <w:sz w:val="24"/>
        </w:rPr>
        <w:t>xpressing the male and female aspects of a soul, but in her case, the male half of her had been lost and somehow a second female half had appeared in his place. Each confronted the prospect that they could only find relief from heat in each other’s embrace—for the male expression of their potential had died in the massacre.</w:t>
      </w:r>
    </w:p>
    <w:p w14:paraId="1E106CF4" w14:textId="77777777" w:rsidR="00F63DF0" w:rsidRPr="00A73992" w:rsidRDefault="00F63DF0">
      <w:pPr>
        <w:pStyle w:val="0DraftNormal"/>
        <w:rPr>
          <w:rFonts w:ascii="Montserrat" w:hAnsi="Montserrat"/>
          <w:sz w:val="24"/>
        </w:rPr>
      </w:pPr>
    </w:p>
    <w:p w14:paraId="77308608" w14:textId="77777777" w:rsidR="00F63DF0" w:rsidRPr="00A73992" w:rsidRDefault="00A73992">
      <w:pPr>
        <w:pStyle w:val="0DraftNormal"/>
        <w:rPr>
          <w:rFonts w:ascii="Montserrat" w:hAnsi="Montserrat"/>
          <w:sz w:val="24"/>
        </w:rPr>
      </w:pPr>
      <w:r w:rsidRPr="00A73992">
        <w:rPr>
          <w:rFonts w:ascii="Montserrat" w:hAnsi="Montserrat"/>
          <w:sz w:val="24"/>
        </w:rPr>
        <w:t>A Mother’s Obligations—Alternate Notes</w:t>
      </w:r>
    </w:p>
    <w:p w14:paraId="1B92E65B" w14:textId="77777777" w:rsidR="00F63DF0" w:rsidRPr="00A73992" w:rsidRDefault="00A73992">
      <w:pPr>
        <w:pStyle w:val="0DraftNormal"/>
        <w:rPr>
          <w:rFonts w:ascii="Montserrat" w:hAnsi="Montserrat"/>
          <w:sz w:val="24"/>
        </w:rPr>
      </w:pPr>
      <w:r w:rsidRPr="00A73992">
        <w:rPr>
          <w:rFonts w:ascii="Montserrat" w:hAnsi="Montserrat"/>
          <w:sz w:val="24"/>
        </w:rPr>
        <w:t>Apparently, their mother had known of her rights and obligations and had been quietly administering to them since her appearance twenty-something years ago. Her personal suite was a mystery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w:t>
      </w:r>
      <w:r w:rsidRPr="00A73992">
        <w:rPr>
          <w:rFonts w:ascii="Montserrat" w:hAnsi="Montserrat"/>
          <w:sz w:val="24"/>
        </w:rPr>
        <w:t>sed it either mad or autistic. Of them all, Scarlet had the hardest time dealing with the legacy, especially the predictions of that journal. In a way she could remember writing all of those entries, and her instincts told her to avoid those memories and the terrible darkness they brought to her dreams. Her nightmares and disturbing memories were of a future that was neigh upon her, and she stubbornly refused to face either. The living embodiments of those terrors were hardly swayed. As she fought against t</w:t>
      </w:r>
      <w:r w:rsidRPr="00A73992">
        <w:rPr>
          <w:rFonts w:ascii="Montserrat" w:hAnsi="Montserrat"/>
          <w:sz w:val="24"/>
        </w:rPr>
        <w:t>he paradox of her own understanding, dangerous beings were targeting her for a demonic plot. Manipulated by a hidden enemy, Dawn was used to entrap her sister in a deadly plot.</w:t>
      </w:r>
    </w:p>
    <w:p w14:paraId="6D9BF7DD" w14:textId="77777777" w:rsidR="00F63DF0" w:rsidRPr="00A73992" w:rsidRDefault="00F63DF0">
      <w:pPr>
        <w:pStyle w:val="0DraftNormal"/>
        <w:rPr>
          <w:rFonts w:ascii="Montserrat" w:hAnsi="Montserrat"/>
          <w:sz w:val="24"/>
        </w:rPr>
      </w:pPr>
    </w:p>
    <w:p w14:paraId="1380CC14" w14:textId="77777777" w:rsidR="00F63DF0" w:rsidRPr="00A73992" w:rsidRDefault="00A73992">
      <w:pPr>
        <w:pStyle w:val="0DraftNormal"/>
        <w:rPr>
          <w:rFonts w:ascii="Montserrat" w:hAnsi="Montserrat"/>
          <w:sz w:val="24"/>
        </w:rPr>
      </w:pPr>
      <w:r w:rsidRPr="00A73992">
        <w:rPr>
          <w:rFonts w:ascii="Montserrat" w:hAnsi="Montserrat"/>
          <w:sz w:val="24"/>
        </w:rPr>
        <w:t>Her irrational fear of the place they stood to inherit made her refuse to accompany her siblings on a tour of the immense ruins of Ardahn. Some of her fear was shared by the others, for it was on that very site that their childhood had been scarred, and they had all been scattered to the winds. Alone, at dragon’s gate, she finally confronted the embodiment of her terror—the o’jin possessed compatriots of her brother Crimson. She had confronted them many times, aware of an obligation created by Crimson, whic</w:t>
      </w:r>
      <w:r w:rsidRPr="00A73992">
        <w:rPr>
          <w:rFonts w:ascii="Montserrat" w:hAnsi="Montserrat"/>
          <w:sz w:val="24"/>
        </w:rPr>
        <w:t>h she or her twin would had to fulfill, and she thought that they had simply tired of waiting. Her opinion changed when they ambushed her on the beach and tried to take possession of her mind. She was saved by the ghost of her mother, who drew on an unused rapport between Dawn and her deadly sister. As Dawn was being attacked, the wall between the twins’ minds suddenly crumbled and Dawn’s mind was ripped from its body to face death and destruction. The minds of Dawn and Dawn united as their mother’s mind de</w:t>
      </w:r>
      <w:r w:rsidRPr="00A73992">
        <w:rPr>
          <w:rFonts w:ascii="Montserrat" w:hAnsi="Montserrat"/>
          <w:sz w:val="24"/>
        </w:rPr>
        <w:t xml:space="preserve">scended upon Dawn’s vacant body. </w:t>
      </w:r>
    </w:p>
    <w:p w14:paraId="4F21D93B" w14:textId="77777777" w:rsidR="00F63DF0" w:rsidRPr="00A73992" w:rsidRDefault="00F63DF0">
      <w:pPr>
        <w:pStyle w:val="0DraftNormal"/>
        <w:rPr>
          <w:rFonts w:ascii="Montserrat" w:hAnsi="Montserrat"/>
          <w:sz w:val="24"/>
        </w:rPr>
      </w:pPr>
    </w:p>
    <w:p w14:paraId="60978E97" w14:textId="77777777" w:rsidR="00F63DF0" w:rsidRPr="00A73992" w:rsidRDefault="00A73992">
      <w:pPr>
        <w:pStyle w:val="0DraftNormal"/>
        <w:rPr>
          <w:rFonts w:ascii="Montserrat" w:hAnsi="Montserrat"/>
          <w:sz w:val="24"/>
        </w:rPr>
      </w:pPr>
      <w:r w:rsidRPr="00A73992">
        <w:rPr>
          <w:rFonts w:ascii="Montserrat" w:hAnsi="Montserrat"/>
          <w:sz w:val="24"/>
        </w:rPr>
        <w:t xml:space="preserve">Crimson, with an entirely different Dawn, rushed back to Dawn’s side in alarm, to witness the aftermath of her ruthless defense. </w:t>
      </w:r>
    </w:p>
    <w:p w14:paraId="31460EBF" w14:textId="77777777" w:rsidR="00F63DF0" w:rsidRPr="00A73992" w:rsidRDefault="00F63DF0">
      <w:pPr>
        <w:pStyle w:val="0DraftNormal"/>
        <w:rPr>
          <w:rFonts w:ascii="Montserrat" w:hAnsi="Montserrat"/>
          <w:sz w:val="24"/>
        </w:rPr>
      </w:pPr>
    </w:p>
    <w:p w14:paraId="67B091B2" w14:textId="77777777" w:rsidR="00F63DF0" w:rsidRPr="00A73992" w:rsidRDefault="00A73992">
      <w:pPr>
        <w:pStyle w:val="0DraftNormal"/>
        <w:rPr>
          <w:rFonts w:ascii="Montserrat" w:hAnsi="Montserrat"/>
          <w:sz w:val="24"/>
        </w:rPr>
      </w:pPr>
      <w:r w:rsidRPr="00A73992">
        <w:rPr>
          <w:rFonts w:ascii="Montserrat" w:hAnsi="Montserrat"/>
          <w:sz w:val="24"/>
        </w:rPr>
        <w:t xml:space="preserve">—and the condition of her parole was the crippling of her psionic ability. Before Dawn could reveal that her “twin” was not who everyone thought she was, the pair were sentenced and exiled to face their surviving enemies outside the protection of civilization. Relieved of her burden of knowledge, she does not feel the pain of the future that had been stripped away from her. Their twin and brother, Crimson, chooses to aid them in attaining the only kind of protection their condemned status allows them. With </w:t>
      </w:r>
      <w:r w:rsidRPr="00A73992">
        <w:rPr>
          <w:rFonts w:ascii="Montserrat" w:hAnsi="Montserrat"/>
          <w:sz w:val="24"/>
        </w:rPr>
        <w:t>his support, Dawn looks forward to the simple resolution of her struggle with the demands of heat.</w:t>
      </w:r>
    </w:p>
    <w:p w14:paraId="7BD25179" w14:textId="77777777" w:rsidR="00F63DF0" w:rsidRPr="00A73992" w:rsidRDefault="00F63DF0">
      <w:pPr>
        <w:pStyle w:val="0DraftNormal"/>
        <w:rPr>
          <w:rFonts w:ascii="Montserrat" w:hAnsi="Montserrat"/>
          <w:sz w:val="24"/>
        </w:rPr>
      </w:pPr>
    </w:p>
    <w:p w14:paraId="4E8C79CE" w14:textId="77777777" w:rsidR="00F63DF0" w:rsidRPr="00A73992" w:rsidRDefault="00A73992">
      <w:pPr>
        <w:pStyle w:val="0DraftNormal"/>
        <w:rPr>
          <w:rFonts w:ascii="Montserrat" w:hAnsi="Montserrat"/>
          <w:sz w:val="24"/>
        </w:rPr>
      </w:pPr>
      <w:r w:rsidRPr="00A73992">
        <w:rPr>
          <w:rFonts w:ascii="Montserrat" w:hAnsi="Montserrat"/>
          <w:sz w:val="24"/>
        </w:rPr>
        <w:t>If only she did not remember the last precognition. The worst was yet to come. Mother and daughter, compelled by biological and spiritual imperatives end up fighting over Crimson even as their enemies net them all in their final trap. Once again, seeking to delve into the mysteries of phoenix gate, they were caught in a dual siege. With demons on one side and dragons on the other, the three had only each other as they face a critical part of their destiny.</w:t>
      </w:r>
    </w:p>
    <w:p w14:paraId="7E29AE92" w14:textId="77777777" w:rsidR="00F63DF0" w:rsidRPr="00A73992" w:rsidRDefault="00F63DF0">
      <w:pPr>
        <w:pStyle w:val="0DraftNormal"/>
        <w:rPr>
          <w:rFonts w:ascii="Montserrat" w:hAnsi="Montserrat"/>
          <w:sz w:val="24"/>
        </w:rPr>
      </w:pPr>
    </w:p>
    <w:p w14:paraId="201B15F8" w14:textId="77777777" w:rsidR="00F63DF0" w:rsidRPr="00A73992" w:rsidRDefault="00A73992">
      <w:pPr>
        <w:pStyle w:val="0DraftNormal"/>
        <w:rPr>
          <w:rFonts w:ascii="Montserrat" w:hAnsi="Montserrat"/>
          <w:sz w:val="24"/>
        </w:rPr>
      </w:pPr>
      <w:r w:rsidRPr="00A73992">
        <w:rPr>
          <w:rFonts w:ascii="Montserrat" w:hAnsi="Montserrat"/>
          <w:sz w:val="24"/>
        </w:rPr>
        <w:t>Dawn emerged from the conflict at phoenix gate stunned, and transformed, by her experience. Dawn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w:t>
      </w:r>
      <w:r w:rsidRPr="00A73992">
        <w:rPr>
          <w:rFonts w:ascii="Montserrat" w:hAnsi="Montserrat"/>
          <w:sz w:val="24"/>
        </w:rPr>
        <w:t xml:space="preserve">emands of the legacy she had twice stumbled into, she began to rebel. Quietly fighting to assert control over her self and her destiny, events began to pull her into the embrace of an ancient pattern. At the time she had been awarded title to the domain of ava, Dawn did not realize that she would be burdened with its administration. When the time came for her to enter the academy, Dawn was forced to split her attention in order to meet the obligations of her status as an exotic noble. In her effort to tame </w:t>
      </w:r>
      <w:r w:rsidRPr="00A73992">
        <w:rPr>
          <w:rFonts w:ascii="Montserrat" w:hAnsi="Montserrat"/>
          <w:sz w:val="24"/>
        </w:rPr>
        <w:t>her wildly enhanced psi, she had begun dwelling on her transformation. In her spare time, she had studied the gate within her house seat. During her ordeal at phoenix gate, she had not been entirely oblivious to the forces that had been at work on her and her tormentors. She had developed a strange rapport with the weave of paradox. She learned from the gate how worlds were linked together, and contributed to a growing understanding of how the gates keyed off of the mind and vice versa. She revealed her dis</w:t>
      </w:r>
      <w:r w:rsidRPr="00A73992">
        <w:rPr>
          <w:rFonts w:ascii="Montserrat" w:hAnsi="Montserrat"/>
          <w:sz w:val="24"/>
        </w:rPr>
        <w:t xml:space="preserve">covery, a fact that could shift the balance of power between avon and human—the gates of paradox existed on human worlds. The significance of her revelation was lost on the majority of the avon court, overwhelmed by the verification of her discovery. </w:t>
      </w:r>
    </w:p>
    <w:p w14:paraId="4A26998B" w14:textId="77777777" w:rsidR="00F63DF0" w:rsidRPr="00A73992" w:rsidRDefault="00F63DF0">
      <w:pPr>
        <w:pStyle w:val="0DraftNormal"/>
        <w:rPr>
          <w:rFonts w:ascii="Montserrat" w:hAnsi="Montserrat"/>
          <w:sz w:val="24"/>
        </w:rPr>
      </w:pPr>
    </w:p>
    <w:p w14:paraId="45DD4A27" w14:textId="77777777" w:rsidR="00F63DF0" w:rsidRPr="00A73992" w:rsidRDefault="00A73992">
      <w:pPr>
        <w:pStyle w:val="0DraftNormal"/>
        <w:rPr>
          <w:rFonts w:ascii="Montserrat" w:hAnsi="Montserrat"/>
          <w:sz w:val="24"/>
        </w:rPr>
      </w:pPr>
      <w:r w:rsidRPr="00A73992">
        <w:rPr>
          <w:rFonts w:ascii="Montserrat" w:hAnsi="Montserrat"/>
          <w:sz w:val="24"/>
        </w:rPr>
        <w:t>Raven Scarlet phoenix was raven’s unexpected daughter. The discovery of raven’s pregnancy reinforced Cinder’s belief that Dawn’s pearl had been awakened by the passage through time. Cinder proposed that the father of raven’s child was Coal (since she was infertile and Coal was the only other man she had slept with). Her embryo had probably gone into stasis before she was turned into a dragon, and the phoenix potential in her genes had caused it to remain with her through her transformation. Cinder did not k</w:t>
      </w:r>
      <w:r w:rsidRPr="00A73992">
        <w:rPr>
          <w:rFonts w:ascii="Montserrat" w:hAnsi="Montserrat"/>
          <w:sz w:val="24"/>
        </w:rPr>
        <w:t>now she had shape changed after arriving, and raven did not think to mention it. Not even when she found she could not shape change anymore. Her pregnancy did awaken her phoenix potential though. She was a true dragon-phoenix now. The only one of her kind. They named her daughter Scarlet, in memory of Coal’s alter ego. Her resemblance to phoenix later earned her that name as well. Her blood red mane and grey eyes were attributed to Coal. She was raised with the younger Dawn and Coal as their cousin. She was</w:t>
      </w:r>
      <w:r w:rsidRPr="00A73992">
        <w:rPr>
          <w:rFonts w:ascii="Montserrat" w:hAnsi="Montserrat"/>
          <w:sz w:val="24"/>
        </w:rPr>
        <w:t xml:space="preserve"> Dawn’s best friend, and in time became lovers with Crimson, Dawn and Coal. She could easily become any sex she chose which made her unique and a favorite of all of them. As a child, she had often pretended to be Dawn’s dragon. She had been Dawn’s partner in their unsanctioned training and her dance partner for their legitimate education. Their tight group included passion, and later rage. Scarlet phoenix was hit the hardest by their deaths. Her talent for death and destruction earned her the title of angel</w:t>
      </w:r>
      <w:r w:rsidRPr="00A73992">
        <w:rPr>
          <w:rFonts w:ascii="Montserrat" w:hAnsi="Montserrat"/>
          <w:sz w:val="24"/>
        </w:rPr>
        <w:t xml:space="preserve"> of death during the war that followed the severing. She refused to take a dragon consort, and apparently shared raven’s dual nature. There was no way that anyone could know she was really a dark phoenix. In a way, her hatred of her own kind made her the worst of them all. </w:t>
      </w:r>
    </w:p>
    <w:p w14:paraId="5572A025" w14:textId="77777777" w:rsidR="00F63DF0" w:rsidRPr="00A73992" w:rsidRDefault="00F63DF0">
      <w:pPr>
        <w:pStyle w:val="0DraftNormal"/>
        <w:rPr>
          <w:rFonts w:ascii="Montserrat" w:hAnsi="Montserrat"/>
          <w:sz w:val="24"/>
        </w:rPr>
      </w:pPr>
    </w:p>
    <w:p w14:paraId="29768D73" w14:textId="77777777" w:rsidR="00F63DF0" w:rsidRPr="00A73992" w:rsidRDefault="00A73992">
      <w:pPr>
        <w:pStyle w:val="0DraftNormal"/>
        <w:rPr>
          <w:rFonts w:ascii="Montserrat" w:hAnsi="Montserrat"/>
          <w:sz w:val="24"/>
        </w:rPr>
      </w:pPr>
      <w:r w:rsidRPr="00A73992">
        <w:rPr>
          <w:rFonts w:ascii="Montserrat" w:hAnsi="Montserrat"/>
          <w:sz w:val="24"/>
        </w:rPr>
        <w:t>Scarlet</w:t>
      </w:r>
    </w:p>
    <w:p w14:paraId="441D3EBB" w14:textId="77777777" w:rsidR="00F63DF0" w:rsidRPr="00A73992" w:rsidRDefault="00A73992">
      <w:pPr>
        <w:pStyle w:val="0DraftNormal"/>
        <w:rPr>
          <w:rFonts w:ascii="Montserrat" w:hAnsi="Montserrat"/>
          <w:sz w:val="24"/>
        </w:rPr>
      </w:pPr>
      <w:r w:rsidRPr="00A73992">
        <w:rPr>
          <w:rFonts w:ascii="Montserrat" w:hAnsi="Montserrat"/>
          <w:sz w:val="24"/>
        </w:rPr>
        <w:t>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Efforts at investigation by the o’jin was inconclusive. Scarlet was, and was not, o’jin. They could sense an overshadowing mind, but not the darkness they themselves had. They attached someone to her, a suitor in</w:t>
      </w:r>
      <w:r w:rsidRPr="00A73992">
        <w:rPr>
          <w:rFonts w:ascii="Montserrat" w:hAnsi="Montserrat"/>
          <w:sz w:val="24"/>
        </w:rPr>
        <w:t xml:space="preserve"> pursuit of her hand. While in the presence of Scarlet, he found little encouragement, he was startled to find Scarlet as natural a companion as other o’jin. It would take little effort to nudge Scarlet into betraying herself as a whole to them. Somewhat confident that Scarlet was a child of possession, they only needed to penetrate Scarlet to test her. Once they understood the resistance of that aspect of her personality, they could perhaps trigger her conversion. Or possibly just kill her right there and </w:t>
      </w:r>
      <w:r w:rsidRPr="00A73992">
        <w:rPr>
          <w:rFonts w:ascii="Montserrat" w:hAnsi="Montserrat"/>
          <w:sz w:val="24"/>
        </w:rPr>
        <w:t xml:space="preserve">resolve the problem that way. </w:t>
      </w:r>
    </w:p>
    <w:p w14:paraId="30FC707D" w14:textId="77777777" w:rsidR="00F63DF0" w:rsidRPr="00A73992" w:rsidRDefault="00F63DF0">
      <w:pPr>
        <w:pStyle w:val="0DraftNormal"/>
        <w:rPr>
          <w:rFonts w:ascii="Montserrat" w:hAnsi="Montserrat"/>
          <w:sz w:val="24"/>
        </w:rPr>
      </w:pPr>
    </w:p>
    <w:p w14:paraId="5F743C1B" w14:textId="77777777" w:rsidR="00F63DF0" w:rsidRPr="00A73992" w:rsidRDefault="00A73992">
      <w:pPr>
        <w:pStyle w:val="0DraftNormal"/>
        <w:rPr>
          <w:rFonts w:ascii="Montserrat" w:hAnsi="Montserrat"/>
          <w:sz w:val="24"/>
        </w:rPr>
      </w:pPr>
      <w:r w:rsidRPr="00A73992">
        <w:rPr>
          <w:rFonts w:ascii="Montserrat" w:hAnsi="Montserrat"/>
          <w:sz w:val="24"/>
        </w:rPr>
        <w:t xml:space="preserve">The strain of reliving that nightmare only compounded her silent suffering. What only phoenix knew, and had kept secret for reasons she could not explain, was that she had recognized the entity that had murdered her. It had, in fact, been looking for her. </w:t>
      </w:r>
    </w:p>
    <w:p w14:paraId="0932C9B4" w14:textId="77777777" w:rsidR="00F63DF0" w:rsidRPr="00A73992" w:rsidRDefault="00F63DF0">
      <w:pPr>
        <w:pStyle w:val="0DraftNormal"/>
        <w:rPr>
          <w:rFonts w:ascii="Montserrat" w:hAnsi="Montserrat"/>
          <w:sz w:val="24"/>
        </w:rPr>
      </w:pPr>
    </w:p>
    <w:p w14:paraId="7C70B576" w14:textId="77777777" w:rsidR="00F63DF0" w:rsidRPr="00A73992" w:rsidRDefault="00A73992">
      <w:pPr>
        <w:pStyle w:val="0DraftNormal"/>
        <w:rPr>
          <w:rFonts w:ascii="Montserrat" w:hAnsi="Montserrat"/>
          <w:sz w:val="24"/>
        </w:rPr>
      </w:pPr>
      <w:r w:rsidRPr="00A73992">
        <w:rPr>
          <w:rFonts w:ascii="Montserrat" w:hAnsi="Montserrat"/>
          <w:sz w:val="24"/>
        </w:rPr>
        <w:t>Blood on the Beach · Alternate Notes</w:t>
      </w:r>
    </w:p>
    <w:p w14:paraId="0AEE5D1E" w14:textId="77777777" w:rsidR="00F63DF0" w:rsidRPr="00A73992" w:rsidRDefault="00A73992">
      <w:pPr>
        <w:pStyle w:val="0DraftNormal"/>
        <w:rPr>
          <w:rFonts w:ascii="Montserrat" w:hAnsi="Montserrat"/>
          <w:sz w:val="24"/>
        </w:rPr>
      </w:pPr>
      <w:r w:rsidRPr="00A73992">
        <w:rPr>
          <w:rFonts w:ascii="Montserrat" w:hAnsi="Montserrat"/>
          <w:sz w:val="24"/>
        </w:rPr>
        <w:t>When she came to, she was wandering naked down the beach—carrying a sword and bathed in blood. She was arrested on sight. She was fortunate that her victims were avon twins, able to resurrect within their compliments. At her hearing, Cinder and Scarlet were able to explain the situation. Dawn was shocked to find that what had been done to her was legal, and because she had fought could be done to her again. Unless she wanted to stand trial for manslaughter, she had to agree to fulfill Scarlet’s debt. Her fr</w:t>
      </w:r>
      <w:r w:rsidRPr="00A73992">
        <w:rPr>
          <w:rFonts w:ascii="Montserrat" w:hAnsi="Montserrat"/>
          <w:sz w:val="24"/>
        </w:rPr>
        <w:t xml:space="preserve">iends urged her to acceed to the debt, promising her that what had to happen would not be a repeat of that horrific scene. Her account of their psionic assault had been heard by her friends, if not the court, and they assured her that they had made their own suits to bar her suitors from using psi when Dawn took them to bed. </w:t>
      </w:r>
    </w:p>
    <w:p w14:paraId="7576F514" w14:textId="77777777" w:rsidR="00F63DF0" w:rsidRPr="00A73992" w:rsidRDefault="00F63DF0">
      <w:pPr>
        <w:pStyle w:val="0DraftNormal"/>
        <w:rPr>
          <w:rFonts w:ascii="Montserrat" w:hAnsi="Montserrat"/>
          <w:sz w:val="24"/>
        </w:rPr>
      </w:pPr>
    </w:p>
    <w:p w14:paraId="6FA4EE68" w14:textId="77777777" w:rsidR="00F63DF0" w:rsidRPr="00A73992" w:rsidRDefault="00A73992">
      <w:pPr>
        <w:pStyle w:val="0DraftNormal"/>
        <w:rPr>
          <w:rFonts w:ascii="Montserrat" w:hAnsi="Montserrat"/>
          <w:sz w:val="24"/>
        </w:rPr>
      </w:pPr>
      <w:r w:rsidRPr="00A73992">
        <w:rPr>
          <w:rFonts w:ascii="Montserrat" w:hAnsi="Montserrat"/>
          <w:sz w:val="24"/>
        </w:rPr>
        <w:t>Dawn.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w:t>
      </w:r>
      <w:r w:rsidRPr="00A73992">
        <w:rPr>
          <w:rFonts w:ascii="Montserrat" w:hAnsi="Montserrat"/>
          <w:sz w:val="24"/>
        </w:rPr>
        <w:t>est in it. If she were one of them, then their position would be secure.</w:t>
      </w:r>
    </w:p>
    <w:p w14:paraId="255B0C96" w14:textId="77777777" w:rsidR="00F63DF0" w:rsidRPr="00A73992" w:rsidRDefault="00F63DF0">
      <w:pPr>
        <w:pStyle w:val="0DraftNormal"/>
        <w:rPr>
          <w:rFonts w:ascii="Montserrat" w:hAnsi="Montserrat"/>
          <w:sz w:val="24"/>
        </w:rPr>
      </w:pPr>
    </w:p>
    <w:p w14:paraId="30FE9343" w14:textId="77777777" w:rsidR="00F63DF0" w:rsidRPr="00A73992" w:rsidRDefault="00A73992">
      <w:pPr>
        <w:pStyle w:val="0DraftNormal"/>
        <w:rPr>
          <w:rFonts w:ascii="Montserrat" w:hAnsi="Montserrat"/>
          <w:sz w:val="24"/>
        </w:rPr>
      </w:pPr>
      <w:r w:rsidRPr="00A73992">
        <w:rPr>
          <w:rFonts w:ascii="Montserrat" w:hAnsi="Montserrat"/>
          <w:sz w:val="24"/>
        </w:rPr>
        <w:t>Ironic, she thought, how the respect they had been forced to pay her had actually become admiration. Before releasing her, blade confided his knowledge of her imperfect conversion. Scarlet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w:t>
      </w:r>
      <w:r w:rsidRPr="00A73992">
        <w:rPr>
          <w:rFonts w:ascii="Montserrat" w:hAnsi="Montserrat"/>
          <w:sz w:val="24"/>
        </w:rPr>
        <w:t>y. She promised not to try to escape for at least that long. She made no promises beyond that though. She used her time to learn her way around the estate, remembering her childhood explorations—as Scarlet—and the tragedy that brought them to an end.</w:t>
      </w:r>
    </w:p>
    <w:p w14:paraId="316430BB" w14:textId="77777777" w:rsidR="00F63DF0" w:rsidRPr="00A73992" w:rsidRDefault="00F63DF0">
      <w:pPr>
        <w:pStyle w:val="0DraftNormal"/>
        <w:rPr>
          <w:rFonts w:ascii="Montserrat" w:hAnsi="Montserrat"/>
          <w:sz w:val="24"/>
        </w:rPr>
      </w:pPr>
    </w:p>
    <w:p w14:paraId="6BAE4308" w14:textId="77777777" w:rsidR="00F63DF0" w:rsidRPr="00A73992" w:rsidRDefault="00A73992">
      <w:pPr>
        <w:pStyle w:val="0DraftNormal"/>
        <w:rPr>
          <w:rFonts w:ascii="Montserrat" w:hAnsi="Montserrat"/>
          <w:sz w:val="24"/>
        </w:rPr>
      </w:pPr>
      <w:r w:rsidRPr="00A73992">
        <w:rPr>
          <w:rFonts w:ascii="Montserrat" w:hAnsi="Montserrat"/>
          <w:sz w:val="24"/>
        </w:rPr>
        <w:br w:type="page"/>
        <w:t>Dawn's mother and the Regent still barely speak to one another and the Regent would not abide the presence of Dawn's father—who she feels failed her daughter. Aeph didn't fail his daughter, however. Her childhood and youth prepared her to meet far greater damands than attaining the status of her noble heritage. Aeph provided her with some of his own formidable martial skills encouraged her to develop far more of her native ability than her devotions could account for.</w:t>
      </w:r>
    </w:p>
    <w:p w14:paraId="174E8697" w14:textId="77777777" w:rsidR="00F63DF0" w:rsidRPr="00A73992" w:rsidRDefault="00F63DF0">
      <w:pPr>
        <w:pStyle w:val="0DraftNormal"/>
        <w:rPr>
          <w:rFonts w:ascii="Montserrat" w:hAnsi="Montserrat"/>
          <w:sz w:val="24"/>
        </w:rPr>
      </w:pPr>
    </w:p>
    <w:p w14:paraId="3A8E0BEC" w14:textId="77777777" w:rsidR="00F63DF0" w:rsidRPr="00A73992" w:rsidRDefault="00A73992">
      <w:pPr>
        <w:pStyle w:val="0DraftNormal"/>
        <w:rPr>
          <w:rFonts w:ascii="Montserrat" w:hAnsi="Montserrat"/>
          <w:sz w:val="24"/>
        </w:rPr>
      </w:pPr>
      <w:r w:rsidRPr="00A73992">
        <w:rPr>
          <w:rFonts w:ascii="Montserrat" w:hAnsi="Montserrat"/>
          <w:sz w:val="24"/>
        </w:rPr>
        <w:t xml:space="preserve">The somber lecture she sat through with her siblings brings back to mind the terrible lesson of her confirmation in the ritual of promise. She was riveted to the discovery of the reasons for the cruel and painful leash that held her during childhood. </w:t>
      </w:r>
    </w:p>
    <w:p w14:paraId="766C37FE" w14:textId="77777777" w:rsidR="00F63DF0" w:rsidRPr="00A73992" w:rsidRDefault="00F63DF0">
      <w:pPr>
        <w:pStyle w:val="0DraftNormal"/>
        <w:rPr>
          <w:rStyle w:val="AesDPNormal"/>
          <w:rFonts w:ascii="Montserrat" w:hAnsi="Montserrat"/>
          <w:caps w:val="0"/>
          <w:sz w:val="24"/>
        </w:rPr>
      </w:pPr>
    </w:p>
    <w:p w14:paraId="30AD149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sz w:val="24"/>
        </w:rPr>
      </w:pPr>
      <w:r w:rsidRPr="00A73992">
        <w:rPr>
          <w:rFonts w:ascii="Montserrat" w:hAnsi="Montserrat"/>
          <w:sz w:val="24"/>
        </w:rPr>
        <w:t xml:space="preserve"> </w:t>
      </w:r>
    </w:p>
    <w:p w14:paraId="7AFCC949" w14:textId="77777777" w:rsidR="00F63DF0" w:rsidRPr="00A73992" w:rsidRDefault="00A73992">
      <w:pPr>
        <w:pStyle w:val="0DraftNormal"/>
        <w:rPr>
          <w:rFonts w:ascii="Montserrat" w:hAnsi="Montserrat"/>
          <w:sz w:val="24"/>
        </w:rPr>
      </w:pPr>
      <w:r w:rsidRPr="00A73992">
        <w:rPr>
          <w:rFonts w:ascii="Montserrat" w:hAnsi="Montserrat"/>
          <w:sz w:val="24"/>
        </w:rPr>
        <w:br w:type="page"/>
        <w:t>Part</w:t>
      </w:r>
      <w:r w:rsidRPr="00A73992">
        <w:rPr>
          <w:rFonts w:ascii="Montserrat" w:hAnsi="Montserrat"/>
          <w:sz w:val="24"/>
        </w:rPr>
        <w:tab/>
      </w:r>
      <w:r w:rsidRPr="00A73992">
        <w:rPr>
          <w:rFonts w:ascii="Montserrat" w:hAnsi="Montserrat"/>
          <w:sz w:val="24"/>
        </w:rPr>
        <w:tab/>
        <w:t>01</w:t>
      </w:r>
    </w:p>
    <w:p w14:paraId="4EC2F832"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28B8679D" w14:textId="77777777" w:rsidR="00F63DF0" w:rsidRPr="00A73992" w:rsidRDefault="00F63DF0">
      <w:pPr>
        <w:pStyle w:val="0DraftNormal"/>
        <w:rPr>
          <w:rFonts w:ascii="Montserrat" w:hAnsi="Montserrat"/>
          <w:sz w:val="24"/>
        </w:rPr>
      </w:pPr>
    </w:p>
    <w:p w14:paraId="456BB685"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01</w:t>
      </w:r>
      <w:r w:rsidRPr="00A73992">
        <w:rPr>
          <w:rFonts w:ascii="Montserrat" w:hAnsi="Montserrat"/>
          <w:sz w:val="24"/>
        </w:rPr>
        <w:tab/>
      </w:r>
    </w:p>
    <w:p w14:paraId="5045E6E7" w14:textId="77777777" w:rsidR="00F63DF0" w:rsidRPr="00A73992" w:rsidRDefault="00F63DF0">
      <w:pPr>
        <w:pStyle w:val="0DraftNormal"/>
        <w:rPr>
          <w:rFonts w:ascii="Montserrat" w:hAnsi="Montserrat"/>
          <w:sz w:val="24"/>
        </w:rPr>
      </w:pPr>
    </w:p>
    <w:p w14:paraId="24B81CE9" w14:textId="77777777" w:rsidR="00F63DF0" w:rsidRPr="00A73992" w:rsidRDefault="00A73992">
      <w:pPr>
        <w:pStyle w:val="0DraftNormal"/>
        <w:rPr>
          <w:rFonts w:ascii="Montserrat" w:hAnsi="Montserrat"/>
          <w:sz w:val="24"/>
        </w:rPr>
      </w:pPr>
      <w:r w:rsidRPr="00A73992">
        <w:rPr>
          <w:rFonts w:ascii="Montserrat" w:hAnsi="Montserrat"/>
          <w:sz w:val="24"/>
        </w:rPr>
        <w:t>Introducing Dusk, Lion, Rain</w:t>
      </w:r>
    </w:p>
    <w:p w14:paraId="4639ED30" w14:textId="77777777" w:rsidR="00F63DF0" w:rsidRPr="00A73992" w:rsidRDefault="00F63DF0">
      <w:pPr>
        <w:pStyle w:val="0DraftNormal"/>
        <w:rPr>
          <w:rFonts w:ascii="Montserrat" w:hAnsi="Montserrat"/>
          <w:sz w:val="24"/>
        </w:rPr>
      </w:pPr>
    </w:p>
    <w:p w14:paraId="374D1C69" w14:textId="77777777" w:rsidR="00F63DF0" w:rsidRPr="00A73992" w:rsidRDefault="00A73992">
      <w:pPr>
        <w:pStyle w:val="0DraftNormal"/>
        <w:rPr>
          <w:rFonts w:ascii="Montserrat" w:hAnsi="Montserrat"/>
          <w:sz w:val="24"/>
        </w:rPr>
      </w:pPr>
      <w:r w:rsidRPr="00A73992">
        <w:rPr>
          <w:rFonts w:ascii="Montserrat" w:hAnsi="Montserrat"/>
          <w:sz w:val="24"/>
        </w:rPr>
        <w:t>Dusk, Dusk Virgin Nevin, had amazing powers, and they were not fully under control. On the eve of his sixteenth birthday, he went rock jumping with his friends. It was on a river tributary in the mountains of Northern California, near the town where his mentor was a guest instructor for a local martial arts dojo. They had made their decision on the fly, heading for their favorite spot, with the huge boulders and deep pools, without bothering to go back for bathing suits or towels. It was a secluded spot, so</w:t>
      </w:r>
      <w:r w:rsidRPr="00A73992">
        <w:rPr>
          <w:rFonts w:ascii="Montserrat" w:hAnsi="Montserrat"/>
          <w:sz w:val="24"/>
        </w:rPr>
        <w:t xml:space="preserve"> they felt free to indulge in a bit of skinny-dipping too. Unfortunately, that meant his friends saw everything when he turned into a girl in mid jump. </w:t>
      </w:r>
    </w:p>
    <w:p w14:paraId="2447B70C" w14:textId="77777777" w:rsidR="00F63DF0" w:rsidRPr="00A73992" w:rsidRDefault="00F63DF0">
      <w:pPr>
        <w:pStyle w:val="0DraftNormal"/>
        <w:rPr>
          <w:rFonts w:ascii="Montserrat" w:hAnsi="Montserrat"/>
          <w:sz w:val="24"/>
        </w:rPr>
      </w:pPr>
    </w:p>
    <w:p w14:paraId="6E460519" w14:textId="77777777" w:rsidR="00F63DF0" w:rsidRPr="00A73992" w:rsidRDefault="00A73992">
      <w:pPr>
        <w:pStyle w:val="0DraftNormal"/>
        <w:rPr>
          <w:rFonts w:ascii="Montserrat" w:hAnsi="Montserrat"/>
          <w:sz w:val="24"/>
        </w:rPr>
      </w:pPr>
      <w:r w:rsidRPr="00A73992">
        <w:rPr>
          <w:rFonts w:ascii="Montserrat" w:hAnsi="Montserrat"/>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14:paraId="0F3E83B3" w14:textId="77777777" w:rsidR="00F63DF0" w:rsidRPr="00A73992" w:rsidRDefault="00F63DF0">
      <w:pPr>
        <w:pStyle w:val="0DraftNormal"/>
        <w:rPr>
          <w:rFonts w:ascii="Montserrat" w:hAnsi="Montserrat"/>
          <w:sz w:val="24"/>
        </w:rPr>
      </w:pPr>
    </w:p>
    <w:p w14:paraId="6C4F27FE" w14:textId="77777777" w:rsidR="00F63DF0" w:rsidRPr="00A73992" w:rsidRDefault="00A73992">
      <w:pPr>
        <w:pStyle w:val="0DraftNormal"/>
        <w:rPr>
          <w:rFonts w:ascii="Montserrat" w:hAnsi="Montserrat"/>
          <w:sz w:val="24"/>
        </w:rPr>
      </w:pPr>
      <w:r w:rsidRPr="00A73992">
        <w:rPr>
          <w:rFonts w:ascii="Montserrat" w:hAnsi="Montserrat"/>
          <w:sz w:val="24"/>
        </w:rPr>
        <w:t>Introducing Raven</w:t>
      </w:r>
    </w:p>
    <w:p w14:paraId="33BE1D6E" w14:textId="77777777" w:rsidR="00F63DF0" w:rsidRPr="00A73992" w:rsidRDefault="00F63DF0">
      <w:pPr>
        <w:pStyle w:val="0DraftNormal"/>
        <w:rPr>
          <w:rFonts w:ascii="Montserrat" w:hAnsi="Montserrat"/>
          <w:sz w:val="24"/>
        </w:rPr>
      </w:pPr>
    </w:p>
    <w:p w14:paraId="1F7BDD01" w14:textId="77777777" w:rsidR="00F63DF0" w:rsidRPr="00A73992" w:rsidRDefault="00A73992">
      <w:pPr>
        <w:pStyle w:val="0DraftNormal"/>
        <w:rPr>
          <w:rFonts w:ascii="Montserrat" w:hAnsi="Montserrat"/>
          <w:sz w:val="24"/>
        </w:rPr>
      </w:pPr>
      <w:r w:rsidRPr="00A73992">
        <w:rPr>
          <w:rFonts w:ascii="Montserrat" w:hAnsi="Montserrat"/>
          <w:sz w:val="24"/>
        </w:rPr>
        <w:t xml:space="preserve">He went directly to his mentor, on the edge of a screaming panic. Raven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w:t>
      </w:r>
      <w:r w:rsidRPr="00A73992">
        <w:rPr>
          <w:rFonts w:ascii="Montserrat" w:hAnsi="Montserrat"/>
          <w:sz w:val="24"/>
        </w:rPr>
        <w:t xml:space="preserve">and Raven knew he had a serious problem on his hands. </w:t>
      </w:r>
    </w:p>
    <w:p w14:paraId="6DDA333F" w14:textId="77777777" w:rsidR="00F63DF0" w:rsidRPr="00A73992" w:rsidRDefault="00F63DF0">
      <w:pPr>
        <w:pStyle w:val="0DraftNormal"/>
        <w:rPr>
          <w:rFonts w:ascii="Montserrat" w:hAnsi="Montserrat"/>
          <w:sz w:val="24"/>
        </w:rPr>
      </w:pPr>
    </w:p>
    <w:p w14:paraId="66ECE774" w14:textId="77777777" w:rsidR="00F63DF0" w:rsidRPr="00A73992" w:rsidRDefault="00A73992">
      <w:pPr>
        <w:pStyle w:val="0DraftNormal"/>
        <w:rPr>
          <w:rFonts w:ascii="Montserrat" w:hAnsi="Montserrat"/>
          <w:sz w:val="24"/>
        </w:rPr>
      </w:pPr>
      <w:r w:rsidRPr="00A73992">
        <w:rPr>
          <w:rFonts w:ascii="Montserrat" w:hAnsi="Montserrat"/>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14:paraId="297838D0" w14:textId="77777777" w:rsidR="00F63DF0" w:rsidRPr="00A73992" w:rsidRDefault="00F63DF0">
      <w:pPr>
        <w:pStyle w:val="0DraftNormal"/>
        <w:rPr>
          <w:rFonts w:ascii="Montserrat" w:hAnsi="Montserrat"/>
          <w:sz w:val="24"/>
        </w:rPr>
      </w:pPr>
    </w:p>
    <w:p w14:paraId="04285E14" w14:textId="77777777" w:rsidR="00F63DF0" w:rsidRPr="00A73992" w:rsidRDefault="00A73992">
      <w:pPr>
        <w:pStyle w:val="0DraftNormal"/>
        <w:rPr>
          <w:rFonts w:ascii="Montserrat" w:hAnsi="Montserrat"/>
          <w:sz w:val="24"/>
        </w:rPr>
      </w:pPr>
      <w:r w:rsidRPr="00A73992">
        <w:rPr>
          <w:rFonts w:ascii="Montserrat" w:hAnsi="Montserrat"/>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14:paraId="1BADE8EE" w14:textId="77777777" w:rsidR="00F63DF0" w:rsidRPr="00A73992" w:rsidRDefault="00F63DF0">
      <w:pPr>
        <w:pStyle w:val="0DraftNormal"/>
        <w:rPr>
          <w:rFonts w:ascii="Montserrat" w:hAnsi="Montserrat"/>
          <w:sz w:val="24"/>
        </w:rPr>
      </w:pPr>
    </w:p>
    <w:p w14:paraId="79CDA6C2" w14:textId="77777777" w:rsidR="00F63DF0" w:rsidRPr="00A73992" w:rsidRDefault="00A73992">
      <w:pPr>
        <w:pStyle w:val="0DraftNormal"/>
        <w:rPr>
          <w:rFonts w:ascii="Montserrat" w:hAnsi="Montserrat"/>
          <w:sz w:val="24"/>
        </w:rPr>
      </w:pPr>
      <w:r w:rsidRPr="00A73992">
        <w:rPr>
          <w:rFonts w:ascii="Montserrat" w:hAnsi="Montserrat"/>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14:paraId="6183586F" w14:textId="77777777" w:rsidR="00F63DF0" w:rsidRPr="00A73992" w:rsidRDefault="00F63DF0">
      <w:pPr>
        <w:pStyle w:val="0DraftNormal"/>
        <w:rPr>
          <w:rFonts w:ascii="Montserrat" w:hAnsi="Montserrat"/>
          <w:sz w:val="24"/>
        </w:rPr>
      </w:pPr>
    </w:p>
    <w:p w14:paraId="06E49330" w14:textId="77777777" w:rsidR="00F63DF0" w:rsidRPr="00A73992" w:rsidRDefault="00A73992">
      <w:pPr>
        <w:pStyle w:val="0DraftNormal"/>
        <w:rPr>
          <w:rFonts w:ascii="Montserrat" w:hAnsi="Montserrat"/>
          <w:sz w:val="24"/>
        </w:rPr>
      </w:pPr>
      <w:r w:rsidRPr="00A73992">
        <w:rPr>
          <w:rFonts w:ascii="Montserrat" w:hAnsi="Montserrat"/>
          <w:sz w:val="24"/>
        </w:rPr>
        <w:t>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w:t>
      </w:r>
      <w:r w:rsidRPr="00A73992">
        <w:rPr>
          <w:rFonts w:ascii="Montserrat" w:hAnsi="Montserrat"/>
          <w:sz w:val="24"/>
        </w:rPr>
        <w:t xml:space="preserve">ust being a girl was sort of terrifying. She did not know the first thing about it, but she knew enough about boys and men to feel extremely vulnerable. </w:t>
      </w:r>
    </w:p>
    <w:p w14:paraId="09EF4B64" w14:textId="77777777" w:rsidR="00F63DF0" w:rsidRPr="00A73992" w:rsidRDefault="00F63DF0">
      <w:pPr>
        <w:pStyle w:val="0DraftNormal"/>
        <w:rPr>
          <w:rFonts w:ascii="Montserrat" w:hAnsi="Montserrat"/>
          <w:sz w:val="24"/>
        </w:rPr>
      </w:pPr>
    </w:p>
    <w:p w14:paraId="3C2C0296" w14:textId="77777777" w:rsidR="00F63DF0" w:rsidRPr="00A73992" w:rsidRDefault="00A73992">
      <w:pPr>
        <w:pStyle w:val="0DraftNormal"/>
        <w:rPr>
          <w:rFonts w:ascii="Montserrat" w:hAnsi="Montserrat"/>
          <w:sz w:val="24"/>
        </w:rPr>
      </w:pPr>
      <w:r w:rsidRPr="00A73992">
        <w:rPr>
          <w:rFonts w:ascii="Montserrat" w:hAnsi="Montserrat"/>
          <w:sz w:val="24"/>
        </w:rPr>
        <w:t>Her mentor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w:t>
      </w:r>
      <w:r w:rsidRPr="00A73992">
        <w:rPr>
          <w:rFonts w:ascii="Montserrat" w:hAnsi="Montserrat"/>
          <w:sz w:val="24"/>
        </w:rPr>
        <w:t xml:space="preserve"> and her body flowed like water back to its previous shape—and her headache came back. That was what finally opened her eyes. </w:t>
      </w:r>
    </w:p>
    <w:p w14:paraId="7F6C045D" w14:textId="77777777" w:rsidR="00F63DF0" w:rsidRPr="00A73992" w:rsidRDefault="00F63DF0">
      <w:pPr>
        <w:pStyle w:val="0DraftNormal"/>
        <w:rPr>
          <w:rFonts w:ascii="Montserrat" w:hAnsi="Montserrat"/>
          <w:sz w:val="24"/>
        </w:rPr>
      </w:pPr>
    </w:p>
    <w:p w14:paraId="6DF055C0" w14:textId="77777777" w:rsidR="00F63DF0" w:rsidRPr="00A73992" w:rsidRDefault="00A73992">
      <w:pPr>
        <w:pStyle w:val="0DraftNormal"/>
        <w:rPr>
          <w:rFonts w:ascii="Montserrat" w:hAnsi="Montserrat"/>
          <w:sz w:val="24"/>
        </w:rPr>
      </w:pPr>
      <w:r w:rsidRPr="00A73992">
        <w:rPr>
          <w:rFonts w:ascii="Montserrat" w:hAnsi="Montserrat"/>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14:paraId="38168B3B" w14:textId="77777777" w:rsidR="00F63DF0" w:rsidRPr="00A73992" w:rsidRDefault="00F63DF0">
      <w:pPr>
        <w:pStyle w:val="0DraftNormal"/>
        <w:rPr>
          <w:rFonts w:ascii="Montserrat" w:hAnsi="Montserrat"/>
          <w:sz w:val="24"/>
        </w:rPr>
      </w:pPr>
    </w:p>
    <w:p w14:paraId="53E8203D" w14:textId="77777777" w:rsidR="00F63DF0" w:rsidRPr="00A73992" w:rsidRDefault="00A73992">
      <w:pPr>
        <w:pStyle w:val="0DraftNormal"/>
        <w:rPr>
          <w:rFonts w:ascii="Montserrat" w:hAnsi="Montserrat"/>
          <w:sz w:val="24"/>
        </w:rPr>
      </w:pPr>
      <w:r w:rsidRPr="00A73992">
        <w:rPr>
          <w:rFonts w:ascii="Montserrat" w:hAnsi="Montserrat"/>
          <w:sz w:val="24"/>
        </w:rPr>
        <w:t>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w:t>
      </w:r>
      <w:r w:rsidRPr="00A73992">
        <w:rPr>
          <w:rFonts w:ascii="Montserrat" w:hAnsi="Montserrat"/>
          <w:sz w:val="24"/>
        </w:rPr>
        <w:t xml:space="preserve">eeded—she wanted to hold onto her one tie to her life as a boy, her mentor. </w:t>
      </w:r>
    </w:p>
    <w:p w14:paraId="0B299AC8" w14:textId="77777777" w:rsidR="00F63DF0" w:rsidRPr="00A73992" w:rsidRDefault="00F63DF0">
      <w:pPr>
        <w:pStyle w:val="0DraftNormal"/>
        <w:rPr>
          <w:rFonts w:ascii="Montserrat" w:hAnsi="Montserrat"/>
          <w:sz w:val="24"/>
        </w:rPr>
      </w:pPr>
    </w:p>
    <w:p w14:paraId="56239D3B" w14:textId="77777777" w:rsidR="00F63DF0" w:rsidRPr="00A73992" w:rsidRDefault="00A73992">
      <w:pPr>
        <w:pStyle w:val="0DraftNormal"/>
        <w:rPr>
          <w:rFonts w:ascii="Montserrat" w:hAnsi="Montserrat"/>
          <w:smallCaps/>
          <w:sz w:val="24"/>
        </w:rPr>
      </w:pPr>
      <w:r w:rsidRPr="00A73992">
        <w:rPr>
          <w:rFonts w:ascii="Montserrat" w:hAnsi="Montserrat"/>
          <w:smallCaps/>
          <w:sz w:val="24"/>
        </w:rPr>
        <w:t>[Break]</w:t>
      </w:r>
    </w:p>
    <w:p w14:paraId="2F53D194" w14:textId="77777777" w:rsidR="00F63DF0" w:rsidRPr="00A73992" w:rsidRDefault="00F63DF0">
      <w:pPr>
        <w:pStyle w:val="0DraftNormal"/>
        <w:rPr>
          <w:rFonts w:ascii="Montserrat" w:hAnsi="Montserrat"/>
          <w:smallCaps/>
          <w:sz w:val="24"/>
        </w:rPr>
      </w:pPr>
    </w:p>
    <w:p w14:paraId="3D9BD8E2"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02</w:t>
      </w:r>
      <w:r w:rsidRPr="00A73992">
        <w:rPr>
          <w:rFonts w:ascii="Montserrat" w:hAnsi="Montserrat"/>
          <w:sz w:val="24"/>
        </w:rPr>
        <w:tab/>
      </w:r>
    </w:p>
    <w:p w14:paraId="1EDC1FD5" w14:textId="77777777" w:rsidR="00F63DF0" w:rsidRPr="00A73992" w:rsidRDefault="00F63DF0">
      <w:pPr>
        <w:pStyle w:val="0DraftNormal"/>
        <w:rPr>
          <w:rFonts w:ascii="Montserrat" w:hAnsi="Montserrat"/>
          <w:smallCaps/>
          <w:sz w:val="24"/>
        </w:rPr>
      </w:pPr>
    </w:p>
    <w:p w14:paraId="7DBDFE06" w14:textId="77777777" w:rsidR="00F63DF0" w:rsidRPr="00A73992" w:rsidRDefault="00A73992">
      <w:pPr>
        <w:pStyle w:val="0DraftNormal"/>
        <w:rPr>
          <w:rFonts w:ascii="Montserrat" w:hAnsi="Montserrat"/>
          <w:sz w:val="24"/>
          <w:vertAlign w:val="superscript"/>
        </w:rPr>
      </w:pPr>
      <w:r w:rsidRPr="00A73992">
        <w:rPr>
          <w:rFonts w:ascii="Montserrat" w:hAnsi="Montserrat"/>
          <w:sz w:val="24"/>
        </w:rPr>
        <w:t xml:space="preserve">Introducing Dawn Confronting Herself </w:t>
      </w:r>
      <w:r w:rsidRPr="00A73992">
        <w:rPr>
          <w:rFonts w:ascii="Montserrat" w:hAnsi="Montserrat"/>
          <w:i/>
          <w:sz w:val="24"/>
        </w:rPr>
        <w:sym w:font="Marlett" w:char="F075"/>
      </w:r>
      <w:r w:rsidRPr="00A73992">
        <w:rPr>
          <w:rFonts w:ascii="Montserrat" w:hAnsi="Montserrat"/>
          <w:i/>
          <w:sz w:val="24"/>
          <w:vertAlign w:val="superscript"/>
        </w:rPr>
        <w:t xml:space="preserve">a device in which she tells the story in both first and third person~ </w:t>
      </w:r>
    </w:p>
    <w:p w14:paraId="7CC72F9A" w14:textId="77777777" w:rsidR="00F63DF0" w:rsidRPr="00A73992" w:rsidRDefault="00F63DF0">
      <w:pPr>
        <w:pStyle w:val="0DraftNormal"/>
        <w:rPr>
          <w:rFonts w:ascii="Montserrat" w:hAnsi="Montserrat"/>
          <w:sz w:val="24"/>
        </w:rPr>
      </w:pPr>
    </w:p>
    <w:p w14:paraId="007A17DE" w14:textId="77777777" w:rsidR="00F63DF0" w:rsidRPr="00A73992" w:rsidRDefault="00A73992">
      <w:pPr>
        <w:pStyle w:val="0DraftNormal"/>
        <w:rPr>
          <w:rFonts w:ascii="Montserrat" w:hAnsi="Montserrat"/>
          <w:sz w:val="24"/>
        </w:rPr>
      </w:pPr>
      <w:r w:rsidRPr="00A73992">
        <w:rPr>
          <w:rFonts w:ascii="Montserrat" w:hAnsi="Montserrat"/>
          <w:sz w:val="24"/>
        </w:rPr>
        <w:t xml:space="preserve">Phoenix, Dawn Virgin Morgan, had the power to split into two people and assume either the male or her normal female sex. She used this power to be her own best friend, confidant and lover—which inevitably made it possible to keep secrets from herself. </w:t>
      </w:r>
    </w:p>
    <w:p w14:paraId="66F248EF" w14:textId="77777777" w:rsidR="00F63DF0" w:rsidRPr="00A73992" w:rsidRDefault="00F63DF0">
      <w:pPr>
        <w:pStyle w:val="0DraftNormal"/>
        <w:rPr>
          <w:rFonts w:ascii="Montserrat" w:hAnsi="Montserrat"/>
          <w:sz w:val="24"/>
        </w:rPr>
      </w:pPr>
    </w:p>
    <w:p w14:paraId="77E4D5E2" w14:textId="77777777" w:rsidR="00F63DF0" w:rsidRPr="00A73992" w:rsidRDefault="00A73992">
      <w:pPr>
        <w:pStyle w:val="0DraftNormal"/>
        <w:rPr>
          <w:rFonts w:ascii="Montserrat" w:hAnsi="Montserrat"/>
          <w:sz w:val="24"/>
        </w:rPr>
      </w:pPr>
      <w:r w:rsidRPr="00A73992">
        <w:rPr>
          <w:rFonts w:ascii="Montserrat" w:hAnsi="Montserrat"/>
          <w:sz w:val="24"/>
        </w:rPr>
        <w:t>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w:t>
      </w:r>
      <w:r w:rsidRPr="00A73992">
        <w:rPr>
          <w:rFonts w:ascii="Montserrat" w:hAnsi="Montserrat"/>
          <w:sz w:val="24"/>
        </w:rPr>
        <w:t xml:space="preserve">rld, she had truly evolved into a whole person. Why possess a quality if one was too ashamed—or afraid—to embody and embrace it? </w:t>
      </w:r>
    </w:p>
    <w:p w14:paraId="20EE3B56" w14:textId="77777777" w:rsidR="00F63DF0" w:rsidRPr="00A73992" w:rsidRDefault="00F63DF0">
      <w:pPr>
        <w:pStyle w:val="0DraftNormal"/>
        <w:rPr>
          <w:rFonts w:ascii="Montserrat" w:hAnsi="Montserrat"/>
          <w:sz w:val="24"/>
        </w:rPr>
      </w:pPr>
    </w:p>
    <w:p w14:paraId="6E670C02" w14:textId="77777777" w:rsidR="00F63DF0" w:rsidRPr="00A73992" w:rsidRDefault="00A73992">
      <w:pPr>
        <w:pStyle w:val="0DraftNormal"/>
        <w:rPr>
          <w:rFonts w:ascii="Montserrat" w:hAnsi="Montserrat"/>
          <w:sz w:val="24"/>
        </w:rPr>
      </w:pPr>
      <w:r w:rsidRPr="00A73992">
        <w:rPr>
          <w:rFonts w:ascii="Montserrat" w:hAnsi="Montserrat"/>
          <w:sz w:val="24"/>
        </w:rPr>
        <w:t>Introducing Ash, Eve, Cinder, Amber and Confronting Dawn</w:t>
      </w:r>
    </w:p>
    <w:p w14:paraId="0244AAA8" w14:textId="77777777" w:rsidR="00F63DF0" w:rsidRPr="00A73992" w:rsidRDefault="00F63DF0">
      <w:pPr>
        <w:pStyle w:val="0DraftNormal"/>
        <w:rPr>
          <w:rFonts w:ascii="Montserrat" w:hAnsi="Montserrat"/>
          <w:sz w:val="24"/>
        </w:rPr>
      </w:pPr>
    </w:p>
    <w:p w14:paraId="1F53A14F" w14:textId="77777777" w:rsidR="00F63DF0" w:rsidRPr="00A73992" w:rsidRDefault="00A73992">
      <w:pPr>
        <w:pStyle w:val="0DraftNormal"/>
        <w:rPr>
          <w:rFonts w:ascii="Montserrat" w:hAnsi="Montserrat"/>
          <w:sz w:val="24"/>
        </w:rPr>
      </w:pPr>
      <w:r w:rsidRPr="00A73992">
        <w:rPr>
          <w:rFonts w:ascii="Montserrat" w:hAnsi="Montserrat"/>
          <w:sz w:val="24"/>
        </w:rPr>
        <w:t xml:space="preserve">After assuring himself that the two boys had gotten over their shock and apparently returned to their normal lives, Raven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Raven could teach him anymore—as </w:t>
      </w:r>
      <w:r w:rsidRPr="00A73992">
        <w:rPr>
          <w:rFonts w:ascii="Montserrat" w:hAnsi="Montserrat"/>
          <w:sz w:val="24"/>
        </w:rPr>
        <w:t xml:space="preserve">a boy. As a girl, there was quite a lot for her to learn. The female body had different strengths and weaknesses, and a girl required greater skill and ran a far greater risk in martial arts than a boy. </w:t>
      </w:r>
    </w:p>
    <w:p w14:paraId="666028F8" w14:textId="77777777" w:rsidR="00F63DF0" w:rsidRPr="00A73992" w:rsidRDefault="00F63DF0">
      <w:pPr>
        <w:pStyle w:val="0DraftNormal"/>
        <w:rPr>
          <w:rFonts w:ascii="Montserrat" w:hAnsi="Montserrat"/>
          <w:sz w:val="24"/>
        </w:rPr>
      </w:pPr>
    </w:p>
    <w:p w14:paraId="121097B3" w14:textId="77777777" w:rsidR="00F63DF0" w:rsidRPr="00A73992" w:rsidRDefault="00A73992">
      <w:pPr>
        <w:pStyle w:val="0DraftNormal"/>
        <w:rPr>
          <w:rFonts w:ascii="Montserrat" w:hAnsi="Montserrat"/>
          <w:sz w:val="24"/>
        </w:rPr>
      </w:pPr>
      <w:r w:rsidRPr="00A73992">
        <w:rPr>
          <w:rFonts w:ascii="Montserrat" w:hAnsi="Montserrat"/>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14:paraId="21986D32" w14:textId="77777777" w:rsidR="00F63DF0" w:rsidRPr="00A73992" w:rsidRDefault="00F63DF0">
      <w:pPr>
        <w:pStyle w:val="0DraftNormal"/>
        <w:rPr>
          <w:rFonts w:ascii="Montserrat" w:hAnsi="Montserrat"/>
          <w:sz w:val="24"/>
        </w:rPr>
      </w:pPr>
    </w:p>
    <w:p w14:paraId="6FA1CF5C" w14:textId="77777777" w:rsidR="00F63DF0" w:rsidRPr="00A73992" w:rsidRDefault="00A73992">
      <w:pPr>
        <w:pStyle w:val="0DraftNormal"/>
        <w:rPr>
          <w:rFonts w:ascii="Montserrat" w:hAnsi="Montserrat"/>
          <w:sz w:val="24"/>
        </w:rPr>
      </w:pPr>
      <w:r w:rsidRPr="00A73992">
        <w:rPr>
          <w:rFonts w:ascii="Montserrat" w:hAnsi="Montserrat"/>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14:paraId="2D9CDF1B" w14:textId="77777777" w:rsidR="00F63DF0" w:rsidRPr="00A73992" w:rsidRDefault="00F63DF0">
      <w:pPr>
        <w:pStyle w:val="0DraftNormal"/>
        <w:rPr>
          <w:rFonts w:ascii="Montserrat" w:hAnsi="Montserrat"/>
          <w:sz w:val="24"/>
        </w:rPr>
      </w:pPr>
    </w:p>
    <w:p w14:paraId="7627CAD3" w14:textId="77777777" w:rsidR="00F63DF0" w:rsidRPr="00A73992" w:rsidRDefault="00A73992">
      <w:pPr>
        <w:pStyle w:val="0DraftNormal"/>
        <w:rPr>
          <w:rFonts w:ascii="Montserrat" w:hAnsi="Montserrat"/>
          <w:sz w:val="24"/>
        </w:rPr>
      </w:pPr>
      <w:r w:rsidRPr="00A73992">
        <w:rPr>
          <w:rFonts w:ascii="Montserrat" w:hAnsi="Montserrat"/>
          <w:sz w:val="24"/>
        </w:rPr>
        <w:t xml:space="preserve">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w:t>
      </w:r>
      <w:r w:rsidRPr="00A73992">
        <w:rPr>
          <w:rFonts w:ascii="Montserrat" w:hAnsi="Montserrat"/>
          <w:sz w:val="24"/>
        </w:rPr>
        <w:t>his suggestion that meeting the right girl might help her recover her manhood, she had to at least give it a try. It would take a girl—the girl of her boy-dreams—to set her straight, help her adapt to this evolution of her mind, and become normal again.</w:t>
      </w:r>
    </w:p>
    <w:p w14:paraId="6F9CED72" w14:textId="77777777" w:rsidR="00F63DF0" w:rsidRPr="00A73992" w:rsidRDefault="00F63DF0">
      <w:pPr>
        <w:pStyle w:val="0DraftNormal"/>
        <w:rPr>
          <w:rFonts w:ascii="Montserrat" w:hAnsi="Montserrat"/>
          <w:sz w:val="24"/>
        </w:rPr>
      </w:pPr>
    </w:p>
    <w:p w14:paraId="724E24B9" w14:textId="77777777" w:rsidR="00F63DF0" w:rsidRPr="00A73992" w:rsidRDefault="00A73992">
      <w:pPr>
        <w:pStyle w:val="0DraftNormal"/>
        <w:rPr>
          <w:rFonts w:ascii="Montserrat" w:hAnsi="Montserrat"/>
          <w:sz w:val="24"/>
        </w:rPr>
      </w:pPr>
      <w:r w:rsidRPr="00A73992">
        <w:rPr>
          <w:rFonts w:ascii="Montserrat" w:hAnsi="Montserrat"/>
          <w:sz w:val="24"/>
        </w:rPr>
        <w:t xml:space="preserve">When they arrived, it seemed that no one was home. Raven left her there in the front yard and went to find a phone. She took a turn about the yard and settled on the front steps to wait. A few minutes after her mentor vanished around the corner, a car pulled up and a woman and older girl got out. </w:t>
      </w:r>
    </w:p>
    <w:p w14:paraId="3AE3C638" w14:textId="77777777" w:rsidR="00F63DF0" w:rsidRPr="00A73992" w:rsidRDefault="00F63DF0">
      <w:pPr>
        <w:pStyle w:val="0DraftNormal"/>
        <w:rPr>
          <w:rFonts w:ascii="Montserrat" w:hAnsi="Montserrat"/>
          <w:sz w:val="24"/>
        </w:rPr>
      </w:pPr>
    </w:p>
    <w:p w14:paraId="4F38134E" w14:textId="77777777" w:rsidR="00F63DF0" w:rsidRPr="00A73992" w:rsidRDefault="00A73992">
      <w:pPr>
        <w:pStyle w:val="0DraftNormal"/>
        <w:rPr>
          <w:rFonts w:ascii="Montserrat" w:hAnsi="Montserrat"/>
          <w:sz w:val="24"/>
        </w:rPr>
      </w:pPr>
      <w:r w:rsidRPr="00A73992">
        <w:rPr>
          <w:rFonts w:ascii="Montserrat" w:hAnsi="Montserrat"/>
          <w:sz w:val="24"/>
        </w:rPr>
        <w:t>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mentor had told them she was coming, and they had prepared for the arrival of a hopeless tomboy. Lord only knew what her mentor mig</w:t>
      </w:r>
      <w:r w:rsidRPr="00A73992">
        <w:rPr>
          <w:rFonts w:ascii="Montserrat" w:hAnsi="Montserrat"/>
          <w:sz w:val="24"/>
        </w:rPr>
        <w:t xml:space="preserve">ht have actually told them. So, she simply acquiesced to their commands, and tried on a number of outfits, parading them for their approval. </w:t>
      </w:r>
    </w:p>
    <w:p w14:paraId="354983AF" w14:textId="77777777" w:rsidR="00F63DF0" w:rsidRPr="00A73992" w:rsidRDefault="00F63DF0">
      <w:pPr>
        <w:pStyle w:val="0DraftNormal"/>
        <w:rPr>
          <w:rFonts w:ascii="Montserrat" w:hAnsi="Montserrat"/>
          <w:sz w:val="24"/>
        </w:rPr>
      </w:pPr>
    </w:p>
    <w:p w14:paraId="604D9D13" w14:textId="77777777" w:rsidR="00F63DF0" w:rsidRPr="00A73992" w:rsidRDefault="00A73992">
      <w:pPr>
        <w:pStyle w:val="0DraftNormal"/>
        <w:rPr>
          <w:rFonts w:ascii="Montserrat" w:hAnsi="Montserrat"/>
          <w:sz w:val="24"/>
        </w:rPr>
      </w:pPr>
      <w:r w:rsidRPr="00A73992">
        <w:rPr>
          <w:rFonts w:ascii="Montserrat" w:hAnsi="Montserrat"/>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14:paraId="1C8FCD34" w14:textId="77777777" w:rsidR="00F63DF0" w:rsidRPr="00A73992" w:rsidRDefault="00F63DF0">
      <w:pPr>
        <w:pStyle w:val="0DraftNormal"/>
        <w:rPr>
          <w:rFonts w:ascii="Montserrat" w:hAnsi="Montserrat"/>
          <w:sz w:val="24"/>
        </w:rPr>
      </w:pPr>
    </w:p>
    <w:p w14:paraId="53BFFB90" w14:textId="77777777" w:rsidR="00F63DF0" w:rsidRPr="00A73992" w:rsidRDefault="00A73992">
      <w:pPr>
        <w:pStyle w:val="0DraftNormal"/>
        <w:rPr>
          <w:rFonts w:ascii="Montserrat" w:hAnsi="Montserrat"/>
          <w:sz w:val="24"/>
        </w:rPr>
      </w:pPr>
      <w:r w:rsidRPr="00A73992">
        <w:rPr>
          <w:rFonts w:ascii="Montserrat" w:hAnsi="Montserrat"/>
          <w:sz w:val="24"/>
        </w:rPr>
        <w:t xml:space="preserve">Finally, a third girl showed up, and all of them were so shocked at the resemblance between Dusk and Dawn—none more so than those two—they came close to populating an entire cardiac ward. Confronted with the fact each of them had accepted a complete stranger as her daughter or sister, Dusk finally got the chance to introduce herself. </w:t>
      </w:r>
    </w:p>
    <w:p w14:paraId="07229B95" w14:textId="77777777" w:rsidR="00F63DF0" w:rsidRPr="00A73992" w:rsidRDefault="00F63DF0">
      <w:pPr>
        <w:pStyle w:val="0DraftNormal"/>
        <w:rPr>
          <w:rFonts w:ascii="Montserrat" w:hAnsi="Montserrat"/>
          <w:sz w:val="24"/>
        </w:rPr>
      </w:pPr>
    </w:p>
    <w:p w14:paraId="55B7558E" w14:textId="77777777" w:rsidR="00F63DF0" w:rsidRPr="00A73992" w:rsidRDefault="00A73992">
      <w:pPr>
        <w:pStyle w:val="0DraftNormal"/>
        <w:rPr>
          <w:rFonts w:ascii="Montserrat" w:hAnsi="Montserrat"/>
          <w:sz w:val="24"/>
        </w:rPr>
      </w:pPr>
      <w:r w:rsidRPr="00A73992">
        <w:rPr>
          <w:rFonts w:ascii="Montserrat" w:hAnsi="Montserrat"/>
          <w:sz w:val="24"/>
        </w:rPr>
        <w:t xml:space="preserve">She had only barely stumbled through it when Raven walked in the door, laughing and joking with Ash Morgan. As soon as Eve Morgan spoke, Dusk realized that her mentor had told these people both far more and far less than she had expected. One, they had been expected. Two, they had not been informed that she was no longer a he, but assured that Raven was accompanied by his </w:t>
      </w:r>
      <w:r w:rsidRPr="00A73992">
        <w:rPr>
          <w:rFonts w:ascii="Montserrat" w:hAnsi="Montserrat"/>
          <w:i/>
          <w:sz w:val="24"/>
        </w:rPr>
        <w:t>son.</w:t>
      </w:r>
      <w:r w:rsidRPr="00A73992">
        <w:rPr>
          <w:rFonts w:ascii="Montserrat" w:hAnsi="Montserrat"/>
          <w:sz w:val="24"/>
        </w:rPr>
        <w:t xml:space="preserve"> Three, they knew exactly what his problem was, without being told, and they were curious to know why the problem had not been resolved when she was still a child. </w:t>
      </w:r>
    </w:p>
    <w:p w14:paraId="755A0BCA" w14:textId="77777777" w:rsidR="00F63DF0" w:rsidRPr="00A73992" w:rsidRDefault="00F63DF0">
      <w:pPr>
        <w:pStyle w:val="0DraftNormal"/>
        <w:rPr>
          <w:rFonts w:ascii="Montserrat" w:hAnsi="Montserrat"/>
          <w:sz w:val="24"/>
        </w:rPr>
      </w:pPr>
    </w:p>
    <w:p w14:paraId="1A83311B" w14:textId="77777777" w:rsidR="00F63DF0" w:rsidRPr="00A73992" w:rsidRDefault="00A73992">
      <w:pPr>
        <w:pStyle w:val="0DraftNormal"/>
        <w:rPr>
          <w:rFonts w:ascii="Montserrat" w:hAnsi="Montserrat"/>
          <w:sz w:val="24"/>
        </w:rPr>
      </w:pPr>
      <w:r w:rsidRPr="00A73992">
        <w:rPr>
          <w:rFonts w:ascii="Montserrat" w:hAnsi="Montserrat"/>
          <w:sz w:val="24"/>
        </w:rPr>
        <w:t xml:space="preserve">Raven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14:paraId="35FFA1DD" w14:textId="77777777" w:rsidR="00F63DF0" w:rsidRPr="00A73992" w:rsidRDefault="00F63DF0">
      <w:pPr>
        <w:pStyle w:val="0DraftNormal"/>
        <w:rPr>
          <w:rFonts w:ascii="Montserrat" w:hAnsi="Montserrat"/>
          <w:sz w:val="24"/>
        </w:rPr>
      </w:pPr>
    </w:p>
    <w:p w14:paraId="2AF178F2" w14:textId="77777777" w:rsidR="00F63DF0" w:rsidRPr="00A73992" w:rsidRDefault="00A73992">
      <w:pPr>
        <w:pStyle w:val="0DraftNormal"/>
        <w:rPr>
          <w:rFonts w:ascii="Montserrat" w:hAnsi="Montserrat"/>
          <w:sz w:val="24"/>
        </w:rPr>
      </w:pPr>
      <w:r w:rsidRPr="00A73992">
        <w:rPr>
          <w:rFonts w:ascii="Montserrat" w:hAnsi="Montserrat"/>
          <w:sz w:val="24"/>
        </w:rPr>
        <w:t>On assuring the Morgan family that she had every intention of reclaiming her manhood, they relaxed and talked about the marriage arrangement. All three Morgan girls raised their eyebrows at that. They were used to being courted by prospective mates within the Dragon and Phoenix Houses, but the very notion of having the matter decided for them was quite offensive to them. Asserting that Dusk was the most promising prospective mate in their generation, perhaps the only true equal to any of them, sort of backf</w:t>
      </w:r>
      <w:r w:rsidRPr="00A73992">
        <w:rPr>
          <w:rFonts w:ascii="Montserrat" w:hAnsi="Montserrat"/>
          <w:sz w:val="24"/>
        </w:rPr>
        <w:t xml:space="preserve">ired with the evidence that Dusk had failed to develop that potential properly. </w:t>
      </w:r>
    </w:p>
    <w:p w14:paraId="0CB9B7B4" w14:textId="77777777" w:rsidR="00F63DF0" w:rsidRPr="00A73992" w:rsidRDefault="00F63DF0">
      <w:pPr>
        <w:pStyle w:val="0DraftNormal"/>
        <w:rPr>
          <w:rFonts w:ascii="Montserrat" w:hAnsi="Montserrat"/>
          <w:sz w:val="24"/>
        </w:rPr>
      </w:pPr>
    </w:p>
    <w:p w14:paraId="4BC93B6C" w14:textId="77777777" w:rsidR="00F63DF0" w:rsidRPr="00A73992" w:rsidRDefault="00A73992">
      <w:pPr>
        <w:pStyle w:val="0DraftNormal"/>
        <w:rPr>
          <w:rFonts w:ascii="Montserrat" w:hAnsi="Montserrat"/>
          <w:sz w:val="24"/>
        </w:rPr>
      </w:pPr>
      <w:r w:rsidRPr="00A73992">
        <w:rPr>
          <w:rFonts w:ascii="Montserrat" w:hAnsi="Montserrat"/>
          <w:sz w:val="24"/>
        </w:rPr>
        <w:t xml:space="preserve">The older girls asserted that they were rather set on marrying older men, as opposed to younger girls—but of course there was no real conflict, since she was perfect for Dawn. In one shared assertion, the elder sisters managed to sink axes into both girls—though Dusk could not imagine how Dawn could be quite so upset at their remark about her. </w:t>
      </w:r>
    </w:p>
    <w:p w14:paraId="01F97F92" w14:textId="77777777" w:rsidR="00F63DF0" w:rsidRPr="00A73992" w:rsidRDefault="00F63DF0">
      <w:pPr>
        <w:pStyle w:val="0DraftNormal"/>
        <w:rPr>
          <w:rFonts w:ascii="Montserrat" w:hAnsi="Montserrat"/>
          <w:sz w:val="24"/>
        </w:rPr>
      </w:pPr>
    </w:p>
    <w:p w14:paraId="5B9FB5A4" w14:textId="77777777" w:rsidR="00F63DF0" w:rsidRPr="00A73992" w:rsidRDefault="00A73992">
      <w:pPr>
        <w:pStyle w:val="0DraftNormal"/>
        <w:rPr>
          <w:rFonts w:ascii="Montserrat" w:hAnsi="Montserrat"/>
          <w:sz w:val="24"/>
        </w:rPr>
      </w:pPr>
      <w:r w:rsidRPr="00A73992">
        <w:rPr>
          <w:rFonts w:ascii="Montserrat" w:hAnsi="Montserrat"/>
          <w:sz w:val="24"/>
        </w:rPr>
        <w:t xml:space="preserve">Dawn surprised them all, however, suddenly lighting up, and grinning. She announced that her sisters were right. As far as she was concerned, Dusk was perfect, and she was happy to take her exactly the way she was. That seemed to settle the matter for the parents and elder sisters, but Dusk was not entirely sure that the matter had gone well. </w:t>
      </w:r>
    </w:p>
    <w:p w14:paraId="190837DD" w14:textId="77777777" w:rsidR="00F63DF0" w:rsidRPr="00A73992" w:rsidRDefault="00F63DF0">
      <w:pPr>
        <w:pStyle w:val="0DraftNormal"/>
        <w:rPr>
          <w:rFonts w:ascii="Montserrat" w:hAnsi="Montserrat"/>
          <w:sz w:val="24"/>
        </w:rPr>
      </w:pPr>
    </w:p>
    <w:p w14:paraId="6B53D740" w14:textId="77777777" w:rsidR="00F63DF0" w:rsidRPr="00A73992" w:rsidRDefault="00A73992">
      <w:pPr>
        <w:pStyle w:val="0DraftNormal"/>
        <w:rPr>
          <w:rFonts w:ascii="Montserrat" w:hAnsi="Montserrat"/>
          <w:sz w:val="24"/>
        </w:rPr>
      </w:pPr>
      <w:r w:rsidRPr="00A73992">
        <w:rPr>
          <w:rFonts w:ascii="Montserrat" w:hAnsi="Montserrat"/>
          <w:sz w:val="24"/>
        </w:rPr>
        <w:t xml:space="preserve">Protesting that she could not possibly marry a girl if she herself was a girl, Dawn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14:paraId="0A759469" w14:textId="77777777" w:rsidR="00F63DF0" w:rsidRPr="00A73992" w:rsidRDefault="00F63DF0">
      <w:pPr>
        <w:pStyle w:val="0DraftNormal"/>
        <w:rPr>
          <w:rFonts w:ascii="Montserrat" w:hAnsi="Montserrat"/>
          <w:sz w:val="24"/>
        </w:rPr>
      </w:pPr>
    </w:p>
    <w:p w14:paraId="5BCB31D2" w14:textId="77777777" w:rsidR="00F63DF0" w:rsidRPr="00A73992" w:rsidRDefault="00A73992">
      <w:pPr>
        <w:pStyle w:val="0DraftNormal"/>
        <w:rPr>
          <w:rFonts w:ascii="Montserrat" w:hAnsi="Montserrat"/>
          <w:sz w:val="24"/>
        </w:rPr>
      </w:pPr>
      <w:r w:rsidRPr="00A73992">
        <w:rPr>
          <w:rFonts w:ascii="Montserrat" w:hAnsi="Montserrat"/>
          <w:sz w:val="24"/>
        </w:rPr>
        <w:t xml:space="preserve">Dawn took her in hand and continued making friendly overtures. It seemed she had been told a few things about her, and shared an interest in martial arts—if not her level of obsession. While they were warming up for a little practice bout, she asked Dawn if she was really so indifferent to the possibility that Dusk might not regain her manhood. </w:t>
      </w:r>
    </w:p>
    <w:p w14:paraId="1D432F8A" w14:textId="77777777" w:rsidR="00F63DF0" w:rsidRPr="00A73992" w:rsidRDefault="00F63DF0">
      <w:pPr>
        <w:pStyle w:val="0DraftNormal"/>
        <w:rPr>
          <w:rFonts w:ascii="Montserrat" w:hAnsi="Montserrat"/>
          <w:sz w:val="24"/>
        </w:rPr>
      </w:pPr>
    </w:p>
    <w:p w14:paraId="35838A57" w14:textId="77777777" w:rsidR="00F63DF0" w:rsidRPr="00A73992" w:rsidRDefault="00A73992">
      <w:pPr>
        <w:pStyle w:val="0DraftNormal"/>
        <w:rPr>
          <w:rFonts w:ascii="Montserrat" w:hAnsi="Montserrat"/>
          <w:sz w:val="24"/>
        </w:rPr>
      </w:pPr>
      <w:r w:rsidRPr="00A73992">
        <w:rPr>
          <w:rFonts w:ascii="Montserrat" w:hAnsi="Montserrat"/>
          <w:sz w:val="24"/>
        </w:rPr>
        <w:t xml:space="preserve">Dawn stopped and faced her squarely. As far as she was concerned, the whole business of seeking an equal or a better for marriage was absurd. It seemed more important, when confronting someone who truly was one’s equal, to make that person one’s friend. Since she really hoped Dusk would be her friend, she was not about to ruin that hope by placing great expectations of love, or marriage, or children in the way. She figured that the best way to make Dusk her friend was to accept Dusk for herself. </w:t>
      </w:r>
    </w:p>
    <w:p w14:paraId="125EF0D8" w14:textId="77777777" w:rsidR="00F63DF0" w:rsidRPr="00A73992" w:rsidRDefault="00F63DF0">
      <w:pPr>
        <w:pStyle w:val="0DraftNormal"/>
        <w:rPr>
          <w:rFonts w:ascii="Montserrat" w:hAnsi="Montserrat"/>
          <w:sz w:val="24"/>
        </w:rPr>
      </w:pPr>
    </w:p>
    <w:p w14:paraId="5F4A3BA6" w14:textId="77777777" w:rsidR="00F63DF0" w:rsidRPr="00A73992" w:rsidRDefault="00A73992">
      <w:pPr>
        <w:pStyle w:val="0DraftNormal"/>
        <w:rPr>
          <w:rFonts w:ascii="Montserrat" w:hAnsi="Montserrat"/>
          <w:sz w:val="24"/>
        </w:rPr>
      </w:pPr>
      <w:r w:rsidRPr="00A73992">
        <w:rPr>
          <w:rFonts w:ascii="Montserrat" w:hAnsi="Montserrat"/>
          <w:sz w:val="24"/>
        </w:rPr>
        <w:t xml:space="preserve">Besides, she pointed out, she had gone through what Dusk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14:paraId="3DDF3D73" w14:textId="77777777" w:rsidR="00F63DF0" w:rsidRPr="00A73992" w:rsidRDefault="00F63DF0">
      <w:pPr>
        <w:pStyle w:val="0DraftNormal"/>
        <w:rPr>
          <w:rFonts w:ascii="Montserrat" w:hAnsi="Montserrat"/>
          <w:sz w:val="24"/>
        </w:rPr>
      </w:pPr>
    </w:p>
    <w:p w14:paraId="38453F11"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5391444B" w14:textId="77777777" w:rsidR="00F63DF0" w:rsidRPr="00A73992" w:rsidRDefault="00F63DF0">
      <w:pPr>
        <w:pStyle w:val="0DraftNormal"/>
        <w:rPr>
          <w:rFonts w:ascii="Montserrat" w:hAnsi="Montserrat"/>
          <w:sz w:val="24"/>
        </w:rPr>
      </w:pPr>
    </w:p>
    <w:p w14:paraId="06F5D847"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03</w:t>
      </w:r>
      <w:r w:rsidRPr="00A73992">
        <w:rPr>
          <w:rFonts w:ascii="Montserrat" w:hAnsi="Montserrat"/>
          <w:sz w:val="24"/>
        </w:rPr>
        <w:tab/>
      </w:r>
    </w:p>
    <w:p w14:paraId="2076C5E8" w14:textId="77777777" w:rsidR="00F63DF0" w:rsidRPr="00A73992" w:rsidRDefault="00F63DF0">
      <w:pPr>
        <w:pStyle w:val="0DraftNormal"/>
        <w:rPr>
          <w:rFonts w:ascii="Montserrat" w:hAnsi="Montserrat"/>
          <w:sz w:val="24"/>
        </w:rPr>
      </w:pPr>
    </w:p>
    <w:p w14:paraId="07930BE8" w14:textId="77777777" w:rsidR="00F63DF0" w:rsidRPr="00A73992" w:rsidRDefault="00A73992">
      <w:pPr>
        <w:pStyle w:val="0DraftNormal"/>
        <w:rPr>
          <w:rFonts w:ascii="Montserrat" w:hAnsi="Montserrat"/>
          <w:sz w:val="24"/>
        </w:rPr>
      </w:pPr>
      <w:r w:rsidRPr="00A73992">
        <w:rPr>
          <w:rFonts w:ascii="Montserrat" w:hAnsi="Montserrat"/>
          <w:sz w:val="24"/>
        </w:rPr>
        <w:t>Dusk and Dawn entered the bath together after their workout. Dusk had been a bit shy, but shared Dawn’s curiosity to find out how deep the resemblance between them was. Dawn conferred with herself, amazed at the juxtaposition of foreign and familiar in the scene. Habit compelled her to regard Dusk’s body as her own, and the liberties she took with herself startled and put the neo-girl a bit off guard. Dawn was shocked to learn Dusk had resisted the temptation to explore her new condition. Dusk found it easi</w:t>
      </w:r>
      <w:r w:rsidRPr="00A73992">
        <w:rPr>
          <w:rFonts w:ascii="Montserrat" w:hAnsi="Montserrat"/>
          <w:sz w:val="24"/>
        </w:rPr>
        <w:t xml:space="preserve">er to submit to Dawn’s attention than her own. Dawn offered her curiosity a less threatening outlet. </w:t>
      </w:r>
    </w:p>
    <w:p w14:paraId="2F3C86B8" w14:textId="77777777" w:rsidR="00F63DF0" w:rsidRPr="00A73992" w:rsidRDefault="00F63DF0">
      <w:pPr>
        <w:pStyle w:val="0DraftNormal"/>
        <w:rPr>
          <w:rFonts w:ascii="Montserrat" w:hAnsi="Montserrat"/>
          <w:sz w:val="24"/>
        </w:rPr>
      </w:pPr>
    </w:p>
    <w:p w14:paraId="4009069A" w14:textId="77777777" w:rsidR="00F63DF0" w:rsidRPr="00A73992" w:rsidRDefault="00A73992">
      <w:pPr>
        <w:pStyle w:val="0DraftNormal"/>
        <w:rPr>
          <w:rFonts w:ascii="Montserrat" w:hAnsi="Montserrat"/>
          <w:sz w:val="24"/>
        </w:rPr>
      </w:pPr>
      <w:r w:rsidRPr="00A73992">
        <w:rPr>
          <w:rFonts w:ascii="Montserrat" w:hAnsi="Montserrat"/>
          <w:sz w:val="24"/>
        </w:rPr>
        <w:t>Dawn’s mother confronted Dawn as she came out of the bath. Dusk had not yet been introduced to her other, and she wanted to know if she was out and about elsewhere. Dawn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w:t>
      </w:r>
      <w:r w:rsidRPr="00A73992">
        <w:rPr>
          <w:rFonts w:ascii="Montserrat" w:hAnsi="Montserrat"/>
          <w:sz w:val="24"/>
        </w:rPr>
        <w:t>ys prepared to see two of her wandering around. That had contributed to the misunderstanding that greeted Dusk’s arrival.</w:t>
      </w:r>
    </w:p>
    <w:p w14:paraId="354F1FE8" w14:textId="77777777" w:rsidR="00F63DF0" w:rsidRPr="00A73992" w:rsidRDefault="00F63DF0">
      <w:pPr>
        <w:pStyle w:val="0DraftNormal"/>
        <w:rPr>
          <w:rFonts w:ascii="Montserrat" w:hAnsi="Montserrat"/>
          <w:sz w:val="24"/>
        </w:rPr>
      </w:pPr>
    </w:p>
    <w:p w14:paraId="3787D894" w14:textId="77777777" w:rsidR="00F63DF0" w:rsidRPr="00A73992" w:rsidRDefault="00A73992">
      <w:pPr>
        <w:pStyle w:val="0DraftNormal"/>
        <w:rPr>
          <w:rFonts w:ascii="Montserrat" w:hAnsi="Montserrat"/>
          <w:sz w:val="24"/>
        </w:rPr>
      </w:pPr>
      <w:r w:rsidRPr="00A73992">
        <w:rPr>
          <w:rFonts w:ascii="Montserrat" w:hAnsi="Montserrat"/>
          <w:sz w:val="24"/>
        </w:rPr>
        <w:t>Dawn asserted that she was spending more time in the singular. She promised to reintroduce herself to Dusk, but she had been collected when they first met. Her mother agreed that it would be best for her to remain singular to prevent outsiders from confronting a third twin. Dawn assured her she was comfortable with that. Considering the resemblance, it made sense to allow people to mistake Dusk for Dawn’s twin. She rushed to her bedroom, as soon as she could excuse herself from the conversation, to work off</w:t>
      </w:r>
      <w:r w:rsidRPr="00A73992">
        <w:rPr>
          <w:rFonts w:ascii="Montserrat" w:hAnsi="Montserrat"/>
          <w:sz w:val="24"/>
        </w:rPr>
        <w:t xml:space="preserve"> the frustration aroused by her bath with Dusk in privacy. </w:t>
      </w:r>
    </w:p>
    <w:p w14:paraId="718C82AD" w14:textId="77777777" w:rsidR="00F63DF0" w:rsidRPr="00A73992" w:rsidRDefault="00F63DF0">
      <w:pPr>
        <w:pStyle w:val="0DraftNormal"/>
        <w:rPr>
          <w:rFonts w:ascii="Montserrat" w:hAnsi="Montserrat"/>
          <w:sz w:val="24"/>
        </w:rPr>
      </w:pPr>
    </w:p>
    <w:p w14:paraId="367E09AE" w14:textId="77777777" w:rsidR="00F63DF0" w:rsidRPr="00A73992" w:rsidRDefault="00A73992">
      <w:pPr>
        <w:pStyle w:val="0DraftNormal"/>
        <w:rPr>
          <w:rFonts w:ascii="Montserrat" w:hAnsi="Montserrat"/>
          <w:sz w:val="24"/>
        </w:rPr>
      </w:pPr>
      <w:r w:rsidRPr="00A73992">
        <w:rPr>
          <w:rFonts w:ascii="Montserrat" w:hAnsi="Montserrat"/>
          <w:sz w:val="24"/>
        </w:rPr>
        <w:t>Confronting Dawn, Intimately</w:t>
      </w:r>
    </w:p>
    <w:p w14:paraId="1C46222B" w14:textId="77777777" w:rsidR="00F63DF0" w:rsidRPr="00A73992" w:rsidRDefault="00F63DF0">
      <w:pPr>
        <w:pStyle w:val="0DraftNormal"/>
        <w:rPr>
          <w:rFonts w:ascii="Montserrat" w:hAnsi="Montserrat"/>
          <w:sz w:val="24"/>
        </w:rPr>
      </w:pPr>
    </w:p>
    <w:p w14:paraId="499989D0" w14:textId="77777777" w:rsidR="00F63DF0" w:rsidRPr="00A73992" w:rsidRDefault="00A73992">
      <w:pPr>
        <w:pStyle w:val="0DraftNormal"/>
        <w:rPr>
          <w:rFonts w:ascii="Montserrat" w:hAnsi="Montserrat"/>
          <w:sz w:val="24"/>
        </w:rPr>
      </w:pPr>
      <w:r w:rsidRPr="00A73992">
        <w:rPr>
          <w:rFonts w:ascii="Montserrat" w:hAnsi="Montserrat"/>
          <w:sz w:val="24"/>
        </w:rPr>
        <w:t>Their friendship almost did not survive the first night. On the assumption that the two were both girls, and engaged to each other, Dusk was told she should sleep in Dawn’s room, since she had a big, queen-sized bed. In the course of the day, Dusk had developed a rather strong attraction to Dawn—she still retained her male perspective, particularly in matters of sexual orientation, and interest. Dawn was identical to her, was so very much a girl, and so friendly and inviting that she really did seem to be t</w:t>
      </w:r>
      <w:r w:rsidRPr="00A73992">
        <w:rPr>
          <w:rFonts w:ascii="Montserrat" w:hAnsi="Montserrat"/>
          <w:sz w:val="24"/>
        </w:rPr>
        <w:t xml:space="preserve">he girl of her boy-dreams. She had confessed so much to her mentor. The girl had such a profound effect on her she seemed certain she would simply have to revert to a guy or else go crazy. They had stayed up to talk, and Raven finally smiled and sent her to bed. </w:t>
      </w:r>
    </w:p>
    <w:p w14:paraId="2248C143" w14:textId="77777777" w:rsidR="00F63DF0" w:rsidRPr="00A73992" w:rsidRDefault="00F63DF0">
      <w:pPr>
        <w:pStyle w:val="0DraftNormal"/>
        <w:rPr>
          <w:rFonts w:ascii="Montserrat" w:hAnsi="Montserrat"/>
          <w:sz w:val="24"/>
        </w:rPr>
      </w:pPr>
    </w:p>
    <w:p w14:paraId="5C2AF2DE" w14:textId="77777777" w:rsidR="00F63DF0" w:rsidRPr="00A73992" w:rsidRDefault="00A73992">
      <w:pPr>
        <w:pStyle w:val="0DraftNormal"/>
        <w:rPr>
          <w:rFonts w:ascii="Montserrat" w:hAnsi="Montserrat"/>
          <w:sz w:val="24"/>
        </w:rPr>
      </w:pPr>
      <w:r w:rsidRPr="00A73992">
        <w:rPr>
          <w:rFonts w:ascii="Montserrat" w:hAnsi="Montserrat"/>
          <w:sz w:val="24"/>
        </w:rPr>
        <w:t>Dusk slipped quietly into the room, expecting Dawn to be asleep. She had undressed and slipped into the bed before realizing that there were already two bodies in that bed, and that they were obliviously wrapped around each other. In the dark, she had thought that Dawn had noticed her and was thrashing about to make room in the bed. She discovered otherwise, and stared in mute shock and disbelief as Dawn finished having sex with herself. When they disengaged, and one of them rolled on top of her, she sudden</w:t>
      </w:r>
      <w:r w:rsidRPr="00A73992">
        <w:rPr>
          <w:rFonts w:ascii="Montserrat" w:hAnsi="Montserrat"/>
          <w:sz w:val="24"/>
        </w:rPr>
        <w:t xml:space="preserve">ly snapped. She was out of the bed in a flash, but her mind was stuck in that eternal instant. </w:t>
      </w:r>
    </w:p>
    <w:p w14:paraId="76B40C15" w14:textId="77777777" w:rsidR="00F63DF0" w:rsidRPr="00A73992" w:rsidRDefault="00F63DF0">
      <w:pPr>
        <w:pStyle w:val="0DraftNormal"/>
        <w:rPr>
          <w:rFonts w:ascii="Montserrat" w:hAnsi="Montserrat"/>
          <w:sz w:val="24"/>
        </w:rPr>
      </w:pPr>
    </w:p>
    <w:p w14:paraId="74406EDF" w14:textId="77777777" w:rsidR="00F63DF0" w:rsidRPr="00A73992" w:rsidRDefault="00A73992">
      <w:pPr>
        <w:pStyle w:val="0DraftNormal"/>
        <w:rPr>
          <w:rFonts w:ascii="Montserrat" w:hAnsi="Montserrat"/>
          <w:sz w:val="24"/>
        </w:rPr>
      </w:pPr>
      <w:r w:rsidRPr="00A73992">
        <w:rPr>
          <w:rFonts w:ascii="Montserrat" w:hAnsi="Montserrat"/>
          <w:sz w:val="24"/>
        </w:rPr>
        <w:t>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Dawn had a guy in her bed, but at the sig</w:t>
      </w:r>
      <w:r w:rsidRPr="00A73992">
        <w:rPr>
          <w:rFonts w:ascii="Montserrat" w:hAnsi="Montserrat"/>
          <w:sz w:val="24"/>
        </w:rPr>
        <w:t xml:space="preserve">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14:paraId="66EA5AEB" w14:textId="77777777" w:rsidR="00F63DF0" w:rsidRPr="00A73992" w:rsidRDefault="00F63DF0">
      <w:pPr>
        <w:pStyle w:val="0DraftNormal"/>
        <w:rPr>
          <w:rFonts w:ascii="Montserrat" w:hAnsi="Montserrat"/>
          <w:sz w:val="24"/>
        </w:rPr>
      </w:pPr>
    </w:p>
    <w:p w14:paraId="47AED797" w14:textId="77777777" w:rsidR="00F63DF0" w:rsidRPr="00A73992" w:rsidRDefault="00A73992">
      <w:pPr>
        <w:pStyle w:val="0DraftNormal"/>
        <w:rPr>
          <w:rFonts w:ascii="Montserrat" w:hAnsi="Montserrat"/>
          <w:sz w:val="24"/>
        </w:rPr>
      </w:pPr>
      <w:r w:rsidRPr="00A73992">
        <w:rPr>
          <w:rFonts w:ascii="Montserrat" w:hAnsi="Montserrat"/>
          <w:sz w:val="24"/>
        </w:rPr>
        <w:t xml:space="preserve">In shock, in fear, she spoke without thinking. </w:t>
      </w:r>
      <w:r w:rsidRPr="00A73992">
        <w:rPr>
          <w:rFonts w:ascii="Montserrat" w:hAnsi="Montserrat"/>
          <w:i/>
          <w:sz w:val="24"/>
        </w:rPr>
        <w:t>Your sisters were right. I am perfect for you. You can marry me and pretend you are still doing it to yourself.</w:t>
      </w:r>
      <w:r w:rsidRPr="00A73992">
        <w:rPr>
          <w:rFonts w:ascii="Montserrat" w:hAnsi="Montserrat"/>
          <w:sz w:val="24"/>
        </w:rPr>
        <w:t xml:space="preserve"> There was no way to take it back, and Dawn’s pain was so obvious she simply slipped out of the room. </w:t>
      </w:r>
    </w:p>
    <w:p w14:paraId="19919D1D" w14:textId="77777777" w:rsidR="00F63DF0" w:rsidRPr="00A73992" w:rsidRDefault="00F63DF0">
      <w:pPr>
        <w:pStyle w:val="0DraftNormal"/>
        <w:rPr>
          <w:rFonts w:ascii="Montserrat" w:hAnsi="Montserrat"/>
          <w:sz w:val="24"/>
        </w:rPr>
      </w:pPr>
    </w:p>
    <w:p w14:paraId="02453289" w14:textId="77777777" w:rsidR="00F63DF0" w:rsidRPr="00A73992" w:rsidRDefault="00A73992">
      <w:pPr>
        <w:pStyle w:val="0DraftNormal"/>
        <w:rPr>
          <w:rFonts w:ascii="Montserrat" w:hAnsi="Montserrat"/>
          <w:sz w:val="24"/>
        </w:rPr>
      </w:pPr>
      <w:r w:rsidRPr="00A73992">
        <w:rPr>
          <w:rFonts w:ascii="Montserrat" w:hAnsi="Montserrat"/>
          <w:sz w:val="24"/>
        </w:rPr>
        <w:t>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Dawn alone, crying in her pillow. When she tried to touch her, Dawn sat straight up and slapped her hard on the face. She stiffened and admitted t</w:t>
      </w:r>
      <w:r w:rsidRPr="00A73992">
        <w:rPr>
          <w:rFonts w:ascii="Montserrat" w:hAnsi="Montserrat"/>
          <w:sz w:val="24"/>
        </w:rPr>
        <w:t xml:space="preserve">hat she deserved that. Dawn almost told her to get out of her room, but stopped as she sensed Dusk’s profound remorse. </w:t>
      </w:r>
    </w:p>
    <w:p w14:paraId="33B072CF" w14:textId="77777777" w:rsidR="00F63DF0" w:rsidRPr="00A73992" w:rsidRDefault="00F63DF0">
      <w:pPr>
        <w:pStyle w:val="0DraftNormal"/>
        <w:rPr>
          <w:rFonts w:ascii="Montserrat" w:hAnsi="Montserrat"/>
          <w:sz w:val="24"/>
        </w:rPr>
      </w:pPr>
    </w:p>
    <w:p w14:paraId="13313C28" w14:textId="77777777" w:rsidR="00F63DF0" w:rsidRPr="00A73992" w:rsidRDefault="00A73992">
      <w:pPr>
        <w:pStyle w:val="0DraftNormal"/>
        <w:rPr>
          <w:rFonts w:ascii="Montserrat" w:hAnsi="Montserrat"/>
          <w:sz w:val="24"/>
        </w:rPr>
      </w:pPr>
      <w:r w:rsidRPr="00A73992">
        <w:rPr>
          <w:rFonts w:ascii="Montserrat" w:hAnsi="Montserrat"/>
          <w:sz w:val="24"/>
        </w:rPr>
        <w:t xml:space="preserve">Dusk swallowed her pride, closed her eyes for a quick prayer, and spoke her peace. </w:t>
      </w:r>
      <w:r w:rsidRPr="00A73992">
        <w:rPr>
          <w:rFonts w:ascii="Montserrat" w:hAnsi="Montserrat"/>
          <w:i/>
          <w:sz w:val="24"/>
        </w:rPr>
        <w:t xml:space="preserve">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w:t>
      </w:r>
      <w:r w:rsidRPr="00A73992">
        <w:rPr>
          <w:rFonts w:ascii="Montserrat" w:hAnsi="Montserrat"/>
          <w:i/>
          <w:sz w:val="24"/>
        </w:rPr>
        <w:t>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A73992">
        <w:rPr>
          <w:rFonts w:ascii="Montserrat" w:hAnsi="Montserrat"/>
          <w:sz w:val="24"/>
        </w:rPr>
        <w:t xml:space="preserve"> </w:t>
      </w:r>
    </w:p>
    <w:p w14:paraId="62DD838D" w14:textId="77777777" w:rsidR="00F63DF0" w:rsidRPr="00A73992" w:rsidRDefault="00F63DF0">
      <w:pPr>
        <w:pStyle w:val="0DraftNormal"/>
        <w:rPr>
          <w:rFonts w:ascii="Montserrat" w:hAnsi="Montserrat"/>
          <w:sz w:val="24"/>
        </w:rPr>
      </w:pPr>
    </w:p>
    <w:p w14:paraId="670C9AD4" w14:textId="77777777" w:rsidR="00F63DF0" w:rsidRPr="00A73992" w:rsidRDefault="00A73992">
      <w:pPr>
        <w:pStyle w:val="0DraftNormal"/>
        <w:rPr>
          <w:rFonts w:ascii="Montserrat" w:hAnsi="Montserrat"/>
          <w:i/>
          <w:sz w:val="24"/>
        </w:rPr>
      </w:pPr>
      <w:r w:rsidRPr="00A73992">
        <w:rPr>
          <w:rFonts w:ascii="Montserrat" w:hAnsi="Montserrat"/>
          <w:sz w:val="24"/>
        </w:rPr>
        <w:t xml:space="preserve">Dawn stared at her in surprise, and answered. </w:t>
      </w:r>
      <w:r w:rsidRPr="00A73992">
        <w:rPr>
          <w:rFonts w:ascii="Montserrat" w:hAnsi="Montserrat"/>
          <w:i/>
          <w:sz w:val="24"/>
        </w:rPr>
        <w:t>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w:t>
      </w:r>
      <w:r w:rsidRPr="00A73992">
        <w:rPr>
          <w:rFonts w:ascii="Montserrat" w:hAnsi="Montserrat"/>
          <w:i/>
          <w:sz w:val="24"/>
        </w:rPr>
        <w:t xml:space="preserve">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14:paraId="699C925A" w14:textId="77777777" w:rsidR="00F63DF0" w:rsidRPr="00A73992" w:rsidRDefault="00F63DF0">
      <w:pPr>
        <w:pStyle w:val="0DraftNormal"/>
        <w:rPr>
          <w:rFonts w:ascii="Montserrat" w:hAnsi="Montserrat"/>
          <w:i/>
          <w:sz w:val="24"/>
        </w:rPr>
      </w:pPr>
    </w:p>
    <w:p w14:paraId="36A770A5" w14:textId="77777777" w:rsidR="00F63DF0" w:rsidRPr="00A73992" w:rsidRDefault="00A73992">
      <w:pPr>
        <w:pStyle w:val="0DraftNormal"/>
        <w:rPr>
          <w:rFonts w:ascii="Montserrat" w:hAnsi="Montserrat"/>
          <w:sz w:val="24"/>
        </w:rPr>
      </w:pPr>
      <w:r w:rsidRPr="00A73992">
        <w:rPr>
          <w:rFonts w:ascii="Montserrat" w:hAnsi="Montserrat"/>
          <w:sz w:val="24"/>
        </w:rPr>
        <w:t xml:space="preserve">Dusk and Dawn were in each other’s arms at this point. Dusk asked Dawn to take her. Dawn hesitated, and Dusk told her flat out, if she feared losing her manhood so much it might very well be that it was never hers to keep. Dawn accepted her as she was, for who she was—Dusk felt it was time she did the same. There was of course one thing Dawn needed to do first. Dawn taught Dusk how a psionic girl protected herself, and saw to it that she did it and did it right. </w:t>
      </w:r>
    </w:p>
    <w:p w14:paraId="50993DA3" w14:textId="77777777" w:rsidR="00F63DF0" w:rsidRPr="00A73992" w:rsidRDefault="00F63DF0">
      <w:pPr>
        <w:pStyle w:val="0DraftNormal"/>
        <w:rPr>
          <w:rFonts w:ascii="Montserrat" w:hAnsi="Montserrat"/>
          <w:sz w:val="24"/>
        </w:rPr>
      </w:pPr>
    </w:p>
    <w:p w14:paraId="21DE6BEF" w14:textId="77777777" w:rsidR="00F63DF0" w:rsidRPr="00A73992" w:rsidRDefault="00A73992">
      <w:pPr>
        <w:pStyle w:val="0DraftNormal"/>
        <w:rPr>
          <w:rFonts w:ascii="Montserrat" w:hAnsi="Montserrat"/>
          <w:sz w:val="24"/>
        </w:rPr>
      </w:pPr>
      <w:r w:rsidRPr="00A73992">
        <w:rPr>
          <w:rFonts w:ascii="Montserrat" w:hAnsi="Montserrat"/>
          <w:sz w:val="24"/>
        </w:rPr>
        <w:t xml:space="preserve">As they recovered from the first thrust, Dawn confided—she had taken her own maidenhead, but only now could she say she was no longer a virgin. Dusk was a virgin, and she confided—she had always meant to get her start from a girl with more experience. </w:t>
      </w:r>
    </w:p>
    <w:p w14:paraId="6CDF81DE" w14:textId="77777777" w:rsidR="00F63DF0" w:rsidRPr="00A73992" w:rsidRDefault="00F63DF0">
      <w:pPr>
        <w:pStyle w:val="0DraftNormal"/>
        <w:rPr>
          <w:rFonts w:ascii="Montserrat" w:hAnsi="Montserrat"/>
          <w:sz w:val="24"/>
        </w:rPr>
      </w:pPr>
    </w:p>
    <w:p w14:paraId="55861DE1"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153520E0" w14:textId="77777777" w:rsidR="00F63DF0" w:rsidRPr="00A73992" w:rsidRDefault="00F63DF0">
      <w:pPr>
        <w:pStyle w:val="0DraftNormal"/>
        <w:rPr>
          <w:rFonts w:ascii="Montserrat" w:hAnsi="Montserrat"/>
          <w:sz w:val="24"/>
        </w:rPr>
      </w:pPr>
    </w:p>
    <w:p w14:paraId="323AE693"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04</w:t>
      </w:r>
      <w:r w:rsidRPr="00A73992">
        <w:rPr>
          <w:rFonts w:ascii="Montserrat" w:hAnsi="Montserrat"/>
          <w:sz w:val="24"/>
        </w:rPr>
        <w:tab/>
      </w:r>
    </w:p>
    <w:p w14:paraId="18AC6DE5" w14:textId="77777777" w:rsidR="00F63DF0" w:rsidRPr="00A73992" w:rsidRDefault="00F63DF0">
      <w:pPr>
        <w:pStyle w:val="0DraftNormal"/>
        <w:rPr>
          <w:rFonts w:ascii="Montserrat" w:hAnsi="Montserrat"/>
          <w:sz w:val="24"/>
        </w:rPr>
      </w:pPr>
    </w:p>
    <w:p w14:paraId="2A00B186" w14:textId="77777777" w:rsidR="00F63DF0" w:rsidRPr="00A73992" w:rsidRDefault="00A73992">
      <w:pPr>
        <w:pStyle w:val="0DraftNormal"/>
        <w:rPr>
          <w:rFonts w:ascii="Montserrat" w:hAnsi="Montserrat"/>
          <w:sz w:val="24"/>
        </w:rPr>
      </w:pPr>
      <w:r w:rsidRPr="00A73992">
        <w:rPr>
          <w:rFonts w:ascii="Montserrat" w:hAnsi="Montserrat"/>
          <w:sz w:val="24"/>
        </w:rPr>
        <w:t>Introducing Jack Thorn and Confronting Dusk</w:t>
      </w:r>
    </w:p>
    <w:p w14:paraId="77A73885" w14:textId="77777777" w:rsidR="00F63DF0" w:rsidRPr="00A73992" w:rsidRDefault="00F63DF0">
      <w:pPr>
        <w:pStyle w:val="0DraftNormal"/>
        <w:rPr>
          <w:rFonts w:ascii="Montserrat" w:hAnsi="Montserrat"/>
          <w:sz w:val="24"/>
        </w:rPr>
      </w:pPr>
    </w:p>
    <w:p w14:paraId="65303429" w14:textId="77777777" w:rsidR="00F63DF0" w:rsidRPr="00A73992" w:rsidRDefault="00A73992">
      <w:pPr>
        <w:pStyle w:val="0DraftNormal"/>
        <w:rPr>
          <w:rFonts w:ascii="Montserrat" w:hAnsi="Montserrat"/>
          <w:sz w:val="24"/>
        </w:rPr>
      </w:pPr>
      <w:r w:rsidRPr="00A73992">
        <w:rPr>
          <w:rFonts w:ascii="Montserrat" w:hAnsi="Montserrat"/>
          <w:sz w:val="24"/>
        </w:rPr>
        <w:t>Dusk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w:t>
      </w:r>
      <w:r w:rsidRPr="00A73992">
        <w:rPr>
          <w:rFonts w:ascii="Montserrat" w:hAnsi="Montserrat"/>
          <w:sz w:val="24"/>
        </w:rPr>
        <w:t xml:space="preserve"> be. </w:t>
      </w:r>
    </w:p>
    <w:p w14:paraId="054DEDD4" w14:textId="77777777" w:rsidR="00F63DF0" w:rsidRPr="00A73992" w:rsidRDefault="00F63DF0">
      <w:pPr>
        <w:pStyle w:val="0DraftNormal"/>
        <w:rPr>
          <w:rFonts w:ascii="Montserrat" w:hAnsi="Montserrat"/>
          <w:sz w:val="24"/>
        </w:rPr>
      </w:pPr>
    </w:p>
    <w:p w14:paraId="19A984D5" w14:textId="77777777" w:rsidR="00F63DF0" w:rsidRPr="00A73992" w:rsidRDefault="00A73992">
      <w:pPr>
        <w:pStyle w:val="0DraftNormal"/>
        <w:rPr>
          <w:rFonts w:ascii="Montserrat" w:hAnsi="Montserrat"/>
          <w:sz w:val="24"/>
        </w:rPr>
      </w:pPr>
      <w:r w:rsidRPr="00A73992">
        <w:rPr>
          <w:rFonts w:ascii="Montserrat" w:hAnsi="Montserrat"/>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Dawn assured her that she would teach her everything she could about being a girl. At the same time, admitting there was a lot of ways her own masculine development could </w:t>
      </w:r>
      <w:r w:rsidRPr="00A73992">
        <w:rPr>
          <w:rFonts w:ascii="Montserrat" w:hAnsi="Montserrat"/>
          <w:sz w:val="24"/>
        </w:rPr>
        <w:t xml:space="preserve">benefit from Dusk’s inspiration. </w:t>
      </w:r>
    </w:p>
    <w:p w14:paraId="1759964E" w14:textId="77777777" w:rsidR="00F63DF0" w:rsidRPr="00A73992" w:rsidRDefault="00F63DF0">
      <w:pPr>
        <w:pStyle w:val="0DraftNormal"/>
        <w:rPr>
          <w:rFonts w:ascii="Montserrat" w:hAnsi="Montserrat"/>
          <w:sz w:val="24"/>
        </w:rPr>
      </w:pPr>
    </w:p>
    <w:p w14:paraId="62E7E748" w14:textId="77777777" w:rsidR="00F63DF0" w:rsidRPr="00A73992" w:rsidRDefault="00A73992">
      <w:pPr>
        <w:pStyle w:val="0DraftNormal"/>
        <w:rPr>
          <w:rFonts w:ascii="Montserrat" w:hAnsi="Montserrat"/>
          <w:sz w:val="24"/>
        </w:rPr>
      </w:pPr>
      <w:r w:rsidRPr="00A73992">
        <w:rPr>
          <w:rFonts w:ascii="Montserrat" w:hAnsi="Montserrat"/>
          <w:sz w:val="24"/>
        </w:rPr>
        <w:t xml:space="preserve">Taking Dusk had made Dawn more at peace, more fully integrated, with her own manhood. To lie back and receive Dusk—who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14:paraId="75A090CA" w14:textId="77777777" w:rsidR="00F63DF0" w:rsidRPr="00A73992" w:rsidRDefault="00F63DF0">
      <w:pPr>
        <w:pStyle w:val="0DraftNormal"/>
        <w:rPr>
          <w:rFonts w:ascii="Montserrat" w:hAnsi="Montserrat"/>
          <w:sz w:val="24"/>
        </w:rPr>
      </w:pPr>
    </w:p>
    <w:p w14:paraId="2BDF9B35" w14:textId="77777777" w:rsidR="00F63DF0" w:rsidRPr="00A73992" w:rsidRDefault="00A73992">
      <w:pPr>
        <w:pStyle w:val="0DraftNormal"/>
        <w:rPr>
          <w:rFonts w:ascii="Montserrat" w:hAnsi="Montserrat"/>
          <w:sz w:val="24"/>
        </w:rPr>
      </w:pPr>
      <w:r w:rsidRPr="00A73992">
        <w:rPr>
          <w:rFonts w:ascii="Montserrat" w:hAnsi="Montserrat"/>
          <w:sz w:val="24"/>
        </w:rPr>
        <w:t>Dawn cuddled with Dusk in the late morning hours, while each came to her own self-realization. Dusk and Dawn agreed that they were not in love, but they were off to a good start, as they were deeply in friendship. Thoughts of friendship reminded her of the two boys who had witnessed her change. She composed a letter to them while Dawn was drawing a bath. Then she joined her in the tub.</w:t>
      </w:r>
    </w:p>
    <w:p w14:paraId="3C52039D" w14:textId="77777777" w:rsidR="00F63DF0" w:rsidRPr="00A73992" w:rsidRDefault="00F63DF0">
      <w:pPr>
        <w:pStyle w:val="0DraftNormal"/>
        <w:rPr>
          <w:rFonts w:ascii="Montserrat" w:hAnsi="Montserrat"/>
          <w:sz w:val="24"/>
        </w:rPr>
      </w:pPr>
    </w:p>
    <w:p w14:paraId="31618331" w14:textId="77777777" w:rsidR="00F63DF0" w:rsidRPr="00A73992" w:rsidRDefault="00A73992">
      <w:pPr>
        <w:pStyle w:val="0DraftNormal"/>
        <w:rPr>
          <w:rFonts w:ascii="Montserrat" w:hAnsi="Montserrat"/>
          <w:sz w:val="24"/>
        </w:rPr>
      </w:pPr>
      <w:r w:rsidRPr="00A73992">
        <w:rPr>
          <w:rFonts w:ascii="Montserrat" w:hAnsi="Montserrat"/>
          <w:sz w:val="24"/>
        </w:rPr>
        <w:t>When they came out for breakfast, and everyone saw that Dusk was feeling very female, Raven and Ash announced that Dusk had officially become Dawn’s twin sister, for the duration of her evolution. The fact that they were born on the same day and were identical helped. The identity had been created when Dawn was seven years old to accommodate Eve’s regenesis. An instinctive ability, it had turned her into a seven-year-old girl. A bit of sleight of hand had produced the necessary paperwork to explain a twin s</w:t>
      </w:r>
      <w:r w:rsidRPr="00A73992">
        <w:rPr>
          <w:rFonts w:ascii="Montserrat" w:hAnsi="Montserrat"/>
          <w:sz w:val="24"/>
        </w:rPr>
        <w:t xml:space="preserve">ister separated at birth and reunited at the age of seven with her family. </w:t>
      </w:r>
    </w:p>
    <w:p w14:paraId="04F2AA86" w14:textId="77777777" w:rsidR="00F63DF0" w:rsidRPr="00A73992" w:rsidRDefault="00F63DF0">
      <w:pPr>
        <w:pStyle w:val="0DraftNormal"/>
        <w:rPr>
          <w:rFonts w:ascii="Montserrat" w:hAnsi="Montserrat"/>
          <w:sz w:val="24"/>
        </w:rPr>
      </w:pPr>
    </w:p>
    <w:p w14:paraId="6C84813D" w14:textId="77777777" w:rsidR="00F63DF0" w:rsidRPr="00A73992" w:rsidRDefault="00A73992">
      <w:pPr>
        <w:pStyle w:val="0DraftNormal"/>
        <w:rPr>
          <w:rFonts w:ascii="Montserrat" w:hAnsi="Montserrat"/>
          <w:sz w:val="24"/>
        </w:rPr>
      </w:pPr>
      <w:r w:rsidRPr="00A73992">
        <w:rPr>
          <w:rFonts w:ascii="Montserrat" w:hAnsi="Montserrat"/>
          <w:sz w:val="24"/>
        </w:rPr>
        <w:t>The name they had given her, and were now offering to Dusk, was identical to Dawn’s given name—and virtually identical to the one Dusk grew up with—so they suggested either using their nicknames or using Dusk and Dawn. They explained the name by shocking Dawn. Her elder twin had been named thus, and when she died minutes before Dawn was born, the name had passed on to her. The birth certificate had been real, the rest fabricated on that foundation—and a plausible story about her twin’s abduction at birth. W</w:t>
      </w:r>
      <w:r w:rsidRPr="00A73992">
        <w:rPr>
          <w:rFonts w:ascii="Montserrat" w:hAnsi="Montserrat"/>
          <w:sz w:val="24"/>
        </w:rPr>
        <w:t xml:space="preserve">hen Eve had figured out how to assume a more appropriate age, Dawn’s other had kept the identity alive. If not for that poor lost twin, things might have been a bit more difficult for their family. Dawn thought about her other and wondered hard for a few moments. </w:t>
      </w:r>
    </w:p>
    <w:p w14:paraId="325EE198" w14:textId="77777777" w:rsidR="00F63DF0" w:rsidRPr="00A73992" w:rsidRDefault="00F63DF0">
      <w:pPr>
        <w:pStyle w:val="0DraftNormal"/>
        <w:rPr>
          <w:rFonts w:ascii="Montserrat" w:hAnsi="Montserrat"/>
          <w:sz w:val="24"/>
        </w:rPr>
      </w:pPr>
    </w:p>
    <w:p w14:paraId="7D01555D" w14:textId="77777777" w:rsidR="00F63DF0" w:rsidRPr="00A73992" w:rsidRDefault="00A73992">
      <w:pPr>
        <w:pStyle w:val="0DraftNormal"/>
        <w:rPr>
          <w:rFonts w:ascii="Montserrat" w:hAnsi="Montserrat"/>
          <w:sz w:val="24"/>
        </w:rPr>
      </w:pPr>
      <w:r w:rsidRPr="00A73992">
        <w:rPr>
          <w:rFonts w:ascii="Montserrat" w:hAnsi="Montserrat"/>
          <w:sz w:val="24"/>
        </w:rPr>
        <w:t>The reason why this subterfuge was undertaken stunned Dusk. She was being enrolled in school with Dawn, effective immediately. Raven, who had handled Dusk’s education, had the credentials to assert that she had been privately tutored for the past ten years, and with summer classes, enter high school with her “sister” for their senior year. In truth, Dawn had enough credits to have graduated a few weeks earlier, at the end of her sophomore year, but was squeezing in a number of extra classes to remain in sch</w:t>
      </w:r>
      <w:r w:rsidRPr="00A73992">
        <w:rPr>
          <w:rFonts w:ascii="Montserrat" w:hAnsi="Montserrat"/>
          <w:sz w:val="24"/>
        </w:rPr>
        <w:t xml:space="preserve">ool for social reasons, and to compete for one more year in gymnastics. </w:t>
      </w:r>
    </w:p>
    <w:p w14:paraId="3734C620" w14:textId="77777777" w:rsidR="00F63DF0" w:rsidRPr="00A73992" w:rsidRDefault="00F63DF0">
      <w:pPr>
        <w:pStyle w:val="0DraftNormal"/>
        <w:rPr>
          <w:rFonts w:ascii="Montserrat" w:hAnsi="Montserrat"/>
          <w:sz w:val="24"/>
        </w:rPr>
      </w:pPr>
    </w:p>
    <w:p w14:paraId="7EA17E7B" w14:textId="77777777" w:rsidR="00F63DF0" w:rsidRPr="00A73992" w:rsidRDefault="00A73992">
      <w:pPr>
        <w:pStyle w:val="0DraftNormal"/>
        <w:rPr>
          <w:rFonts w:ascii="Montserrat" w:hAnsi="Montserrat"/>
          <w:sz w:val="24"/>
        </w:rPr>
      </w:pPr>
      <w:r w:rsidRPr="00A73992">
        <w:rPr>
          <w:rFonts w:ascii="Montserrat" w:hAnsi="Montserrat"/>
          <w:sz w:val="24"/>
        </w:rPr>
        <w:t>Dusk was won over, seeing school as an aid to her goal of fully developing her girl side. Dusk got the address of Lion’s father’s dojo from Raven and mailed the letter she had written before breakfast on the way to the university. She was going in to take a battery of tests, and make a last minute enrollment for the summer classes that started the next week.</w:t>
      </w:r>
    </w:p>
    <w:p w14:paraId="147E321E" w14:textId="77777777" w:rsidR="00F63DF0" w:rsidRPr="00A73992" w:rsidRDefault="00F63DF0">
      <w:pPr>
        <w:pStyle w:val="0DraftNormal"/>
        <w:rPr>
          <w:rFonts w:ascii="Montserrat" w:hAnsi="Montserrat"/>
          <w:sz w:val="24"/>
        </w:rPr>
      </w:pPr>
    </w:p>
    <w:p w14:paraId="48555F12" w14:textId="77777777" w:rsidR="00F63DF0" w:rsidRPr="00A73992" w:rsidRDefault="00A73992">
      <w:pPr>
        <w:pStyle w:val="0DraftNormal"/>
        <w:rPr>
          <w:rFonts w:ascii="Montserrat" w:hAnsi="Montserrat"/>
          <w:sz w:val="24"/>
        </w:rPr>
      </w:pPr>
      <w:r w:rsidRPr="00A73992">
        <w:rPr>
          <w:rFonts w:ascii="Montserrat" w:hAnsi="Montserrat"/>
          <w:sz w:val="24"/>
        </w:rPr>
        <w:t>In the afternoon, after the testing was done, Dusk accompanied Dawn to her gymnastics practice. Dawn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w:t>
      </w:r>
      <w:r w:rsidRPr="00A73992">
        <w:rPr>
          <w:rFonts w:ascii="Montserrat" w:hAnsi="Montserrat"/>
          <w:sz w:val="24"/>
        </w:rPr>
        <w:t xml:space="preserve"> be trying out that day. She was lucky to still be in the program, on account of her height. </w:t>
      </w:r>
    </w:p>
    <w:p w14:paraId="0E2D1BE5" w14:textId="77777777" w:rsidR="00F63DF0" w:rsidRPr="00A73992" w:rsidRDefault="00F63DF0">
      <w:pPr>
        <w:pStyle w:val="0DraftNormal"/>
        <w:rPr>
          <w:rFonts w:ascii="Montserrat" w:hAnsi="Montserrat"/>
          <w:sz w:val="24"/>
        </w:rPr>
      </w:pPr>
    </w:p>
    <w:p w14:paraId="7393D84F" w14:textId="77777777" w:rsidR="00F63DF0" w:rsidRPr="00A73992" w:rsidRDefault="00A73992">
      <w:pPr>
        <w:pStyle w:val="0DraftNormal"/>
        <w:rPr>
          <w:rFonts w:ascii="Montserrat" w:hAnsi="Montserrat"/>
          <w:sz w:val="24"/>
        </w:rPr>
      </w:pPr>
      <w:r w:rsidRPr="00A73992">
        <w:rPr>
          <w:rFonts w:ascii="Montserrat" w:hAnsi="Montserrat"/>
          <w:sz w:val="24"/>
        </w:rPr>
        <w:t>While Dawn was changing in the locker room, Dusk wandered into the gym. She was wearing just a bathing suit under a light cotton dress, since Dawn had suggested she could use the pool during practice—their pool, like their new house, was still under construction. There was no one else in the gym. Dawn liked to arrive early and get in a little extra time warming up and trying out bits of choreography. Finding herself alone, she slipped the dress—like a big, oversized shirt—over her head, limbered up a bit, a</w:t>
      </w:r>
      <w:r w:rsidRPr="00A73992">
        <w:rPr>
          <w:rFonts w:ascii="Montserrat" w:hAnsi="Montserrat"/>
          <w:sz w:val="24"/>
        </w:rPr>
        <w:t xml:space="preserve">nd worked through a few katas on the big mat. </w:t>
      </w:r>
    </w:p>
    <w:p w14:paraId="09DE50C7" w14:textId="77777777" w:rsidR="00F63DF0" w:rsidRPr="00A73992" w:rsidRDefault="00F63DF0">
      <w:pPr>
        <w:pStyle w:val="0DraftNormal"/>
        <w:rPr>
          <w:rFonts w:ascii="Montserrat" w:hAnsi="Montserrat"/>
          <w:sz w:val="24"/>
        </w:rPr>
      </w:pPr>
    </w:p>
    <w:p w14:paraId="30CDA25C" w14:textId="77777777" w:rsidR="00F63DF0" w:rsidRPr="00A73992" w:rsidRDefault="00A73992">
      <w:pPr>
        <w:pStyle w:val="0DraftNormal"/>
        <w:rPr>
          <w:rFonts w:ascii="Montserrat" w:hAnsi="Montserrat"/>
          <w:sz w:val="24"/>
        </w:rPr>
      </w:pPr>
      <w:r w:rsidRPr="00A73992">
        <w:rPr>
          <w:rFonts w:ascii="Montserrat" w:hAnsi="Montserrat"/>
          <w:sz w:val="24"/>
        </w:rPr>
        <w:t>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w:t>
      </w:r>
      <w:r w:rsidRPr="00A73992">
        <w:rPr>
          <w:rFonts w:ascii="Montserrat" w:hAnsi="Montserrat"/>
          <w:sz w:val="24"/>
        </w:rPr>
        <w:t xml:space="preser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14:paraId="5BDA6283" w14:textId="77777777" w:rsidR="00F63DF0" w:rsidRPr="00A73992" w:rsidRDefault="00F63DF0">
      <w:pPr>
        <w:pStyle w:val="0DraftNormal"/>
        <w:rPr>
          <w:rFonts w:ascii="Montserrat" w:hAnsi="Montserrat"/>
          <w:sz w:val="24"/>
        </w:rPr>
      </w:pPr>
    </w:p>
    <w:p w14:paraId="6402132E" w14:textId="77777777" w:rsidR="00F63DF0" w:rsidRPr="00A73992" w:rsidRDefault="00A73992">
      <w:pPr>
        <w:pStyle w:val="0DraftNormal"/>
        <w:rPr>
          <w:rFonts w:ascii="Montserrat" w:hAnsi="Montserrat"/>
          <w:sz w:val="24"/>
        </w:rPr>
      </w:pPr>
      <w:r w:rsidRPr="00A73992">
        <w:rPr>
          <w:rFonts w:ascii="Montserrat" w:hAnsi="Montserrat"/>
          <w:sz w:val="24"/>
        </w:rPr>
        <w:t>He was smiling and looking pleased as he gave her a hand back up. She understood that he had simply tested her, like a real master would, without preamble. She bowed at once and grinned at the two things his opening comment revealed. He obviously mistook her for Dawn, saying he had no idea she had that level of training, and that she fought like a boy. He found it disappointing that a master with so much skill to teach had failed to adapt it to a female body. She agreed with him, and then pointed out that w</w:t>
      </w:r>
      <w:r w:rsidRPr="00A73992">
        <w:rPr>
          <w:rFonts w:ascii="Montserrat" w:hAnsi="Montserrat"/>
          <w:sz w:val="24"/>
        </w:rPr>
        <w:t xml:space="preserve">hen she had started she had been built like any other child, boy or girl, and then physically grew out of her skills—it was essentially the truth. </w:t>
      </w:r>
    </w:p>
    <w:p w14:paraId="3EA6B283" w14:textId="77777777" w:rsidR="00F63DF0" w:rsidRPr="00A73992" w:rsidRDefault="00F63DF0">
      <w:pPr>
        <w:pStyle w:val="0DraftNormal"/>
        <w:rPr>
          <w:rFonts w:ascii="Montserrat" w:hAnsi="Montserrat"/>
          <w:sz w:val="24"/>
        </w:rPr>
      </w:pPr>
    </w:p>
    <w:p w14:paraId="1C1B2D86" w14:textId="77777777" w:rsidR="00F63DF0" w:rsidRPr="00A73992" w:rsidRDefault="00A73992">
      <w:pPr>
        <w:pStyle w:val="0DraftNormal"/>
        <w:rPr>
          <w:rFonts w:ascii="Montserrat" w:hAnsi="Montserrat"/>
          <w:sz w:val="24"/>
        </w:rPr>
      </w:pPr>
      <w:r w:rsidRPr="00A73992">
        <w:rPr>
          <w:rFonts w:ascii="Montserrat" w:hAnsi="Montserrat"/>
          <w:sz w:val="24"/>
        </w:rPr>
        <w:t xml:space="preserve">He told her to stay after gymnastics practice if she wanted to correct her deficit, and Dawn spoke up from the sidelines that he would first have to convince her sister to join the class. He did a double take, and Dawn introduced Dusk as her twin sister—recently found and reunited. He commented aloud, he had wondered why Dawn would wear a single piece bathing suit instead of a leotard for practice. </w:t>
      </w:r>
    </w:p>
    <w:p w14:paraId="59AE30AA" w14:textId="77777777" w:rsidR="00F63DF0" w:rsidRPr="00A73992" w:rsidRDefault="00F63DF0">
      <w:pPr>
        <w:pStyle w:val="0DraftNormal"/>
        <w:rPr>
          <w:rFonts w:ascii="Montserrat" w:hAnsi="Montserrat"/>
          <w:sz w:val="24"/>
        </w:rPr>
      </w:pPr>
    </w:p>
    <w:p w14:paraId="0A8DD270" w14:textId="77777777" w:rsidR="00F63DF0" w:rsidRPr="00A73992" w:rsidRDefault="00A73992">
      <w:pPr>
        <w:pStyle w:val="0DraftNormal"/>
        <w:rPr>
          <w:rFonts w:ascii="Montserrat" w:hAnsi="Montserrat"/>
          <w:sz w:val="24"/>
        </w:rPr>
      </w:pPr>
      <w:r w:rsidRPr="00A73992">
        <w:rPr>
          <w:rFonts w:ascii="Montserrat" w:hAnsi="Montserrat"/>
          <w:sz w:val="24"/>
        </w:rPr>
        <w:t>The first question, however, was whether or not Dusk had the skill for gymnastics. Martial artists often developed some gymnastic ability, but applied it so differently that she might not. He put her through a second test, following Dawn’s lead, and Dusk was surprised at the agility and range of motion her new body allowed her. As a boy she had tried gymnastics, but only as a girl did it come naturally to her. She was no where near Dawn’s level of ability, but was limber enough, and coordinated enough to ad</w:t>
      </w:r>
      <w:r w:rsidRPr="00A73992">
        <w:rPr>
          <w:rFonts w:ascii="Montserrat" w:hAnsi="Montserrat"/>
          <w:sz w:val="24"/>
        </w:rPr>
        <w:t xml:space="preserve">apt the abilities she had to perform at an exceptional level with a little training. </w:t>
      </w:r>
    </w:p>
    <w:p w14:paraId="7DCEBCA5" w14:textId="77777777" w:rsidR="00F63DF0" w:rsidRPr="00A73992" w:rsidRDefault="00F63DF0">
      <w:pPr>
        <w:pStyle w:val="0DraftNormal"/>
        <w:rPr>
          <w:rFonts w:ascii="Montserrat" w:hAnsi="Montserrat"/>
          <w:sz w:val="24"/>
        </w:rPr>
      </w:pPr>
    </w:p>
    <w:p w14:paraId="7F27FB5A" w14:textId="77777777" w:rsidR="00F63DF0" w:rsidRPr="00A73992" w:rsidRDefault="00A73992">
      <w:pPr>
        <w:pStyle w:val="0DraftNormal"/>
        <w:rPr>
          <w:rFonts w:ascii="Montserrat" w:hAnsi="Montserrat"/>
          <w:sz w:val="24"/>
        </w:rPr>
      </w:pPr>
      <w:r w:rsidRPr="00A73992">
        <w:rPr>
          <w:rFonts w:ascii="Montserrat" w:hAnsi="Montserrat"/>
          <w:sz w:val="24"/>
        </w:rPr>
        <w:t xml:space="preserve">She was so delighted at her discovery that the prospect of joining the gymnastics class was suddenly as attractive as the prospect of retraining in martial arts. Jack Thorn seemed just as excited at having her join. Dawn had been scheming to get him to accept her school’s invitation to coach the gymnastics team, and on the condition that both of them be on it, he finally decided to accept.  </w:t>
      </w:r>
    </w:p>
    <w:p w14:paraId="3BE29DD0" w14:textId="77777777" w:rsidR="00F63DF0" w:rsidRPr="00A73992" w:rsidRDefault="00F63DF0">
      <w:pPr>
        <w:pStyle w:val="0DraftNormal"/>
        <w:rPr>
          <w:rFonts w:ascii="Montserrat" w:hAnsi="Montserrat"/>
          <w:sz w:val="24"/>
        </w:rPr>
      </w:pPr>
    </w:p>
    <w:p w14:paraId="7FCD009C"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769D6EE2" w14:textId="77777777" w:rsidR="00F63DF0" w:rsidRPr="00A73992" w:rsidRDefault="00F63DF0">
      <w:pPr>
        <w:pStyle w:val="0DraftNormal"/>
        <w:rPr>
          <w:rFonts w:ascii="Montserrat" w:hAnsi="Montserrat"/>
          <w:sz w:val="24"/>
        </w:rPr>
      </w:pPr>
    </w:p>
    <w:p w14:paraId="10B3CB04"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05</w:t>
      </w:r>
      <w:r w:rsidRPr="00A73992">
        <w:rPr>
          <w:rFonts w:ascii="Montserrat" w:hAnsi="Montserrat"/>
          <w:sz w:val="24"/>
        </w:rPr>
        <w:tab/>
      </w:r>
    </w:p>
    <w:p w14:paraId="5C80161E" w14:textId="77777777" w:rsidR="00F63DF0" w:rsidRPr="00A73992" w:rsidRDefault="00F63DF0">
      <w:pPr>
        <w:pStyle w:val="0DraftNormal"/>
        <w:rPr>
          <w:rFonts w:ascii="Montserrat" w:hAnsi="Montserrat"/>
          <w:sz w:val="24"/>
        </w:rPr>
      </w:pPr>
    </w:p>
    <w:p w14:paraId="38DD698C" w14:textId="77777777" w:rsidR="00F63DF0" w:rsidRPr="00A73992" w:rsidRDefault="00A73992">
      <w:pPr>
        <w:pStyle w:val="0DraftNormal"/>
        <w:rPr>
          <w:rFonts w:ascii="Montserrat" w:hAnsi="Montserrat"/>
          <w:sz w:val="24"/>
        </w:rPr>
      </w:pPr>
      <w:r w:rsidRPr="00A73992">
        <w:rPr>
          <w:rFonts w:ascii="Montserrat" w:hAnsi="Montserrat"/>
          <w:sz w:val="24"/>
        </w:rPr>
        <w:t xml:space="preserve">By the end of practice, Dusk had gotten used to the nickname Dusk—and calling Dawn Dawn. Being dressed differently enabled Jack and the other girls present for practice and try-outs to distinguish the two of them, and though the girls had explained sharing the same name and that both answered to Dusk, everyone made the effort to keep them straight using their pseudonyms. </w:t>
      </w:r>
    </w:p>
    <w:p w14:paraId="2126E1E0" w14:textId="77777777" w:rsidR="00F63DF0" w:rsidRPr="00A73992" w:rsidRDefault="00F63DF0">
      <w:pPr>
        <w:pStyle w:val="0DraftNormal"/>
        <w:rPr>
          <w:rFonts w:ascii="Montserrat" w:hAnsi="Montserrat"/>
          <w:sz w:val="24"/>
        </w:rPr>
      </w:pPr>
    </w:p>
    <w:p w14:paraId="6BB402D3" w14:textId="77777777" w:rsidR="00F63DF0" w:rsidRPr="00A73992" w:rsidRDefault="00A73992">
      <w:pPr>
        <w:pStyle w:val="0DraftNormal"/>
        <w:rPr>
          <w:rFonts w:ascii="Montserrat" w:hAnsi="Montserrat"/>
          <w:sz w:val="24"/>
        </w:rPr>
      </w:pPr>
      <w:r w:rsidRPr="00A73992">
        <w:rPr>
          <w:rFonts w:ascii="Montserrat" w:hAnsi="Montserrat"/>
          <w:sz w:val="24"/>
        </w:rPr>
        <w:t>Introducing Lauren, Morgan and Confronting Cinder and Amber</w:t>
      </w:r>
    </w:p>
    <w:p w14:paraId="73DD382F" w14:textId="77777777" w:rsidR="00F63DF0" w:rsidRPr="00A73992" w:rsidRDefault="00F63DF0">
      <w:pPr>
        <w:pStyle w:val="0DraftNormal"/>
        <w:rPr>
          <w:rFonts w:ascii="Montserrat" w:hAnsi="Montserrat"/>
          <w:sz w:val="24"/>
        </w:rPr>
      </w:pPr>
    </w:p>
    <w:p w14:paraId="08C153B2" w14:textId="77777777" w:rsidR="00F63DF0" w:rsidRPr="00A73992" w:rsidRDefault="00A73992">
      <w:pPr>
        <w:pStyle w:val="0DraftNormal"/>
        <w:rPr>
          <w:rFonts w:ascii="Montserrat" w:hAnsi="Montserrat"/>
          <w:sz w:val="24"/>
        </w:rPr>
      </w:pPr>
      <w:r w:rsidRPr="00A73992">
        <w:rPr>
          <w:rFonts w:ascii="Montserrat" w:hAnsi="Montserrat"/>
          <w:sz w:val="24"/>
        </w:rPr>
        <w:t xml:space="preserve">It being a Friday night, they arrived home to discover that Dawn’s older sisters had gotten permission to throw a party in the new house. They had spent the day setting the empty house up. Dusk and Dawn went out together, touring the almost completed house and marveling at the unusual design of the entire property. </w:t>
      </w:r>
    </w:p>
    <w:p w14:paraId="7BB48770" w14:textId="77777777" w:rsidR="00F63DF0" w:rsidRPr="00A73992" w:rsidRDefault="00F63DF0">
      <w:pPr>
        <w:pStyle w:val="0DraftNormal"/>
        <w:rPr>
          <w:rFonts w:ascii="Montserrat" w:hAnsi="Montserrat"/>
          <w:sz w:val="24"/>
        </w:rPr>
      </w:pPr>
    </w:p>
    <w:p w14:paraId="57BCC13B" w14:textId="77777777" w:rsidR="00F63DF0" w:rsidRPr="00A73992" w:rsidRDefault="00A73992">
      <w:pPr>
        <w:pStyle w:val="0DraftNormal"/>
        <w:rPr>
          <w:rFonts w:ascii="Montserrat" w:hAnsi="Montserrat"/>
          <w:sz w:val="24"/>
        </w:rPr>
      </w:pPr>
      <w:r w:rsidRPr="00A73992">
        <w:rPr>
          <w:rFonts w:ascii="Montserrat" w:hAnsi="Montserrat"/>
          <w:sz w:val="24"/>
        </w:rPr>
        <w:t xml:space="preserve">Eve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w:t>
      </w:r>
      <w:r w:rsidRPr="00A73992">
        <w:rPr>
          <w:rFonts w:ascii="Montserrat" w:hAnsi="Montserrat"/>
          <w:sz w:val="24"/>
        </w:rPr>
        <w:t xml:space="preserve">trees. The hills themselves were a thin layer of dirt and sod grafted to solid humps of bedrock, cut in two by a stream with the patience and endurance of saints. The property would have cost a fortune, but Eve had inherited it through her family from the original settlers. </w:t>
      </w:r>
    </w:p>
    <w:p w14:paraId="7F4DE3D9" w14:textId="77777777" w:rsidR="00F63DF0" w:rsidRPr="00A73992" w:rsidRDefault="00F63DF0">
      <w:pPr>
        <w:pStyle w:val="0DraftNormal"/>
        <w:rPr>
          <w:rFonts w:ascii="Montserrat" w:hAnsi="Montserrat"/>
          <w:sz w:val="24"/>
        </w:rPr>
      </w:pPr>
    </w:p>
    <w:p w14:paraId="6A2AFFDA" w14:textId="77777777" w:rsidR="00F63DF0" w:rsidRPr="00A73992" w:rsidRDefault="00A73992">
      <w:pPr>
        <w:pStyle w:val="0DraftNormal"/>
        <w:rPr>
          <w:rFonts w:ascii="Montserrat" w:hAnsi="Montserrat"/>
          <w:sz w:val="24"/>
        </w:rPr>
      </w:pPr>
      <w:r w:rsidRPr="00A73992">
        <w:rPr>
          <w:rFonts w:ascii="Montserrat" w:hAnsi="Montserrat"/>
          <w:sz w:val="24"/>
        </w:rPr>
        <w:t>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w:t>
      </w:r>
      <w:r w:rsidRPr="00A73992">
        <w:rPr>
          <w:rFonts w:ascii="Montserrat" w:hAnsi="Montserrat"/>
          <w:sz w:val="24"/>
        </w:rPr>
        <w:t xml:space="preserve">. </w:t>
      </w:r>
    </w:p>
    <w:p w14:paraId="0EA65080" w14:textId="77777777" w:rsidR="00F63DF0" w:rsidRPr="00A73992" w:rsidRDefault="00F63DF0">
      <w:pPr>
        <w:pStyle w:val="0DraftNormal"/>
        <w:rPr>
          <w:rFonts w:ascii="Montserrat" w:hAnsi="Montserrat"/>
          <w:sz w:val="24"/>
        </w:rPr>
      </w:pPr>
    </w:p>
    <w:p w14:paraId="1D6AED1C" w14:textId="77777777" w:rsidR="00F63DF0" w:rsidRPr="00A73992" w:rsidRDefault="00A73992">
      <w:pPr>
        <w:pStyle w:val="0DraftNormal"/>
        <w:rPr>
          <w:rFonts w:ascii="Montserrat" w:hAnsi="Montserrat"/>
          <w:sz w:val="24"/>
        </w:rPr>
      </w:pPr>
      <w:r w:rsidRPr="00A73992">
        <w:rPr>
          <w:rFonts w:ascii="Montserrat" w:hAnsi="Montserrat"/>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14:paraId="2A16FDE6" w14:textId="77777777" w:rsidR="00F63DF0" w:rsidRPr="00A73992" w:rsidRDefault="00F63DF0">
      <w:pPr>
        <w:pStyle w:val="0DraftNormal"/>
        <w:rPr>
          <w:rFonts w:ascii="Montserrat" w:hAnsi="Montserrat"/>
          <w:sz w:val="24"/>
        </w:rPr>
      </w:pPr>
    </w:p>
    <w:p w14:paraId="4F173945" w14:textId="77777777" w:rsidR="00F63DF0" w:rsidRPr="00A73992" w:rsidRDefault="00A73992">
      <w:pPr>
        <w:pStyle w:val="0DraftNormal"/>
        <w:rPr>
          <w:rFonts w:ascii="Montserrat" w:hAnsi="Montserrat"/>
          <w:sz w:val="24"/>
        </w:rPr>
      </w:pPr>
      <w:r w:rsidRPr="00A73992">
        <w:rPr>
          <w:rFonts w:ascii="Montserrat" w:hAnsi="Montserrat"/>
          <w:sz w:val="24"/>
        </w:rPr>
        <w:t xml:space="preserve">The atrium, and the house itself, was bounded by stone walls and a colonnaded walk. The columns supported a broad lip overhanging the walk. It was clear that Eve had wanted to create more than a home, but an environment that begged to be explored. The living area had three floors, but the entire structure was built on nine levels. </w:t>
      </w:r>
    </w:p>
    <w:p w14:paraId="48FCE84E" w14:textId="77777777" w:rsidR="00F63DF0" w:rsidRPr="00A73992" w:rsidRDefault="00F63DF0">
      <w:pPr>
        <w:pStyle w:val="0DraftNormal"/>
        <w:rPr>
          <w:rFonts w:ascii="Montserrat" w:hAnsi="Montserrat"/>
          <w:sz w:val="24"/>
        </w:rPr>
      </w:pPr>
    </w:p>
    <w:p w14:paraId="2968C2D1" w14:textId="77777777" w:rsidR="00F63DF0" w:rsidRPr="00A73992" w:rsidRDefault="00A73992">
      <w:pPr>
        <w:pStyle w:val="0DraftNormal"/>
        <w:rPr>
          <w:rFonts w:ascii="Montserrat" w:hAnsi="Montserrat"/>
          <w:sz w:val="24"/>
        </w:rPr>
      </w:pPr>
      <w:r w:rsidRPr="00A73992">
        <w:rPr>
          <w:rFonts w:ascii="Montserrat" w:hAnsi="Montserrat"/>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14:paraId="33069488" w14:textId="77777777" w:rsidR="00F63DF0" w:rsidRPr="00A73992" w:rsidRDefault="00F63DF0">
      <w:pPr>
        <w:pStyle w:val="0DraftNormal"/>
        <w:rPr>
          <w:rFonts w:ascii="Montserrat" w:hAnsi="Montserrat"/>
          <w:sz w:val="24"/>
        </w:rPr>
      </w:pPr>
    </w:p>
    <w:p w14:paraId="1E7CFF9F" w14:textId="77777777" w:rsidR="00F63DF0" w:rsidRPr="00A73992" w:rsidRDefault="00A73992">
      <w:pPr>
        <w:pStyle w:val="0DraftNormal"/>
        <w:rPr>
          <w:rFonts w:ascii="Montserrat" w:hAnsi="Montserrat"/>
          <w:sz w:val="24"/>
        </w:rPr>
      </w:pPr>
      <w:r w:rsidRPr="00A73992">
        <w:rPr>
          <w:rFonts w:ascii="Montserrat" w:hAnsi="Montserrat"/>
          <w:sz w:val="24"/>
        </w:rPr>
        <w:t>Cinder came out and accosted them. The party was to commemorate the filling of the pools, so they were asked to try to finish their tour before guests arrived. They were roped into helping Cinder and Amber play hosts, as servants, but the party also served as a debut for Dusk as the long lost twin, so she was able to get out of indentured servitude. Or almost, between them, Cinder and Amber were a tough team to out smart and evade.</w:t>
      </w:r>
    </w:p>
    <w:p w14:paraId="3C6744EA" w14:textId="77777777" w:rsidR="00F63DF0" w:rsidRPr="00A73992" w:rsidRDefault="00F63DF0">
      <w:pPr>
        <w:pStyle w:val="0DraftNormal"/>
        <w:rPr>
          <w:rFonts w:ascii="Montserrat" w:hAnsi="Montserrat"/>
          <w:sz w:val="24"/>
        </w:rPr>
      </w:pPr>
    </w:p>
    <w:p w14:paraId="60CB89CA" w14:textId="77777777" w:rsidR="00F63DF0" w:rsidRPr="00A73992" w:rsidRDefault="00A73992">
      <w:pPr>
        <w:pStyle w:val="0DraftNormal"/>
        <w:rPr>
          <w:rFonts w:ascii="Montserrat" w:hAnsi="Montserrat"/>
          <w:sz w:val="24"/>
        </w:rPr>
      </w:pPr>
      <w:r w:rsidRPr="00A73992">
        <w:rPr>
          <w:rFonts w:ascii="Montserrat" w:hAnsi="Montserrat"/>
          <w:sz w:val="24"/>
        </w:rPr>
        <w:t xml:space="preserve">For the most part, the guests were selected exclusively from the Avatar Families. Dawn introduced her to Lauren and Morgan, and Dusk bit her tongue as they pressed Dawn to confirm her engagement to the mysterious and wonderful son of Raven and Eve Nevin. It seemed that their parents had made the announcement without clarifying Dusk’s situation. As far as the world was concerned, she was still a guy. The way girls in the families reacted to that guy made her appreciate being a girl even more. </w:t>
      </w:r>
    </w:p>
    <w:p w14:paraId="7B7200D7" w14:textId="77777777" w:rsidR="00F63DF0" w:rsidRPr="00A73992" w:rsidRDefault="00F63DF0">
      <w:pPr>
        <w:pStyle w:val="0DraftNormal"/>
        <w:rPr>
          <w:rFonts w:ascii="Montserrat" w:hAnsi="Montserrat"/>
          <w:sz w:val="24"/>
        </w:rPr>
      </w:pPr>
    </w:p>
    <w:p w14:paraId="5F973EFA" w14:textId="77777777" w:rsidR="00F63DF0" w:rsidRPr="00A73992" w:rsidRDefault="00A73992">
      <w:pPr>
        <w:pStyle w:val="0DraftNormal"/>
        <w:rPr>
          <w:rFonts w:ascii="Montserrat" w:hAnsi="Montserrat"/>
          <w:sz w:val="24"/>
        </w:rPr>
      </w:pPr>
      <w:r w:rsidRPr="00A73992">
        <w:rPr>
          <w:rFonts w:ascii="Montserrat" w:hAnsi="Montserrat"/>
          <w:sz w:val="24"/>
        </w:rPr>
        <w:t>A short while later, the champagne came out and the water started flowing. Amber was capitalizing on the girl’s interest in Dusk the boy, working them into a froth of envy and desire in front of Dusk the girl. Organized games and dancing, organized by Amber, preceded dinner, after which the party thinned out a bit. What remained was a predominantly younger crowd. The music changed and people began to break off to claim the little nooks and crannies they had spotted earlier to talk, neck and do a little hori</w:t>
      </w:r>
      <w:r w:rsidRPr="00A73992">
        <w:rPr>
          <w:rFonts w:ascii="Montserrat" w:hAnsi="Montserrat"/>
          <w:sz w:val="24"/>
        </w:rPr>
        <w:t xml:space="preserve">zontal dancing. </w:t>
      </w:r>
    </w:p>
    <w:p w14:paraId="4857D4DC" w14:textId="77777777" w:rsidR="00F63DF0" w:rsidRPr="00A73992" w:rsidRDefault="00F63DF0">
      <w:pPr>
        <w:pStyle w:val="0DraftNormal"/>
        <w:rPr>
          <w:rFonts w:ascii="Montserrat" w:hAnsi="Montserrat"/>
          <w:sz w:val="24"/>
        </w:rPr>
      </w:pPr>
    </w:p>
    <w:p w14:paraId="6C8DE62B" w14:textId="77777777" w:rsidR="00F63DF0" w:rsidRPr="00A73992" w:rsidRDefault="00A73992">
      <w:pPr>
        <w:pStyle w:val="0DraftNormal"/>
        <w:rPr>
          <w:rFonts w:ascii="Montserrat" w:hAnsi="Montserrat"/>
          <w:sz w:val="24"/>
        </w:rPr>
      </w:pPr>
      <w:r w:rsidRPr="00A73992">
        <w:rPr>
          <w:rFonts w:ascii="Montserrat" w:hAnsi="Montserrat"/>
          <w:sz w:val="24"/>
        </w:rPr>
        <w:t xml:space="preserve">Dusk and Dawn danced together with Lauren and Morgan, the four of them avoiding boys their own age out of habit. Lauren and Morgan, because they had their sights set higher. Dusk because he knew boys too well; Dawn, because she knew </w:t>
      </w:r>
      <w:r w:rsidRPr="00A73992">
        <w:rPr>
          <w:rFonts w:ascii="Montserrat" w:hAnsi="Montserrat"/>
          <w:i/>
          <w:sz w:val="24"/>
        </w:rPr>
        <w:t xml:space="preserve">those </w:t>
      </w:r>
      <w:r w:rsidRPr="00A73992">
        <w:rPr>
          <w:rFonts w:ascii="Montserrat" w:hAnsi="Montserrat"/>
          <w:sz w:val="24"/>
        </w:rPr>
        <w:t xml:space="preserve">boys too well, and was tired of having to chase them away from her constantly. All four of them had one other overriding interest, getting away for a dip in the pool. </w:t>
      </w:r>
    </w:p>
    <w:p w14:paraId="1AC3EF31" w14:textId="77777777" w:rsidR="00F63DF0" w:rsidRPr="00A73992" w:rsidRDefault="00F63DF0">
      <w:pPr>
        <w:pStyle w:val="0DraftNormal"/>
        <w:rPr>
          <w:rFonts w:ascii="Montserrat" w:hAnsi="Montserrat"/>
          <w:sz w:val="24"/>
        </w:rPr>
      </w:pPr>
    </w:p>
    <w:p w14:paraId="69BBF01B" w14:textId="77777777" w:rsidR="00F63DF0" w:rsidRPr="00A73992" w:rsidRDefault="00A73992">
      <w:pPr>
        <w:pStyle w:val="0DraftNormal"/>
        <w:rPr>
          <w:rFonts w:ascii="Montserrat" w:hAnsi="Montserrat"/>
          <w:sz w:val="24"/>
        </w:rPr>
      </w:pPr>
      <w:r w:rsidRPr="00A73992">
        <w:rPr>
          <w:rFonts w:ascii="Montserrat" w:hAnsi="Montserrat"/>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t>
      </w:r>
      <w:r w:rsidRPr="00A73992">
        <w:rPr>
          <w:rFonts w:ascii="Montserrat" w:hAnsi="Montserrat"/>
          <w:sz w:val="24"/>
        </w:rPr>
        <w:t xml:space="preserve">water was creeping over the lip, they climbed out on the diving rocks and shouted a warning to those below. </w:t>
      </w:r>
    </w:p>
    <w:p w14:paraId="69F73CAF" w14:textId="77777777" w:rsidR="00F63DF0" w:rsidRPr="00A73992" w:rsidRDefault="00F63DF0">
      <w:pPr>
        <w:pStyle w:val="0DraftNormal"/>
        <w:rPr>
          <w:rFonts w:ascii="Montserrat" w:hAnsi="Montserrat"/>
          <w:sz w:val="24"/>
        </w:rPr>
      </w:pPr>
    </w:p>
    <w:p w14:paraId="4CDFEF99" w14:textId="77777777" w:rsidR="00F63DF0" w:rsidRPr="00A73992" w:rsidRDefault="00A73992">
      <w:pPr>
        <w:pStyle w:val="0DraftNormal"/>
        <w:rPr>
          <w:rFonts w:ascii="Montserrat" w:hAnsi="Montserrat"/>
          <w:sz w:val="24"/>
        </w:rPr>
      </w:pPr>
      <w:r w:rsidRPr="00A73992">
        <w:rPr>
          <w:rFonts w:ascii="Montserrat" w:hAnsi="Montserrat"/>
          <w:sz w:val="24"/>
        </w:rPr>
        <w:t>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w:t>
      </w:r>
      <w:r w:rsidRPr="00A73992">
        <w:rPr>
          <w:rFonts w:ascii="Montserrat" w:hAnsi="Montserrat"/>
          <w:sz w:val="24"/>
        </w:rPr>
        <w:t xml:space="preserve">our redheaded girls. </w:t>
      </w:r>
    </w:p>
    <w:p w14:paraId="45F79B3F" w14:textId="77777777" w:rsidR="00F63DF0" w:rsidRPr="00A73992" w:rsidRDefault="00F63DF0">
      <w:pPr>
        <w:pStyle w:val="0DraftNormal"/>
        <w:rPr>
          <w:rFonts w:ascii="Montserrat" w:hAnsi="Montserrat"/>
          <w:sz w:val="24"/>
        </w:rPr>
      </w:pPr>
    </w:p>
    <w:p w14:paraId="470B917C" w14:textId="77777777" w:rsidR="00F63DF0" w:rsidRPr="00A73992" w:rsidRDefault="00A73992">
      <w:pPr>
        <w:pStyle w:val="0DraftNormal"/>
        <w:rPr>
          <w:rFonts w:ascii="Montserrat" w:hAnsi="Montserrat"/>
          <w:sz w:val="24"/>
        </w:rPr>
      </w:pPr>
      <w:r w:rsidRPr="00A73992">
        <w:rPr>
          <w:rFonts w:ascii="Montserrat" w:hAnsi="Montserrat"/>
          <w:sz w:val="24"/>
        </w:rPr>
        <w:t>Provoking Rain and Lion</w:t>
      </w:r>
    </w:p>
    <w:p w14:paraId="21D91478" w14:textId="77777777" w:rsidR="00F63DF0" w:rsidRPr="00A73992" w:rsidRDefault="00F63DF0">
      <w:pPr>
        <w:pStyle w:val="0DraftNormal"/>
        <w:rPr>
          <w:rFonts w:ascii="Montserrat" w:hAnsi="Montserrat"/>
          <w:sz w:val="24"/>
        </w:rPr>
      </w:pPr>
    </w:p>
    <w:p w14:paraId="1FF311F1" w14:textId="77777777" w:rsidR="00F63DF0" w:rsidRPr="00A73992" w:rsidRDefault="00A73992">
      <w:pPr>
        <w:pStyle w:val="0DraftNormal"/>
        <w:rPr>
          <w:rFonts w:ascii="Montserrat" w:hAnsi="Montserrat"/>
          <w:sz w:val="24"/>
        </w:rPr>
      </w:pPr>
      <w:r w:rsidRPr="00A73992">
        <w:rPr>
          <w:rFonts w:ascii="Montserrat" w:hAnsi="Montserrat"/>
          <w:sz w:val="24"/>
        </w:rPr>
        <w:t>A letter arrived from Dusk. Rain and Lion shared the missive updating them about Dusk and her adjustment to her new life. Rain observed that he really had turned into a girl. Lion noticed that Rain kept the envelope as he gave back the letter Lion had received.  By the end of the day, Rain had vanished. He had told his parents he was going to visit a friend for a while, gotten in his car and driven off. Lion could easily guess where he had gone, but was puzzled about why.</w:t>
      </w:r>
    </w:p>
    <w:p w14:paraId="4B0415EE" w14:textId="77777777" w:rsidR="00F63DF0" w:rsidRPr="00A73992" w:rsidRDefault="00F63DF0">
      <w:pPr>
        <w:pStyle w:val="0DraftNormal"/>
        <w:rPr>
          <w:rFonts w:ascii="Montserrat" w:hAnsi="Montserrat"/>
          <w:sz w:val="24"/>
        </w:rPr>
      </w:pPr>
    </w:p>
    <w:p w14:paraId="76CA1AF5"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42791E7E" w14:textId="77777777" w:rsidR="00F63DF0" w:rsidRPr="00A73992" w:rsidRDefault="00F63DF0">
      <w:pPr>
        <w:pStyle w:val="0DraftNormal"/>
        <w:rPr>
          <w:rFonts w:ascii="Montserrat" w:hAnsi="Montserrat"/>
          <w:sz w:val="24"/>
        </w:rPr>
      </w:pPr>
    </w:p>
    <w:p w14:paraId="3B939A6C"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06</w:t>
      </w:r>
      <w:r w:rsidRPr="00A73992">
        <w:rPr>
          <w:rFonts w:ascii="Montserrat" w:hAnsi="Montserrat"/>
          <w:sz w:val="24"/>
        </w:rPr>
        <w:tab/>
      </w:r>
    </w:p>
    <w:p w14:paraId="2897E220" w14:textId="77777777" w:rsidR="00F63DF0" w:rsidRPr="00A73992" w:rsidRDefault="00F63DF0">
      <w:pPr>
        <w:pStyle w:val="0DraftNormal"/>
        <w:rPr>
          <w:rFonts w:ascii="Montserrat" w:hAnsi="Montserrat"/>
          <w:sz w:val="24"/>
        </w:rPr>
      </w:pPr>
    </w:p>
    <w:p w14:paraId="65CAA4A3" w14:textId="77777777" w:rsidR="00F63DF0" w:rsidRPr="00A73992" w:rsidRDefault="00A73992">
      <w:pPr>
        <w:pStyle w:val="0DraftNormal"/>
        <w:rPr>
          <w:rFonts w:ascii="Montserrat" w:hAnsi="Montserrat"/>
          <w:sz w:val="24"/>
        </w:rPr>
      </w:pPr>
      <w:r w:rsidRPr="00A73992">
        <w:rPr>
          <w:rFonts w:ascii="Montserrat" w:hAnsi="Montserrat"/>
          <w:sz w:val="24"/>
        </w:rPr>
        <w:t>Introducing and Confronting Dragon</w:t>
      </w:r>
    </w:p>
    <w:p w14:paraId="2A1AF834" w14:textId="77777777" w:rsidR="00F63DF0" w:rsidRPr="00A73992" w:rsidRDefault="00F63DF0">
      <w:pPr>
        <w:pStyle w:val="0DraftNormal"/>
        <w:rPr>
          <w:rFonts w:ascii="Montserrat" w:hAnsi="Montserrat"/>
          <w:sz w:val="24"/>
        </w:rPr>
      </w:pPr>
    </w:p>
    <w:p w14:paraId="67B0A773" w14:textId="77777777" w:rsidR="00F63DF0" w:rsidRPr="00A73992" w:rsidRDefault="00A73992">
      <w:pPr>
        <w:pStyle w:val="0DraftNormal"/>
        <w:rPr>
          <w:rFonts w:ascii="Montserrat" w:hAnsi="Montserrat"/>
          <w:sz w:val="24"/>
        </w:rPr>
      </w:pPr>
      <w:r w:rsidRPr="00A73992">
        <w:rPr>
          <w:rFonts w:ascii="Montserrat" w:hAnsi="Montserrat"/>
          <w:sz w:val="24"/>
        </w:rPr>
        <w:t xml:space="preserve">On Monday morning, Dusk and Dawn woke early to prepare for school. After listening to Dusk complain the day before about how she was not a morning person, and how she dreaded anything that imposed an early start to the day, Dawn was surprised at how easily Dusk woke and slipped out of bed. </w:t>
      </w:r>
    </w:p>
    <w:p w14:paraId="7F14C855" w14:textId="77777777" w:rsidR="00F63DF0" w:rsidRPr="00A73992" w:rsidRDefault="00F63DF0">
      <w:pPr>
        <w:pStyle w:val="0DraftNormal"/>
        <w:rPr>
          <w:rFonts w:ascii="Montserrat" w:hAnsi="Montserrat"/>
          <w:sz w:val="24"/>
        </w:rPr>
      </w:pPr>
    </w:p>
    <w:p w14:paraId="5B5651C0" w14:textId="77777777" w:rsidR="00F63DF0" w:rsidRPr="00A73992" w:rsidRDefault="00A73992">
      <w:pPr>
        <w:pStyle w:val="0DraftNormal"/>
        <w:rPr>
          <w:rFonts w:ascii="Montserrat" w:hAnsi="Montserrat"/>
          <w:sz w:val="24"/>
        </w:rPr>
      </w:pPr>
      <w:r w:rsidRPr="00A73992">
        <w:rPr>
          <w:rFonts w:ascii="Montserrat" w:hAnsi="Montserrat"/>
          <w:sz w:val="24"/>
        </w:rPr>
        <w:t xml:space="preserve">Dusk had not been asleep. She had lain awake most of the night, silently debating whether or not to test what she had discovered near the end of the weekend. </w:t>
      </w:r>
    </w:p>
    <w:p w14:paraId="198B09BF" w14:textId="77777777" w:rsidR="00F63DF0" w:rsidRPr="00A73992" w:rsidRDefault="00F63DF0">
      <w:pPr>
        <w:pStyle w:val="0DraftNormal"/>
        <w:rPr>
          <w:rFonts w:ascii="Montserrat" w:hAnsi="Montserrat"/>
          <w:sz w:val="24"/>
        </w:rPr>
      </w:pPr>
    </w:p>
    <w:p w14:paraId="06019372" w14:textId="77777777" w:rsidR="00F63DF0" w:rsidRPr="00A73992" w:rsidRDefault="00A73992">
      <w:pPr>
        <w:pStyle w:val="0DraftNormal"/>
        <w:rPr>
          <w:rFonts w:ascii="Montserrat" w:hAnsi="Montserrat"/>
          <w:sz w:val="24"/>
        </w:rPr>
      </w:pPr>
      <w:r w:rsidRPr="00A73992">
        <w:rPr>
          <w:rFonts w:ascii="Montserrat" w:hAnsi="Montserrat"/>
          <w:sz w:val="24"/>
        </w:rPr>
        <w:t xml:space="preserve">They had spent the weekend alone at the new house, enjoying the pool and each other’s company. They had been the two happiest days of her life. </w:t>
      </w:r>
    </w:p>
    <w:p w14:paraId="05823297" w14:textId="77777777" w:rsidR="00F63DF0" w:rsidRPr="00A73992" w:rsidRDefault="00F63DF0">
      <w:pPr>
        <w:pStyle w:val="0DraftNormal"/>
        <w:rPr>
          <w:rFonts w:ascii="Montserrat" w:hAnsi="Montserrat"/>
          <w:sz w:val="24"/>
        </w:rPr>
      </w:pPr>
    </w:p>
    <w:p w14:paraId="6EDB8AD7" w14:textId="77777777" w:rsidR="00F63DF0" w:rsidRPr="00A73992" w:rsidRDefault="00A73992">
      <w:pPr>
        <w:pStyle w:val="0DraftNormal"/>
        <w:rPr>
          <w:rFonts w:ascii="Montserrat" w:hAnsi="Montserrat"/>
          <w:sz w:val="24"/>
        </w:rPr>
      </w:pPr>
      <w:r w:rsidRPr="00A73992">
        <w:rPr>
          <w:rFonts w:ascii="Montserrat" w:hAnsi="Montserrat"/>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14:paraId="776A5EF3" w14:textId="77777777" w:rsidR="00F63DF0" w:rsidRPr="00A73992" w:rsidRDefault="00F63DF0">
      <w:pPr>
        <w:pStyle w:val="0DraftNormal"/>
        <w:rPr>
          <w:rFonts w:ascii="Montserrat" w:hAnsi="Montserrat"/>
          <w:sz w:val="24"/>
        </w:rPr>
      </w:pPr>
    </w:p>
    <w:p w14:paraId="46C9926D" w14:textId="77777777" w:rsidR="00F63DF0" w:rsidRPr="00A73992" w:rsidRDefault="00A73992">
      <w:pPr>
        <w:pStyle w:val="0DraftNormal"/>
        <w:rPr>
          <w:rFonts w:ascii="Montserrat" w:hAnsi="Montserrat"/>
          <w:sz w:val="24"/>
        </w:rPr>
      </w:pPr>
      <w:r w:rsidRPr="00A73992">
        <w:rPr>
          <w:rFonts w:ascii="Montserrat" w:hAnsi="Montserrat"/>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14:paraId="3E034D11" w14:textId="77777777" w:rsidR="00F63DF0" w:rsidRPr="00A73992" w:rsidRDefault="00F63DF0">
      <w:pPr>
        <w:pStyle w:val="0DraftNormal"/>
        <w:rPr>
          <w:rFonts w:ascii="Montserrat" w:hAnsi="Montserrat"/>
          <w:sz w:val="24"/>
        </w:rPr>
      </w:pPr>
    </w:p>
    <w:p w14:paraId="1FB06D7A" w14:textId="77777777" w:rsidR="00F63DF0" w:rsidRPr="00A73992" w:rsidRDefault="00A73992">
      <w:pPr>
        <w:pStyle w:val="0DraftNormal"/>
        <w:rPr>
          <w:rFonts w:ascii="Montserrat" w:hAnsi="Montserrat"/>
          <w:sz w:val="24"/>
        </w:rPr>
      </w:pPr>
      <w:r w:rsidRPr="00A73992">
        <w:rPr>
          <w:rFonts w:ascii="Montserrat" w:hAnsi="Montserrat"/>
          <w:sz w:val="24"/>
        </w:rPr>
        <w:t xml:space="preserve">She could be a boy again. All she had to do was decide to. This must have been what Dawn had confronted when she faced this ordeal. For a few days, she had been forced to be a boy, but once she adjusted, the imperative evaporated and it was simply a matter of deciding if being a boy was worth the trouble it got her into. Dawn had gone back to a girl and all but forgotten she could be a boy. </w:t>
      </w:r>
    </w:p>
    <w:p w14:paraId="4E64B52A" w14:textId="77777777" w:rsidR="00F63DF0" w:rsidRPr="00A73992" w:rsidRDefault="00F63DF0">
      <w:pPr>
        <w:pStyle w:val="0DraftNormal"/>
        <w:rPr>
          <w:rFonts w:ascii="Montserrat" w:hAnsi="Montserrat"/>
          <w:sz w:val="24"/>
        </w:rPr>
      </w:pPr>
    </w:p>
    <w:p w14:paraId="0886EFEB" w14:textId="77777777" w:rsidR="00F63DF0" w:rsidRPr="00A73992" w:rsidRDefault="00A73992">
      <w:pPr>
        <w:pStyle w:val="0DraftNormal"/>
        <w:rPr>
          <w:rFonts w:ascii="Montserrat" w:hAnsi="Montserrat"/>
          <w:sz w:val="24"/>
        </w:rPr>
      </w:pPr>
      <w:r w:rsidRPr="00A73992">
        <w:rPr>
          <w:rFonts w:ascii="Montserrat" w:hAnsi="Montserrat"/>
          <w:sz w:val="24"/>
        </w:rPr>
        <w:t>Dusk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w:t>
      </w:r>
      <w:r w:rsidRPr="00A73992">
        <w:rPr>
          <w:rFonts w:ascii="Montserrat" w:hAnsi="Montserrat"/>
          <w:sz w:val="24"/>
        </w:rPr>
        <w:t xml:space="preserve">he question. Somewhere deep in her mind it must seem a simple question. Male or female, try them both, and them pick one. </w:t>
      </w:r>
    </w:p>
    <w:p w14:paraId="3BAEADD0" w14:textId="77777777" w:rsidR="00F63DF0" w:rsidRPr="00A73992" w:rsidRDefault="00F63DF0">
      <w:pPr>
        <w:pStyle w:val="0DraftNormal"/>
        <w:rPr>
          <w:rFonts w:ascii="Montserrat" w:hAnsi="Montserrat"/>
          <w:sz w:val="24"/>
        </w:rPr>
      </w:pPr>
    </w:p>
    <w:p w14:paraId="374EDB2E" w14:textId="77777777" w:rsidR="00F63DF0" w:rsidRPr="00A73992" w:rsidRDefault="00A73992">
      <w:pPr>
        <w:pStyle w:val="0DraftNormal"/>
        <w:rPr>
          <w:rFonts w:ascii="Montserrat" w:hAnsi="Montserrat"/>
          <w:sz w:val="24"/>
        </w:rPr>
      </w:pPr>
      <w:r w:rsidRPr="00A73992">
        <w:rPr>
          <w:rFonts w:ascii="Montserrat" w:hAnsi="Montserrat"/>
          <w:sz w:val="24"/>
        </w:rPr>
        <w:t>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w:t>
      </w:r>
      <w:r w:rsidRPr="00A73992">
        <w:rPr>
          <w:rFonts w:ascii="Montserrat" w:hAnsi="Montserrat"/>
          <w:sz w:val="24"/>
        </w:rPr>
        <w:t xml:space="preserve">med with a better understanding of the choice she was trying to make. </w:t>
      </w:r>
    </w:p>
    <w:p w14:paraId="673B4CA6" w14:textId="77777777" w:rsidR="00F63DF0" w:rsidRPr="00A73992" w:rsidRDefault="00F63DF0">
      <w:pPr>
        <w:pStyle w:val="0DraftNormal"/>
        <w:rPr>
          <w:rFonts w:ascii="Montserrat" w:hAnsi="Montserrat"/>
          <w:sz w:val="24"/>
        </w:rPr>
      </w:pPr>
    </w:p>
    <w:p w14:paraId="68F86D72" w14:textId="77777777" w:rsidR="00F63DF0" w:rsidRPr="00A73992" w:rsidRDefault="00A73992">
      <w:pPr>
        <w:pStyle w:val="0DraftNormal"/>
        <w:rPr>
          <w:rFonts w:ascii="Montserrat" w:hAnsi="Montserrat"/>
          <w:sz w:val="24"/>
        </w:rPr>
      </w:pPr>
      <w:r w:rsidRPr="00A73992">
        <w:rPr>
          <w:rFonts w:ascii="Montserrat" w:hAnsi="Montserrat"/>
          <w:sz w:val="24"/>
        </w:rPr>
        <w:t xml:space="preserve">As she bathed with Dawn, Dusk tried to distract herself from her night long vigil, focusing on the moment she was in, and reflecting on the less conflicted thoughts her weekend with Dawn evoked. </w:t>
      </w:r>
    </w:p>
    <w:p w14:paraId="1D8B92E5" w14:textId="77777777" w:rsidR="00F63DF0" w:rsidRPr="00A73992" w:rsidRDefault="00F63DF0">
      <w:pPr>
        <w:pStyle w:val="0DraftNormal"/>
        <w:rPr>
          <w:rFonts w:ascii="Montserrat" w:hAnsi="Montserrat"/>
          <w:sz w:val="24"/>
        </w:rPr>
      </w:pPr>
    </w:p>
    <w:p w14:paraId="0E8F24ED" w14:textId="77777777" w:rsidR="00F63DF0" w:rsidRPr="00A73992" w:rsidRDefault="00A73992">
      <w:pPr>
        <w:pStyle w:val="0DraftNormal"/>
        <w:rPr>
          <w:rFonts w:ascii="Montserrat" w:hAnsi="Montserrat"/>
          <w:sz w:val="24"/>
        </w:rPr>
      </w:pPr>
      <w:r w:rsidRPr="00A73992">
        <w:rPr>
          <w:rFonts w:ascii="Montserrat" w:hAnsi="Montserrat"/>
          <w:sz w:val="24"/>
        </w:rPr>
        <w:t>Dusk had particularly enjoyed the freedom of going about nude the entire time. She was perfectly comfortable with her body, and bothered to become male only to return the favor for Dawn, when the two of them indulged in their new favorite pastime. She was as yet far from comfortable with girl’s clothing and make-up. Dawn picked out her clothes from her own wardrobe, and did her face. The minimum that she typically settled for put her good looks to best use with the least time wasted, and Dusk acquiesced qui</w:t>
      </w:r>
      <w:r w:rsidRPr="00A73992">
        <w:rPr>
          <w:rFonts w:ascii="Montserrat" w:hAnsi="Montserrat"/>
          <w:sz w:val="24"/>
        </w:rPr>
        <w:t xml:space="preserve">etly to the same ordeal. </w:t>
      </w:r>
    </w:p>
    <w:p w14:paraId="24884163" w14:textId="77777777" w:rsidR="00F63DF0" w:rsidRPr="00A73992" w:rsidRDefault="00F63DF0">
      <w:pPr>
        <w:pStyle w:val="0DraftNormal"/>
        <w:rPr>
          <w:rFonts w:ascii="Montserrat" w:hAnsi="Montserrat"/>
          <w:sz w:val="24"/>
        </w:rPr>
      </w:pPr>
    </w:p>
    <w:p w14:paraId="1A4129AA" w14:textId="77777777" w:rsidR="00F63DF0" w:rsidRPr="00A73992" w:rsidRDefault="00A73992">
      <w:pPr>
        <w:pStyle w:val="0DraftNormal"/>
        <w:rPr>
          <w:rFonts w:ascii="Montserrat" w:hAnsi="Montserrat"/>
          <w:sz w:val="24"/>
        </w:rPr>
      </w:pPr>
      <w:r w:rsidRPr="00A73992">
        <w:rPr>
          <w:rFonts w:ascii="Montserrat" w:hAnsi="Montserrat"/>
          <w:sz w:val="24"/>
        </w:rPr>
        <w:t>At breakfast, Raven looked stunned at her transformation, and admitted quite freely that if Dusk never regained her manhood, she at least had exceptional prospects as a girl. Stung a bit, that her mentor so openly endorsed practically ditching life as a boy, she retorted that the clothes, face and hair were Dawn’s fault. Dawn growled, if she was going to be so ungrateful about it, she could take care of such things herself from now on. Dawn did not talk to her for the rest of the morning except for necessit</w:t>
      </w:r>
      <w:r w:rsidRPr="00A73992">
        <w:rPr>
          <w:rFonts w:ascii="Montserrat" w:hAnsi="Montserrat"/>
          <w:sz w:val="24"/>
        </w:rPr>
        <w:t xml:space="preserve">ies. </w:t>
      </w:r>
    </w:p>
    <w:p w14:paraId="50E82929" w14:textId="77777777" w:rsidR="00F63DF0" w:rsidRPr="00A73992" w:rsidRDefault="00F63DF0">
      <w:pPr>
        <w:pStyle w:val="0DraftNormal"/>
        <w:rPr>
          <w:rFonts w:ascii="Montserrat" w:hAnsi="Montserrat"/>
          <w:sz w:val="24"/>
        </w:rPr>
      </w:pPr>
    </w:p>
    <w:p w14:paraId="757FF1E4" w14:textId="77777777" w:rsidR="00F63DF0" w:rsidRPr="00A73992" w:rsidRDefault="00A73992">
      <w:pPr>
        <w:pStyle w:val="0DraftNormal"/>
        <w:rPr>
          <w:rFonts w:ascii="Montserrat" w:hAnsi="Montserrat"/>
          <w:sz w:val="24"/>
        </w:rPr>
      </w:pPr>
      <w:r w:rsidRPr="00A73992">
        <w:rPr>
          <w:rFonts w:ascii="Montserrat" w:hAnsi="Montserrat"/>
          <w:sz w:val="24"/>
        </w:rPr>
        <w:t xml:space="preserve">Dawn rushed Dusk through breakfast, storming out of the house and forcing Dusk to run to keep up with her. On the long walk to the campus, Dusk tried to chip through the ice between them. Dawn just got madder at the fact that Dusk had no clue why she was angry. Realizing that she was not going to relent, Dawn sighed and started to explain. Before she got a word out, Dusk was in a fight. </w:t>
      </w:r>
    </w:p>
    <w:p w14:paraId="486FBC87" w14:textId="77777777" w:rsidR="00F63DF0" w:rsidRPr="00A73992" w:rsidRDefault="00F63DF0">
      <w:pPr>
        <w:pStyle w:val="0DraftNormal"/>
        <w:rPr>
          <w:rFonts w:ascii="Montserrat" w:hAnsi="Montserrat"/>
          <w:sz w:val="24"/>
        </w:rPr>
      </w:pPr>
    </w:p>
    <w:p w14:paraId="01A054E6" w14:textId="77777777" w:rsidR="00F63DF0" w:rsidRPr="00A73992" w:rsidRDefault="00A73992">
      <w:pPr>
        <w:pStyle w:val="0DraftNormal"/>
        <w:rPr>
          <w:rFonts w:ascii="Montserrat" w:hAnsi="Montserrat"/>
          <w:sz w:val="24"/>
        </w:rPr>
      </w:pPr>
      <w:r w:rsidRPr="00A73992">
        <w:rPr>
          <w:rFonts w:ascii="Montserrat" w:hAnsi="Montserrat"/>
          <w:sz w:val="24"/>
        </w:rPr>
        <w:t>A guy had come around the corner behind them, and made a grab for Dawn. Dusk had noticed and moved instinctively to protect her. As a result, the boy who had been about to molest her put his mitts all over Dusk. As far as fights go, it was short. Dusk popped him in the solar plexus and wriggled out of his grasp, fuming and offended. The boy, Dragon, looked up in shock, as it finally dawned on him that there were two of them—twins—and stared at them both, hurt.</w:t>
      </w:r>
    </w:p>
    <w:p w14:paraId="7EE5A476" w14:textId="77777777" w:rsidR="00F63DF0" w:rsidRPr="00A73992" w:rsidRDefault="00F63DF0">
      <w:pPr>
        <w:pStyle w:val="0DraftNormal"/>
        <w:rPr>
          <w:rFonts w:ascii="Montserrat" w:hAnsi="Montserrat"/>
          <w:sz w:val="24"/>
        </w:rPr>
      </w:pPr>
    </w:p>
    <w:p w14:paraId="4AE349D0" w14:textId="77777777" w:rsidR="00F63DF0" w:rsidRPr="00A73992" w:rsidRDefault="00A73992">
      <w:pPr>
        <w:pStyle w:val="0DraftNormal"/>
        <w:rPr>
          <w:rFonts w:ascii="Montserrat" w:hAnsi="Montserrat"/>
          <w:sz w:val="24"/>
        </w:rPr>
      </w:pPr>
      <w:r w:rsidRPr="00A73992">
        <w:rPr>
          <w:rFonts w:ascii="Montserrat" w:hAnsi="Montserrat"/>
          <w:sz w:val="24"/>
        </w:rPr>
        <w:t>He and Dusk exchanged words, and Dawn stared on in annoyance as she realized Dusk was carrying on like a boy, protecting his girl, retaliating for the assault on his person, and threatening the other guy. Only, she was a girl, and none of it was having the intended effect. Dragon was outright charmed by her, and did not take the threats the least bit seriously. Worse, he turned his attention to Dawn and professed his undying love for both of them.</w:t>
      </w:r>
    </w:p>
    <w:p w14:paraId="0C939B30" w14:textId="77777777" w:rsidR="00F63DF0" w:rsidRPr="00A73992" w:rsidRDefault="00F63DF0">
      <w:pPr>
        <w:pStyle w:val="0DraftNormal"/>
        <w:rPr>
          <w:rFonts w:ascii="Montserrat" w:hAnsi="Montserrat"/>
          <w:sz w:val="24"/>
        </w:rPr>
      </w:pPr>
    </w:p>
    <w:p w14:paraId="15B54620" w14:textId="77777777" w:rsidR="00F63DF0" w:rsidRPr="00A73992" w:rsidRDefault="00A73992">
      <w:pPr>
        <w:pStyle w:val="0DraftNormal"/>
        <w:rPr>
          <w:rFonts w:ascii="Montserrat" w:hAnsi="Montserrat"/>
          <w:sz w:val="24"/>
        </w:rPr>
      </w:pPr>
      <w:r w:rsidRPr="00A73992">
        <w:rPr>
          <w:rFonts w:ascii="Montserrat" w:hAnsi="Montserrat"/>
          <w:sz w:val="24"/>
        </w:rPr>
        <w:t xml:space="preserve">She grabbed Dusk, angry again, and excused both of them. Dusk could not believe the guy, and muttered angrily for a moment before Dawn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14:paraId="664FEA40" w14:textId="77777777" w:rsidR="00F63DF0" w:rsidRPr="00A73992" w:rsidRDefault="00F63DF0">
      <w:pPr>
        <w:pStyle w:val="0DraftNormal"/>
        <w:rPr>
          <w:rFonts w:ascii="Montserrat" w:hAnsi="Montserrat"/>
          <w:sz w:val="24"/>
        </w:rPr>
      </w:pPr>
    </w:p>
    <w:p w14:paraId="22DA9509" w14:textId="77777777" w:rsidR="00F63DF0" w:rsidRPr="00A73992" w:rsidRDefault="00A73992">
      <w:pPr>
        <w:pStyle w:val="0DraftNormal"/>
        <w:rPr>
          <w:rFonts w:ascii="Montserrat" w:hAnsi="Montserrat"/>
          <w:sz w:val="24"/>
        </w:rPr>
      </w:pPr>
      <w:r w:rsidRPr="00A73992">
        <w:rPr>
          <w:rFonts w:ascii="Montserrat" w:hAnsi="Montserrat"/>
          <w:sz w:val="24"/>
        </w:rPr>
        <w:t xml:space="preserve">The two of them had elected to enroll in the same classes, for mutual support. Now that the two of them were both angry at each other, they almost regretted it. They argued under their breath through the next few classes. Dawn finally got to the heart of her annoyance; she had believed Dusk when she declared no reservations about—and firmly committed to—being a girl. And yet she was getting defensive at the mere suggestion that being a girl was acceptable, and acting like a jealous boyfriend and macho jerk </w:t>
      </w:r>
      <w:r w:rsidRPr="00A73992">
        <w:rPr>
          <w:rFonts w:ascii="Montserrat" w:hAnsi="Montserrat"/>
          <w:sz w:val="24"/>
        </w:rPr>
        <w:t xml:space="preserve">the instant a boy showed any interest in Dawn. </w:t>
      </w:r>
    </w:p>
    <w:p w14:paraId="36943072" w14:textId="77777777" w:rsidR="00F63DF0" w:rsidRPr="00A73992" w:rsidRDefault="00F63DF0">
      <w:pPr>
        <w:pStyle w:val="0DraftNormal"/>
        <w:rPr>
          <w:rFonts w:ascii="Montserrat" w:hAnsi="Montserrat"/>
          <w:sz w:val="24"/>
        </w:rPr>
      </w:pPr>
    </w:p>
    <w:p w14:paraId="6E134566" w14:textId="77777777" w:rsidR="00F63DF0" w:rsidRPr="00A73992" w:rsidRDefault="00A73992">
      <w:pPr>
        <w:pStyle w:val="0DraftNormal"/>
        <w:rPr>
          <w:rFonts w:ascii="Montserrat" w:hAnsi="Montserrat"/>
          <w:sz w:val="24"/>
        </w:rPr>
      </w:pPr>
      <w:r w:rsidRPr="00A73992">
        <w:rPr>
          <w:rFonts w:ascii="Montserrat" w:hAnsi="Montserrat"/>
          <w:sz w:val="24"/>
        </w:rPr>
        <w:t xml:space="preserve">Dusk shut up and thought that over. She had become angry at Dawn’s terse and cold behavior, but Dawn was right, it was her own fault. When she attacked her for acting like a guy, she had felt that Dawn was revoking her assertion that she accepted Dusk for who she was—or, like a girl, changing the rules to suit her whims. Dusk apologized at the end of their last morning class, but Dawn accepted it only conditionally. </w:t>
      </w:r>
    </w:p>
    <w:p w14:paraId="745A5EE6" w14:textId="77777777" w:rsidR="00F63DF0" w:rsidRPr="00A73992" w:rsidRDefault="00F63DF0">
      <w:pPr>
        <w:pStyle w:val="0DraftNormal"/>
        <w:rPr>
          <w:rFonts w:ascii="Montserrat" w:hAnsi="Montserrat"/>
          <w:sz w:val="24"/>
        </w:rPr>
      </w:pPr>
    </w:p>
    <w:p w14:paraId="49F79FB4"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3BB6A9DD" w14:textId="77777777" w:rsidR="00F63DF0" w:rsidRPr="00A73992" w:rsidRDefault="00F63DF0">
      <w:pPr>
        <w:pStyle w:val="0DraftNormal"/>
        <w:rPr>
          <w:rFonts w:ascii="Montserrat" w:hAnsi="Montserrat"/>
          <w:sz w:val="24"/>
        </w:rPr>
      </w:pPr>
    </w:p>
    <w:p w14:paraId="699F4538"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07</w:t>
      </w:r>
      <w:r w:rsidRPr="00A73992">
        <w:rPr>
          <w:rFonts w:ascii="Montserrat" w:hAnsi="Montserrat"/>
          <w:sz w:val="24"/>
        </w:rPr>
        <w:tab/>
      </w:r>
    </w:p>
    <w:p w14:paraId="1E2F6F8E" w14:textId="77777777" w:rsidR="00F63DF0" w:rsidRPr="00A73992" w:rsidRDefault="00F63DF0">
      <w:pPr>
        <w:pStyle w:val="0DraftNormal"/>
        <w:rPr>
          <w:rFonts w:ascii="Montserrat" w:hAnsi="Montserrat"/>
          <w:sz w:val="24"/>
        </w:rPr>
      </w:pPr>
    </w:p>
    <w:p w14:paraId="1CD757E1" w14:textId="77777777" w:rsidR="00F63DF0" w:rsidRPr="00A73992" w:rsidRDefault="00A73992">
      <w:pPr>
        <w:pStyle w:val="0DraftNormal"/>
        <w:rPr>
          <w:rFonts w:ascii="Montserrat" w:hAnsi="Montserrat"/>
          <w:sz w:val="24"/>
        </w:rPr>
      </w:pPr>
      <w:r w:rsidRPr="00A73992">
        <w:rPr>
          <w:rFonts w:ascii="Montserrat" w:hAnsi="Montserrat"/>
          <w:sz w:val="24"/>
        </w:rPr>
        <w:t xml:space="preserve">During lunch, Dragon approached, bearing his own apologies and asking to make it up to Dusk by taking her out on a date. Before Dusk could refuse in indignation, Dawn whispered to her. If Dusk wanted Dawn to accept her apology, she had better accept Dragon’s. </w:t>
      </w:r>
    </w:p>
    <w:p w14:paraId="0C531C8C" w14:textId="77777777" w:rsidR="00F63DF0" w:rsidRPr="00A73992" w:rsidRDefault="00F63DF0">
      <w:pPr>
        <w:pStyle w:val="0DraftNormal"/>
        <w:rPr>
          <w:rFonts w:ascii="Montserrat" w:hAnsi="Montserrat"/>
          <w:sz w:val="24"/>
        </w:rPr>
      </w:pPr>
    </w:p>
    <w:p w14:paraId="6B7AD71C" w14:textId="77777777" w:rsidR="00F63DF0" w:rsidRPr="00A73992" w:rsidRDefault="00A73992">
      <w:pPr>
        <w:pStyle w:val="0DraftNormal"/>
        <w:rPr>
          <w:rFonts w:ascii="Montserrat" w:hAnsi="Montserrat"/>
          <w:sz w:val="24"/>
        </w:rPr>
      </w:pPr>
      <w:r w:rsidRPr="00A73992">
        <w:rPr>
          <w:rFonts w:ascii="Montserrat" w:hAnsi="Montserrat"/>
          <w:sz w:val="24"/>
        </w:rPr>
        <w:t xml:space="preserve">For the rest of the day, Dusk was in dread of the date she had been forced to accept. Dawn had a ruthless streak, and Dusk was beginning to respect that, and the logic she used to support it. She nearly stopped breathing when Dawn gave her permission to sleep with him—if she felt she needed to. Dawn would not get into a conversation about it, beyond asserting that it would not hurt or offend her—and jealousy was not in her nature. A girl had to have her freedom, she asserted. </w:t>
      </w:r>
    </w:p>
    <w:p w14:paraId="629B4C79" w14:textId="77777777" w:rsidR="00F63DF0" w:rsidRPr="00A73992" w:rsidRDefault="00F63DF0">
      <w:pPr>
        <w:pStyle w:val="0DraftNormal"/>
        <w:rPr>
          <w:rFonts w:ascii="Montserrat" w:hAnsi="Montserrat"/>
          <w:sz w:val="24"/>
        </w:rPr>
      </w:pPr>
    </w:p>
    <w:p w14:paraId="7AD1AF2C" w14:textId="77777777" w:rsidR="00F63DF0" w:rsidRPr="00A73992" w:rsidRDefault="00A73992">
      <w:pPr>
        <w:pStyle w:val="0DraftNormal"/>
        <w:rPr>
          <w:rFonts w:ascii="Montserrat" w:hAnsi="Montserrat"/>
          <w:sz w:val="24"/>
        </w:rPr>
      </w:pPr>
      <w:r w:rsidRPr="00A73992">
        <w:rPr>
          <w:rFonts w:ascii="Montserrat" w:hAnsi="Montserrat"/>
          <w:sz w:val="24"/>
        </w:rPr>
        <w:t xml:space="preserve">He came to watch them at gymnastics, openly admiring them both. It made Dusk’s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14:paraId="593A166E" w14:textId="77777777" w:rsidR="00F63DF0" w:rsidRPr="00A73992" w:rsidRDefault="00F63DF0">
      <w:pPr>
        <w:pStyle w:val="0DraftNormal"/>
        <w:rPr>
          <w:rFonts w:ascii="Montserrat" w:hAnsi="Montserrat"/>
          <w:sz w:val="24"/>
        </w:rPr>
      </w:pPr>
    </w:p>
    <w:p w14:paraId="247B6616" w14:textId="77777777" w:rsidR="00F63DF0" w:rsidRPr="00A73992" w:rsidRDefault="00A73992">
      <w:pPr>
        <w:pStyle w:val="0DraftNormal"/>
        <w:rPr>
          <w:rFonts w:ascii="Montserrat" w:hAnsi="Montserrat"/>
          <w:sz w:val="24"/>
        </w:rPr>
      </w:pPr>
      <w:r w:rsidRPr="00A73992">
        <w:rPr>
          <w:rFonts w:ascii="Montserrat" w:hAnsi="Montserrat"/>
          <w:sz w:val="24"/>
        </w:rPr>
        <w:t xml:space="preserve">In the showers, she begged Dawn a favor. Dawn considered the matter before deciding, but concluded that it would be best to help Dusk keep her judgment. Dragon had aroused her with his worshipful attention, and she needed to get it out of her system or she would end up in bed with him in spite of herself. They broke into a storeroom and had sex, then showered and went out to meet Dragon. Going along, while he put his arm around her and took her to his car, was the hardest thing she had ever done. </w:t>
      </w:r>
    </w:p>
    <w:p w14:paraId="2D081197" w14:textId="77777777" w:rsidR="00F63DF0" w:rsidRPr="00A73992" w:rsidRDefault="00F63DF0">
      <w:pPr>
        <w:pStyle w:val="0DraftNormal"/>
        <w:rPr>
          <w:rFonts w:ascii="Montserrat" w:hAnsi="Montserrat"/>
          <w:sz w:val="24"/>
        </w:rPr>
      </w:pPr>
    </w:p>
    <w:p w14:paraId="29979F28" w14:textId="77777777" w:rsidR="00F63DF0" w:rsidRPr="00A73992" w:rsidRDefault="00A73992">
      <w:pPr>
        <w:pStyle w:val="0DraftNormal"/>
        <w:rPr>
          <w:rFonts w:ascii="Montserrat" w:hAnsi="Montserrat"/>
          <w:sz w:val="24"/>
        </w:rPr>
      </w:pPr>
      <w:r w:rsidRPr="00A73992">
        <w:rPr>
          <w:rFonts w:ascii="Montserrat" w:hAnsi="Montserrat"/>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Rain had come walking up behind then, and when Dragon finally got up the ne</w:t>
      </w:r>
      <w:r w:rsidRPr="00A73992">
        <w:rPr>
          <w:rFonts w:ascii="Montserrat" w:hAnsi="Montserrat"/>
          <w:sz w:val="24"/>
        </w:rPr>
        <w:t>rve to put a move on her, Rain jumped in to defend her.</w:t>
      </w:r>
    </w:p>
    <w:p w14:paraId="38C17814" w14:textId="77777777" w:rsidR="00F63DF0" w:rsidRPr="00A73992" w:rsidRDefault="00F63DF0">
      <w:pPr>
        <w:pStyle w:val="0DraftNormal"/>
        <w:rPr>
          <w:rFonts w:ascii="Montserrat" w:hAnsi="Montserrat"/>
          <w:sz w:val="24"/>
        </w:rPr>
      </w:pPr>
    </w:p>
    <w:p w14:paraId="71287A18" w14:textId="77777777" w:rsidR="00F63DF0" w:rsidRPr="00A73992" w:rsidRDefault="00A73992">
      <w:pPr>
        <w:pStyle w:val="0DraftNormal"/>
        <w:rPr>
          <w:rFonts w:ascii="Montserrat" w:hAnsi="Montserrat"/>
          <w:sz w:val="24"/>
        </w:rPr>
      </w:pPr>
      <w:r w:rsidRPr="00A73992">
        <w:rPr>
          <w:rFonts w:ascii="Montserrat" w:hAnsi="Montserrat"/>
          <w:sz w:val="24"/>
        </w:rPr>
        <w:t>Confronting Rain</w:t>
      </w:r>
    </w:p>
    <w:p w14:paraId="38E0DAF6" w14:textId="77777777" w:rsidR="00F63DF0" w:rsidRPr="00A73992" w:rsidRDefault="00F63DF0">
      <w:pPr>
        <w:pStyle w:val="0DraftNormal"/>
        <w:rPr>
          <w:rFonts w:ascii="Montserrat" w:hAnsi="Montserrat"/>
          <w:sz w:val="24"/>
        </w:rPr>
      </w:pPr>
    </w:p>
    <w:p w14:paraId="253CED1B" w14:textId="77777777" w:rsidR="00F63DF0" w:rsidRPr="00A73992" w:rsidRDefault="00A73992">
      <w:pPr>
        <w:pStyle w:val="0DraftNormal"/>
        <w:rPr>
          <w:rFonts w:ascii="Montserrat" w:hAnsi="Montserrat"/>
          <w:sz w:val="24"/>
        </w:rPr>
      </w:pPr>
      <w:r w:rsidRPr="00A73992">
        <w:rPr>
          <w:rFonts w:ascii="Montserrat" w:hAnsi="Montserrat"/>
          <w:sz w:val="24"/>
        </w:rPr>
        <w:t>Rain was almost as good a martial artist as his friend Lion, and Lion could give Dusk a run for her money when she was still a boy. Dragon really did not stand a chance, and Dusk had to come to his rescue. On Dragon’s behalf, he had cunning instincts and great reflexes, and some training. After being jumped once that day, he was a little more alert, and that kept him from getting hurt too bad. Dusk realized that Rain was on the defensive the moment he realized who had stepped into the fight.</w:t>
      </w:r>
    </w:p>
    <w:p w14:paraId="2D60E134" w14:textId="77777777" w:rsidR="00F63DF0" w:rsidRPr="00A73992" w:rsidRDefault="00F63DF0">
      <w:pPr>
        <w:pStyle w:val="0DraftNormal"/>
        <w:rPr>
          <w:rFonts w:ascii="Montserrat" w:hAnsi="Montserrat"/>
          <w:sz w:val="24"/>
        </w:rPr>
      </w:pPr>
    </w:p>
    <w:p w14:paraId="78AC4ACC" w14:textId="77777777" w:rsidR="00F63DF0" w:rsidRPr="00A73992" w:rsidRDefault="00A73992">
      <w:pPr>
        <w:pStyle w:val="0DraftNormal"/>
        <w:rPr>
          <w:rFonts w:ascii="Montserrat" w:hAnsi="Montserrat"/>
          <w:sz w:val="24"/>
        </w:rPr>
      </w:pPr>
      <w:r w:rsidRPr="00A73992">
        <w:rPr>
          <w:rFonts w:ascii="Montserrat" w:hAnsi="Montserrat"/>
          <w:sz w:val="24"/>
        </w:rPr>
        <w:t>Dragon took advantage of her “distraction” to put Rain down and sit on him. Since neither of them had really spoken, Dragon was as certain it was his duty to protect her from Rain as Rain had felt compelled to intercede for little innocent her, naive to the ways of men simply on account of having become a girl. Dusk had to put her foot down to keep the two from engaging each other again.</w:t>
      </w:r>
    </w:p>
    <w:p w14:paraId="04BE7C2F" w14:textId="77777777" w:rsidR="00F63DF0" w:rsidRPr="00A73992" w:rsidRDefault="00F63DF0">
      <w:pPr>
        <w:pStyle w:val="0DraftNormal"/>
        <w:rPr>
          <w:rFonts w:ascii="Montserrat" w:hAnsi="Montserrat"/>
          <w:sz w:val="24"/>
        </w:rPr>
      </w:pPr>
    </w:p>
    <w:p w14:paraId="1AAEC528" w14:textId="77777777" w:rsidR="00F63DF0" w:rsidRPr="00A73992" w:rsidRDefault="00A73992">
      <w:pPr>
        <w:pStyle w:val="0DraftNormal"/>
        <w:rPr>
          <w:rFonts w:ascii="Montserrat" w:hAnsi="Montserrat"/>
          <w:sz w:val="24"/>
        </w:rPr>
      </w:pPr>
      <w:r w:rsidRPr="00A73992">
        <w:rPr>
          <w:rFonts w:ascii="Montserrat" w:hAnsi="Montserrat"/>
          <w:sz w:val="24"/>
        </w:rPr>
        <w:t>It took a bit, starting with introductions all around, to get them thinking. Dusk explained that Rain was a friend and that Dragon had just brought her home from a date. Once it was clear that neither one was her boyfriend—the next assumption both of them jumped to—she got them to shake hands and stop bristling at each other. Mostly. Dragon still bristled after her assertion that there was nothing between him and her. Rain just shrugged the matter off and announced that he needed to talk to her urgently.</w:t>
      </w:r>
    </w:p>
    <w:p w14:paraId="3DCE5E35" w14:textId="77777777" w:rsidR="00F63DF0" w:rsidRPr="00A73992" w:rsidRDefault="00F63DF0">
      <w:pPr>
        <w:pStyle w:val="0DraftNormal"/>
        <w:rPr>
          <w:rFonts w:ascii="Montserrat" w:hAnsi="Montserrat"/>
          <w:sz w:val="24"/>
        </w:rPr>
      </w:pPr>
    </w:p>
    <w:p w14:paraId="3100E674" w14:textId="77777777" w:rsidR="00F63DF0" w:rsidRPr="00A73992" w:rsidRDefault="00A73992">
      <w:pPr>
        <w:pStyle w:val="0DraftNormal"/>
        <w:rPr>
          <w:rFonts w:ascii="Montserrat" w:hAnsi="Montserrat"/>
          <w:sz w:val="24"/>
        </w:rPr>
      </w:pPr>
      <w:r w:rsidRPr="00A73992">
        <w:rPr>
          <w:rFonts w:ascii="Montserrat" w:hAnsi="Montserrat"/>
          <w:sz w:val="24"/>
        </w:rPr>
        <w:t>Dusk held him off long enough to give Dragon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the new house and found a bench in the atrium where they could sit down and talk.</w:t>
      </w:r>
    </w:p>
    <w:p w14:paraId="0A95C9C2" w14:textId="77777777" w:rsidR="00F63DF0" w:rsidRPr="00A73992" w:rsidRDefault="00F63DF0">
      <w:pPr>
        <w:pStyle w:val="0DraftNormal"/>
        <w:rPr>
          <w:rFonts w:ascii="Montserrat" w:hAnsi="Montserrat"/>
          <w:sz w:val="24"/>
        </w:rPr>
      </w:pPr>
    </w:p>
    <w:p w14:paraId="2F69D43F" w14:textId="77777777" w:rsidR="00F63DF0" w:rsidRPr="00A73992" w:rsidRDefault="00A73992">
      <w:pPr>
        <w:pStyle w:val="0DraftNormal"/>
        <w:rPr>
          <w:rFonts w:ascii="Montserrat" w:hAnsi="Montserrat"/>
          <w:sz w:val="24"/>
        </w:rPr>
      </w:pPr>
      <w:r w:rsidRPr="00A73992">
        <w:rPr>
          <w:rFonts w:ascii="Montserrat" w:hAnsi="Montserrat"/>
          <w:sz w:val="24"/>
        </w:rPr>
        <w:t>She asked him what he needed to talk to her so urgently about. He told her he had not been able to keep his mind off of what had happened to her. She thought her mentor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w:t>
      </w:r>
      <w:r w:rsidRPr="00A73992">
        <w:rPr>
          <w:rFonts w:ascii="Montserrat" w:hAnsi="Montserrat"/>
          <w:sz w:val="24"/>
        </w:rPr>
        <w:t>me thinking about.</w:t>
      </w:r>
    </w:p>
    <w:p w14:paraId="0A003448" w14:textId="77777777" w:rsidR="00F63DF0" w:rsidRPr="00A73992" w:rsidRDefault="00F63DF0">
      <w:pPr>
        <w:pStyle w:val="0DraftNormal"/>
        <w:rPr>
          <w:rFonts w:ascii="Montserrat" w:hAnsi="Montserrat"/>
          <w:sz w:val="24"/>
        </w:rPr>
      </w:pPr>
    </w:p>
    <w:p w14:paraId="44E254E5" w14:textId="77777777" w:rsidR="00F63DF0" w:rsidRPr="00A73992" w:rsidRDefault="00A73992">
      <w:pPr>
        <w:pStyle w:val="0DraftNormal"/>
        <w:rPr>
          <w:rFonts w:ascii="Montserrat" w:hAnsi="Montserrat"/>
          <w:sz w:val="24"/>
        </w:rPr>
      </w:pPr>
      <w:r w:rsidRPr="00A73992">
        <w:rPr>
          <w:rFonts w:ascii="Montserrat" w:hAnsi="Montserrat"/>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w:t>
      </w:r>
      <w:r w:rsidRPr="00A73992">
        <w:rPr>
          <w:rFonts w:ascii="Montserrat" w:hAnsi="Montserrat"/>
          <w:sz w:val="24"/>
        </w:rPr>
        <w:t>ot bring himself to ask outright. Instead he was going to the trouble to find out if she considered herself a real girl, with a girl’s desires, and to assure her that he accepted her as such. Admired her deeply in fact.</w:t>
      </w:r>
    </w:p>
    <w:p w14:paraId="39DFAB82" w14:textId="77777777" w:rsidR="00F63DF0" w:rsidRPr="00A73992" w:rsidRDefault="00F63DF0">
      <w:pPr>
        <w:pStyle w:val="0DraftNormal"/>
        <w:rPr>
          <w:rFonts w:ascii="Montserrat" w:hAnsi="Montserrat"/>
          <w:sz w:val="24"/>
        </w:rPr>
      </w:pPr>
    </w:p>
    <w:p w14:paraId="54C37DA8" w14:textId="77777777" w:rsidR="00F63DF0" w:rsidRPr="00A73992" w:rsidRDefault="00A73992">
      <w:pPr>
        <w:pStyle w:val="0DraftNormal"/>
        <w:rPr>
          <w:rFonts w:ascii="Montserrat" w:hAnsi="Montserrat"/>
          <w:sz w:val="24"/>
        </w:rPr>
      </w:pPr>
      <w:r w:rsidRPr="00A73992">
        <w:rPr>
          <w:rFonts w:ascii="Montserrat" w:hAnsi="Montserrat"/>
          <w:sz w:val="24"/>
        </w:rPr>
        <w:t>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Dawn came to her aid. She asserted that it depended solely on who he was, not what he happened to b</w:t>
      </w:r>
      <w:r w:rsidRPr="00A73992">
        <w:rPr>
          <w:rFonts w:ascii="Montserrat" w:hAnsi="Montserrat"/>
          <w:sz w:val="24"/>
        </w:rPr>
        <w:t xml:space="preserve">e. If she liked Rain the person, she would be happy to embrace Rain the girl. </w:t>
      </w:r>
    </w:p>
    <w:p w14:paraId="6AB8714B" w14:textId="77777777" w:rsidR="00F63DF0" w:rsidRPr="00A73992" w:rsidRDefault="00F63DF0">
      <w:pPr>
        <w:pStyle w:val="0DraftNormal"/>
        <w:rPr>
          <w:rFonts w:ascii="Montserrat" w:hAnsi="Montserrat"/>
          <w:sz w:val="24"/>
        </w:rPr>
      </w:pPr>
    </w:p>
    <w:p w14:paraId="40DF2D3A" w14:textId="77777777" w:rsidR="00F63DF0" w:rsidRPr="00A73992" w:rsidRDefault="00A73992">
      <w:pPr>
        <w:pStyle w:val="0DraftNormal"/>
        <w:rPr>
          <w:rFonts w:ascii="Montserrat" w:hAnsi="Montserrat"/>
          <w:sz w:val="24"/>
        </w:rPr>
      </w:pPr>
      <w:r w:rsidRPr="00A73992">
        <w:rPr>
          <w:rFonts w:ascii="Montserrat" w:hAnsi="Montserrat"/>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w:t>
      </w:r>
      <w:r w:rsidRPr="00A73992">
        <w:rPr>
          <w:rFonts w:ascii="Montserrat" w:hAnsi="Montserrat"/>
          <w:sz w:val="24"/>
        </w:rPr>
        <w:t>, he felt crushed. And he had been consumed by doubts ever since.</w:t>
      </w:r>
    </w:p>
    <w:p w14:paraId="4CD6E1E3" w14:textId="77777777" w:rsidR="00F63DF0" w:rsidRPr="00A73992" w:rsidRDefault="00F63DF0">
      <w:pPr>
        <w:pStyle w:val="0DraftNormal"/>
        <w:rPr>
          <w:rFonts w:ascii="Montserrat" w:hAnsi="Montserrat"/>
          <w:sz w:val="24"/>
        </w:rPr>
      </w:pPr>
    </w:p>
    <w:p w14:paraId="6AA496CE" w14:textId="77777777" w:rsidR="00F63DF0" w:rsidRPr="00A73992" w:rsidRDefault="00A73992">
      <w:pPr>
        <w:pStyle w:val="0DraftNormal"/>
        <w:rPr>
          <w:rFonts w:ascii="Montserrat" w:hAnsi="Montserrat"/>
          <w:sz w:val="24"/>
        </w:rPr>
      </w:pPr>
      <w:r w:rsidRPr="00A73992">
        <w:rPr>
          <w:rFonts w:ascii="Montserrat" w:hAnsi="Montserrat"/>
          <w:sz w:val="24"/>
        </w:rPr>
        <w:t xml:space="preserve">Dusk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14:paraId="473A58C4" w14:textId="77777777" w:rsidR="00F63DF0" w:rsidRPr="00A73992" w:rsidRDefault="00F63DF0">
      <w:pPr>
        <w:pStyle w:val="0DraftNormal"/>
        <w:rPr>
          <w:rFonts w:ascii="Montserrat" w:hAnsi="Montserrat"/>
          <w:sz w:val="24"/>
        </w:rPr>
      </w:pPr>
    </w:p>
    <w:p w14:paraId="246C41AE"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682067F5" w14:textId="77777777" w:rsidR="00F63DF0" w:rsidRPr="00A73992" w:rsidRDefault="00F63DF0">
      <w:pPr>
        <w:pStyle w:val="0DraftNormal"/>
        <w:rPr>
          <w:rFonts w:ascii="Montserrat" w:hAnsi="Montserrat"/>
          <w:sz w:val="24"/>
        </w:rPr>
      </w:pPr>
    </w:p>
    <w:p w14:paraId="3E41013D"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08</w:t>
      </w:r>
      <w:r w:rsidRPr="00A73992">
        <w:rPr>
          <w:rFonts w:ascii="Montserrat" w:hAnsi="Montserrat"/>
          <w:sz w:val="24"/>
        </w:rPr>
        <w:tab/>
      </w:r>
    </w:p>
    <w:p w14:paraId="5ED955D4" w14:textId="77777777" w:rsidR="00F63DF0" w:rsidRPr="00A73992" w:rsidRDefault="00F63DF0">
      <w:pPr>
        <w:pStyle w:val="0DraftNormal"/>
        <w:rPr>
          <w:rFonts w:ascii="Montserrat" w:hAnsi="Montserrat"/>
          <w:sz w:val="24"/>
        </w:rPr>
      </w:pPr>
    </w:p>
    <w:p w14:paraId="52BE8998" w14:textId="77777777" w:rsidR="00F63DF0" w:rsidRPr="00A73992" w:rsidRDefault="00A73992">
      <w:pPr>
        <w:pStyle w:val="0DraftNormal"/>
        <w:rPr>
          <w:rFonts w:ascii="Montserrat" w:hAnsi="Montserrat"/>
          <w:sz w:val="24"/>
        </w:rPr>
      </w:pPr>
      <w:r w:rsidRPr="00A73992">
        <w:rPr>
          <w:rFonts w:ascii="Montserrat" w:hAnsi="Montserrat"/>
          <w:sz w:val="24"/>
        </w:rPr>
        <w:t>Dusk frowned in confusion, and said she did not understand. Rain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w:t>
      </w:r>
      <w:r w:rsidRPr="00A73992">
        <w:rPr>
          <w:rFonts w:ascii="Montserrat" w:hAnsi="Montserrat"/>
          <w:sz w:val="24"/>
        </w:rPr>
        <w:t xml:space="preserve"> just did not have the instincts of a boy. He had been persecuted mercilessly, beaten and taunted by other boys. Every time they called him a girl, he felt secretly vindicated, but merely surviving depended on convincing everyone that he was a boy. </w:t>
      </w:r>
    </w:p>
    <w:p w14:paraId="72B1756A" w14:textId="77777777" w:rsidR="00F63DF0" w:rsidRPr="00A73992" w:rsidRDefault="00F63DF0">
      <w:pPr>
        <w:pStyle w:val="0DraftNormal"/>
        <w:rPr>
          <w:rFonts w:ascii="Montserrat" w:hAnsi="Montserrat"/>
          <w:sz w:val="24"/>
        </w:rPr>
      </w:pPr>
    </w:p>
    <w:p w14:paraId="1CF2649D" w14:textId="77777777" w:rsidR="00F63DF0" w:rsidRPr="00A73992" w:rsidRDefault="00A73992">
      <w:pPr>
        <w:pStyle w:val="0DraftNormal"/>
        <w:rPr>
          <w:rFonts w:ascii="Montserrat" w:hAnsi="Montserrat"/>
          <w:sz w:val="24"/>
        </w:rPr>
      </w:pPr>
      <w:r w:rsidRPr="00A73992">
        <w:rPr>
          <w:rFonts w:ascii="Montserrat" w:hAnsi="Montserrat"/>
          <w:sz w:val="24"/>
        </w:rPr>
        <w:t xml:space="preserve">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w:t>
      </w:r>
      <w:r w:rsidRPr="00A73992">
        <w:rPr>
          <w:rFonts w:ascii="Montserrat" w:hAnsi="Montserrat"/>
          <w:sz w:val="24"/>
        </w:rPr>
        <w:t>treatment that relieved the suffering it caused was hormone replacement and in an astonishing number of cases, sex reassignment surgery.</w:t>
      </w:r>
    </w:p>
    <w:p w14:paraId="1A0A8D51" w14:textId="77777777" w:rsidR="00F63DF0" w:rsidRPr="00A73992" w:rsidRDefault="00F63DF0">
      <w:pPr>
        <w:pStyle w:val="0DraftNormal"/>
        <w:rPr>
          <w:rFonts w:ascii="Montserrat" w:hAnsi="Montserrat"/>
          <w:sz w:val="24"/>
        </w:rPr>
      </w:pPr>
    </w:p>
    <w:p w14:paraId="21DC0B55" w14:textId="77777777" w:rsidR="00F63DF0" w:rsidRPr="00A73992" w:rsidRDefault="00A73992">
      <w:pPr>
        <w:pStyle w:val="0DraftNormal"/>
        <w:rPr>
          <w:rFonts w:ascii="Montserrat" w:hAnsi="Montserrat"/>
          <w:sz w:val="24"/>
        </w:rPr>
      </w:pPr>
      <w:r w:rsidRPr="00A73992">
        <w:rPr>
          <w:rFonts w:ascii="Montserrat" w:hAnsi="Montserrat"/>
          <w:sz w:val="24"/>
        </w:rPr>
        <w:t>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w:t>
      </w:r>
      <w:r w:rsidRPr="00A73992">
        <w:rPr>
          <w:rFonts w:ascii="Montserrat" w:hAnsi="Montserrat"/>
          <w:sz w:val="24"/>
        </w:rPr>
        <w:t xml:space="preserve">ely high suicide rate for avoiding transition, could not discourage him. The only hope he had of feeling like he belonged in his body was to make it as close to female as possible. </w:t>
      </w:r>
    </w:p>
    <w:p w14:paraId="11AB8A7B" w14:textId="77777777" w:rsidR="00F63DF0" w:rsidRPr="00A73992" w:rsidRDefault="00F63DF0">
      <w:pPr>
        <w:pStyle w:val="0DraftNormal"/>
        <w:rPr>
          <w:rFonts w:ascii="Montserrat" w:hAnsi="Montserrat"/>
          <w:sz w:val="24"/>
        </w:rPr>
      </w:pPr>
    </w:p>
    <w:p w14:paraId="7CEC58E9" w14:textId="77777777" w:rsidR="00F63DF0" w:rsidRPr="00A73992" w:rsidRDefault="00A73992">
      <w:pPr>
        <w:pStyle w:val="0DraftNormal"/>
        <w:rPr>
          <w:rFonts w:ascii="Montserrat" w:hAnsi="Montserrat"/>
          <w:sz w:val="24"/>
        </w:rPr>
      </w:pPr>
      <w:r w:rsidRPr="00A73992">
        <w:rPr>
          <w:rFonts w:ascii="Montserrat" w:hAnsi="Montserrat"/>
          <w:sz w:val="24"/>
        </w:rPr>
        <w:t>Dusk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Rain’s problem. He knew it was possible for a boy to change into a girl, literally. He had seen it. To know that and suddenly be beset by doubt because he discovered that he was attracte</w:t>
      </w:r>
      <w:r w:rsidRPr="00A73992">
        <w:rPr>
          <w:rFonts w:ascii="Montserrat" w:hAnsi="Montserrat"/>
          <w:sz w:val="24"/>
        </w:rPr>
        <w:t xml:space="preserve">d to her in an entirely male way—it had to have shaken him. Or her, she noted. </w:t>
      </w:r>
    </w:p>
    <w:p w14:paraId="121BE6BF" w14:textId="77777777" w:rsidR="00F63DF0" w:rsidRPr="00A73992" w:rsidRDefault="00F63DF0">
      <w:pPr>
        <w:pStyle w:val="0DraftNormal"/>
        <w:rPr>
          <w:rFonts w:ascii="Montserrat" w:hAnsi="Montserrat"/>
          <w:sz w:val="24"/>
        </w:rPr>
      </w:pPr>
    </w:p>
    <w:p w14:paraId="536FE9DA" w14:textId="77777777" w:rsidR="00F63DF0" w:rsidRPr="00A73992" w:rsidRDefault="00A73992">
      <w:pPr>
        <w:pStyle w:val="0DraftNormal"/>
        <w:rPr>
          <w:rFonts w:ascii="Montserrat" w:hAnsi="Montserrat"/>
          <w:sz w:val="24"/>
        </w:rPr>
      </w:pPr>
      <w:r w:rsidRPr="00A73992">
        <w:rPr>
          <w:rFonts w:ascii="Montserrat" w:hAnsi="Montserrat"/>
          <w:sz w:val="24"/>
        </w:rPr>
        <w:t>She considered the matter and made an observation. The body could have a tremendous impact on the mind, and the mind had the potential to respond to the impulses that were uniquely male or uniquely female. The attraction he felt, she suggested, was largely physical. The fact that Rain, as a person, a mind, had already become attracted to her as a person, first male and then female, only proved that he desired her for who she was as much as he was attracted to her for what she was. Besides, sexual orientatio</w:t>
      </w:r>
      <w:r w:rsidRPr="00A73992">
        <w:rPr>
          <w:rFonts w:ascii="Montserrat" w:hAnsi="Montserrat"/>
          <w:sz w:val="24"/>
        </w:rPr>
        <w:t xml:space="preserve">n had nothing to do with sexual identity. For all Rain knew, his circumstances had encouraged him to become bisexual, to allow for his instinctive and acquired tastes. She suggested that, if he really did want her, it would both ease and clear his mind to have her. He realized he could not argue with that. </w:t>
      </w:r>
    </w:p>
    <w:p w14:paraId="076B4071" w14:textId="77777777" w:rsidR="00F63DF0" w:rsidRPr="00A73992" w:rsidRDefault="00F63DF0">
      <w:pPr>
        <w:pStyle w:val="0DraftNormal"/>
        <w:rPr>
          <w:rFonts w:ascii="Montserrat" w:hAnsi="Montserrat"/>
          <w:sz w:val="24"/>
        </w:rPr>
      </w:pPr>
    </w:p>
    <w:p w14:paraId="3893E646" w14:textId="77777777" w:rsidR="00F63DF0" w:rsidRPr="00A73992" w:rsidRDefault="00A73992">
      <w:pPr>
        <w:pStyle w:val="0DraftNormal"/>
        <w:rPr>
          <w:rFonts w:ascii="Montserrat" w:hAnsi="Montserrat"/>
          <w:sz w:val="24"/>
        </w:rPr>
      </w:pPr>
      <w:r w:rsidRPr="00A73992">
        <w:rPr>
          <w:rFonts w:ascii="Montserrat" w:hAnsi="Montserrat"/>
          <w:sz w:val="24"/>
        </w:rPr>
        <w:t>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w:t>
      </w:r>
      <w:r w:rsidRPr="00A73992">
        <w:rPr>
          <w:rFonts w:ascii="Montserrat" w:hAnsi="Montserrat"/>
          <w:sz w:val="24"/>
        </w:rPr>
        <w:t xml:space="preserve">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Dusk rebuilt her as the female version of herself. It took a heartbeat to do. </w:t>
      </w:r>
    </w:p>
    <w:p w14:paraId="1CF5E040" w14:textId="77777777" w:rsidR="00F63DF0" w:rsidRPr="00A73992" w:rsidRDefault="00F63DF0">
      <w:pPr>
        <w:pStyle w:val="0DraftNormal"/>
        <w:rPr>
          <w:rFonts w:ascii="Montserrat" w:hAnsi="Montserrat"/>
          <w:sz w:val="24"/>
        </w:rPr>
      </w:pPr>
    </w:p>
    <w:p w14:paraId="1FA8C268" w14:textId="77777777" w:rsidR="00F63DF0" w:rsidRPr="00A73992" w:rsidRDefault="00A73992">
      <w:pPr>
        <w:pStyle w:val="0DraftNormal"/>
        <w:rPr>
          <w:rFonts w:ascii="Montserrat" w:hAnsi="Montserrat"/>
          <w:sz w:val="24"/>
        </w:rPr>
      </w:pPr>
      <w:r w:rsidRPr="00A73992">
        <w:rPr>
          <w:rFonts w:ascii="Montserrat" w:hAnsi="Montserrat"/>
          <w:sz w:val="24"/>
        </w:rPr>
        <w:t>Rain sat up carefully, and examined herself. The floodgates opened, and she was laughing and crying again, but this time with the sweet ring of joy. She quickly got hold of herself, and hugged Dusk. As she let go, she lamented how unfortunate it was that she had not been like this when Dusk was a guy. Dusk smiled at her and explained that she still was a guy. The boy she had been was still inside her, and she brought him out. Rain almost did not believe it. He offered to return the favor, and Rain stammered</w:t>
      </w:r>
      <w:r w:rsidRPr="00A73992">
        <w:rPr>
          <w:rFonts w:ascii="Montserrat" w:hAnsi="Montserrat"/>
          <w:sz w:val="24"/>
        </w:rPr>
        <w:t xml:space="preserve"> her wholehearted demand that he would or else. He checked her, to ensure she would not be able to get pregnant and broke her in with all the skill he possessed. </w:t>
      </w:r>
    </w:p>
    <w:p w14:paraId="2836CA61" w14:textId="77777777" w:rsidR="00F63DF0" w:rsidRPr="00A73992" w:rsidRDefault="00F63DF0">
      <w:pPr>
        <w:pStyle w:val="0DraftNormal"/>
        <w:rPr>
          <w:rFonts w:ascii="Montserrat" w:hAnsi="Montserrat"/>
          <w:sz w:val="24"/>
        </w:rPr>
      </w:pPr>
    </w:p>
    <w:p w14:paraId="58FEA05C" w14:textId="77777777" w:rsidR="00F63DF0" w:rsidRPr="00A73992" w:rsidRDefault="00A73992">
      <w:pPr>
        <w:pStyle w:val="0DraftNormal"/>
        <w:rPr>
          <w:rFonts w:ascii="Montserrat" w:hAnsi="Montserrat"/>
          <w:sz w:val="24"/>
        </w:rPr>
      </w:pPr>
      <w:r w:rsidRPr="00A73992">
        <w:rPr>
          <w:rFonts w:ascii="Montserrat" w:hAnsi="Montserrat"/>
          <w:sz w:val="24"/>
        </w:rPr>
        <w:t xml:space="preserve">It was very late when they finally stopped. A quick swim freshened them up, and Dusk reverted to her female default. Rain drove them to Dawn’s home, and Dusk snuck her into the house. She quickly explained to Dawn, and they put the neo-girl to bed with them. Rain fell into a warm, fuzzy sleep at once. Dusk confessed to her fiancée, that she had resisted Dragon but exchanged favors with Rain whole-heartedly. Dawn assured her that she understood, and that Dusk had done the right thing. </w:t>
      </w:r>
    </w:p>
    <w:p w14:paraId="3B5AE14F" w14:textId="77777777" w:rsidR="00F63DF0" w:rsidRPr="00A73992" w:rsidRDefault="00F63DF0">
      <w:pPr>
        <w:pStyle w:val="0DraftNormal"/>
        <w:rPr>
          <w:rFonts w:ascii="Montserrat" w:hAnsi="Montserrat"/>
          <w:sz w:val="24"/>
        </w:rPr>
      </w:pPr>
    </w:p>
    <w:p w14:paraId="28825F27" w14:textId="77777777" w:rsidR="00F63DF0" w:rsidRPr="00A73992" w:rsidRDefault="00A73992">
      <w:pPr>
        <w:pStyle w:val="0DraftNormal"/>
        <w:rPr>
          <w:rFonts w:ascii="Montserrat" w:hAnsi="Montserrat"/>
          <w:sz w:val="24"/>
        </w:rPr>
      </w:pPr>
      <w:r w:rsidRPr="00A73992">
        <w:rPr>
          <w:rFonts w:ascii="Montserrat" w:hAnsi="Montserrat"/>
          <w:sz w:val="24"/>
        </w:rPr>
        <w:t>Confronting Lion—and Rain’s Transformation</w:t>
      </w:r>
    </w:p>
    <w:p w14:paraId="2C8931A3" w14:textId="77777777" w:rsidR="00F63DF0" w:rsidRPr="00A73992" w:rsidRDefault="00F63DF0">
      <w:pPr>
        <w:pStyle w:val="0DraftNormal"/>
        <w:rPr>
          <w:rFonts w:ascii="Montserrat" w:hAnsi="Montserrat"/>
          <w:sz w:val="24"/>
        </w:rPr>
      </w:pPr>
    </w:p>
    <w:p w14:paraId="26420538" w14:textId="77777777" w:rsidR="00F63DF0" w:rsidRPr="00A73992" w:rsidRDefault="00A73992">
      <w:pPr>
        <w:pStyle w:val="0DraftNormal"/>
        <w:rPr>
          <w:rFonts w:ascii="Montserrat" w:hAnsi="Montserrat"/>
          <w:sz w:val="24"/>
        </w:rPr>
      </w:pPr>
      <w:r w:rsidRPr="00A73992">
        <w:rPr>
          <w:rFonts w:ascii="Montserrat" w:hAnsi="Montserrat"/>
          <w:sz w:val="24"/>
        </w:rPr>
        <w:t>It was a Tuesday, so they did not have any classes to go to. Dawn and Dusk woke early to slip Rain out of the house. They had made plans to go shopping and Rain’s car enabled them to set out on their own. Dusk had solved a problem for Rain but created one for herself and Dawn. They were not sure that their parents would approve of what she had done for her friend. The world they lived in had forced their parents to impose strict rules on when, where and how there were allowed to use their powers, and this m</w:t>
      </w:r>
      <w:r w:rsidRPr="00A73992">
        <w:rPr>
          <w:rFonts w:ascii="Montserrat" w:hAnsi="Montserrat"/>
          <w:sz w:val="24"/>
        </w:rPr>
        <w:t xml:space="preserve">ight well have crossed the line. They discussed it silently while touring the mall for must-haves and bargains. </w:t>
      </w:r>
    </w:p>
    <w:p w14:paraId="4DCF085D" w14:textId="77777777" w:rsidR="00F63DF0" w:rsidRPr="00A73992" w:rsidRDefault="00F63DF0">
      <w:pPr>
        <w:pStyle w:val="0DraftNormal"/>
        <w:rPr>
          <w:rFonts w:ascii="Montserrat" w:hAnsi="Montserrat"/>
          <w:sz w:val="24"/>
        </w:rPr>
      </w:pPr>
    </w:p>
    <w:p w14:paraId="1A80BB84" w14:textId="77777777" w:rsidR="00F63DF0" w:rsidRPr="00A73992" w:rsidRDefault="00A73992">
      <w:pPr>
        <w:pStyle w:val="0DraftNormal"/>
        <w:rPr>
          <w:rFonts w:ascii="Montserrat" w:hAnsi="Montserrat"/>
          <w:sz w:val="24"/>
        </w:rPr>
      </w:pPr>
      <w:r w:rsidRPr="00A73992">
        <w:rPr>
          <w:rFonts w:ascii="Montserrat" w:hAnsi="Montserrat"/>
          <w:sz w:val="24"/>
        </w:rPr>
        <w:t>While they were shopping a visitor came to Dawn’s house looking for Dusk. Lion had copied the return address from Dusk’s letter into the dojo’s database for his father before taking the letter to show Rain. It had not been hard to guess where Rain went haring off to, but the mystery of why had gnawed at him until he had to go after him and find out. He did not see Rain’s car there, but saw no reason not to ask for Dusk. Dusk might have already seen Rain and if not they could wait for him to show up together</w:t>
      </w:r>
      <w:r w:rsidRPr="00A73992">
        <w:rPr>
          <w:rFonts w:ascii="Montserrat" w:hAnsi="Montserrat"/>
          <w:sz w:val="24"/>
        </w:rPr>
        <w:t>. At the house he was told that Dusk had gone shopping at the mall, and might not be back until dinner. Lion asked for directions to the mall and set off to find her there.</w:t>
      </w:r>
    </w:p>
    <w:p w14:paraId="57A687BA" w14:textId="77777777" w:rsidR="00F63DF0" w:rsidRPr="00A73992" w:rsidRDefault="00F63DF0">
      <w:pPr>
        <w:pStyle w:val="0DraftNormal"/>
        <w:rPr>
          <w:rFonts w:ascii="Montserrat" w:hAnsi="Montserrat"/>
          <w:sz w:val="24"/>
        </w:rPr>
      </w:pPr>
    </w:p>
    <w:p w14:paraId="2AB1BD11" w14:textId="77777777" w:rsidR="00F63DF0" w:rsidRPr="00A73992" w:rsidRDefault="00A73992">
      <w:pPr>
        <w:pStyle w:val="0DraftNormal"/>
        <w:rPr>
          <w:rFonts w:ascii="Montserrat" w:hAnsi="Montserrat"/>
          <w:sz w:val="24"/>
        </w:rPr>
      </w:pPr>
      <w:r w:rsidRPr="00A73992">
        <w:rPr>
          <w:rFonts w:ascii="Montserrat" w:hAnsi="Montserrat"/>
          <w:sz w:val="24"/>
        </w:rPr>
        <w:t xml:space="preserve">The girls had completed their preliminary tour of the mall, and set off for the food court to discuss their shopping lists. Dusk and Dawn had silently agreed that they would have to present their problem to their parents and face the music. The girls doubted they would object to Rain’s transformation once they knew the facts. It was a common belief among psionics that the division of the sexes had a lot to do with why people almost never tapped into their psi potential. Ambisexuality was not a prerequisite </w:t>
      </w:r>
      <w:r w:rsidRPr="00A73992">
        <w:rPr>
          <w:rFonts w:ascii="Montserrat" w:hAnsi="Montserrat"/>
          <w:sz w:val="24"/>
        </w:rPr>
        <w:t xml:space="preserve">for psi, but the social and environmental impact of gender typing did in fact contribute to the atrophy of the mind. </w:t>
      </w:r>
    </w:p>
    <w:p w14:paraId="7FAF0E7D" w14:textId="77777777" w:rsidR="00F63DF0" w:rsidRPr="00A73992" w:rsidRDefault="00F63DF0">
      <w:pPr>
        <w:pStyle w:val="0DraftNormal"/>
        <w:rPr>
          <w:rFonts w:ascii="Montserrat" w:hAnsi="Montserrat"/>
          <w:sz w:val="24"/>
        </w:rPr>
      </w:pPr>
    </w:p>
    <w:p w14:paraId="79CBBF07" w14:textId="77777777" w:rsidR="00F63DF0" w:rsidRPr="00A73992" w:rsidRDefault="00A73992">
      <w:pPr>
        <w:pStyle w:val="0DraftNormal"/>
        <w:rPr>
          <w:rFonts w:ascii="Montserrat" w:hAnsi="Montserrat"/>
          <w:sz w:val="24"/>
        </w:rPr>
      </w:pPr>
      <w:r w:rsidRPr="00A73992">
        <w:rPr>
          <w:rFonts w:ascii="Montserrat" w:hAnsi="Montserrat"/>
          <w:sz w:val="24"/>
        </w:rPr>
        <w:t xml:space="preserve">Lion saw them before they saw him. The sight of Dusk and Dawn caused him to do a double take, on account of their resemblance, but the real shock was recognizing Rain. He flat out said it. </w:t>
      </w:r>
      <w:r w:rsidRPr="00A73992">
        <w:rPr>
          <w:rFonts w:ascii="Montserrat" w:hAnsi="Montserrat"/>
          <w:i/>
          <w:sz w:val="24"/>
        </w:rPr>
        <w:t xml:space="preserve">You’re a girl! </w:t>
      </w:r>
      <w:r w:rsidRPr="00A73992">
        <w:rPr>
          <w:rFonts w:ascii="Montserrat" w:hAnsi="Montserrat"/>
          <w:sz w:val="24"/>
        </w:rPr>
        <w:t xml:space="preserve">That caught their attention, as well as that of many other passers-by. Rain almost turned and fled. Dusk caught her arm and dragged her along as they closed on Lion, before he managed another outburst. Realizing that they could not talk to Lion there in the middle of the mall, they escorted him out, nearly having to drag both him and Rain as they stared at each other in different states of shock. </w:t>
      </w:r>
    </w:p>
    <w:p w14:paraId="186C65DC" w14:textId="77777777" w:rsidR="00F63DF0" w:rsidRPr="00A73992" w:rsidRDefault="00F63DF0">
      <w:pPr>
        <w:pStyle w:val="0DraftNormal"/>
        <w:rPr>
          <w:rFonts w:ascii="Montserrat" w:hAnsi="Montserrat"/>
          <w:sz w:val="24"/>
        </w:rPr>
      </w:pPr>
    </w:p>
    <w:p w14:paraId="118C5535" w14:textId="77777777" w:rsidR="00F63DF0" w:rsidRPr="00A73992" w:rsidRDefault="00A73992">
      <w:pPr>
        <w:pStyle w:val="0DraftNormal"/>
        <w:rPr>
          <w:rFonts w:ascii="Montserrat" w:hAnsi="Montserrat"/>
          <w:sz w:val="24"/>
        </w:rPr>
      </w:pPr>
      <w:r w:rsidRPr="00A73992">
        <w:rPr>
          <w:rFonts w:ascii="Montserrat" w:hAnsi="Montserrat"/>
          <w:sz w:val="24"/>
        </w:rPr>
        <w:t>Rain was worried that she was on the verge of losing her best friend, and Lion was just plain blown out of his mind. On the way in, Lion had spotted and parked next to Rain’s car, so it was there waiting when they arrived at Rain’s. Rain’s car would not start. That roused Lion from his stupor. He used his key to Rain’s car to open the trunk, and then went under the hood to return the battery to its proper place. He explained that he had not wanted Rain to be able to drive off until he found him—her. Rain as</w:t>
      </w:r>
      <w:r w:rsidRPr="00A73992">
        <w:rPr>
          <w:rFonts w:ascii="Montserrat" w:hAnsi="Montserrat"/>
          <w:sz w:val="24"/>
        </w:rPr>
        <w:t xml:space="preserve">ked if Dusk or Dawn could drive—Dawn had gotten her drivers license the day after her birthday—and asked them to follow in her car while she rode with Lion and explained things to him. </w:t>
      </w:r>
    </w:p>
    <w:p w14:paraId="4FAD9324" w14:textId="77777777" w:rsidR="00F63DF0" w:rsidRPr="00A73992" w:rsidRDefault="00F63DF0">
      <w:pPr>
        <w:pStyle w:val="0DraftNormal"/>
        <w:rPr>
          <w:rFonts w:ascii="Montserrat" w:hAnsi="Montserrat"/>
          <w:sz w:val="24"/>
        </w:rPr>
      </w:pPr>
    </w:p>
    <w:p w14:paraId="50F2B175" w14:textId="77777777" w:rsidR="00F63DF0" w:rsidRPr="00A73992" w:rsidRDefault="00A73992">
      <w:pPr>
        <w:pStyle w:val="0DraftNormal"/>
        <w:rPr>
          <w:rFonts w:ascii="Montserrat" w:hAnsi="Montserrat"/>
          <w:sz w:val="24"/>
        </w:rPr>
      </w:pPr>
      <w:r w:rsidRPr="00A73992">
        <w:rPr>
          <w:rFonts w:ascii="Montserrat" w:hAnsi="Montserrat"/>
          <w:sz w:val="24"/>
        </w:rPr>
        <w:t>Dusk and Dawn agreed that was best. In fact, Rain should not have been driving that morning, since she no longer possessed a valid driver’s license, and presenting her old one if she got pulled over would cause a whole world of trouble. Dawn led the way back out to the new house, where they could manage privacy even if crews were there working on it. When they arrived, Rain and Lion were arguing. They did not get out of the car, and glared at the twins when they interrupted to tell them where to meet them w</w:t>
      </w:r>
      <w:r w:rsidRPr="00A73992">
        <w:rPr>
          <w:rFonts w:ascii="Montserrat" w:hAnsi="Montserrat"/>
          <w:sz w:val="24"/>
        </w:rPr>
        <w:t xml:space="preserve">hen they came in. </w:t>
      </w:r>
    </w:p>
    <w:p w14:paraId="098EA621" w14:textId="77777777" w:rsidR="00F63DF0" w:rsidRPr="00A73992" w:rsidRDefault="00F63DF0">
      <w:pPr>
        <w:pStyle w:val="0DraftNormal"/>
        <w:rPr>
          <w:rFonts w:ascii="Montserrat" w:hAnsi="Montserrat"/>
          <w:sz w:val="24"/>
        </w:rPr>
      </w:pPr>
    </w:p>
    <w:p w14:paraId="4088048C" w14:textId="77777777" w:rsidR="00F63DF0" w:rsidRPr="00A73992" w:rsidRDefault="00A73992">
      <w:pPr>
        <w:pStyle w:val="0DraftNormal"/>
        <w:rPr>
          <w:rFonts w:ascii="Montserrat" w:hAnsi="Montserrat"/>
          <w:sz w:val="24"/>
        </w:rPr>
      </w:pPr>
      <w:r w:rsidRPr="00A73992">
        <w:rPr>
          <w:rFonts w:ascii="Montserrat" w:hAnsi="Montserrat"/>
          <w:sz w:val="24"/>
        </w:rPr>
        <w:t xml:space="preserve">Dusk and Dawn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Rain, or worry about Rain and Lion, or worry about Rain and their parents. This </w:t>
      </w:r>
      <w:r w:rsidRPr="00A73992">
        <w:rPr>
          <w:rFonts w:ascii="Montserrat" w:hAnsi="Montserrat"/>
          <w:sz w:val="24"/>
        </w:rPr>
        <w:t xml:space="preserve">was one of those times when worrying could accomplish nothing, so they teased each other’s clothes off and cheerfully distracted each other. Neither of them took the lead, instead, Dawn produced her real twin and treated her lover to a threesome. </w:t>
      </w:r>
    </w:p>
    <w:p w14:paraId="3D23506B" w14:textId="77777777" w:rsidR="00F63DF0" w:rsidRPr="00A73992" w:rsidRDefault="00F63DF0">
      <w:pPr>
        <w:pStyle w:val="0DraftNormal"/>
        <w:rPr>
          <w:rFonts w:ascii="Montserrat" w:hAnsi="Montserrat"/>
          <w:sz w:val="24"/>
        </w:rPr>
      </w:pPr>
    </w:p>
    <w:p w14:paraId="0ED0DF62" w14:textId="77777777" w:rsidR="00F63DF0" w:rsidRPr="00A73992" w:rsidRDefault="00A73992">
      <w:pPr>
        <w:pStyle w:val="0DraftNormal"/>
        <w:rPr>
          <w:rFonts w:ascii="Montserrat" w:hAnsi="Montserrat"/>
          <w:sz w:val="24"/>
        </w:rPr>
      </w:pPr>
      <w:r w:rsidRPr="00A73992">
        <w:rPr>
          <w:rFonts w:ascii="Montserrat" w:hAnsi="Montserrat"/>
          <w:sz w:val="24"/>
        </w:rPr>
        <w:t>They were interrupted, but it was Lion, with Rain in tow, and the sight of yet one more of them amazed, amused and delighted the couple. The trio noticed that Rain and Lion were standing hand in hand, and concluded that a history of crossed signals had finally gotten straightened out. Dusk introduced Lion to Dawn and Dawn, and let them explain themselves to the bewildered boy. While Lion absorbed that, Rain silently stripped down behind him. He did not notice until she wrapped herself tightly around him and</w:t>
      </w:r>
      <w:r w:rsidRPr="00A73992">
        <w:rPr>
          <w:rFonts w:ascii="Montserrat" w:hAnsi="Montserrat"/>
          <w:sz w:val="24"/>
        </w:rPr>
        <w:t xml:space="preserve"> reached into his pants. </w:t>
      </w:r>
    </w:p>
    <w:p w14:paraId="7E166327" w14:textId="77777777" w:rsidR="00F63DF0" w:rsidRPr="00A73992" w:rsidRDefault="00F63DF0">
      <w:pPr>
        <w:pStyle w:val="0DraftNormal"/>
        <w:rPr>
          <w:rFonts w:ascii="Montserrat" w:hAnsi="Montserrat"/>
          <w:sz w:val="24"/>
        </w:rPr>
      </w:pPr>
    </w:p>
    <w:p w14:paraId="3BE6C3FB" w14:textId="77777777" w:rsidR="00F63DF0" w:rsidRPr="00A73992" w:rsidRDefault="00A73992">
      <w:pPr>
        <w:pStyle w:val="0DraftNormal"/>
        <w:rPr>
          <w:rFonts w:ascii="Montserrat" w:hAnsi="Montserrat"/>
          <w:sz w:val="24"/>
        </w:rPr>
      </w:pPr>
      <w:r w:rsidRPr="00A73992">
        <w:rPr>
          <w:rFonts w:ascii="Montserrat" w:hAnsi="Montserrat"/>
          <w:sz w:val="24"/>
        </w:rPr>
        <w:t>Lion nearly jumped out of them. Before he could tell her to stop, she reminded him who he had told all of his sexual fantasies to. One of his favorites involved being overwhelmed by gorgeous blonds and redheads. Dusk got up and quickly examined Rain, then Lion, and assured them they were both clean, healthy and none of the girls were at risk of pregnancy. Lion was no virgin. Nor was he intimidated by four willing girls. He did surprise them by stating that, tempting as the offer was, he only wanted Rain. Ra</w:t>
      </w:r>
      <w:r w:rsidRPr="00A73992">
        <w:rPr>
          <w:rFonts w:ascii="Montserrat" w:hAnsi="Montserrat"/>
          <w:sz w:val="24"/>
        </w:rPr>
        <w:t xml:space="preserve">in nearly fainted with delight. </w:t>
      </w:r>
    </w:p>
    <w:p w14:paraId="1EF954EB" w14:textId="77777777" w:rsidR="00F63DF0" w:rsidRPr="00A73992" w:rsidRDefault="00F63DF0">
      <w:pPr>
        <w:pStyle w:val="0DraftNormal"/>
        <w:rPr>
          <w:rFonts w:ascii="Montserrat" w:hAnsi="Montserrat"/>
          <w:sz w:val="24"/>
        </w:rPr>
      </w:pPr>
    </w:p>
    <w:p w14:paraId="5E3B81F4" w14:textId="77777777" w:rsidR="00F63DF0" w:rsidRPr="00A73992" w:rsidRDefault="00A73992">
      <w:pPr>
        <w:pStyle w:val="0DraftNormal"/>
        <w:rPr>
          <w:rFonts w:ascii="Montserrat" w:hAnsi="Montserrat"/>
          <w:sz w:val="24"/>
        </w:rPr>
      </w:pPr>
      <w:r w:rsidRPr="00A73992">
        <w:rPr>
          <w:rFonts w:ascii="Montserrat" w:hAnsi="Montserrat"/>
          <w:sz w:val="24"/>
        </w:rPr>
        <w:t xml:space="preserve">Later, after talking and bonding had reached their climax, they reminded themselves that Rain and Dusk desperately needed new clothes. Keeping three girls dressed would stress Dawn’s wardrobe past its limits. They stretched the day to include all the shopping, a nice dinner, and a movie—the second in two days, Dusk was thrilled to note. They arrived at Dawn’s house at Coal and stopped to collect their wits. It was time to brave the parents in their den. </w:t>
      </w:r>
    </w:p>
    <w:p w14:paraId="2BF54B87" w14:textId="77777777" w:rsidR="00F63DF0" w:rsidRPr="00A73992" w:rsidRDefault="00F63DF0">
      <w:pPr>
        <w:pStyle w:val="0DraftNormal"/>
        <w:rPr>
          <w:rFonts w:ascii="Montserrat" w:hAnsi="Montserrat"/>
          <w:sz w:val="24"/>
        </w:rPr>
      </w:pPr>
    </w:p>
    <w:p w14:paraId="7C5F445E"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6DCED18B" w14:textId="77777777" w:rsidR="00F63DF0" w:rsidRPr="00A73992" w:rsidRDefault="00F63DF0">
      <w:pPr>
        <w:pStyle w:val="0DraftNormal"/>
        <w:rPr>
          <w:rFonts w:ascii="Montserrat" w:hAnsi="Montserrat"/>
          <w:sz w:val="24"/>
        </w:rPr>
      </w:pPr>
    </w:p>
    <w:p w14:paraId="3249A407"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09</w:t>
      </w:r>
      <w:r w:rsidRPr="00A73992">
        <w:rPr>
          <w:rFonts w:ascii="Montserrat" w:hAnsi="Montserrat"/>
          <w:sz w:val="24"/>
        </w:rPr>
        <w:tab/>
      </w:r>
    </w:p>
    <w:p w14:paraId="4E2674FD" w14:textId="77777777" w:rsidR="00F63DF0" w:rsidRPr="00A73992" w:rsidRDefault="00F63DF0">
      <w:pPr>
        <w:pStyle w:val="0DraftNormal"/>
        <w:rPr>
          <w:rFonts w:ascii="Montserrat" w:hAnsi="Montserrat"/>
          <w:sz w:val="24"/>
        </w:rPr>
      </w:pPr>
    </w:p>
    <w:p w14:paraId="3462DC96" w14:textId="77777777" w:rsidR="00F63DF0" w:rsidRPr="00A73992" w:rsidRDefault="00A73992">
      <w:pPr>
        <w:pStyle w:val="0DraftNormal"/>
        <w:rPr>
          <w:rFonts w:ascii="Montserrat" w:hAnsi="Montserrat"/>
          <w:sz w:val="24"/>
        </w:rPr>
      </w:pPr>
      <w:r w:rsidRPr="00A73992">
        <w:rPr>
          <w:rFonts w:ascii="Montserrat" w:hAnsi="Montserrat"/>
          <w:sz w:val="24"/>
        </w:rPr>
        <w:t>Confronting Necessity, Awakening and Training Rain and Lion</w:t>
      </w:r>
    </w:p>
    <w:p w14:paraId="4FB535B1" w14:textId="77777777" w:rsidR="00F63DF0" w:rsidRPr="00A73992" w:rsidRDefault="00F63DF0">
      <w:pPr>
        <w:pStyle w:val="0DraftNormal"/>
        <w:rPr>
          <w:rFonts w:ascii="Montserrat" w:hAnsi="Montserrat"/>
          <w:sz w:val="24"/>
        </w:rPr>
      </w:pPr>
    </w:p>
    <w:p w14:paraId="75D9A0E9" w14:textId="77777777" w:rsidR="00F63DF0" w:rsidRPr="00A73992" w:rsidRDefault="00A73992">
      <w:pPr>
        <w:pStyle w:val="0DraftNormal"/>
        <w:rPr>
          <w:rFonts w:ascii="Montserrat" w:hAnsi="Montserrat"/>
          <w:sz w:val="24"/>
        </w:rPr>
      </w:pPr>
      <w:r w:rsidRPr="00A73992">
        <w:rPr>
          <w:rFonts w:ascii="Montserrat" w:hAnsi="Montserrat"/>
          <w:sz w:val="24"/>
        </w:rPr>
        <w:t>The girls led Rain and Lion inside and introduced them to Dawn’s family. None of them had ever seen the two before, and silently enquired if the two were active or latent. Amber, particularly, eying Lion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Dusk and</w:t>
      </w:r>
      <w:r w:rsidRPr="00A73992">
        <w:rPr>
          <w:rFonts w:ascii="Montserrat" w:hAnsi="Montserrat"/>
          <w:sz w:val="24"/>
        </w:rPr>
        <w:t xml:space="preserve"> Dawn only confirmed that they had not witnessed either friend utilizing psi. </w:t>
      </w:r>
    </w:p>
    <w:p w14:paraId="38FF1424" w14:textId="77777777" w:rsidR="00F63DF0" w:rsidRPr="00A73992" w:rsidRDefault="00F63DF0">
      <w:pPr>
        <w:pStyle w:val="0DraftNormal"/>
        <w:rPr>
          <w:rFonts w:ascii="Montserrat" w:hAnsi="Montserrat"/>
          <w:sz w:val="24"/>
        </w:rPr>
      </w:pPr>
    </w:p>
    <w:p w14:paraId="2CB4688B" w14:textId="77777777" w:rsidR="00F63DF0" w:rsidRPr="00A73992" w:rsidRDefault="00A73992">
      <w:pPr>
        <w:pStyle w:val="0DraftNormal"/>
        <w:rPr>
          <w:rFonts w:ascii="Montserrat" w:hAnsi="Montserrat"/>
          <w:sz w:val="24"/>
        </w:rPr>
      </w:pPr>
      <w:r w:rsidRPr="00A73992">
        <w:rPr>
          <w:rFonts w:ascii="Montserrat" w:hAnsi="Montserrat"/>
          <w:sz w:val="24"/>
        </w:rPr>
        <w:t>Occasionally, the Dragon and Phoenix Houses approved of waking someone, usually when they had exceptional untapped potential. In the past few generations the Dragon and Phoenix Houses had grown to the point that their children constantly kept an eye out for such promising latents, in search of fresh blood. Amber, in particular, had an interest in finding and marrying a virgin—a popular description of a latent psionic—and breaking him in herself. Rain sensed her interest and asserted her claim on Lion, by ta</w:t>
      </w:r>
      <w:r w:rsidRPr="00A73992">
        <w:rPr>
          <w:rFonts w:ascii="Montserrat" w:hAnsi="Montserrat"/>
          <w:sz w:val="24"/>
        </w:rPr>
        <w:t xml:space="preserve">king his hand and interposing her body between him and Amber. </w:t>
      </w:r>
    </w:p>
    <w:p w14:paraId="201B7091" w14:textId="77777777" w:rsidR="00F63DF0" w:rsidRPr="00A73992" w:rsidRDefault="00F63DF0">
      <w:pPr>
        <w:pStyle w:val="0DraftNormal"/>
        <w:rPr>
          <w:rFonts w:ascii="Montserrat" w:hAnsi="Montserrat"/>
          <w:sz w:val="24"/>
        </w:rPr>
      </w:pPr>
    </w:p>
    <w:p w14:paraId="57BA3CDF" w14:textId="77777777" w:rsidR="00F63DF0" w:rsidRPr="00A73992" w:rsidRDefault="00A73992">
      <w:pPr>
        <w:pStyle w:val="0DraftNormal"/>
        <w:rPr>
          <w:rFonts w:ascii="Montserrat" w:hAnsi="Montserrat"/>
          <w:sz w:val="24"/>
        </w:rPr>
      </w:pPr>
      <w:r w:rsidRPr="00A73992">
        <w:rPr>
          <w:rFonts w:ascii="Montserrat" w:hAnsi="Montserrat"/>
          <w:sz w:val="24"/>
        </w:rPr>
        <w:t>Amber’s eyes took on a wicked gleam and she allowed herself a smug smile. The promise of competition only enhanced her interest, filling her with anticipation. Raven came out to find out what the commotion was, drawn more in search of Ash who had excused himself to meet his daughter’s friends and had lingered to watch his middle daughter finally taking interest in a man. Raven recognized the couple immediately, only the last time he had seen them they had been a couple of boys.</w:t>
      </w:r>
    </w:p>
    <w:p w14:paraId="1EBE1AD2" w14:textId="77777777" w:rsidR="00F63DF0" w:rsidRPr="00A73992" w:rsidRDefault="00F63DF0">
      <w:pPr>
        <w:pStyle w:val="0DraftNormal"/>
        <w:rPr>
          <w:rFonts w:ascii="Montserrat" w:hAnsi="Montserrat"/>
          <w:sz w:val="24"/>
        </w:rPr>
      </w:pPr>
    </w:p>
    <w:p w14:paraId="7E179BAA" w14:textId="77777777" w:rsidR="00F63DF0" w:rsidRPr="00A73992" w:rsidRDefault="00A73992">
      <w:pPr>
        <w:pStyle w:val="0DraftNormal"/>
        <w:rPr>
          <w:rFonts w:ascii="Montserrat" w:hAnsi="Montserrat"/>
          <w:sz w:val="24"/>
        </w:rPr>
      </w:pPr>
      <w:r w:rsidRPr="00A73992">
        <w:rPr>
          <w:rFonts w:ascii="Montserrat" w:hAnsi="Montserrat"/>
          <w:sz w:val="24"/>
        </w:rPr>
        <w:t>Raven confronted the girls, demanding they explain Rain’s condition. Amber inquired what was wrong with Rain and raised her eyebrows in amusement at the answer. The story of Dusk’s metamorphosis in front of normal witnesses was dragged out. Raven had initially assumed that Rain’s transformation had been spontaneous, and hoped that the girls would confirm that, but Dusk admitted freely to changing her. Raven sighed deeply and gave her the lecture.</w:t>
      </w:r>
    </w:p>
    <w:p w14:paraId="6ABBBD7E" w14:textId="77777777" w:rsidR="00F63DF0" w:rsidRPr="00A73992" w:rsidRDefault="00F63DF0">
      <w:pPr>
        <w:pStyle w:val="0DraftNormal"/>
        <w:rPr>
          <w:rFonts w:ascii="Montserrat" w:hAnsi="Montserrat"/>
          <w:sz w:val="24"/>
        </w:rPr>
      </w:pPr>
    </w:p>
    <w:p w14:paraId="3F618AFA" w14:textId="77777777" w:rsidR="00F63DF0" w:rsidRPr="00A73992" w:rsidRDefault="00A73992">
      <w:pPr>
        <w:pStyle w:val="0DraftNormal"/>
        <w:rPr>
          <w:rFonts w:ascii="Montserrat" w:hAnsi="Montserrat"/>
          <w:sz w:val="24"/>
        </w:rPr>
      </w:pPr>
      <w:r w:rsidRPr="00A73992">
        <w:rPr>
          <w:rFonts w:ascii="Montserrat" w:hAnsi="Montserrat"/>
          <w:sz w:val="24"/>
        </w:rPr>
        <w:t>When Raven got to the part where he commanded Dusk to change the neo-girl back, Rain stridently opposed him. Raven turned to confront her. He gave her a lecture about the dangers of playing games with the bodies and minds of latents. Rain asserted that it had not been a game, but a miracle cure. She was forced to explain the medical condition she had suffered under, and how Dusk had saved her from a life of hell. Lion backed her up, having known what a pitiful and unhappy boy Rain had been.</w:t>
      </w:r>
    </w:p>
    <w:p w14:paraId="1C1D6A7F" w14:textId="77777777" w:rsidR="00F63DF0" w:rsidRPr="00A73992" w:rsidRDefault="00F63DF0">
      <w:pPr>
        <w:pStyle w:val="0DraftNormal"/>
        <w:rPr>
          <w:rFonts w:ascii="Montserrat" w:hAnsi="Montserrat"/>
          <w:sz w:val="24"/>
        </w:rPr>
      </w:pPr>
    </w:p>
    <w:p w14:paraId="2F8B3D2A" w14:textId="77777777" w:rsidR="00F63DF0" w:rsidRPr="00A73992" w:rsidRDefault="00A73992">
      <w:pPr>
        <w:pStyle w:val="0DraftNormal"/>
        <w:rPr>
          <w:rFonts w:ascii="Montserrat" w:hAnsi="Montserrat"/>
          <w:sz w:val="24"/>
        </w:rPr>
      </w:pPr>
      <w:r w:rsidRPr="00A73992">
        <w:rPr>
          <w:rFonts w:ascii="Montserrat" w:hAnsi="Montserrat"/>
          <w:sz w:val="24"/>
        </w:rPr>
        <w:t xml:space="preserve">Ash, as a doctor, asked Rain if she could support her claims, and Rain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Dusk was still given a sound tongue lashing for failing to consult an adult, or checking Rain’s story, before acting. </w:t>
      </w:r>
    </w:p>
    <w:p w14:paraId="0BB6427D" w14:textId="77777777" w:rsidR="00F63DF0" w:rsidRPr="00A73992" w:rsidRDefault="00F63DF0">
      <w:pPr>
        <w:pStyle w:val="0DraftNormal"/>
        <w:rPr>
          <w:rFonts w:ascii="Montserrat" w:hAnsi="Montserrat"/>
          <w:sz w:val="24"/>
        </w:rPr>
      </w:pPr>
    </w:p>
    <w:p w14:paraId="6A215ACC" w14:textId="77777777" w:rsidR="00F63DF0" w:rsidRPr="00A73992" w:rsidRDefault="00A73992">
      <w:pPr>
        <w:pStyle w:val="0DraftNormal"/>
        <w:rPr>
          <w:rFonts w:ascii="Montserrat" w:hAnsi="Montserrat"/>
          <w:sz w:val="24"/>
        </w:rPr>
      </w:pPr>
      <w:r w:rsidRPr="00A73992">
        <w:rPr>
          <w:rFonts w:ascii="Montserrat" w:hAnsi="Montserrat"/>
          <w:sz w:val="24"/>
        </w:rPr>
        <w:t>To Rain, they explained that the world did not willingly accept miraculous transformations. Because her condition and treatment had been documented, it was possible to introduce her to their own community as a post operative female—with Ash able to assert that she had privately arranged for and followed a regimen of hormone replacement, followed by surgery performed by him. Ash was known as the best reconstructive surgeon in the business, who lamentably devoted himself primarily to researching and developin</w:t>
      </w:r>
      <w:r w:rsidRPr="00A73992">
        <w:rPr>
          <w:rFonts w:ascii="Montserrat" w:hAnsi="Montserrat"/>
          <w:sz w:val="24"/>
        </w:rPr>
        <w:t>g surgical techniques. Officially, he generally worked with hand-selected candidates, who received free treatment in exchange for serving as the test beds for new procedures. Such would be the official case with Rain.</w:t>
      </w:r>
    </w:p>
    <w:p w14:paraId="1CA53674" w14:textId="77777777" w:rsidR="00F63DF0" w:rsidRPr="00A73992" w:rsidRDefault="00F63DF0">
      <w:pPr>
        <w:pStyle w:val="0DraftNormal"/>
        <w:rPr>
          <w:rFonts w:ascii="Montserrat" w:hAnsi="Montserrat"/>
          <w:sz w:val="24"/>
        </w:rPr>
      </w:pPr>
    </w:p>
    <w:p w14:paraId="0926BAAA" w14:textId="77777777" w:rsidR="00F63DF0" w:rsidRPr="00A73992" w:rsidRDefault="00A73992">
      <w:pPr>
        <w:pStyle w:val="0DraftNormal"/>
        <w:rPr>
          <w:rFonts w:ascii="Montserrat" w:hAnsi="Montserrat"/>
          <w:sz w:val="24"/>
        </w:rPr>
      </w:pPr>
      <w:r w:rsidRPr="00A73992">
        <w:rPr>
          <w:rFonts w:ascii="Montserrat" w:hAnsi="Montserrat"/>
          <w:sz w:val="24"/>
        </w:rPr>
        <w:t>Rain would have to instruct his parents to come down and sign of on the agreement, since Rain was a minor. That way Rain would be able to correct his official identity legally, and enter school with Dusk and Dawn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w:t>
      </w:r>
      <w:r w:rsidRPr="00A73992">
        <w:rPr>
          <w:rFonts w:ascii="Montserrat" w:hAnsi="Montserrat"/>
          <w:sz w:val="24"/>
        </w:rPr>
        <w:t xml:space="preserve"> she not get pregnant. The problem with her cover was, if she had children and someone bothered to check her background, unpleasant questions would be aroused. </w:t>
      </w:r>
    </w:p>
    <w:p w14:paraId="2DD3B9EA" w14:textId="77777777" w:rsidR="00F63DF0" w:rsidRPr="00A73992" w:rsidRDefault="00F63DF0">
      <w:pPr>
        <w:pStyle w:val="0DraftNormal"/>
        <w:rPr>
          <w:rFonts w:ascii="Montserrat" w:hAnsi="Montserrat"/>
          <w:sz w:val="24"/>
        </w:rPr>
      </w:pPr>
    </w:p>
    <w:p w14:paraId="2E901BA7" w14:textId="77777777" w:rsidR="00F63DF0" w:rsidRPr="00A73992" w:rsidRDefault="00A73992">
      <w:pPr>
        <w:pStyle w:val="0DraftNormal"/>
        <w:rPr>
          <w:rFonts w:ascii="Montserrat" w:hAnsi="Montserrat"/>
          <w:sz w:val="24"/>
        </w:rPr>
      </w:pPr>
      <w:r w:rsidRPr="00A73992">
        <w:rPr>
          <w:rFonts w:ascii="Montserrat" w:hAnsi="Montserrat"/>
          <w:sz w:val="24"/>
        </w:rPr>
        <w:t>That was a potential problem. The immediate problem was, Rain, Lion, and by necessity Rain’s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w:t>
      </w:r>
      <w:r w:rsidRPr="00A73992">
        <w:rPr>
          <w:rFonts w:ascii="Montserrat" w:hAnsi="Montserrat"/>
          <w:sz w:val="24"/>
        </w:rPr>
        <w:t xml:space="preserve"> stories inevitably got started, and inevitably spread to those who waited hungrily for leads to true psionics, and a hunt would be started. </w:t>
      </w:r>
    </w:p>
    <w:p w14:paraId="6981A0BE" w14:textId="77777777" w:rsidR="00F63DF0" w:rsidRPr="00A73992" w:rsidRDefault="00F63DF0">
      <w:pPr>
        <w:pStyle w:val="0DraftNormal"/>
        <w:rPr>
          <w:rFonts w:ascii="Montserrat" w:hAnsi="Montserrat"/>
          <w:sz w:val="24"/>
        </w:rPr>
      </w:pPr>
    </w:p>
    <w:p w14:paraId="2D009961" w14:textId="77777777" w:rsidR="00F63DF0" w:rsidRPr="00A73992" w:rsidRDefault="00A73992">
      <w:pPr>
        <w:pStyle w:val="0DraftNormal"/>
        <w:rPr>
          <w:rFonts w:ascii="Montserrat" w:hAnsi="Montserrat"/>
          <w:sz w:val="24"/>
        </w:rPr>
      </w:pPr>
      <w:r w:rsidRPr="00A73992">
        <w:rPr>
          <w:rFonts w:ascii="Montserrat" w:hAnsi="Montserrat"/>
          <w:sz w:val="24"/>
        </w:rPr>
        <w:t>Rain and Lion were good people, but it was not their own necks at risk. Psionics who killed normals to keep their secrets were the worst threat to psionics, and were hunted down by their own kind. There would be no threats to keep Rain and Lion in line, or silent, inscrutable eliminations to negate the threat they posed to the psionics they knew about. There was a simpler, more reliable way to keep normals from betraying psionics. Turn them into psionics themselves. The potential was universal; the only sec</w:t>
      </w:r>
      <w:r w:rsidRPr="00A73992">
        <w:rPr>
          <w:rFonts w:ascii="Montserrat" w:hAnsi="Montserrat"/>
          <w:sz w:val="24"/>
        </w:rPr>
        <w:t>ret was tapping into it.</w:t>
      </w:r>
    </w:p>
    <w:p w14:paraId="0B08D77D" w14:textId="77777777" w:rsidR="00F63DF0" w:rsidRPr="00A73992" w:rsidRDefault="00F63DF0">
      <w:pPr>
        <w:pStyle w:val="0DraftNormal"/>
        <w:rPr>
          <w:rFonts w:ascii="Montserrat" w:hAnsi="Montserrat"/>
          <w:sz w:val="24"/>
        </w:rPr>
      </w:pPr>
    </w:p>
    <w:p w14:paraId="6D3F8131" w14:textId="77777777" w:rsidR="00F63DF0" w:rsidRPr="00A73992" w:rsidRDefault="00A73992">
      <w:pPr>
        <w:pStyle w:val="0DraftNormal"/>
        <w:rPr>
          <w:rFonts w:ascii="Montserrat" w:hAnsi="Montserrat"/>
          <w:sz w:val="24"/>
        </w:rPr>
      </w:pPr>
      <w:r w:rsidRPr="00A73992">
        <w:rPr>
          <w:rFonts w:ascii="Montserrat" w:hAnsi="Montserrat"/>
          <w:sz w:val="24"/>
        </w:rPr>
        <w:t>Rain and Lion were surprised. They asked if they really had the potential to do the things Dusk had demonstrated that first, eventful day. Raven explained that potential for psi had evolved before humans had. In humans it was constantly being refined and enhanced, for the most part by the very pressures that typically kept if from becoming fully expressed. Psionics like Dusk were perhaps one in a billion, but latents with the same level of potential she possessed were closer to one in a million. Rain and Li</w:t>
      </w:r>
      <w:r w:rsidRPr="00A73992">
        <w:rPr>
          <w:rFonts w:ascii="Montserrat" w:hAnsi="Montserrat"/>
          <w:sz w:val="24"/>
        </w:rPr>
        <w:t xml:space="preserve">on were in that category. </w:t>
      </w:r>
    </w:p>
    <w:p w14:paraId="384C2A24" w14:textId="77777777" w:rsidR="00F63DF0" w:rsidRPr="00A73992" w:rsidRDefault="00F63DF0">
      <w:pPr>
        <w:pStyle w:val="0DraftNormal"/>
        <w:rPr>
          <w:rFonts w:ascii="Montserrat" w:hAnsi="Montserrat"/>
          <w:sz w:val="24"/>
        </w:rPr>
      </w:pPr>
    </w:p>
    <w:p w14:paraId="5CF96BF0" w14:textId="77777777" w:rsidR="00F63DF0" w:rsidRPr="00A73992" w:rsidRDefault="00A73992">
      <w:pPr>
        <w:pStyle w:val="0DraftNormal"/>
        <w:rPr>
          <w:rFonts w:ascii="Montserrat" w:hAnsi="Montserrat"/>
          <w:sz w:val="24"/>
        </w:rPr>
      </w:pPr>
      <w:r w:rsidRPr="00A73992">
        <w:rPr>
          <w:rFonts w:ascii="Montserrat" w:hAnsi="Montserrat"/>
          <w:sz w:val="24"/>
        </w:rPr>
        <w:t>Amber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Amber sighed and realized her plans for Lion were not compatible with that, and she did not dare interfere with her parents on such a sensitive point. Rain and Lion were warned, in the same w</w:t>
      </w:r>
      <w:r w:rsidRPr="00A73992">
        <w:rPr>
          <w:rFonts w:ascii="Montserrat" w:hAnsi="Montserrat"/>
          <w:sz w:val="24"/>
        </w:rPr>
        <w:t xml:space="preserve">ay that psionics policed themselves to weed out casual killers, they also weeded out those who could not control their own power. They really had to be careful, learn quickly and correctly, and make no mistakes. </w:t>
      </w:r>
    </w:p>
    <w:p w14:paraId="67AEAD41" w14:textId="77777777" w:rsidR="00F63DF0" w:rsidRPr="00A73992" w:rsidRDefault="00F63DF0">
      <w:pPr>
        <w:pStyle w:val="0DraftNormal"/>
        <w:rPr>
          <w:rFonts w:ascii="Montserrat" w:hAnsi="Montserrat"/>
          <w:sz w:val="24"/>
        </w:rPr>
      </w:pPr>
    </w:p>
    <w:p w14:paraId="33397300" w14:textId="77777777" w:rsidR="00F63DF0" w:rsidRPr="00A73992" w:rsidRDefault="00A73992">
      <w:pPr>
        <w:pStyle w:val="0DraftNormal"/>
        <w:rPr>
          <w:rFonts w:ascii="Montserrat" w:hAnsi="Montserrat"/>
          <w:sz w:val="24"/>
        </w:rPr>
      </w:pPr>
      <w:r w:rsidRPr="00A73992">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w:t>
      </w:r>
      <w:r w:rsidRPr="00A73992">
        <w:rPr>
          <w:rFonts w:ascii="Montserrat" w:hAnsi="Montserrat"/>
          <w:sz w:val="24"/>
        </w:rPr>
        <w:t>uld have to begin in the morning.</w:t>
      </w:r>
    </w:p>
    <w:p w14:paraId="3DFD9F6A" w14:textId="77777777" w:rsidR="00F63DF0" w:rsidRPr="00A73992" w:rsidRDefault="00F63DF0">
      <w:pPr>
        <w:pStyle w:val="0DraftNormal"/>
        <w:rPr>
          <w:rFonts w:ascii="Montserrat" w:hAnsi="Montserrat"/>
          <w:sz w:val="24"/>
        </w:rPr>
      </w:pPr>
    </w:p>
    <w:p w14:paraId="45D98C3C" w14:textId="77777777" w:rsidR="00F63DF0" w:rsidRPr="00A73992" w:rsidRDefault="00A73992">
      <w:pPr>
        <w:pStyle w:val="0DraftNormal"/>
        <w:rPr>
          <w:rFonts w:ascii="Montserrat" w:hAnsi="Montserrat"/>
          <w:sz w:val="24"/>
        </w:rPr>
      </w:pPr>
      <w:r w:rsidRPr="00A73992">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w:t>
      </w:r>
      <w:r w:rsidRPr="00A73992">
        <w:rPr>
          <w:rFonts w:ascii="Montserrat" w:hAnsi="Montserrat"/>
          <w:sz w:val="24"/>
        </w:rPr>
        <w:t>ty room. Dawn, Dusk and Rain washed each other down and then retired to the big tub to talk.</w:t>
      </w:r>
    </w:p>
    <w:p w14:paraId="45E5B4C3" w14:textId="77777777" w:rsidR="00F63DF0" w:rsidRPr="00A73992" w:rsidRDefault="00F63DF0">
      <w:pPr>
        <w:pStyle w:val="0DraftNormal"/>
        <w:rPr>
          <w:rFonts w:ascii="Montserrat" w:hAnsi="Montserrat"/>
          <w:sz w:val="24"/>
        </w:rPr>
      </w:pPr>
    </w:p>
    <w:p w14:paraId="185463F3" w14:textId="77777777" w:rsidR="00F63DF0" w:rsidRPr="00A73992" w:rsidRDefault="00A73992">
      <w:pPr>
        <w:pStyle w:val="0DraftNormal"/>
        <w:rPr>
          <w:rFonts w:ascii="Montserrat" w:hAnsi="Montserrat"/>
          <w:sz w:val="24"/>
        </w:rPr>
      </w:pPr>
      <w:r w:rsidRPr="00A73992">
        <w:rPr>
          <w:rFonts w:ascii="Montserrat" w:hAnsi="Montserrat"/>
          <w:sz w:val="24"/>
        </w:rPr>
        <w:t>Lion was taken by Raven to the guest bathroom, across the hall from the master bedroom in opposite wing of the house. Lion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Rain, so he slipped into short</w:t>
      </w:r>
      <w:r w:rsidRPr="00A73992">
        <w:rPr>
          <w:rFonts w:ascii="Montserrat" w:hAnsi="Montserrat"/>
          <w:sz w:val="24"/>
        </w:rPr>
        <w:t xml:space="preserve">s and shirt and went looking for her. </w:t>
      </w:r>
    </w:p>
    <w:p w14:paraId="788B2336" w14:textId="77777777" w:rsidR="00F63DF0" w:rsidRPr="00A73992" w:rsidRDefault="00F63DF0">
      <w:pPr>
        <w:pStyle w:val="0DraftNormal"/>
        <w:rPr>
          <w:rFonts w:ascii="Montserrat" w:hAnsi="Montserrat"/>
          <w:sz w:val="24"/>
        </w:rPr>
      </w:pPr>
    </w:p>
    <w:p w14:paraId="0CD2C8D4" w14:textId="77777777" w:rsidR="00F63DF0" w:rsidRPr="00A73992" w:rsidRDefault="00A73992">
      <w:pPr>
        <w:pStyle w:val="0DraftNormal"/>
        <w:rPr>
          <w:rFonts w:ascii="Montserrat" w:hAnsi="Montserrat"/>
          <w:sz w:val="24"/>
        </w:rPr>
      </w:pPr>
      <w:r w:rsidRPr="00A73992">
        <w:rPr>
          <w:rFonts w:ascii="Montserrat" w:hAnsi="Montserrat"/>
          <w:sz w:val="24"/>
        </w:rPr>
        <w:t>On his way out, he confronted Cinder, who told him the sleeping arrangements. Dawn, Dusk and Rain, being female in mind and body, were tripled up in Dawn’s room. Lion, as the only guy, had to sleep in guest room—with its two double beds—with Raven. It was that or give Lion the couch in the den. He accepted the spare bed in the guest room. He explained that he needed to talk to Rain for a minute, when she tried to lead him back the way he had come. Cinder assured him that Rain would be in the bath for a whil</w:t>
      </w:r>
      <w:r w:rsidRPr="00A73992">
        <w:rPr>
          <w:rFonts w:ascii="Montserrat" w:hAnsi="Montserrat"/>
          <w:sz w:val="24"/>
        </w:rPr>
        <w:t xml:space="preserve">e, and handed him a stack of sheets and blankets. </w:t>
      </w:r>
    </w:p>
    <w:p w14:paraId="0D6F2A63" w14:textId="77777777" w:rsidR="00F63DF0" w:rsidRPr="00A73992" w:rsidRDefault="00F63DF0">
      <w:pPr>
        <w:pStyle w:val="0DraftNormal"/>
        <w:rPr>
          <w:rFonts w:ascii="Montserrat" w:hAnsi="Montserrat"/>
          <w:sz w:val="24"/>
        </w:rPr>
      </w:pPr>
    </w:p>
    <w:p w14:paraId="7CB9C25F" w14:textId="77777777" w:rsidR="00F63DF0" w:rsidRPr="00A73992" w:rsidRDefault="00A73992">
      <w:pPr>
        <w:pStyle w:val="0DraftNormal"/>
        <w:rPr>
          <w:rFonts w:ascii="Montserrat" w:hAnsi="Montserrat"/>
          <w:sz w:val="24"/>
        </w:rPr>
      </w:pPr>
      <w:r w:rsidRPr="00A73992">
        <w:rPr>
          <w:rFonts w:ascii="Montserrat" w:hAnsi="Montserrat"/>
          <w:sz w:val="24"/>
        </w:rPr>
        <w:t xml:space="preserve">Cinder went in to bathe herself and told Rain to go talk to Lion, when she was done. Rain borrowed a robe from Dawn and went to the guest room to find out what her best and boy friend wanted. He had lay down on the bed after making it up to wait for her, and had fallen asleep. Rain cuddled up next to him on the bed, and tried to tease him awake. Raven walked in and chased her out of the room before he did. </w:t>
      </w:r>
    </w:p>
    <w:p w14:paraId="7D62AF5E" w14:textId="77777777" w:rsidR="00F63DF0" w:rsidRPr="00A73992" w:rsidRDefault="00F63DF0">
      <w:pPr>
        <w:pStyle w:val="0DraftNormal"/>
        <w:rPr>
          <w:rFonts w:ascii="Montserrat" w:hAnsi="Montserrat"/>
          <w:sz w:val="24"/>
        </w:rPr>
      </w:pPr>
    </w:p>
    <w:p w14:paraId="4DEEA8E7"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57D27438" w14:textId="77777777" w:rsidR="00F63DF0" w:rsidRPr="00A73992" w:rsidRDefault="00F63DF0">
      <w:pPr>
        <w:pStyle w:val="0DraftNormal"/>
        <w:rPr>
          <w:rFonts w:ascii="Montserrat" w:hAnsi="Montserrat"/>
          <w:sz w:val="24"/>
        </w:rPr>
      </w:pPr>
    </w:p>
    <w:p w14:paraId="3FC15B11"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10</w:t>
      </w:r>
      <w:r w:rsidRPr="00A73992">
        <w:rPr>
          <w:rFonts w:ascii="Montserrat" w:hAnsi="Montserrat"/>
          <w:sz w:val="24"/>
        </w:rPr>
        <w:tab/>
      </w:r>
    </w:p>
    <w:p w14:paraId="77CF6307" w14:textId="77777777" w:rsidR="00F63DF0" w:rsidRPr="00A73992" w:rsidRDefault="00F63DF0">
      <w:pPr>
        <w:pStyle w:val="0DraftNormal"/>
        <w:rPr>
          <w:rFonts w:ascii="Montserrat" w:hAnsi="Montserrat"/>
          <w:sz w:val="24"/>
        </w:rPr>
      </w:pPr>
    </w:p>
    <w:p w14:paraId="6A170B29" w14:textId="77777777" w:rsidR="00F63DF0" w:rsidRPr="00A73992" w:rsidRDefault="00A73992">
      <w:pPr>
        <w:pStyle w:val="0DraftNormal"/>
        <w:rPr>
          <w:rFonts w:ascii="Montserrat" w:hAnsi="Montserrat"/>
          <w:sz w:val="24"/>
        </w:rPr>
      </w:pPr>
      <w:r w:rsidRPr="00A73992">
        <w:rPr>
          <w:rFonts w:ascii="Montserrat" w:hAnsi="Montserrat"/>
          <w:sz w:val="24"/>
        </w:rPr>
        <w:t>Confronting Psi—and Rain’s Parents</w:t>
      </w:r>
    </w:p>
    <w:p w14:paraId="11141B69" w14:textId="77777777" w:rsidR="00F63DF0" w:rsidRPr="00A73992" w:rsidRDefault="00F63DF0">
      <w:pPr>
        <w:pStyle w:val="0DraftNormal"/>
        <w:rPr>
          <w:rFonts w:ascii="Montserrat" w:hAnsi="Montserrat"/>
          <w:sz w:val="24"/>
        </w:rPr>
      </w:pPr>
    </w:p>
    <w:p w14:paraId="4B6C33C1" w14:textId="77777777" w:rsidR="00F63DF0" w:rsidRPr="00A73992" w:rsidRDefault="00A73992">
      <w:pPr>
        <w:pStyle w:val="0DraftNormal"/>
        <w:rPr>
          <w:rFonts w:ascii="Montserrat" w:hAnsi="Montserrat"/>
          <w:sz w:val="24"/>
        </w:rPr>
      </w:pPr>
      <w:r w:rsidRPr="00A73992">
        <w:rPr>
          <w:rFonts w:ascii="Montserrat" w:hAnsi="Montserrat"/>
          <w:sz w:val="24"/>
        </w:rPr>
        <w:t>In the morning, Dusk and Dawn had to part company with Rain and Lion. They wanted to sit in as their friends were confronted with the facts about psi, but their parents insisted they had their own educations to attend to. After breakfast, they left and Raven and Ash drove over to the new house with Rain and Lion. The men excused the work crews that were there—just cleaning up after the last of the painting and carpeting.</w:t>
      </w:r>
    </w:p>
    <w:p w14:paraId="110A5E30" w14:textId="77777777" w:rsidR="00F63DF0" w:rsidRPr="00A73992" w:rsidRDefault="00F63DF0">
      <w:pPr>
        <w:pStyle w:val="0DraftNormal"/>
        <w:rPr>
          <w:rFonts w:ascii="Montserrat" w:hAnsi="Montserrat"/>
          <w:sz w:val="24"/>
        </w:rPr>
      </w:pPr>
    </w:p>
    <w:p w14:paraId="55CC2091" w14:textId="77777777" w:rsidR="00F63DF0" w:rsidRPr="00A73992" w:rsidRDefault="00A73992">
      <w:pPr>
        <w:pStyle w:val="0DraftNormal"/>
        <w:rPr>
          <w:rFonts w:ascii="Montserrat" w:hAnsi="Montserrat"/>
          <w:sz w:val="24"/>
        </w:rPr>
      </w:pPr>
      <w:r w:rsidRPr="00A73992">
        <w:rPr>
          <w:rFonts w:ascii="Montserrat" w:hAnsi="Montserrat"/>
          <w:sz w:val="24"/>
        </w:rPr>
        <w:t>Raven asked Rain if she knew where her parents would be at that time of day. Rain explained that her parents worked from home, which was on a large property on the Klamath River. Raven nodded; he had been out to her house once for a party they had thrown. Raven announced that it would be best if they collected her parents. To explain what had happened to Rain, they would need to understand what Rain and Lion now understood, and thus undergo the same initiation.</w:t>
      </w:r>
    </w:p>
    <w:p w14:paraId="130A3F4F" w14:textId="77777777" w:rsidR="00F63DF0" w:rsidRPr="00A73992" w:rsidRDefault="00F63DF0">
      <w:pPr>
        <w:pStyle w:val="0DraftNormal"/>
        <w:rPr>
          <w:rFonts w:ascii="Montserrat" w:hAnsi="Montserrat"/>
          <w:sz w:val="24"/>
        </w:rPr>
      </w:pPr>
    </w:p>
    <w:p w14:paraId="0B2B6B01" w14:textId="77777777" w:rsidR="00F63DF0" w:rsidRPr="00A73992" w:rsidRDefault="00A73992">
      <w:pPr>
        <w:pStyle w:val="0DraftNormal"/>
        <w:rPr>
          <w:rFonts w:ascii="Montserrat" w:hAnsi="Montserrat"/>
          <w:sz w:val="24"/>
        </w:rPr>
      </w:pPr>
      <w:r w:rsidRPr="00A73992">
        <w:rPr>
          <w:rFonts w:ascii="Montserrat" w:hAnsi="Montserrat"/>
          <w:sz w:val="24"/>
        </w:rPr>
        <w:t>Rain explained that it was a six or seven hour drive, but Raven just shook his head. There was a lot for the kids to learn. He turned his attention to the world, and focused on the house where Rain had grown up. He stated that there were times when a person traveled openly, and times when a person just showed up and departed unseen. With that, he teleported. He appeared standing on the front porch.</w:t>
      </w:r>
    </w:p>
    <w:p w14:paraId="1BB4CCC6" w14:textId="77777777" w:rsidR="00F63DF0" w:rsidRPr="00A73992" w:rsidRDefault="00F63DF0">
      <w:pPr>
        <w:pStyle w:val="0DraftNormal"/>
        <w:rPr>
          <w:rFonts w:ascii="Montserrat" w:hAnsi="Montserrat"/>
          <w:sz w:val="24"/>
        </w:rPr>
      </w:pPr>
    </w:p>
    <w:p w14:paraId="02207F61" w14:textId="77777777" w:rsidR="00F63DF0" w:rsidRPr="00A73992" w:rsidRDefault="00A73992">
      <w:pPr>
        <w:pStyle w:val="0DraftNormal"/>
        <w:rPr>
          <w:rFonts w:ascii="Montserrat" w:hAnsi="Montserrat"/>
          <w:sz w:val="24"/>
        </w:rPr>
      </w:pPr>
      <w:r w:rsidRPr="00A73992">
        <w:rPr>
          <w:rFonts w:ascii="Montserrat" w:hAnsi="Montserrat"/>
          <w:sz w:val="24"/>
        </w:rPr>
        <w:t>Raven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14:paraId="33C36F9A" w14:textId="77777777" w:rsidR="00F63DF0" w:rsidRPr="00A73992" w:rsidRDefault="00F63DF0">
      <w:pPr>
        <w:pStyle w:val="0DraftNormal"/>
        <w:rPr>
          <w:rFonts w:ascii="Montserrat" w:hAnsi="Montserrat"/>
          <w:sz w:val="24"/>
        </w:rPr>
      </w:pPr>
    </w:p>
    <w:p w14:paraId="6B9D25BC" w14:textId="77777777" w:rsidR="00F63DF0" w:rsidRPr="00A73992" w:rsidRDefault="00A73992">
      <w:pPr>
        <w:pStyle w:val="0DraftNormal"/>
        <w:rPr>
          <w:rFonts w:ascii="Montserrat" w:hAnsi="Montserrat"/>
          <w:sz w:val="24"/>
        </w:rPr>
      </w:pPr>
      <w:r w:rsidRPr="00A73992">
        <w:rPr>
          <w:rFonts w:ascii="Montserrat" w:hAnsi="Montserrat"/>
          <w:sz w:val="24"/>
        </w:rPr>
        <w:t>As they nodded, he gathered them up in his mind and teleported back to the new home with them. They were startled, asking themselves what had just happened. Raven assured them there would be explanations, but they had to see their daughter first. At which point, they noticed Rain, staring in shock at their sudden appearance. They recognized her, and forgot their sudden dislocation to marvel at her miraculous transformation. They had to assure themselves that they were seeing a female Rain and not a clever m</w:t>
      </w:r>
      <w:r w:rsidRPr="00A73992">
        <w:rPr>
          <w:rFonts w:ascii="Montserrat" w:hAnsi="Montserrat"/>
          <w:sz w:val="24"/>
        </w:rPr>
        <w:t xml:space="preserve">ake over. </w:t>
      </w:r>
    </w:p>
    <w:p w14:paraId="06BD9663" w14:textId="77777777" w:rsidR="00F63DF0" w:rsidRPr="00A73992" w:rsidRDefault="00F63DF0">
      <w:pPr>
        <w:pStyle w:val="0DraftNormal"/>
        <w:rPr>
          <w:rFonts w:ascii="Montserrat" w:hAnsi="Montserrat"/>
          <w:sz w:val="24"/>
        </w:rPr>
      </w:pPr>
    </w:p>
    <w:p w14:paraId="323EF575" w14:textId="77777777" w:rsidR="00F63DF0" w:rsidRPr="00A73992" w:rsidRDefault="00A73992">
      <w:pPr>
        <w:pStyle w:val="0DraftNormal"/>
        <w:rPr>
          <w:rFonts w:ascii="Montserrat" w:hAnsi="Montserrat"/>
          <w:sz w:val="24"/>
        </w:rPr>
      </w:pPr>
      <w:r w:rsidRPr="00A73992">
        <w:rPr>
          <w:rFonts w:ascii="Montserrat" w:hAnsi="Montserrat"/>
          <w:sz w:val="24"/>
        </w:rPr>
        <w:t>Rain’s mother made the necessary confirmation, at which point she was totally willing to accept the impossible as merely improbable. Rain’s father took his wife’s report to heart and asked the necessary question. How had it happened. Raven, with Rain and Lion’s help, told the story of Dusk’s transformation—and the following chain of events. With that introduction, he formally introduced them to the subject of psionics.</w:t>
      </w:r>
    </w:p>
    <w:p w14:paraId="345B6AC3" w14:textId="77777777" w:rsidR="00F63DF0" w:rsidRPr="00A73992" w:rsidRDefault="00F63DF0">
      <w:pPr>
        <w:pStyle w:val="0DraftNormal"/>
        <w:rPr>
          <w:rFonts w:ascii="Montserrat" w:hAnsi="Montserrat"/>
          <w:sz w:val="24"/>
        </w:rPr>
      </w:pPr>
    </w:p>
    <w:p w14:paraId="321B8BD7" w14:textId="77777777" w:rsidR="00F63DF0" w:rsidRPr="00A73992" w:rsidRDefault="00A73992">
      <w:pPr>
        <w:pStyle w:val="0DraftNormal"/>
        <w:rPr>
          <w:rFonts w:ascii="Montserrat" w:hAnsi="Montserrat"/>
          <w:sz w:val="24"/>
        </w:rPr>
      </w:pPr>
      <w:r w:rsidRPr="00A73992">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14:paraId="65D07824" w14:textId="77777777" w:rsidR="00F63DF0" w:rsidRPr="00A73992" w:rsidRDefault="00F63DF0">
      <w:pPr>
        <w:pStyle w:val="0DraftNormal"/>
        <w:rPr>
          <w:rFonts w:ascii="Montserrat" w:hAnsi="Montserrat"/>
          <w:sz w:val="24"/>
        </w:rPr>
      </w:pPr>
    </w:p>
    <w:p w14:paraId="099DF065" w14:textId="77777777" w:rsidR="00F63DF0" w:rsidRPr="00A73992" w:rsidRDefault="00A73992">
      <w:pPr>
        <w:pStyle w:val="0DraftNormal"/>
        <w:rPr>
          <w:rFonts w:ascii="Montserrat" w:hAnsi="Montserrat"/>
          <w:sz w:val="24"/>
        </w:rPr>
      </w:pPr>
      <w:r w:rsidRPr="00A73992">
        <w:rPr>
          <w:rFonts w:ascii="Montserrat" w:hAnsi="Montserrat"/>
          <w:sz w:val="24"/>
        </w:rPr>
        <w:t>Bringing them and confronting them with Rain established the fact that psi was real. They needed to understand that first to deal with the situation that confronted them. They were familiar with Rain’s problem, and hopefully approved of its resolution. They enthusiastically approved. Their only problem with Rain’s medical condition had been the fact that nothing satisfactory could be done about it, so this miracle was absolutely welcome. Raven pointed out, it had one draw back. By curing Rain, they had conf</w:t>
      </w:r>
      <w:r w:rsidRPr="00A73992">
        <w:rPr>
          <w:rFonts w:ascii="Montserrat" w:hAnsi="Montserrat"/>
          <w:sz w:val="24"/>
        </w:rPr>
        <w:t>ronted Rain’s entire family with unfamiliar consequences.</w:t>
      </w:r>
    </w:p>
    <w:p w14:paraId="0B1C1B13" w14:textId="77777777" w:rsidR="00F63DF0" w:rsidRPr="00A73992" w:rsidRDefault="00F63DF0">
      <w:pPr>
        <w:pStyle w:val="0DraftNormal"/>
        <w:rPr>
          <w:rFonts w:ascii="Montserrat" w:hAnsi="Montserrat"/>
          <w:sz w:val="24"/>
        </w:rPr>
      </w:pPr>
    </w:p>
    <w:p w14:paraId="50476D36" w14:textId="77777777" w:rsidR="00F63DF0" w:rsidRPr="00A73992" w:rsidRDefault="00A73992">
      <w:pPr>
        <w:pStyle w:val="0DraftNormal"/>
        <w:rPr>
          <w:rFonts w:ascii="Montserrat" w:hAnsi="Montserrat"/>
          <w:sz w:val="24"/>
        </w:rPr>
      </w:pPr>
      <w:r w:rsidRPr="00A73992">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w:t>
      </w:r>
      <w:r w:rsidRPr="00A73992">
        <w:rPr>
          <w:rFonts w:ascii="Montserrat" w:hAnsi="Montserrat"/>
          <w:sz w:val="24"/>
        </w:rPr>
        <w:t>most fatally negative reactions. In all of history, there had never been enough psionics in a population to achieve a safe, sane awakening of that entire population.</w:t>
      </w:r>
    </w:p>
    <w:p w14:paraId="5F358B21" w14:textId="77777777" w:rsidR="00F63DF0" w:rsidRPr="00A73992" w:rsidRDefault="00F63DF0">
      <w:pPr>
        <w:pStyle w:val="0DraftNormal"/>
        <w:rPr>
          <w:rFonts w:ascii="Montserrat" w:hAnsi="Montserrat"/>
          <w:sz w:val="24"/>
        </w:rPr>
      </w:pPr>
    </w:p>
    <w:p w14:paraId="24275B04" w14:textId="77777777" w:rsidR="00F63DF0" w:rsidRPr="00A73992" w:rsidRDefault="00A73992">
      <w:pPr>
        <w:pStyle w:val="0DraftNormal"/>
        <w:rPr>
          <w:rFonts w:ascii="Montserrat" w:hAnsi="Montserrat"/>
          <w:sz w:val="24"/>
        </w:rPr>
      </w:pPr>
      <w:r w:rsidRPr="00A73992">
        <w:rPr>
          <w:rFonts w:ascii="Montserrat" w:hAnsi="Montserrat"/>
          <w:sz w:val="24"/>
        </w:rPr>
        <w:t>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w:t>
      </w:r>
      <w:r w:rsidRPr="00A73992">
        <w:rPr>
          <w:rFonts w:ascii="Montserrat" w:hAnsi="Montserrat"/>
          <w:sz w:val="24"/>
        </w:rPr>
        <w:t xml:space="preserve">ce and support in handling it. A parent needed psi abilities of his own to be able to manage her. </w:t>
      </w:r>
    </w:p>
    <w:p w14:paraId="14DB5CC2" w14:textId="77777777" w:rsidR="00F63DF0" w:rsidRPr="00A73992" w:rsidRDefault="00F63DF0">
      <w:pPr>
        <w:pStyle w:val="0DraftNormal"/>
        <w:rPr>
          <w:rFonts w:ascii="Montserrat" w:hAnsi="Montserrat"/>
          <w:sz w:val="24"/>
        </w:rPr>
      </w:pPr>
    </w:p>
    <w:p w14:paraId="3E8229B6" w14:textId="77777777" w:rsidR="00F63DF0" w:rsidRPr="00A73992" w:rsidRDefault="00A73992">
      <w:pPr>
        <w:pStyle w:val="0DraftNormal"/>
        <w:rPr>
          <w:rFonts w:ascii="Montserrat" w:hAnsi="Montserrat"/>
          <w:sz w:val="24"/>
        </w:rPr>
      </w:pPr>
      <w:r w:rsidRPr="00A73992">
        <w:rPr>
          <w:rFonts w:ascii="Montserrat" w:hAnsi="Montserrat"/>
          <w:sz w:val="24"/>
        </w:rPr>
        <w:t>Because they were responsible for Rain, her parents needed to be a part of her awakening. Lion interrupted to ask why his parents had not been summoned then. Raven explained that his parents already were. His father had come into psi on his own, as a product of his devotion to martial arts, and awakened his wife. It was the reason Raven had sought him out. Lion, he explained, had been in the process of guided awakening, through the only process his father had known to accomplish it. Raven had improved his u</w:t>
      </w:r>
      <w:r w:rsidRPr="00A73992">
        <w:rPr>
          <w:rFonts w:ascii="Montserrat" w:hAnsi="Montserrat"/>
          <w:sz w:val="24"/>
        </w:rPr>
        <w:t xml:space="preserve">nderstanding of psi during his stay. </w:t>
      </w:r>
    </w:p>
    <w:p w14:paraId="2286FD8A" w14:textId="77777777" w:rsidR="00F63DF0" w:rsidRPr="00A73992" w:rsidRDefault="00F63DF0">
      <w:pPr>
        <w:pStyle w:val="0DraftNormal"/>
        <w:rPr>
          <w:rFonts w:ascii="Montserrat" w:hAnsi="Montserrat"/>
          <w:sz w:val="24"/>
        </w:rPr>
      </w:pPr>
    </w:p>
    <w:p w14:paraId="2FB9697B" w14:textId="77777777" w:rsidR="00F63DF0" w:rsidRPr="00A73992" w:rsidRDefault="00A73992">
      <w:pPr>
        <w:pStyle w:val="0DraftNormal"/>
        <w:rPr>
          <w:rFonts w:ascii="Montserrat" w:hAnsi="Montserrat"/>
          <w:sz w:val="24"/>
        </w:rPr>
      </w:pPr>
      <w:r w:rsidRPr="00A73992">
        <w:rPr>
          <w:rFonts w:ascii="Montserrat" w:hAnsi="Montserrat"/>
          <w:sz w:val="24"/>
        </w:rPr>
        <w:t>Lion’s father had been the reason Raven had simply left Lion and Rain behind after their exposure to psi. If they had waited, instead of following Dusk, they would have been initiated by him. That brought him back to Rain. He explained to her parents the decision they had made. Ash explained the cover he had arranged for Rain’s reintroduction as a girl, and his intention to act as her guardian while she finished school there. If she were to go back to her home the way she was, only a miracle could explain h</w:t>
      </w:r>
      <w:r w:rsidRPr="00A73992">
        <w:rPr>
          <w:rFonts w:ascii="Montserrat" w:hAnsi="Montserrat"/>
          <w:sz w:val="24"/>
        </w:rPr>
        <w:t xml:space="preserve">er change. But, after a few years away, she could return if she wished, and say it was all hormones and surgery. </w:t>
      </w:r>
    </w:p>
    <w:p w14:paraId="77105F0F" w14:textId="77777777" w:rsidR="00F63DF0" w:rsidRPr="00A73992" w:rsidRDefault="00F63DF0">
      <w:pPr>
        <w:pStyle w:val="0DraftNormal"/>
        <w:rPr>
          <w:rFonts w:ascii="Montserrat" w:hAnsi="Montserrat"/>
          <w:sz w:val="24"/>
        </w:rPr>
      </w:pPr>
    </w:p>
    <w:p w14:paraId="4A1BB850" w14:textId="77777777" w:rsidR="00F63DF0" w:rsidRPr="00A73992" w:rsidRDefault="00A73992">
      <w:pPr>
        <w:pStyle w:val="0DraftNormal"/>
        <w:rPr>
          <w:rFonts w:ascii="Montserrat" w:hAnsi="Montserrat"/>
          <w:sz w:val="24"/>
        </w:rPr>
      </w:pPr>
      <w:r w:rsidRPr="00A73992">
        <w:rPr>
          <w:rFonts w:ascii="Montserrat" w:hAnsi="Montserrat"/>
          <w:sz w:val="24"/>
        </w:rPr>
        <w:t>Rain’s parents accepted that arrangement, and said the money they had been putting aside for that surgery would certainly pay her room and board. Raven then explained that Lion’s father was able to see to their own education, and Lion’s, if they were unable to relocate themselves. Lion protested at that. He had no intention of leaving Rain. With a red face he explained that he had proposed marriage to her. Rain’s parents where both shocked and delighted to hear that, and insisted that he stay and protect th</w:t>
      </w:r>
      <w:r w:rsidRPr="00A73992">
        <w:rPr>
          <w:rFonts w:ascii="Montserrat" w:hAnsi="Montserrat"/>
          <w:sz w:val="24"/>
        </w:rPr>
        <w:t xml:space="preserve">eir daughter from the wolves. </w:t>
      </w:r>
    </w:p>
    <w:p w14:paraId="247AA444" w14:textId="77777777" w:rsidR="00F63DF0" w:rsidRPr="00A73992" w:rsidRDefault="00F63DF0">
      <w:pPr>
        <w:pStyle w:val="0DraftNormal"/>
        <w:rPr>
          <w:rFonts w:ascii="Montserrat" w:hAnsi="Montserrat"/>
          <w:sz w:val="24"/>
        </w:rPr>
      </w:pPr>
    </w:p>
    <w:p w14:paraId="0FFC77F5" w14:textId="77777777" w:rsidR="00F63DF0" w:rsidRPr="00A73992" w:rsidRDefault="00A73992">
      <w:pPr>
        <w:pStyle w:val="0DraftNormal"/>
        <w:rPr>
          <w:rFonts w:ascii="Montserrat" w:hAnsi="Montserrat"/>
          <w:sz w:val="24"/>
        </w:rPr>
      </w:pPr>
      <w:r w:rsidRPr="00A73992">
        <w:rPr>
          <w:rFonts w:ascii="Montserrat" w:hAnsi="Montserrat"/>
          <w:sz w:val="24"/>
        </w:rPr>
        <w:t xml:space="preserve">Ash examined the young man and announced that he was welcome to stay in his house until the two of them were ready to go off on their own. Raven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14:paraId="6392AEC5" w14:textId="77777777" w:rsidR="00F63DF0" w:rsidRPr="00A73992" w:rsidRDefault="00F63DF0">
      <w:pPr>
        <w:pStyle w:val="0DraftNormal"/>
        <w:rPr>
          <w:rFonts w:ascii="Montserrat" w:hAnsi="Montserrat"/>
          <w:sz w:val="24"/>
        </w:rPr>
      </w:pPr>
    </w:p>
    <w:p w14:paraId="0D47A153" w14:textId="77777777" w:rsidR="00F63DF0" w:rsidRPr="00A73992" w:rsidRDefault="00A73992">
      <w:pPr>
        <w:pStyle w:val="0DraftNormal"/>
        <w:rPr>
          <w:rFonts w:ascii="Montserrat" w:hAnsi="Montserrat"/>
          <w:sz w:val="24"/>
        </w:rPr>
      </w:pPr>
      <w:r w:rsidRPr="00A73992">
        <w:rPr>
          <w:rFonts w:ascii="Montserrat" w:hAnsi="Montserrat"/>
          <w:sz w:val="24"/>
        </w:rPr>
        <w:t>Rain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Lion was able to demonstrate chi, but the discipline of his mind actually made him more resistant to such shocks and thus no closer to being awake in that sense. Rain’s parents were able to manage a little bit of ESP,</w:t>
      </w:r>
      <w:r w:rsidRPr="00A73992">
        <w:rPr>
          <w:rFonts w:ascii="Montserrat" w:hAnsi="Montserrat"/>
          <w:sz w:val="24"/>
        </w:rPr>
        <w:t xml:space="preserve"> perhaps as a response to being teleported. </w:t>
      </w:r>
    </w:p>
    <w:p w14:paraId="100493E5" w14:textId="77777777" w:rsidR="00F63DF0" w:rsidRPr="00A73992" w:rsidRDefault="00F63DF0">
      <w:pPr>
        <w:pStyle w:val="0DraftNormal"/>
        <w:rPr>
          <w:rFonts w:ascii="Montserrat" w:hAnsi="Montserrat"/>
          <w:sz w:val="24"/>
        </w:rPr>
      </w:pPr>
    </w:p>
    <w:p w14:paraId="1AAA6826" w14:textId="77777777" w:rsidR="00F63DF0" w:rsidRPr="00A73992" w:rsidRDefault="00A73992">
      <w:pPr>
        <w:pStyle w:val="0DraftNormal"/>
        <w:rPr>
          <w:rFonts w:ascii="Montserrat" w:hAnsi="Montserrat"/>
          <w:sz w:val="24"/>
        </w:rPr>
      </w:pPr>
      <w:r w:rsidRPr="00A73992">
        <w:rPr>
          <w:rFonts w:ascii="Montserrat" w:hAnsi="Montserrat"/>
          <w:sz w:val="24"/>
        </w:rPr>
        <w:t xml:space="preserve">Raven took them back home and spent the rest of the day with them, introducing them to Lion’s parents and making arrangements for the two couples to work with each other and for Lion to remain with Rain. Ash worked with Rain and Lion, but Rain benefited the most from his efforts. They were joined in the late afternoon by Dusk and Dawn, who had stayed after gymnastics for martial arts instruction with Thorn. The four of them elected to stay the night at the new house, since the next day was free for the two </w:t>
      </w:r>
      <w:r w:rsidRPr="00A73992">
        <w:rPr>
          <w:rFonts w:ascii="Montserrat" w:hAnsi="Montserrat"/>
          <w:sz w:val="24"/>
        </w:rPr>
        <w:t xml:space="preserve">girls. </w:t>
      </w:r>
    </w:p>
    <w:p w14:paraId="166A36E0" w14:textId="77777777" w:rsidR="00F63DF0" w:rsidRPr="00A73992" w:rsidRDefault="00F63DF0">
      <w:pPr>
        <w:pStyle w:val="0DraftNormal"/>
        <w:rPr>
          <w:rFonts w:ascii="Montserrat" w:hAnsi="Montserrat"/>
          <w:sz w:val="24"/>
        </w:rPr>
      </w:pPr>
    </w:p>
    <w:p w14:paraId="03C7E447"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268D3469" w14:textId="77777777" w:rsidR="00F63DF0" w:rsidRPr="00A73992" w:rsidRDefault="00F63DF0">
      <w:pPr>
        <w:pStyle w:val="0DraftNormal"/>
        <w:rPr>
          <w:rFonts w:ascii="Montserrat" w:hAnsi="Montserrat"/>
          <w:sz w:val="24"/>
        </w:rPr>
      </w:pPr>
    </w:p>
    <w:p w14:paraId="122077F7"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11</w:t>
      </w:r>
      <w:r w:rsidRPr="00A73992">
        <w:rPr>
          <w:rFonts w:ascii="Montserrat" w:hAnsi="Montserrat"/>
          <w:sz w:val="24"/>
        </w:rPr>
        <w:tab/>
      </w:r>
    </w:p>
    <w:p w14:paraId="02A6EDB7" w14:textId="77777777" w:rsidR="00F63DF0" w:rsidRPr="00A73992" w:rsidRDefault="00F63DF0">
      <w:pPr>
        <w:pStyle w:val="0DraftNormal"/>
        <w:rPr>
          <w:rFonts w:ascii="Montserrat" w:hAnsi="Montserrat"/>
          <w:sz w:val="24"/>
        </w:rPr>
      </w:pPr>
    </w:p>
    <w:p w14:paraId="58FA34AF" w14:textId="77777777" w:rsidR="00F63DF0" w:rsidRPr="00A73992" w:rsidRDefault="00A73992">
      <w:pPr>
        <w:pStyle w:val="0DraftNormal"/>
        <w:rPr>
          <w:rFonts w:ascii="Montserrat" w:hAnsi="Montserrat"/>
          <w:sz w:val="24"/>
        </w:rPr>
      </w:pPr>
      <w:r w:rsidRPr="00A73992">
        <w:rPr>
          <w:rFonts w:ascii="Montserrat" w:hAnsi="Montserrat"/>
          <w:sz w:val="24"/>
        </w:rPr>
        <w:t>Confronting Decision, Lion’s Transformation</w:t>
      </w:r>
    </w:p>
    <w:p w14:paraId="11C4080E" w14:textId="77777777" w:rsidR="00F63DF0" w:rsidRPr="00A73992" w:rsidRDefault="00F63DF0">
      <w:pPr>
        <w:pStyle w:val="0DraftNormal"/>
        <w:rPr>
          <w:rFonts w:ascii="Montserrat" w:hAnsi="Montserrat"/>
          <w:sz w:val="24"/>
        </w:rPr>
      </w:pPr>
    </w:p>
    <w:p w14:paraId="2875A979" w14:textId="77777777" w:rsidR="00F63DF0" w:rsidRPr="00A73992" w:rsidRDefault="00A73992">
      <w:pPr>
        <w:pStyle w:val="0DraftNormal"/>
        <w:rPr>
          <w:rFonts w:ascii="Montserrat" w:hAnsi="Montserrat"/>
          <w:sz w:val="24"/>
        </w:rPr>
      </w:pPr>
      <w:r w:rsidRPr="00A73992">
        <w:rPr>
          <w:rFonts w:ascii="Montserrat" w:hAnsi="Montserrat"/>
          <w:sz w:val="24"/>
        </w:rPr>
        <w:t>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w:t>
      </w:r>
      <w:r w:rsidRPr="00A73992">
        <w:rPr>
          <w:rFonts w:ascii="Montserrat" w:hAnsi="Montserrat"/>
          <w:sz w:val="24"/>
        </w:rPr>
        <w:t xml:space="preserve">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14:paraId="44F35D20" w14:textId="77777777" w:rsidR="00F63DF0" w:rsidRPr="00A73992" w:rsidRDefault="00F63DF0">
      <w:pPr>
        <w:pStyle w:val="0DraftNormal"/>
        <w:rPr>
          <w:rFonts w:ascii="Montserrat" w:hAnsi="Montserrat"/>
          <w:sz w:val="24"/>
        </w:rPr>
      </w:pPr>
    </w:p>
    <w:p w14:paraId="47486A1E" w14:textId="77777777" w:rsidR="00F63DF0" w:rsidRPr="00A73992" w:rsidRDefault="00A73992">
      <w:pPr>
        <w:pStyle w:val="0DraftNormal"/>
        <w:rPr>
          <w:rFonts w:ascii="Montserrat" w:hAnsi="Montserrat"/>
          <w:sz w:val="24"/>
        </w:rPr>
      </w:pPr>
      <w:r w:rsidRPr="00A73992">
        <w:rPr>
          <w:rFonts w:ascii="Montserrat" w:hAnsi="Montserrat"/>
          <w:sz w:val="24"/>
        </w:rPr>
        <w:t>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Dawn’s family had been waiting for her to come of age—it w</w:t>
      </w:r>
      <w:r w:rsidRPr="00A73992">
        <w:rPr>
          <w:rFonts w:ascii="Montserrat" w:hAnsi="Montserrat"/>
          <w:sz w:val="24"/>
        </w:rPr>
        <w:t xml:space="preserve">ould have been rude to flaunt their own sexuality in front of a child who was not ready for an openly sexual environment—to implement the policy of free and full expression in the house. </w:t>
      </w:r>
    </w:p>
    <w:p w14:paraId="401BE467" w14:textId="77777777" w:rsidR="00F63DF0" w:rsidRPr="00A73992" w:rsidRDefault="00F63DF0">
      <w:pPr>
        <w:pStyle w:val="0DraftNormal"/>
        <w:rPr>
          <w:rFonts w:ascii="Montserrat" w:hAnsi="Montserrat"/>
          <w:sz w:val="24"/>
        </w:rPr>
      </w:pPr>
    </w:p>
    <w:p w14:paraId="091625A7" w14:textId="77777777" w:rsidR="00F63DF0" w:rsidRPr="00A73992" w:rsidRDefault="00A73992">
      <w:pPr>
        <w:pStyle w:val="0DraftNormal"/>
        <w:rPr>
          <w:rFonts w:ascii="Montserrat" w:hAnsi="Montserrat"/>
          <w:sz w:val="24"/>
        </w:rPr>
      </w:pPr>
      <w:r w:rsidRPr="00A73992">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Ash and Eve’s intention in starting a family was to create an island where people could be </w:t>
      </w:r>
      <w:r w:rsidRPr="00A73992">
        <w:rPr>
          <w:rFonts w:ascii="Montserrat" w:hAnsi="Montserrat"/>
          <w:sz w:val="24"/>
        </w:rPr>
        <w:t xml:space="preserve">openly and unapologetically true to themselves. </w:t>
      </w:r>
    </w:p>
    <w:p w14:paraId="31AF302A" w14:textId="77777777" w:rsidR="00F63DF0" w:rsidRPr="00A73992" w:rsidRDefault="00F63DF0">
      <w:pPr>
        <w:pStyle w:val="0DraftNormal"/>
        <w:rPr>
          <w:rFonts w:ascii="Montserrat" w:hAnsi="Montserrat"/>
          <w:sz w:val="24"/>
        </w:rPr>
      </w:pPr>
    </w:p>
    <w:p w14:paraId="28D79373" w14:textId="77777777" w:rsidR="00F63DF0" w:rsidRPr="00A73992" w:rsidRDefault="00A73992">
      <w:pPr>
        <w:pStyle w:val="0DraftNormal"/>
        <w:rPr>
          <w:rFonts w:ascii="Montserrat" w:hAnsi="Montserrat"/>
          <w:sz w:val="24"/>
        </w:rPr>
      </w:pPr>
      <w:r w:rsidRPr="00A73992">
        <w:rPr>
          <w:rFonts w:ascii="Montserrat" w:hAnsi="Montserrat"/>
          <w:sz w:val="24"/>
        </w:rPr>
        <w:t>Dusk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w:t>
      </w:r>
      <w:r w:rsidRPr="00A73992">
        <w:rPr>
          <w:rFonts w:ascii="Montserrat" w:hAnsi="Montserrat"/>
          <w:sz w:val="24"/>
        </w:rPr>
        <w:t xml:space="preserve"> natural interest in their daughters—which, if proper precautions were taken, was entirely true. </w:t>
      </w:r>
    </w:p>
    <w:p w14:paraId="71407499" w14:textId="77777777" w:rsidR="00F63DF0" w:rsidRPr="00A73992" w:rsidRDefault="00F63DF0">
      <w:pPr>
        <w:pStyle w:val="0DraftNormal"/>
        <w:rPr>
          <w:rFonts w:ascii="Montserrat" w:hAnsi="Montserrat"/>
          <w:sz w:val="24"/>
        </w:rPr>
      </w:pPr>
    </w:p>
    <w:p w14:paraId="50C5F8E8" w14:textId="77777777" w:rsidR="00F63DF0" w:rsidRPr="00A73992" w:rsidRDefault="00A73992">
      <w:pPr>
        <w:pStyle w:val="0DraftNormal"/>
        <w:rPr>
          <w:rFonts w:ascii="Montserrat" w:hAnsi="Montserrat"/>
          <w:sz w:val="24"/>
        </w:rPr>
      </w:pPr>
      <w:r w:rsidRPr="00A73992">
        <w:rPr>
          <w:rFonts w:ascii="Montserrat" w:hAnsi="Montserrat"/>
          <w:sz w:val="24"/>
        </w:rPr>
        <w:t>Dusk was struck suddenly with the realization that—just as a girl could also be a boy—a mentor could also be a man. Looking at her mentor as a man, she realized at once that she would be thrilled to have him. The fact that he was her mentor, whom she loved and trusted more than any man in the world, only enhanced her awakened desire. And, to be honest with herself, her first thoughts about expressing herself as a girl had been of him. She looked him over meaningfully and asked when the new rules went into e</w:t>
      </w:r>
      <w:r w:rsidRPr="00A73992">
        <w:rPr>
          <w:rFonts w:ascii="Montserrat" w:hAnsi="Montserrat"/>
          <w:sz w:val="24"/>
        </w:rPr>
        <w:t xml:space="preserve">ffect. </w:t>
      </w:r>
    </w:p>
    <w:p w14:paraId="55EAC8B4" w14:textId="77777777" w:rsidR="00F63DF0" w:rsidRPr="00A73992" w:rsidRDefault="00F63DF0">
      <w:pPr>
        <w:pStyle w:val="0DraftNormal"/>
        <w:rPr>
          <w:rFonts w:ascii="Montserrat" w:hAnsi="Montserrat"/>
          <w:sz w:val="24"/>
        </w:rPr>
      </w:pPr>
    </w:p>
    <w:p w14:paraId="2B2274DD" w14:textId="77777777" w:rsidR="00F63DF0" w:rsidRPr="00A73992" w:rsidRDefault="00A73992">
      <w:pPr>
        <w:pStyle w:val="0DraftNormal"/>
        <w:rPr>
          <w:rFonts w:ascii="Montserrat" w:hAnsi="Montserrat"/>
          <w:sz w:val="24"/>
        </w:rPr>
      </w:pPr>
      <w:r w:rsidRPr="00A73992">
        <w:rPr>
          <w:rFonts w:ascii="Montserrat" w:hAnsi="Montserrat"/>
          <w:sz w:val="24"/>
        </w:rPr>
        <w:t>Raven caught her real message. He told her they would discuss it, but he assumed they could wait until suitable amenities were in place. She smiled at him, he obviously wanted to bed her properly. She agreed that there was much to talk about. The men left and Rain and Lion confronted Dusk and Dawn. The girls asserted that the couple had interpreted that exchange correctly. They debated that for a bit, but the girls’ eyes had opened a bit more. Life imposed certain limits, and people responded by imposing ev</w:t>
      </w:r>
      <w:r w:rsidRPr="00A73992">
        <w:rPr>
          <w:rFonts w:ascii="Montserrat" w:hAnsi="Montserrat"/>
          <w:sz w:val="24"/>
        </w:rPr>
        <w:t xml:space="preserve">en more limits, compromising themselves because they had made or accepted compromises. People accepted too many limitations, and ultimately cheated themselves of what life really had to offer. </w:t>
      </w:r>
    </w:p>
    <w:p w14:paraId="63EA0319" w14:textId="77777777" w:rsidR="00F63DF0" w:rsidRPr="00A73992" w:rsidRDefault="00F63DF0">
      <w:pPr>
        <w:pStyle w:val="0DraftNormal"/>
        <w:rPr>
          <w:rFonts w:ascii="Montserrat" w:hAnsi="Montserrat"/>
          <w:sz w:val="24"/>
        </w:rPr>
      </w:pPr>
    </w:p>
    <w:p w14:paraId="2385B47E" w14:textId="77777777" w:rsidR="00F63DF0" w:rsidRPr="00A73992" w:rsidRDefault="00A73992">
      <w:pPr>
        <w:pStyle w:val="0DraftNormal"/>
        <w:rPr>
          <w:rFonts w:ascii="Montserrat" w:hAnsi="Montserrat"/>
          <w:sz w:val="24"/>
        </w:rPr>
      </w:pPr>
      <w:r w:rsidRPr="00A73992">
        <w:rPr>
          <w:rFonts w:ascii="Montserrat" w:hAnsi="Montserrat"/>
          <w:sz w:val="24"/>
        </w:rPr>
        <w:t>For the rest of the evening, the four engaged themselves in the exploration of their bodies and minds. It was very frustrating for Lion, who was excluded from full participation on one side by his lack of access to psi, and was excluding himself from full participation on the other on account of his professed devotion to Rain. He saw no reason for Rain not to indulge in adventurous sex with other girls, but would not allow himself to touch either Dusk of Dawn. As it finally got dark, his frustration led him</w:t>
      </w:r>
      <w:r w:rsidRPr="00A73992">
        <w:rPr>
          <w:rFonts w:ascii="Montserrat" w:hAnsi="Montserrat"/>
          <w:sz w:val="24"/>
        </w:rPr>
        <w:t xml:space="preserve"> to a solution to both problems. </w:t>
      </w:r>
    </w:p>
    <w:p w14:paraId="5B6A1A84" w14:textId="77777777" w:rsidR="00F63DF0" w:rsidRPr="00A73992" w:rsidRDefault="00F63DF0">
      <w:pPr>
        <w:pStyle w:val="0DraftNormal"/>
        <w:rPr>
          <w:rFonts w:ascii="Montserrat" w:hAnsi="Montserrat"/>
          <w:sz w:val="24"/>
        </w:rPr>
      </w:pPr>
    </w:p>
    <w:p w14:paraId="10882481" w14:textId="77777777" w:rsidR="00F63DF0" w:rsidRPr="00A73992" w:rsidRDefault="00A73992">
      <w:pPr>
        <w:pStyle w:val="0DraftNormal"/>
        <w:rPr>
          <w:rFonts w:ascii="Montserrat" w:hAnsi="Montserrat"/>
          <w:sz w:val="24"/>
        </w:rPr>
      </w:pPr>
      <w:r w:rsidRPr="00A73992">
        <w:rPr>
          <w:rFonts w:ascii="Montserrat" w:hAnsi="Montserrat"/>
          <w:sz w:val="24"/>
        </w:rPr>
        <w:t xml:space="preserve">He had given a lot of thought to Rain’s effortless opening, and Dusk’s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14:paraId="51ED2794" w14:textId="77777777" w:rsidR="00F63DF0" w:rsidRPr="00A73992" w:rsidRDefault="00F63DF0">
      <w:pPr>
        <w:pStyle w:val="0DraftNormal"/>
        <w:rPr>
          <w:rFonts w:ascii="Montserrat" w:hAnsi="Montserrat"/>
          <w:sz w:val="24"/>
        </w:rPr>
      </w:pPr>
    </w:p>
    <w:p w14:paraId="121433E2" w14:textId="77777777" w:rsidR="00F63DF0" w:rsidRPr="00A73992" w:rsidRDefault="00A73992">
      <w:pPr>
        <w:pStyle w:val="0DraftNormal"/>
        <w:rPr>
          <w:rFonts w:ascii="Montserrat" w:hAnsi="Montserrat"/>
          <w:sz w:val="24"/>
        </w:rPr>
      </w:pPr>
      <w:r w:rsidRPr="00A73992">
        <w:rPr>
          <w:rFonts w:ascii="Montserrat" w:hAnsi="Montserrat"/>
          <w:sz w:val="24"/>
        </w:rPr>
        <w:t>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Rain had suffered at being male, he would have additional incentive to change back, but if, as was equally possible, his ps</w:t>
      </w:r>
      <w:r w:rsidRPr="00A73992">
        <w:rPr>
          <w:rFonts w:ascii="Montserrat" w:hAnsi="Montserrat"/>
          <w:sz w:val="24"/>
        </w:rPr>
        <w:t xml:space="preserve">i was laying dormant in the same shadows as his anima, he might never tap into it without first changing. </w:t>
      </w:r>
    </w:p>
    <w:p w14:paraId="2C1713C9" w14:textId="77777777" w:rsidR="00F63DF0" w:rsidRPr="00A73992" w:rsidRDefault="00F63DF0">
      <w:pPr>
        <w:pStyle w:val="0DraftNormal"/>
        <w:rPr>
          <w:rFonts w:ascii="Montserrat" w:hAnsi="Montserrat"/>
          <w:sz w:val="24"/>
        </w:rPr>
      </w:pPr>
    </w:p>
    <w:p w14:paraId="0C5EBFB8" w14:textId="77777777" w:rsidR="00F63DF0" w:rsidRPr="00A73992" w:rsidRDefault="00A73992">
      <w:pPr>
        <w:pStyle w:val="0DraftNormal"/>
        <w:rPr>
          <w:rFonts w:ascii="Montserrat" w:hAnsi="Montserrat"/>
          <w:sz w:val="24"/>
        </w:rPr>
      </w:pPr>
      <w:r w:rsidRPr="00A73992">
        <w:rPr>
          <w:rFonts w:ascii="Montserrat" w:hAnsi="Montserrat"/>
          <w:sz w:val="24"/>
        </w:rPr>
        <w:t>He was warned that he was making a radical decision, and that he might well be compelled to remain female. No one objected to that, in particular—except for maybe Rain—but it presented potential legal problems. He did not have a history like Rain’s to support a plausible cover story. He would be faced with having to create an entirely new identity, which the government frowned on, and thus invested significant resources trying to prevent. That was playing with fire, since arousing official interest in a psi</w:t>
      </w:r>
      <w:r w:rsidRPr="00A73992">
        <w:rPr>
          <w:rFonts w:ascii="Montserrat" w:hAnsi="Montserrat"/>
          <w:sz w:val="24"/>
        </w:rPr>
        <w:t xml:space="preserve">onic was not generally approved of. </w:t>
      </w:r>
    </w:p>
    <w:p w14:paraId="29EDA414" w14:textId="77777777" w:rsidR="00F63DF0" w:rsidRPr="00A73992" w:rsidRDefault="00F63DF0">
      <w:pPr>
        <w:pStyle w:val="0DraftNormal"/>
        <w:rPr>
          <w:rFonts w:ascii="Montserrat" w:hAnsi="Montserrat"/>
          <w:sz w:val="24"/>
        </w:rPr>
      </w:pPr>
    </w:p>
    <w:p w14:paraId="1CBC4984" w14:textId="77777777" w:rsidR="00F63DF0" w:rsidRPr="00A73992" w:rsidRDefault="00A73992">
      <w:pPr>
        <w:pStyle w:val="0DraftNormal"/>
        <w:rPr>
          <w:rFonts w:ascii="Montserrat" w:hAnsi="Montserrat"/>
          <w:sz w:val="24"/>
        </w:rPr>
      </w:pPr>
      <w:r w:rsidRPr="00A73992">
        <w:rPr>
          <w:rFonts w:ascii="Montserrat" w:hAnsi="Montserrat"/>
          <w:sz w:val="24"/>
        </w:rPr>
        <w:t>Never the less, when Lion persisted, assuring him he was prepared to take those risks, they humored him. He asked Dusk to do the honors, as she had with Rain. She asked Lion silently if she wanted to be broken in like Rain as well, once she had finished. Lion looked at her, sensing the boy within her looking out. Her mind was ringing with excitement at what her chi sensitized perceptions had observed, radically adjusting itself to a new order of perception. She thought she would have to get used to the idea</w:t>
      </w:r>
      <w:r w:rsidRPr="00A73992">
        <w:rPr>
          <w:rFonts w:ascii="Montserrat" w:hAnsi="Montserrat"/>
          <w:sz w:val="24"/>
        </w:rPr>
        <w:t xml:space="preserve"> of being a girl before she could answer that question. </w:t>
      </w:r>
    </w:p>
    <w:p w14:paraId="7E5D13E8" w14:textId="77777777" w:rsidR="00F63DF0" w:rsidRPr="00A73992" w:rsidRDefault="00F63DF0">
      <w:pPr>
        <w:pStyle w:val="0DraftNormal"/>
        <w:rPr>
          <w:rFonts w:ascii="Montserrat" w:hAnsi="Montserrat"/>
          <w:sz w:val="24"/>
        </w:rPr>
      </w:pPr>
    </w:p>
    <w:p w14:paraId="53D1AC02" w14:textId="77777777" w:rsidR="00F63DF0" w:rsidRPr="00A73992" w:rsidRDefault="00A73992">
      <w:pPr>
        <w:pStyle w:val="0DraftNormal"/>
        <w:rPr>
          <w:rFonts w:ascii="Montserrat" w:hAnsi="Montserrat"/>
          <w:sz w:val="24"/>
        </w:rPr>
      </w:pPr>
      <w:r w:rsidRPr="00A73992">
        <w:rPr>
          <w:rFonts w:ascii="Montserrat" w:hAnsi="Montserrat"/>
          <w:sz w:val="24"/>
        </w:rPr>
        <w:t xml:space="preserve">They gathered up blankets and pillows, and returned to the new house. They were all girls now, and Lion was willing to let them help her explore her new condition. She saw no immediate change in her grasp of psionics, but she was at least free to participate freely in their other activities. Rain seemed no less attractive to her, and found Lion as a girl very attractive. She assured her boy friend that she could love her the same if it happened that she never wanted to change back. </w:t>
      </w:r>
    </w:p>
    <w:p w14:paraId="2DC0A4F7" w14:textId="77777777" w:rsidR="00F63DF0" w:rsidRPr="00A73992" w:rsidRDefault="00F63DF0">
      <w:pPr>
        <w:pStyle w:val="0DraftNormal"/>
        <w:rPr>
          <w:rFonts w:ascii="Montserrat" w:hAnsi="Montserrat"/>
          <w:sz w:val="24"/>
        </w:rPr>
      </w:pPr>
    </w:p>
    <w:p w14:paraId="52856235" w14:textId="77777777" w:rsidR="00F63DF0" w:rsidRPr="00A73992" w:rsidRDefault="00A73992">
      <w:pPr>
        <w:pStyle w:val="0DraftNormal"/>
        <w:rPr>
          <w:rFonts w:ascii="Montserrat" w:hAnsi="Montserrat"/>
          <w:sz w:val="24"/>
        </w:rPr>
      </w:pPr>
      <w:r w:rsidRPr="00A73992">
        <w:rPr>
          <w:rFonts w:ascii="Montserrat" w:hAnsi="Montserrat"/>
          <w:sz w:val="24"/>
        </w:rPr>
        <w:t>Dusk confided that a similar statement had helped her come to terms with the prospect herself. Lion was a little nervous at that, but she had meant it when she said she was prepared for the possibility. As a girl, Lion finally felt free to express the feelings she had had for Dusk since her own transformation. She did not notice when Rain and Dawn wandered off, but she noticed as Dawn came back and devoted her full attention to Lion and Dusk.</w:t>
      </w:r>
    </w:p>
    <w:p w14:paraId="62157A39" w14:textId="77777777" w:rsidR="00F63DF0" w:rsidRPr="00A73992" w:rsidRDefault="00F63DF0">
      <w:pPr>
        <w:pStyle w:val="0DraftNormal"/>
        <w:rPr>
          <w:rFonts w:ascii="Montserrat" w:hAnsi="Montserrat"/>
          <w:sz w:val="24"/>
        </w:rPr>
      </w:pPr>
    </w:p>
    <w:p w14:paraId="6CFEB6EB" w14:textId="77777777" w:rsidR="00F63DF0" w:rsidRPr="00A73992" w:rsidRDefault="00A73992">
      <w:pPr>
        <w:pStyle w:val="0DraftNormal"/>
        <w:rPr>
          <w:rFonts w:ascii="Montserrat" w:hAnsi="Montserrat"/>
          <w:sz w:val="24"/>
        </w:rPr>
      </w:pPr>
      <w:r w:rsidRPr="00A73992">
        <w:rPr>
          <w:rFonts w:ascii="Montserrat" w:hAnsi="Montserrat"/>
          <w:sz w:val="24"/>
        </w:rPr>
        <w:t>Dawn had left Rain in the company of her other, who was making up for the poor girl’s sudden, unexpected loss of male attention. Rain deeply enjoyed the company and attention of other girls, but at present she needed the embrace of a man, and had kept her moth shut about it instead of creating problems for Lion. Asking him to remain a guy, and possible give up the chance of awakening his potential, just to make her happy, was not to be allowed. Besides, she had been curious about Dawn’s male side. As identi</w:t>
      </w:r>
      <w:r w:rsidRPr="00A73992">
        <w:rPr>
          <w:rFonts w:ascii="Montserrat" w:hAnsi="Montserrat"/>
          <w:sz w:val="24"/>
        </w:rPr>
        <w:t xml:space="preserve">cal to Dusk, the way she had first met him, as Dusk, the way she had become, was to Dawn. Dawn, as a guy, was amazing—the embodiment of the lover of Dawn’s dreams—an ideal, where as Dusk had been merely, wonderfully, real. </w:t>
      </w:r>
    </w:p>
    <w:p w14:paraId="02BC49E3" w14:textId="77777777" w:rsidR="00F63DF0" w:rsidRPr="00A73992" w:rsidRDefault="00F63DF0">
      <w:pPr>
        <w:pStyle w:val="0DraftNormal"/>
        <w:rPr>
          <w:rFonts w:ascii="Montserrat" w:hAnsi="Montserrat"/>
          <w:sz w:val="24"/>
        </w:rPr>
      </w:pPr>
    </w:p>
    <w:p w14:paraId="0C6B4E54"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0BA89D3A" w14:textId="77777777" w:rsidR="00F63DF0" w:rsidRPr="00A73992" w:rsidRDefault="00F63DF0">
      <w:pPr>
        <w:pStyle w:val="0DraftNormal"/>
        <w:rPr>
          <w:rFonts w:ascii="Montserrat" w:hAnsi="Montserrat"/>
          <w:sz w:val="24"/>
        </w:rPr>
      </w:pPr>
    </w:p>
    <w:p w14:paraId="5EA460B9"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12</w:t>
      </w:r>
      <w:r w:rsidRPr="00A73992">
        <w:rPr>
          <w:rFonts w:ascii="Montserrat" w:hAnsi="Montserrat"/>
          <w:sz w:val="24"/>
        </w:rPr>
        <w:tab/>
      </w:r>
    </w:p>
    <w:p w14:paraId="631F7FA9" w14:textId="77777777" w:rsidR="00F63DF0" w:rsidRPr="00A73992" w:rsidRDefault="00F63DF0">
      <w:pPr>
        <w:pStyle w:val="0DraftNormal"/>
        <w:rPr>
          <w:rFonts w:ascii="Montserrat" w:hAnsi="Montserrat"/>
          <w:sz w:val="24"/>
        </w:rPr>
      </w:pPr>
    </w:p>
    <w:p w14:paraId="4A716344" w14:textId="77777777" w:rsidR="00F63DF0" w:rsidRPr="00A73992" w:rsidRDefault="00A73992">
      <w:pPr>
        <w:pStyle w:val="0DraftNormal"/>
        <w:rPr>
          <w:rFonts w:ascii="Montserrat" w:hAnsi="Montserrat"/>
          <w:sz w:val="24"/>
        </w:rPr>
      </w:pPr>
      <w:r w:rsidRPr="00A73992">
        <w:rPr>
          <w:rFonts w:ascii="Montserrat" w:hAnsi="Montserrat"/>
          <w:sz w:val="24"/>
        </w:rPr>
        <w:t>Confronting Lion</w:t>
      </w:r>
    </w:p>
    <w:p w14:paraId="7AF9FE9E" w14:textId="77777777" w:rsidR="00F63DF0" w:rsidRPr="00A73992" w:rsidRDefault="00F63DF0">
      <w:pPr>
        <w:pStyle w:val="0DraftNormal"/>
        <w:rPr>
          <w:rFonts w:ascii="Montserrat" w:hAnsi="Montserrat"/>
          <w:sz w:val="24"/>
        </w:rPr>
      </w:pPr>
    </w:p>
    <w:p w14:paraId="63A9E836" w14:textId="77777777" w:rsidR="00F63DF0" w:rsidRPr="00A73992" w:rsidRDefault="00A73992">
      <w:pPr>
        <w:pStyle w:val="0DraftNormal"/>
        <w:rPr>
          <w:rFonts w:ascii="Montserrat" w:hAnsi="Montserrat"/>
          <w:sz w:val="24"/>
        </w:rPr>
      </w:pPr>
      <w:r w:rsidRPr="00A73992">
        <w:rPr>
          <w:rFonts w:ascii="Montserrat" w:hAnsi="Montserrat"/>
          <w:sz w:val="24"/>
        </w:rPr>
        <w:t xml:space="preserve">The night and evening before had been busy, but the day ahead would be even busier. Rain could only claim to have gotten more sleep than the others, in truth she had washed up and nested down only a quarter hour before the others joined her. They only slept for an hour or two, and then were up again. For a psi, it was possible to regenerate with only an hour’s sleep. Lion bounced back so quickly the others thought she was beginning to tap into her psi. Lion corrected them; chi was also useful for restoring </w:t>
      </w:r>
      <w:r w:rsidRPr="00A73992">
        <w:rPr>
          <w:rFonts w:ascii="Montserrat" w:hAnsi="Montserrat"/>
          <w:sz w:val="24"/>
        </w:rPr>
        <w:t>and maintaining proper health and balance. They started talking about chi, but that brought up martial arts, and Dusk jumped up and slapped herself</w:t>
      </w:r>
    </w:p>
    <w:p w14:paraId="083E405A" w14:textId="77777777" w:rsidR="00F63DF0" w:rsidRPr="00A73992" w:rsidRDefault="00F63DF0">
      <w:pPr>
        <w:pStyle w:val="0DraftNormal"/>
        <w:rPr>
          <w:rFonts w:ascii="Montserrat" w:hAnsi="Montserrat"/>
          <w:sz w:val="24"/>
        </w:rPr>
      </w:pPr>
    </w:p>
    <w:p w14:paraId="57378347" w14:textId="77777777" w:rsidR="00F63DF0" w:rsidRPr="00A73992" w:rsidRDefault="00A73992">
      <w:pPr>
        <w:pStyle w:val="0DraftNormal"/>
        <w:rPr>
          <w:rFonts w:ascii="Montserrat" w:hAnsi="Montserrat"/>
          <w:sz w:val="24"/>
        </w:rPr>
      </w:pPr>
      <w:r w:rsidRPr="00A73992">
        <w:rPr>
          <w:rFonts w:ascii="Montserrat" w:hAnsi="Montserrat"/>
          <w:sz w:val="24"/>
        </w:rPr>
        <w:t>Just as her own change had taken the edge off of her martial arts, Rain and Lion would be suffering the same difficulty. Rather than allow them to discover it the way she had—in a fight—she dragged them all out on the lawn for a quick retraining session. She condensed the lessons Jack Thorn had given her, and passed the essential points on to them. As they practiced, an audience formed of men arriving to work on the house. They were discrete, and tried not to be noticed for fear of startling the naked girls</w:t>
      </w:r>
      <w:r w:rsidRPr="00A73992">
        <w:rPr>
          <w:rFonts w:ascii="Montserrat" w:hAnsi="Montserrat"/>
          <w:sz w:val="24"/>
        </w:rPr>
        <w:t xml:space="preserve"> and ending the show.</w:t>
      </w:r>
    </w:p>
    <w:p w14:paraId="07B418AF" w14:textId="77777777" w:rsidR="00F63DF0" w:rsidRPr="00A73992" w:rsidRDefault="00F63DF0">
      <w:pPr>
        <w:pStyle w:val="0DraftNormal"/>
        <w:rPr>
          <w:rFonts w:ascii="Montserrat" w:hAnsi="Montserrat"/>
          <w:sz w:val="24"/>
        </w:rPr>
      </w:pPr>
    </w:p>
    <w:p w14:paraId="2323958B" w14:textId="77777777" w:rsidR="00F63DF0" w:rsidRPr="00A73992" w:rsidRDefault="00A73992">
      <w:pPr>
        <w:pStyle w:val="0DraftNormal"/>
        <w:rPr>
          <w:rFonts w:ascii="Montserrat" w:hAnsi="Montserrat"/>
          <w:sz w:val="24"/>
        </w:rPr>
      </w:pPr>
      <w:r w:rsidRPr="00A73992">
        <w:rPr>
          <w:rFonts w:ascii="Montserrat" w:hAnsi="Montserrat"/>
          <w:sz w:val="24"/>
        </w:rPr>
        <w:t>The girls finally did notice the men, and quickly retired to the pool. They were fortunate that they had not been using psi, but they had been addressing Lion by her given name. A couple of the men confronted Lion about that, and she thought fast. She explained the French pronunciation of the name Lion, and her friends caught on immediately. Since the presence of the men forbade the use or open discussion of psi, the girls retreated to one of the upper pools and discussed the proposals of Dusk and Dawn’s fa</w:t>
      </w:r>
      <w:r w:rsidRPr="00A73992">
        <w:rPr>
          <w:rFonts w:ascii="Montserrat" w:hAnsi="Montserrat"/>
          <w:sz w:val="24"/>
        </w:rPr>
        <w:t xml:space="preserve">thers. </w:t>
      </w:r>
    </w:p>
    <w:p w14:paraId="272CB02B" w14:textId="77777777" w:rsidR="00F63DF0" w:rsidRPr="00A73992" w:rsidRDefault="00F63DF0">
      <w:pPr>
        <w:pStyle w:val="0DraftNormal"/>
        <w:rPr>
          <w:rFonts w:ascii="Montserrat" w:hAnsi="Montserrat"/>
          <w:sz w:val="24"/>
        </w:rPr>
      </w:pPr>
    </w:p>
    <w:p w14:paraId="786F1DB6" w14:textId="77777777" w:rsidR="00F63DF0" w:rsidRPr="00A73992" w:rsidRDefault="00A73992">
      <w:pPr>
        <w:pStyle w:val="0DraftNormal"/>
        <w:rPr>
          <w:rFonts w:ascii="Montserrat" w:hAnsi="Montserrat"/>
          <w:sz w:val="24"/>
        </w:rPr>
      </w:pPr>
      <w:r w:rsidRPr="00A73992">
        <w:rPr>
          <w:rFonts w:ascii="Montserrat" w:hAnsi="Montserrat"/>
          <w:sz w:val="24"/>
        </w:rPr>
        <w:t>The four of them were unhappy at the intrusion, since the idea had been to spend the day working with Rain and Lion on psi. Unable to fight it, they switched topics when they sensed the men coming into earshot to plans for the coming Friday night. They were relieved when Ash showed up and explained that the young men who were working on the house were all members of the Dragon and Phoenix Houses. There had been some normals among them from time to time, outside contractors, but the main crew were all distan</w:t>
      </w:r>
      <w:r w:rsidRPr="00A73992">
        <w:rPr>
          <w:rFonts w:ascii="Montserrat" w:hAnsi="Montserrat"/>
          <w:sz w:val="24"/>
        </w:rPr>
        <w:t xml:space="preserve">t relatives making extra money while enjoying the opportunity to work with their hands and in certain cases their minds. </w:t>
      </w:r>
    </w:p>
    <w:p w14:paraId="59D3C2E1" w14:textId="77777777" w:rsidR="00F63DF0" w:rsidRPr="00A73992" w:rsidRDefault="00F63DF0">
      <w:pPr>
        <w:pStyle w:val="0DraftNormal"/>
        <w:rPr>
          <w:rFonts w:ascii="Montserrat" w:hAnsi="Montserrat"/>
          <w:sz w:val="24"/>
        </w:rPr>
      </w:pPr>
    </w:p>
    <w:p w14:paraId="2BE82401" w14:textId="77777777" w:rsidR="00F63DF0" w:rsidRPr="00A73992" w:rsidRDefault="00A73992">
      <w:pPr>
        <w:pStyle w:val="0DraftNormal"/>
        <w:rPr>
          <w:rFonts w:ascii="Montserrat" w:hAnsi="Montserrat"/>
          <w:sz w:val="24"/>
        </w:rPr>
      </w:pPr>
      <w:r w:rsidRPr="00A73992">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Raven showed up, and the two of them were dragged aside by their daughters. It was a quick private exchange. Ash almost excused himself, but the subject of chi was brought up, and he stayed for the</w:t>
      </w:r>
      <w:r w:rsidRPr="00A73992">
        <w:rPr>
          <w:rFonts w:ascii="Montserrat" w:hAnsi="Montserrat"/>
          <w:sz w:val="24"/>
        </w:rPr>
        <w:t xml:space="preserve"> discussion.</w:t>
      </w:r>
    </w:p>
    <w:p w14:paraId="03BA1448" w14:textId="77777777" w:rsidR="00F63DF0" w:rsidRPr="00A73992" w:rsidRDefault="00F63DF0">
      <w:pPr>
        <w:pStyle w:val="0DraftNormal"/>
        <w:rPr>
          <w:rFonts w:ascii="Montserrat" w:hAnsi="Montserrat"/>
          <w:sz w:val="24"/>
        </w:rPr>
      </w:pPr>
    </w:p>
    <w:p w14:paraId="14A8C070" w14:textId="77777777" w:rsidR="00F63DF0" w:rsidRPr="00A73992" w:rsidRDefault="00A73992">
      <w:pPr>
        <w:pStyle w:val="0DraftNormal"/>
        <w:rPr>
          <w:rFonts w:ascii="Montserrat" w:hAnsi="Montserrat"/>
          <w:sz w:val="24"/>
        </w:rPr>
      </w:pPr>
      <w:r w:rsidRPr="00A73992">
        <w:rPr>
          <w:rFonts w:ascii="Montserrat" w:hAnsi="Montserrat"/>
          <w:sz w:val="24"/>
        </w:rPr>
        <w:t>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w:t>
      </w:r>
      <w:r w:rsidRPr="00A73992">
        <w:rPr>
          <w:rFonts w:ascii="Montserrat" w:hAnsi="Montserrat"/>
          <w:sz w:val="24"/>
        </w:rPr>
        <w:t xml:space="preserve">ut of the manifest world. The law of entropy assumed that the bled energy was irrecoverable, but in truth it pooled and flowed and could be tapped from its original sources or the reservoirs it eventually settled into. </w:t>
      </w:r>
    </w:p>
    <w:p w14:paraId="28EB3798" w14:textId="77777777" w:rsidR="00F63DF0" w:rsidRPr="00A73992" w:rsidRDefault="00F63DF0">
      <w:pPr>
        <w:pStyle w:val="0DraftNormal"/>
        <w:rPr>
          <w:rFonts w:ascii="Montserrat" w:hAnsi="Montserrat"/>
          <w:sz w:val="24"/>
        </w:rPr>
      </w:pPr>
    </w:p>
    <w:p w14:paraId="62C090D1" w14:textId="77777777" w:rsidR="00F63DF0" w:rsidRPr="00A73992" w:rsidRDefault="00A73992">
      <w:pPr>
        <w:pStyle w:val="0DraftNormal"/>
        <w:rPr>
          <w:rFonts w:ascii="Montserrat" w:hAnsi="Montserrat"/>
          <w:sz w:val="24"/>
        </w:rPr>
      </w:pPr>
      <w:r w:rsidRPr="00A73992">
        <w:rPr>
          <w:rFonts w:ascii="Montserrat" w:hAnsi="Montserrat"/>
          <w:sz w:val="24"/>
        </w:rPr>
        <w:t>Lion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Lion’s frustrations as they struggled to tap into that unfami</w:t>
      </w:r>
      <w:r w:rsidRPr="00A73992">
        <w:rPr>
          <w:rFonts w:ascii="Montserrat" w:hAnsi="Montserrat"/>
          <w:sz w:val="24"/>
        </w:rPr>
        <w:t xml:space="preserve">liar resource. The two men assured them that once they digested the matter, they would realize that potential almost effortlessly. They were making the same mistake with chi that Lion was with psi. Looking as hard as one could only made finding it harder than it had to be. </w:t>
      </w:r>
    </w:p>
    <w:p w14:paraId="10809086" w14:textId="77777777" w:rsidR="00F63DF0" w:rsidRPr="00A73992" w:rsidRDefault="00F63DF0">
      <w:pPr>
        <w:pStyle w:val="0DraftNormal"/>
        <w:rPr>
          <w:rFonts w:ascii="Montserrat" w:hAnsi="Montserrat"/>
          <w:sz w:val="24"/>
        </w:rPr>
      </w:pPr>
    </w:p>
    <w:p w14:paraId="2F351C0E" w14:textId="77777777" w:rsidR="00F63DF0" w:rsidRPr="00A73992" w:rsidRDefault="00A73992">
      <w:pPr>
        <w:pStyle w:val="0DraftNormal"/>
        <w:rPr>
          <w:rFonts w:ascii="Montserrat" w:hAnsi="Montserrat"/>
          <w:sz w:val="24"/>
        </w:rPr>
      </w:pPr>
      <w:r w:rsidRPr="00A73992">
        <w:rPr>
          <w:rFonts w:ascii="Montserrat" w:hAnsi="Montserrat"/>
          <w:sz w:val="24"/>
        </w:rPr>
        <w:t>Rain was feeling fairly comfortable with her psi, at this point. The four of them decided that it would be safe enough, and wise in light of the men’s advice, to take a break. They went to the old house to clean up and change clothes. Following lunch, they headed out to the mall. It was Lion’s turn to be outfitted. At the mall, Lauren and Morgan jumped in, following introductions to Rain and Lion. Lauren and Morgan found Rain and Lion intriguing, an odd mix of self-consciousness and self-possession. They we</w:t>
      </w:r>
      <w:r w:rsidRPr="00A73992">
        <w:rPr>
          <w:rFonts w:ascii="Montserrat" w:hAnsi="Montserrat"/>
          <w:sz w:val="24"/>
        </w:rPr>
        <w:t xml:space="preserve">re not awkward about being female, just a bit shy and naïve. In matters that did not remind them of their physical condition, they were as bold and adventurous as ever. </w:t>
      </w:r>
    </w:p>
    <w:p w14:paraId="2382017B" w14:textId="77777777" w:rsidR="00F63DF0" w:rsidRPr="00A73992" w:rsidRDefault="00F63DF0">
      <w:pPr>
        <w:pStyle w:val="0DraftNormal"/>
        <w:rPr>
          <w:rFonts w:ascii="Montserrat" w:hAnsi="Montserrat"/>
          <w:sz w:val="24"/>
        </w:rPr>
      </w:pPr>
    </w:p>
    <w:p w14:paraId="4D7F8E98" w14:textId="77777777" w:rsidR="00F63DF0" w:rsidRPr="00A73992" w:rsidRDefault="00A73992">
      <w:pPr>
        <w:pStyle w:val="0DraftNormal"/>
        <w:rPr>
          <w:rFonts w:ascii="Montserrat" w:hAnsi="Montserrat"/>
          <w:sz w:val="24"/>
        </w:rPr>
      </w:pPr>
      <w:r w:rsidRPr="00A73992">
        <w:rPr>
          <w:rFonts w:ascii="Montserrat" w:hAnsi="Montserrat"/>
          <w:sz w:val="24"/>
        </w:rPr>
        <w:t>In an odd encounter, when Lion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Lion initially thought it might be a bad idea, but her quirky and adventurous nature rebelled at once at t</w:t>
      </w:r>
      <w:r w:rsidRPr="00A73992">
        <w:rPr>
          <w:rFonts w:ascii="Montserrat" w:hAnsi="Montserrat"/>
          <w:sz w:val="24"/>
        </w:rPr>
        <w:t>he thought that someone might not approve. too bad for them, it was her decision, and her answer was yes. They exchanged numbers and parted company.</w:t>
      </w:r>
    </w:p>
    <w:p w14:paraId="318E3EED" w14:textId="77777777" w:rsidR="00F63DF0" w:rsidRPr="00A73992" w:rsidRDefault="00F63DF0">
      <w:pPr>
        <w:pStyle w:val="0DraftNormal"/>
        <w:rPr>
          <w:rFonts w:ascii="Montserrat" w:hAnsi="Montserrat"/>
          <w:sz w:val="24"/>
        </w:rPr>
      </w:pPr>
    </w:p>
    <w:p w14:paraId="3910DE8B" w14:textId="77777777" w:rsidR="00F63DF0" w:rsidRPr="00A73992" w:rsidRDefault="00A73992">
      <w:pPr>
        <w:pStyle w:val="0DraftNormal"/>
        <w:rPr>
          <w:rFonts w:ascii="Montserrat" w:hAnsi="Montserrat"/>
          <w:sz w:val="24"/>
        </w:rPr>
      </w:pPr>
      <w:r w:rsidRPr="00A73992">
        <w:rPr>
          <w:rFonts w:ascii="Montserrat" w:hAnsi="Montserrat"/>
          <w:sz w:val="24"/>
        </w:rPr>
        <w:t>Lion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Dusk’s offer was still on her mind, but for some reason her attitude toward Lion made her feel like a guy in a dress. She felt no urgency to sleep with a guy who saw her as a guy.</w:t>
      </w:r>
      <w:r w:rsidRPr="00A73992">
        <w:rPr>
          <w:rFonts w:ascii="Montserrat" w:hAnsi="Montserrat"/>
          <w:sz w:val="24"/>
        </w:rPr>
        <w:t xml:space="preserve"> She had no idea what sort of reaction she would have to a guy who saw her as a girl. </w:t>
      </w:r>
    </w:p>
    <w:p w14:paraId="5736492B" w14:textId="77777777" w:rsidR="00F63DF0" w:rsidRPr="00A73992" w:rsidRDefault="00F63DF0">
      <w:pPr>
        <w:pStyle w:val="0DraftNormal"/>
        <w:rPr>
          <w:rFonts w:ascii="Montserrat" w:hAnsi="Montserrat"/>
          <w:sz w:val="24"/>
        </w:rPr>
      </w:pPr>
    </w:p>
    <w:p w14:paraId="58A1EC2F" w14:textId="77777777" w:rsidR="00F63DF0" w:rsidRPr="00A73992" w:rsidRDefault="00A73992">
      <w:pPr>
        <w:pStyle w:val="0DraftNormal"/>
        <w:rPr>
          <w:rFonts w:ascii="Montserrat" w:hAnsi="Montserrat"/>
          <w:sz w:val="24"/>
        </w:rPr>
      </w:pPr>
      <w:r w:rsidRPr="00A73992">
        <w:rPr>
          <w:rFonts w:ascii="Montserrat" w:hAnsi="Montserrat"/>
          <w:sz w:val="24"/>
        </w:rPr>
        <w:t>Not yet, but she intended to find out. They finished their shopping and returned home, by parental request, for dinner. Dinner was a pleasant affair—Lion took the opportunity to explain the name change and muse aloud about making it official—followed by an intense discussion of the night’s sleeping arrangements. Rain and Lion wanted to go back out to the new house, but Dusk and Dawn needed to go to school the next day and could not join them. Or not entirely. Dawn’s other could go with them, since two of he</w:t>
      </w:r>
      <w:r w:rsidRPr="00A73992">
        <w:rPr>
          <w:rFonts w:ascii="Montserrat" w:hAnsi="Montserrat"/>
          <w:sz w:val="24"/>
        </w:rPr>
        <w:t xml:space="preserve">r could not go to school. Dusk almost objected to being left out, but Dawn reminded her that they could stand to enjoy an evening alone together. </w:t>
      </w:r>
    </w:p>
    <w:p w14:paraId="56EEA0B0" w14:textId="77777777" w:rsidR="00F63DF0" w:rsidRPr="00A73992" w:rsidRDefault="00F63DF0">
      <w:pPr>
        <w:pStyle w:val="0DraftNormal"/>
        <w:rPr>
          <w:rFonts w:ascii="Montserrat" w:hAnsi="Montserrat"/>
          <w:sz w:val="24"/>
        </w:rPr>
      </w:pPr>
    </w:p>
    <w:p w14:paraId="1B976312" w14:textId="77777777" w:rsidR="00F63DF0" w:rsidRPr="00A73992" w:rsidRDefault="00A73992">
      <w:pPr>
        <w:pStyle w:val="0DraftNormal"/>
        <w:rPr>
          <w:rFonts w:ascii="Montserrat" w:hAnsi="Montserrat"/>
          <w:sz w:val="24"/>
        </w:rPr>
      </w:pPr>
      <w:r w:rsidRPr="00A73992">
        <w:rPr>
          <w:rFonts w:ascii="Montserrat" w:hAnsi="Montserrat"/>
          <w:sz w:val="24"/>
        </w:rPr>
        <w:t>Dawn left with Rain and Lion, while staying behind with Dusk, after dessert. Neither group got much sleep. There was too much temptation to play and sex was the one activity that never got old. Dawn was curious about Dusk’s progress, wondering how long she would need to balance her two sides and when she would face the decision about which side she would commit to. Dusk confessed that she did not know. Her own thoughts had been more about the resemblance between them, how chance, and common ancestry, had ma</w:t>
      </w:r>
      <w:r w:rsidRPr="00A73992">
        <w:rPr>
          <w:rFonts w:ascii="Montserrat" w:hAnsi="Montserrat"/>
          <w:sz w:val="24"/>
        </w:rPr>
        <w:t xml:space="preserve">de them perfect twins. Dawn tried to debate the term, but Dusk shocked her by saying she had checked it out. They were genetically identical. </w:t>
      </w:r>
    </w:p>
    <w:p w14:paraId="19C068EE" w14:textId="77777777" w:rsidR="00F63DF0" w:rsidRPr="00A73992" w:rsidRDefault="00F63DF0">
      <w:pPr>
        <w:pStyle w:val="0DraftNormal"/>
        <w:rPr>
          <w:rFonts w:ascii="Montserrat" w:hAnsi="Montserrat"/>
          <w:sz w:val="24"/>
        </w:rPr>
      </w:pPr>
    </w:p>
    <w:p w14:paraId="05863F91" w14:textId="77777777" w:rsidR="00F63DF0" w:rsidRPr="00A73992" w:rsidRDefault="00A73992">
      <w:pPr>
        <w:pStyle w:val="0DraftNormal"/>
        <w:rPr>
          <w:rFonts w:ascii="Montserrat" w:hAnsi="Montserrat"/>
          <w:sz w:val="24"/>
        </w:rPr>
      </w:pPr>
      <w:r w:rsidRPr="00A73992">
        <w:rPr>
          <w:rFonts w:ascii="Montserrat" w:hAnsi="Montserrat"/>
          <w:sz w:val="24"/>
        </w:rPr>
        <w:t>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w:t>
      </w:r>
      <w:r w:rsidRPr="00A73992">
        <w:rPr>
          <w:rFonts w:ascii="Montserrat" w:hAnsi="Montserrat"/>
          <w:sz w:val="24"/>
        </w:rPr>
        <w:t xml:space="preserve"> have known it, and it explained why they had schemed to hook them up. </w:t>
      </w:r>
    </w:p>
    <w:p w14:paraId="0A414DA2" w14:textId="77777777" w:rsidR="00F63DF0" w:rsidRPr="00A73992" w:rsidRDefault="00F63DF0">
      <w:pPr>
        <w:pStyle w:val="0DraftNormal"/>
        <w:rPr>
          <w:rFonts w:ascii="Montserrat" w:hAnsi="Montserrat"/>
          <w:sz w:val="24"/>
        </w:rPr>
      </w:pPr>
    </w:p>
    <w:p w14:paraId="064BFCEC"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2C329EA3" w14:textId="77777777" w:rsidR="00F63DF0" w:rsidRPr="00A73992" w:rsidRDefault="00F63DF0">
      <w:pPr>
        <w:pStyle w:val="0DraftNormal"/>
        <w:rPr>
          <w:rFonts w:ascii="Montserrat" w:hAnsi="Montserrat"/>
          <w:sz w:val="24"/>
        </w:rPr>
      </w:pPr>
    </w:p>
    <w:p w14:paraId="2CFC8FD5"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13</w:t>
      </w:r>
      <w:r w:rsidRPr="00A73992">
        <w:rPr>
          <w:rFonts w:ascii="Montserrat" w:hAnsi="Montserrat"/>
          <w:sz w:val="24"/>
        </w:rPr>
        <w:tab/>
      </w:r>
    </w:p>
    <w:p w14:paraId="7026B631" w14:textId="77777777" w:rsidR="00F63DF0" w:rsidRPr="00A73992" w:rsidRDefault="00F63DF0">
      <w:pPr>
        <w:pStyle w:val="0DraftNormal"/>
        <w:rPr>
          <w:rFonts w:ascii="Montserrat" w:hAnsi="Montserrat"/>
          <w:sz w:val="24"/>
        </w:rPr>
      </w:pPr>
    </w:p>
    <w:p w14:paraId="18287183" w14:textId="77777777" w:rsidR="00F63DF0" w:rsidRPr="00A73992" w:rsidRDefault="00A73992">
      <w:pPr>
        <w:pStyle w:val="0DraftNormal"/>
        <w:rPr>
          <w:rFonts w:ascii="Montserrat" w:hAnsi="Montserrat"/>
          <w:sz w:val="24"/>
        </w:rPr>
      </w:pPr>
      <w:r w:rsidRPr="00A73992">
        <w:rPr>
          <w:rFonts w:ascii="Montserrat" w:hAnsi="Montserrat"/>
          <w:sz w:val="24"/>
        </w:rPr>
        <w:t>Introducing Aaron and Confronting Angel</w:t>
      </w:r>
    </w:p>
    <w:p w14:paraId="62975DDE" w14:textId="77777777" w:rsidR="00F63DF0" w:rsidRPr="00A73992" w:rsidRDefault="00F63DF0">
      <w:pPr>
        <w:pStyle w:val="0DraftNormal"/>
        <w:rPr>
          <w:rFonts w:ascii="Montserrat" w:hAnsi="Montserrat"/>
          <w:sz w:val="24"/>
        </w:rPr>
      </w:pPr>
    </w:p>
    <w:p w14:paraId="63F8FF17" w14:textId="77777777" w:rsidR="00F63DF0" w:rsidRPr="00A73992" w:rsidRDefault="00A73992">
      <w:pPr>
        <w:pStyle w:val="0DraftNormal"/>
        <w:rPr>
          <w:rFonts w:ascii="Montserrat" w:hAnsi="Montserrat"/>
          <w:sz w:val="24"/>
        </w:rPr>
      </w:pPr>
      <w:r w:rsidRPr="00A73992">
        <w:rPr>
          <w:rFonts w:ascii="Montserrat" w:hAnsi="Montserrat"/>
          <w:sz w:val="24"/>
        </w:rPr>
        <w:t xml:space="preserve">Dusk and Dawn rose and prepared quickly for school. On their way to class, they were confronted by Dragon again. As Dusk had feared, he had become more forward with her after their date. If Dawn were the jealous type, she might have fumed a bit, but instead she was just amused. Dragon’s interest that morning surprised them however. He confessed to Dusk his deep affection but asserted that his interest in Dawn had not paled, and wanted to be sure she would not take offense if he pursued it. </w:t>
      </w:r>
    </w:p>
    <w:p w14:paraId="625EEF58" w14:textId="77777777" w:rsidR="00F63DF0" w:rsidRPr="00A73992" w:rsidRDefault="00F63DF0">
      <w:pPr>
        <w:pStyle w:val="0DraftNormal"/>
        <w:rPr>
          <w:rFonts w:ascii="Montserrat" w:hAnsi="Montserrat"/>
          <w:sz w:val="24"/>
        </w:rPr>
      </w:pPr>
    </w:p>
    <w:p w14:paraId="6F10E293" w14:textId="77777777" w:rsidR="00F63DF0" w:rsidRPr="00A73992" w:rsidRDefault="00A73992">
      <w:pPr>
        <w:pStyle w:val="0DraftNormal"/>
        <w:rPr>
          <w:rFonts w:ascii="Montserrat" w:hAnsi="Montserrat"/>
          <w:sz w:val="24"/>
        </w:rPr>
      </w:pPr>
      <w:r w:rsidRPr="00A73992">
        <w:rPr>
          <w:rFonts w:ascii="Montserrat" w:hAnsi="Montserrat"/>
          <w:sz w:val="24"/>
        </w:rPr>
        <w:t xml:space="preserve">Dusk became amused and gave him her blessing, then watched as he leaned on Dawn. He went through the same routing seeking her confidence to inquire if she were offended by him sharing his affections with her sister. Dawn knew exactly how far his affections had gotten him with Dusk and assured him that she was fine with it. He then proposed making it up to her. He was obliged to extend the same courtesy to her he had to Dusk, and thus asked her out on a date. </w:t>
      </w:r>
    </w:p>
    <w:p w14:paraId="75D118E9" w14:textId="77777777" w:rsidR="00F63DF0" w:rsidRPr="00A73992" w:rsidRDefault="00F63DF0">
      <w:pPr>
        <w:pStyle w:val="0DraftNormal"/>
        <w:rPr>
          <w:rFonts w:ascii="Montserrat" w:hAnsi="Montserrat"/>
          <w:sz w:val="24"/>
        </w:rPr>
      </w:pPr>
    </w:p>
    <w:p w14:paraId="71B5980E" w14:textId="77777777" w:rsidR="00F63DF0" w:rsidRPr="00A73992" w:rsidRDefault="00A73992">
      <w:pPr>
        <w:pStyle w:val="0DraftNormal"/>
        <w:rPr>
          <w:rFonts w:ascii="Montserrat" w:hAnsi="Montserrat"/>
          <w:sz w:val="24"/>
        </w:rPr>
      </w:pPr>
      <w:r w:rsidRPr="00A73992">
        <w:rPr>
          <w:rFonts w:ascii="Montserrat" w:hAnsi="Montserrat"/>
          <w:sz w:val="24"/>
        </w:rPr>
        <w:t>Dawn already had plans with Dusk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Dusk objected to entertaining him, she could ha</w:t>
      </w:r>
      <w:r w:rsidRPr="00A73992">
        <w:rPr>
          <w:rFonts w:ascii="Montserrat" w:hAnsi="Montserrat"/>
          <w:sz w:val="24"/>
        </w:rPr>
        <w:t>ndle that matter too, and double-team the lusty lad herself.</w:t>
      </w:r>
    </w:p>
    <w:p w14:paraId="5E974333" w14:textId="77777777" w:rsidR="00F63DF0" w:rsidRPr="00A73992" w:rsidRDefault="00F63DF0">
      <w:pPr>
        <w:pStyle w:val="0DraftNormal"/>
        <w:rPr>
          <w:rFonts w:ascii="Montserrat" w:hAnsi="Montserrat"/>
          <w:sz w:val="24"/>
        </w:rPr>
      </w:pPr>
    </w:p>
    <w:p w14:paraId="6BF9EDF1" w14:textId="77777777" w:rsidR="00F63DF0" w:rsidRPr="00A73992" w:rsidRDefault="00A73992">
      <w:pPr>
        <w:pStyle w:val="0DraftNormal"/>
        <w:rPr>
          <w:rFonts w:ascii="Montserrat" w:hAnsi="Montserrat"/>
          <w:sz w:val="24"/>
        </w:rPr>
      </w:pPr>
      <w:r w:rsidRPr="00A73992">
        <w:rPr>
          <w:rFonts w:ascii="Montserrat" w:hAnsi="Montserrat"/>
          <w:sz w:val="24"/>
        </w:rPr>
        <w:t>She discussed with Dusk how her evolution had given Dawn a hope of freedom she might never have known. If she went back to being a boy, her spare female identity could be assumed by Dawn’s other. If she remained a girl, then Dawn’s other could assume his male identity. By swapping identities, they could carry the deception through matrimony however the matter evolved. Dusk considered the matter and suggested that she start right away. If her other was willing, he could assume Dusk’s male identity right away</w:t>
      </w:r>
      <w:r w:rsidRPr="00A73992">
        <w:rPr>
          <w:rFonts w:ascii="Montserrat" w:hAnsi="Montserrat"/>
          <w:sz w:val="24"/>
        </w:rPr>
        <w:t>, and learn a few things in the process.</w:t>
      </w:r>
    </w:p>
    <w:p w14:paraId="6E2A1E66" w14:textId="77777777" w:rsidR="00F63DF0" w:rsidRPr="00A73992" w:rsidRDefault="00F63DF0">
      <w:pPr>
        <w:pStyle w:val="0DraftNormal"/>
        <w:rPr>
          <w:rFonts w:ascii="Montserrat" w:hAnsi="Montserrat"/>
          <w:sz w:val="24"/>
        </w:rPr>
      </w:pPr>
    </w:p>
    <w:p w14:paraId="60DD25F7" w14:textId="77777777" w:rsidR="00F63DF0" w:rsidRPr="00A73992" w:rsidRDefault="00A73992">
      <w:pPr>
        <w:pStyle w:val="0DraftNormal"/>
        <w:rPr>
          <w:rFonts w:ascii="Montserrat" w:hAnsi="Montserrat"/>
          <w:sz w:val="24"/>
        </w:rPr>
      </w:pPr>
      <w:r w:rsidRPr="00A73992">
        <w:rPr>
          <w:rFonts w:ascii="Montserrat" w:hAnsi="Montserrat"/>
          <w:sz w:val="24"/>
        </w:rPr>
        <w:t xml:space="preserve">The other Dawn was with Rain and Lion, working with them to better their minds. Unable to tap into psi, Lion had begun experimenting on the relationship between psi and chi to attempt things with chi she had never tried before. With chi, the main difficulty was tapping into and channeling energy efficiently. With such the pure residue coming off of Dawn and Rain, she was able to meet the fuel requirements of some of the more difficult chi techniques she had been struggling to master. </w:t>
      </w:r>
    </w:p>
    <w:p w14:paraId="1F0658C3" w14:textId="77777777" w:rsidR="00F63DF0" w:rsidRPr="00A73992" w:rsidRDefault="00F63DF0">
      <w:pPr>
        <w:pStyle w:val="0DraftNormal"/>
        <w:rPr>
          <w:rFonts w:ascii="Montserrat" w:hAnsi="Montserrat"/>
          <w:sz w:val="24"/>
        </w:rPr>
      </w:pPr>
    </w:p>
    <w:p w14:paraId="5187F71F" w14:textId="77777777" w:rsidR="00F63DF0" w:rsidRPr="00A73992" w:rsidRDefault="00A73992">
      <w:pPr>
        <w:pStyle w:val="0DraftNormal"/>
        <w:rPr>
          <w:rFonts w:ascii="Montserrat" w:hAnsi="Montserrat"/>
          <w:sz w:val="24"/>
        </w:rPr>
      </w:pPr>
      <w:r w:rsidRPr="00A73992">
        <w:rPr>
          <w:rFonts w:ascii="Montserrat" w:hAnsi="Montserrat"/>
          <w:sz w:val="24"/>
        </w:rPr>
        <w:t>After her latest effort churned up a tempest in the atrium, they broke for lunch. Rain and Lion had decided that Dawn was the perfect third for an ideal three-way relationship. Their feelings for her were not conflicted by their relationship with Dusk, who they both loved but whom they sensed was extremely shy of interfering between them. The intimacy she had shared with them had been out of friendship, and limited to specific circumstances. Her full attention was reserved for Dawn.</w:t>
      </w:r>
    </w:p>
    <w:p w14:paraId="682048A2" w14:textId="77777777" w:rsidR="00F63DF0" w:rsidRPr="00A73992" w:rsidRDefault="00F63DF0">
      <w:pPr>
        <w:pStyle w:val="0DraftNormal"/>
        <w:rPr>
          <w:rFonts w:ascii="Montserrat" w:hAnsi="Montserrat"/>
          <w:sz w:val="24"/>
        </w:rPr>
      </w:pPr>
    </w:p>
    <w:p w14:paraId="398F7007" w14:textId="77777777" w:rsidR="00F63DF0" w:rsidRPr="00A73992" w:rsidRDefault="00A73992">
      <w:pPr>
        <w:pStyle w:val="0DraftNormal"/>
        <w:rPr>
          <w:rFonts w:ascii="Montserrat" w:hAnsi="Montserrat"/>
          <w:sz w:val="24"/>
        </w:rPr>
      </w:pPr>
      <w:r w:rsidRPr="00A73992">
        <w:rPr>
          <w:rFonts w:ascii="Montserrat" w:hAnsi="Montserrat"/>
          <w:sz w:val="24"/>
        </w:rPr>
        <w:t>Dawn presented a different matter entirely. She gave her full attention to Dusk. As far as their friends could tell, they were so deeply in love they did not even realize it. Dawn, however, had full attention to spare. Her own integrity compelled her not to interfere in Dawn and Dusk’s relationship. The girl that confronted them the night before had been a free agent, an Dawn for whom there was no Dusk to embrace. So, she embraced the two of them with all the love and passion she possessed. How could they n</w:t>
      </w:r>
      <w:r w:rsidRPr="00A73992">
        <w:rPr>
          <w:rFonts w:ascii="Montserrat" w:hAnsi="Montserrat"/>
          <w:sz w:val="24"/>
        </w:rPr>
        <w:t>ot have fallen in love with her?</w:t>
      </w:r>
    </w:p>
    <w:p w14:paraId="4EC99C13" w14:textId="77777777" w:rsidR="00F63DF0" w:rsidRPr="00A73992" w:rsidRDefault="00F63DF0">
      <w:pPr>
        <w:pStyle w:val="0DraftNormal"/>
        <w:rPr>
          <w:rFonts w:ascii="Montserrat" w:hAnsi="Montserrat"/>
          <w:sz w:val="24"/>
        </w:rPr>
      </w:pPr>
    </w:p>
    <w:p w14:paraId="27757572" w14:textId="77777777" w:rsidR="00F63DF0" w:rsidRPr="00A73992" w:rsidRDefault="00A73992">
      <w:pPr>
        <w:pStyle w:val="0DraftNormal"/>
        <w:rPr>
          <w:rFonts w:ascii="Montserrat" w:hAnsi="Montserrat"/>
          <w:sz w:val="24"/>
        </w:rPr>
      </w:pPr>
      <w:r w:rsidRPr="00A73992">
        <w:rPr>
          <w:rFonts w:ascii="Montserrat" w:hAnsi="Montserrat"/>
          <w:sz w:val="24"/>
        </w:rPr>
        <w:t>Dawn prepared lunch, leaving the other two alone to talk freely between them selves. Rain confessed to Lion, her activities with Dawn previous of the night before. Lion understood and said she might have done the same if Dawn or Dusk had made her feel receptive. She had not imagined how the perceptions of others affected self perception, but now that a guy had evoked her feminine feelings she knew that there was more to that side of her to explore. She confessed to Rain, bidding her to secrecy, about her co</w:t>
      </w:r>
      <w:r w:rsidRPr="00A73992">
        <w:rPr>
          <w:rFonts w:ascii="Montserrat" w:hAnsi="Montserrat"/>
          <w:sz w:val="24"/>
        </w:rPr>
        <w:t xml:space="preserve">ming date. Rain listened to her, and then gave Lion her blessings. </w:t>
      </w:r>
    </w:p>
    <w:p w14:paraId="60276982" w14:textId="77777777" w:rsidR="00F63DF0" w:rsidRPr="00A73992" w:rsidRDefault="00F63DF0">
      <w:pPr>
        <w:pStyle w:val="0DraftNormal"/>
        <w:rPr>
          <w:rFonts w:ascii="Montserrat" w:hAnsi="Montserrat"/>
          <w:sz w:val="24"/>
        </w:rPr>
      </w:pPr>
    </w:p>
    <w:p w14:paraId="63078AEC" w14:textId="77777777" w:rsidR="00F63DF0" w:rsidRPr="00A73992" w:rsidRDefault="00A73992">
      <w:pPr>
        <w:pStyle w:val="0DraftNormal"/>
        <w:rPr>
          <w:rFonts w:ascii="Montserrat" w:hAnsi="Montserrat"/>
          <w:sz w:val="24"/>
        </w:rPr>
      </w:pPr>
      <w:r w:rsidRPr="00A73992">
        <w:rPr>
          <w:rFonts w:ascii="Montserrat" w:hAnsi="Montserrat"/>
          <w:sz w:val="24"/>
        </w:rPr>
        <w:t>Rain did not betray Lion’s confidence, but as soon as she and Dawn had a moment to talk alone she expressed her own apprehensions. Rain and Dawn discussed their common problem, loving boys who might choose to be girls forever. They both had experienced the other side, and Dawn could confess to her own crisis. A penis was a wonderful toy and she had never quite gotten over having one. It had come down to which role she would chose if it should happen to be a permanent change. She realized that it would cripp</w:t>
      </w:r>
      <w:r w:rsidRPr="00A73992">
        <w:rPr>
          <w:rFonts w:ascii="Montserrat" w:hAnsi="Montserrat"/>
          <w:sz w:val="24"/>
        </w:rPr>
        <w:t xml:space="preserve">le her to be trapped in the male role. </w:t>
      </w:r>
    </w:p>
    <w:p w14:paraId="336972C0" w14:textId="77777777" w:rsidR="00F63DF0" w:rsidRPr="00A73992" w:rsidRDefault="00F63DF0">
      <w:pPr>
        <w:pStyle w:val="0DraftNormal"/>
        <w:rPr>
          <w:rFonts w:ascii="Montserrat" w:hAnsi="Montserrat"/>
          <w:sz w:val="24"/>
        </w:rPr>
      </w:pPr>
    </w:p>
    <w:p w14:paraId="6F64029E" w14:textId="77777777" w:rsidR="00F63DF0" w:rsidRPr="00A73992" w:rsidRDefault="00A73992">
      <w:pPr>
        <w:pStyle w:val="0DraftNormal"/>
        <w:rPr>
          <w:rFonts w:ascii="Montserrat" w:hAnsi="Montserrat"/>
          <w:sz w:val="24"/>
        </w:rPr>
      </w:pPr>
      <w:r w:rsidRPr="00A73992">
        <w:rPr>
          <w:rFonts w:ascii="Montserrat" w:hAnsi="Montserrat"/>
          <w:sz w:val="24"/>
        </w:rPr>
        <w:t xml:space="preserve">The fact that there would never be a permanent or final transition meant that she could indulge in her male side at will, and she hoped that Rain would heal to the point where she could appreciate the qualities of her birth sex. In the even that Lion and Dusk opted to remain female, they themselves could not fault the decision. They had made it. They would love them no less, but it was difficult to see how they could come to terms with it. They both confessed they would have almost the same attraction to a </w:t>
      </w:r>
      <w:r w:rsidRPr="00A73992">
        <w:rPr>
          <w:rFonts w:ascii="Montserrat" w:hAnsi="Montserrat"/>
          <w:sz w:val="24"/>
        </w:rPr>
        <w:t xml:space="preserve">girl who possessed all the strengths of a man, that they would to an actual man. </w:t>
      </w:r>
    </w:p>
    <w:p w14:paraId="6AC5638D" w14:textId="77777777" w:rsidR="00F63DF0" w:rsidRPr="00A73992" w:rsidRDefault="00F63DF0">
      <w:pPr>
        <w:pStyle w:val="0DraftNormal"/>
        <w:rPr>
          <w:rFonts w:ascii="Montserrat" w:hAnsi="Montserrat"/>
          <w:sz w:val="24"/>
        </w:rPr>
      </w:pPr>
    </w:p>
    <w:p w14:paraId="318917AD" w14:textId="77777777" w:rsidR="00F63DF0" w:rsidRPr="00A73992" w:rsidRDefault="00A73992">
      <w:pPr>
        <w:pStyle w:val="0DraftNormal"/>
        <w:rPr>
          <w:rFonts w:ascii="Montserrat" w:hAnsi="Montserrat"/>
          <w:sz w:val="24"/>
        </w:rPr>
      </w:pPr>
      <w:r w:rsidRPr="00A73992">
        <w:rPr>
          <w:rFonts w:ascii="Montserrat" w:hAnsi="Montserrat"/>
          <w:sz w:val="24"/>
        </w:rPr>
        <w:t xml:space="preserve">Rain did worry though. Lion did not have the abilities that Dawn and Dusk had. If it happened that Lion became a girl who could become male at will, that would be marvelous. If Lion went so far as to become able to be both at once, as Dawn often did, that would be simply ideal. Rain herself would need that twinning ability herself to bear the expression of her male side. She could stand the thought of being male part time only with the assurance that she would still be female full time. </w:t>
      </w:r>
    </w:p>
    <w:p w14:paraId="735E20A3" w14:textId="77777777" w:rsidR="00F63DF0" w:rsidRPr="00A73992" w:rsidRDefault="00F63DF0">
      <w:pPr>
        <w:pStyle w:val="0DraftNormal"/>
        <w:rPr>
          <w:rFonts w:ascii="Montserrat" w:hAnsi="Montserrat"/>
          <w:sz w:val="24"/>
        </w:rPr>
      </w:pPr>
    </w:p>
    <w:p w14:paraId="7D16F06B" w14:textId="77777777" w:rsidR="00F63DF0" w:rsidRPr="00A73992" w:rsidRDefault="00A73992">
      <w:pPr>
        <w:pStyle w:val="0DraftNormal"/>
        <w:rPr>
          <w:rFonts w:ascii="Montserrat" w:hAnsi="Montserrat"/>
          <w:sz w:val="24"/>
        </w:rPr>
      </w:pPr>
      <w:r w:rsidRPr="00A73992">
        <w:rPr>
          <w:rFonts w:ascii="Montserrat" w:hAnsi="Montserrat"/>
          <w:sz w:val="24"/>
        </w:rPr>
        <w:t xml:space="preserve">In the afternoon, the five of them focused on improving their bodies, increasing their skills or reapplying them to suit their present statures. Lion joined Dawn in the bath—the one she had spent the day with, and who had learned that her other had set her up on a date—and enlisted her in preparing herself for her own date without explaining her plans. Once she was dressed and looking nice, Lion announced that she was going out to the mall, for time alone and the chance to observe female behavior. </w:t>
      </w:r>
    </w:p>
    <w:p w14:paraId="74122597" w14:textId="77777777" w:rsidR="00F63DF0" w:rsidRPr="00A73992" w:rsidRDefault="00F63DF0">
      <w:pPr>
        <w:pStyle w:val="0DraftNormal"/>
        <w:rPr>
          <w:rFonts w:ascii="Montserrat" w:hAnsi="Montserrat"/>
          <w:sz w:val="24"/>
        </w:rPr>
      </w:pPr>
    </w:p>
    <w:p w14:paraId="77390145" w14:textId="77777777" w:rsidR="00F63DF0" w:rsidRPr="00A73992" w:rsidRDefault="00A73992">
      <w:pPr>
        <w:pStyle w:val="0DraftNormal"/>
        <w:rPr>
          <w:rFonts w:ascii="Montserrat" w:hAnsi="Montserrat"/>
          <w:sz w:val="24"/>
        </w:rPr>
      </w:pPr>
      <w:r w:rsidRPr="00A73992">
        <w:rPr>
          <w:rFonts w:ascii="Montserrat" w:hAnsi="Montserrat"/>
          <w:sz w:val="24"/>
        </w:rPr>
        <w:t>Dawn’s date arrived and was willing to drop Lion off at the mall. Dragon was taking Dawn to dinner, and the party they were going to afterwards was not mentioned. Lion waved cheerfully as they dropped her off, and went inside to meet her own date. Aaron was early, so the two of them walked the mall, engaged in conversation. He complimented her sincerely and frequently, rousing all sorts of pleasant feminine feelings Lion had never experienced before.</w:t>
      </w:r>
    </w:p>
    <w:p w14:paraId="60F2B82A" w14:textId="77777777" w:rsidR="00F63DF0" w:rsidRPr="00A73992" w:rsidRDefault="00F63DF0">
      <w:pPr>
        <w:pStyle w:val="0DraftNormal"/>
        <w:rPr>
          <w:rFonts w:ascii="Montserrat" w:hAnsi="Montserrat"/>
          <w:sz w:val="24"/>
        </w:rPr>
      </w:pPr>
    </w:p>
    <w:p w14:paraId="5A900616" w14:textId="77777777" w:rsidR="00F63DF0" w:rsidRPr="00A73992" w:rsidRDefault="00A73992">
      <w:pPr>
        <w:pStyle w:val="0DraftNormal"/>
        <w:rPr>
          <w:rFonts w:ascii="Montserrat" w:hAnsi="Montserrat"/>
          <w:sz w:val="24"/>
        </w:rPr>
      </w:pPr>
      <w:r w:rsidRPr="00A73992">
        <w:rPr>
          <w:rFonts w:ascii="Montserrat" w:hAnsi="Montserrat"/>
          <w:sz w:val="24"/>
        </w:rPr>
        <w:t>Before it got dark, they left and proceeded to the party. Lion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14:paraId="62466A3C" w14:textId="77777777" w:rsidR="00F63DF0" w:rsidRPr="00A73992" w:rsidRDefault="00F63DF0">
      <w:pPr>
        <w:pStyle w:val="0DraftNormal"/>
        <w:rPr>
          <w:rFonts w:ascii="Montserrat" w:hAnsi="Montserrat"/>
          <w:sz w:val="24"/>
        </w:rPr>
      </w:pPr>
    </w:p>
    <w:p w14:paraId="42665D62" w14:textId="77777777" w:rsidR="00F63DF0" w:rsidRPr="00A73992" w:rsidRDefault="00A73992">
      <w:pPr>
        <w:pStyle w:val="0DraftNormal"/>
        <w:rPr>
          <w:rFonts w:ascii="Montserrat" w:hAnsi="Montserrat"/>
          <w:sz w:val="24"/>
        </w:rPr>
      </w:pPr>
      <w:r w:rsidRPr="00A73992">
        <w:rPr>
          <w:rFonts w:ascii="Montserrat" w:hAnsi="Montserrat"/>
          <w:sz w:val="24"/>
        </w:rPr>
        <w:t>Dawn and Dragon were at the same party, and Dragon was one of Aaron’s friends and teammates. Dawn knew Dragon and was surprised to see an entirely different Lion laughing and flirting and hanging on his arm. Dawn was quick enough to realize what had made such a difference, and took pains not to be spotted in Lion in return. A guy could become a girl, but he had to be treated like a girl to really embrace the change. She did not want to remind her she was a guy, and ruin her fun.</w:t>
      </w:r>
    </w:p>
    <w:p w14:paraId="6C194D6B" w14:textId="77777777" w:rsidR="00F63DF0" w:rsidRPr="00A73992" w:rsidRDefault="00F63DF0">
      <w:pPr>
        <w:pStyle w:val="0DraftNormal"/>
        <w:rPr>
          <w:rFonts w:ascii="Montserrat" w:hAnsi="Montserrat"/>
          <w:sz w:val="24"/>
        </w:rPr>
      </w:pPr>
    </w:p>
    <w:p w14:paraId="21BBF364" w14:textId="77777777" w:rsidR="00F63DF0" w:rsidRPr="00A73992" w:rsidRDefault="00A73992">
      <w:pPr>
        <w:pStyle w:val="0DraftNormal"/>
        <w:rPr>
          <w:rFonts w:ascii="Montserrat" w:hAnsi="Montserrat"/>
          <w:sz w:val="24"/>
        </w:rPr>
      </w:pPr>
      <w:r w:rsidRPr="00A73992">
        <w:rPr>
          <w:rFonts w:ascii="Montserrat" w:hAnsi="Montserrat"/>
          <w:sz w:val="24"/>
        </w:rPr>
        <w:t xml:space="preserve">She was actually relieved when Lion finally lured Aaron into a bedroom and locked the door. Avoiding notice had cramped her style. If not for her new feelings for Rain and Lion,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14:paraId="4274FDFF" w14:textId="77777777" w:rsidR="00F63DF0" w:rsidRPr="00A73992" w:rsidRDefault="00F63DF0">
      <w:pPr>
        <w:pStyle w:val="0DraftNormal"/>
        <w:rPr>
          <w:rFonts w:ascii="Montserrat" w:hAnsi="Montserrat"/>
          <w:sz w:val="24"/>
        </w:rPr>
      </w:pPr>
    </w:p>
    <w:p w14:paraId="1D410218" w14:textId="77777777" w:rsidR="00F63DF0" w:rsidRPr="00A73992" w:rsidRDefault="00A73992">
      <w:pPr>
        <w:pStyle w:val="0DraftNormal"/>
        <w:rPr>
          <w:rFonts w:ascii="Montserrat" w:hAnsi="Montserrat"/>
          <w:sz w:val="24"/>
        </w:rPr>
      </w:pPr>
      <w:r w:rsidRPr="00A73992">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Lion could not have asked for a better man to relieve her of the </w:t>
      </w:r>
      <w:r w:rsidRPr="00A73992">
        <w:rPr>
          <w:rFonts w:ascii="Montserrat" w:hAnsi="Montserrat"/>
          <w:sz w:val="24"/>
        </w:rPr>
        <w:t xml:space="preserve">rest of her virginity. </w:t>
      </w:r>
    </w:p>
    <w:p w14:paraId="61FA201E" w14:textId="77777777" w:rsidR="00F63DF0" w:rsidRPr="00A73992" w:rsidRDefault="00F63DF0">
      <w:pPr>
        <w:pStyle w:val="0DraftNormal"/>
        <w:rPr>
          <w:rFonts w:ascii="Montserrat" w:hAnsi="Montserrat"/>
          <w:sz w:val="24"/>
        </w:rPr>
      </w:pPr>
    </w:p>
    <w:p w14:paraId="53AF1117" w14:textId="77777777" w:rsidR="00F63DF0" w:rsidRPr="00A73992" w:rsidRDefault="00A73992">
      <w:pPr>
        <w:pStyle w:val="0DraftNormal"/>
        <w:rPr>
          <w:rFonts w:ascii="Montserrat" w:hAnsi="Montserrat"/>
          <w:sz w:val="24"/>
        </w:rPr>
      </w:pPr>
      <w:r w:rsidRPr="00A73992">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14:paraId="7E2F724C" w14:textId="77777777" w:rsidR="00F63DF0" w:rsidRPr="00A73992" w:rsidRDefault="00F63DF0">
      <w:pPr>
        <w:pStyle w:val="0DraftNormal"/>
        <w:rPr>
          <w:rFonts w:ascii="Montserrat" w:hAnsi="Montserrat"/>
          <w:sz w:val="24"/>
        </w:rPr>
      </w:pPr>
    </w:p>
    <w:p w14:paraId="7D40D0BB" w14:textId="77777777" w:rsidR="00F63DF0" w:rsidRPr="00A73992" w:rsidRDefault="00A73992">
      <w:pPr>
        <w:pStyle w:val="0DraftNormal"/>
        <w:rPr>
          <w:rFonts w:ascii="Montserrat" w:hAnsi="Montserrat"/>
          <w:sz w:val="24"/>
        </w:rPr>
      </w:pPr>
      <w:r w:rsidRPr="00A73992">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14:paraId="3A949157" w14:textId="77777777" w:rsidR="00F63DF0" w:rsidRPr="00A73992" w:rsidRDefault="00F63DF0">
      <w:pPr>
        <w:pStyle w:val="0DraftNormal"/>
        <w:rPr>
          <w:rFonts w:ascii="Montserrat" w:hAnsi="Montserrat"/>
          <w:sz w:val="24"/>
        </w:rPr>
      </w:pPr>
    </w:p>
    <w:p w14:paraId="709896BC" w14:textId="77777777" w:rsidR="00F63DF0" w:rsidRPr="00A73992" w:rsidRDefault="00A73992">
      <w:pPr>
        <w:pStyle w:val="0DraftNormal"/>
        <w:rPr>
          <w:rFonts w:ascii="Montserrat" w:hAnsi="Montserrat"/>
          <w:sz w:val="24"/>
        </w:rPr>
      </w:pPr>
      <w:r w:rsidRPr="00A73992">
        <w:rPr>
          <w:rFonts w:ascii="Montserrat" w:hAnsi="Montserrat"/>
          <w:sz w:val="24"/>
        </w:rPr>
        <w:t>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w:t>
      </w:r>
      <w:r w:rsidRPr="00A73992">
        <w:rPr>
          <w:rFonts w:ascii="Montserrat" w:hAnsi="Montserrat"/>
          <w:sz w:val="24"/>
        </w:rPr>
        <w:t xml:space="preserve"> her fear, she changed herself and her partner without even thinking about it. </w:t>
      </w:r>
    </w:p>
    <w:p w14:paraId="28DBAC39" w14:textId="77777777" w:rsidR="00F63DF0" w:rsidRPr="00A73992" w:rsidRDefault="00F63DF0">
      <w:pPr>
        <w:pStyle w:val="0DraftNormal"/>
        <w:rPr>
          <w:rFonts w:ascii="Montserrat" w:hAnsi="Montserrat"/>
          <w:sz w:val="24"/>
        </w:rPr>
      </w:pPr>
    </w:p>
    <w:p w14:paraId="0E6ADF5A" w14:textId="77777777" w:rsidR="00F63DF0" w:rsidRPr="00A73992" w:rsidRDefault="00A73992">
      <w:pPr>
        <w:pStyle w:val="0DraftNormal"/>
        <w:rPr>
          <w:rFonts w:ascii="Montserrat" w:hAnsi="Montserrat"/>
          <w:sz w:val="24"/>
        </w:rPr>
      </w:pPr>
      <w:r w:rsidRPr="00A73992">
        <w:rPr>
          <w:rFonts w:ascii="Montserrat" w:hAnsi="Montserrat"/>
          <w:sz w:val="24"/>
        </w:rPr>
        <w:t>It shocked them both, and Lion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Lion collected his wits and regarde</w:t>
      </w:r>
      <w:r w:rsidRPr="00A73992">
        <w:rPr>
          <w:rFonts w:ascii="Montserrat" w:hAnsi="Montserrat"/>
          <w:sz w:val="24"/>
        </w:rPr>
        <w:t xml:space="preserve">d her. </w:t>
      </w:r>
    </w:p>
    <w:p w14:paraId="35072E9A" w14:textId="77777777" w:rsidR="00F63DF0" w:rsidRPr="00A73992" w:rsidRDefault="00F63DF0">
      <w:pPr>
        <w:pStyle w:val="0DraftNormal"/>
        <w:rPr>
          <w:rFonts w:ascii="Montserrat" w:hAnsi="Montserrat"/>
          <w:sz w:val="24"/>
        </w:rPr>
      </w:pPr>
    </w:p>
    <w:p w14:paraId="6F93988B" w14:textId="77777777" w:rsidR="00F63DF0" w:rsidRPr="00A73992" w:rsidRDefault="00A73992">
      <w:pPr>
        <w:pStyle w:val="0DraftNormal"/>
        <w:rPr>
          <w:rFonts w:ascii="Montserrat" w:hAnsi="Montserrat"/>
          <w:sz w:val="24"/>
        </w:rPr>
      </w:pPr>
      <w:r w:rsidRPr="00A73992">
        <w:rPr>
          <w:rFonts w:ascii="Montserrat" w:hAnsi="Montserrat"/>
          <w:sz w:val="24"/>
        </w:rPr>
        <w:t>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w:t>
      </w:r>
      <w:r w:rsidRPr="00A73992">
        <w:rPr>
          <w:rFonts w:ascii="Montserrat" w:hAnsi="Montserrat"/>
          <w:sz w:val="24"/>
        </w:rPr>
        <w:t xml:space="preserve"> treated, and he had not been as brave as she. Combining experiences as a boy and a girl, he broke her in as exquisitely as she just had. </w:t>
      </w:r>
    </w:p>
    <w:p w14:paraId="0C4FFB18" w14:textId="77777777" w:rsidR="00F63DF0" w:rsidRPr="00A73992" w:rsidRDefault="00F63DF0">
      <w:pPr>
        <w:pStyle w:val="0DraftNormal"/>
        <w:rPr>
          <w:rFonts w:ascii="Montserrat" w:hAnsi="Montserrat"/>
          <w:sz w:val="24"/>
        </w:rPr>
      </w:pPr>
    </w:p>
    <w:p w14:paraId="73607F17" w14:textId="77777777" w:rsidR="00F63DF0" w:rsidRPr="00A73992" w:rsidRDefault="00A73992">
      <w:pPr>
        <w:pStyle w:val="0DraftNormal"/>
        <w:rPr>
          <w:rFonts w:ascii="Montserrat" w:hAnsi="Montserrat"/>
          <w:sz w:val="24"/>
        </w:rPr>
      </w:pPr>
      <w:r w:rsidRPr="00A73992">
        <w:rPr>
          <w:rFonts w:ascii="Montserrat" w:hAnsi="Montserrat"/>
          <w:sz w:val="24"/>
        </w:rPr>
        <w:t>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w:t>
      </w:r>
      <w:r w:rsidRPr="00A73992">
        <w:rPr>
          <w:rFonts w:ascii="Montserrat" w:hAnsi="Montserrat"/>
          <w:sz w:val="24"/>
        </w:rPr>
        <w:t xml:space="preserve"> the being he held in his hands, her exquisite vulnerability, her embracing openness, the abandon with which she received his attentions. </w:t>
      </w:r>
    </w:p>
    <w:p w14:paraId="57F8781C" w14:textId="77777777" w:rsidR="00F63DF0" w:rsidRPr="00A73992" w:rsidRDefault="00F63DF0">
      <w:pPr>
        <w:pStyle w:val="0DraftNormal"/>
        <w:rPr>
          <w:rFonts w:ascii="Montserrat" w:hAnsi="Montserrat"/>
          <w:sz w:val="24"/>
        </w:rPr>
      </w:pPr>
    </w:p>
    <w:p w14:paraId="7224B398" w14:textId="77777777" w:rsidR="00F63DF0" w:rsidRPr="00A73992" w:rsidRDefault="00A73992">
      <w:pPr>
        <w:pStyle w:val="0DraftNormal"/>
        <w:rPr>
          <w:rFonts w:ascii="Montserrat" w:hAnsi="Montserrat"/>
          <w:sz w:val="24"/>
        </w:rPr>
      </w:pPr>
      <w:r w:rsidRPr="00A73992">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14:paraId="050ABDDE" w14:textId="77777777" w:rsidR="00F63DF0" w:rsidRPr="00A73992" w:rsidRDefault="00F63DF0">
      <w:pPr>
        <w:pStyle w:val="0DraftNormal"/>
        <w:rPr>
          <w:rFonts w:ascii="Montserrat" w:hAnsi="Montserrat"/>
          <w:sz w:val="24"/>
        </w:rPr>
      </w:pPr>
    </w:p>
    <w:p w14:paraId="082293A4" w14:textId="77777777" w:rsidR="00F63DF0" w:rsidRPr="00A73992" w:rsidRDefault="00A73992">
      <w:pPr>
        <w:pStyle w:val="0DraftNormal"/>
        <w:rPr>
          <w:rFonts w:ascii="Montserrat" w:hAnsi="Montserrat"/>
          <w:sz w:val="24"/>
        </w:rPr>
      </w:pPr>
      <w:r w:rsidRPr="00A73992">
        <w:rPr>
          <w:rFonts w:ascii="Montserrat" w:hAnsi="Montserrat"/>
          <w:sz w:val="24"/>
        </w:rPr>
        <w:t xml:space="preserve">She refused, absolutely, to be changed back. She announced unequivocally that she hoped the miracle never reversed itself. Lion was so shocked at her statement he lost focus for a moment. His vision cleared and she was staring at him, and examining herself in a panic. Lion understood, Aaron was thanking god that she had not changed back, and grateful that he had allowed her to on her own. God had nothing to do with it. </w:t>
      </w:r>
    </w:p>
    <w:p w14:paraId="3186B194" w14:textId="77777777" w:rsidR="00F63DF0" w:rsidRPr="00A73992" w:rsidRDefault="00F63DF0">
      <w:pPr>
        <w:pStyle w:val="0DraftNormal"/>
        <w:rPr>
          <w:rFonts w:ascii="Montserrat" w:hAnsi="Montserrat"/>
          <w:sz w:val="24"/>
        </w:rPr>
      </w:pPr>
    </w:p>
    <w:p w14:paraId="17573AAF" w14:textId="77777777" w:rsidR="00F63DF0" w:rsidRPr="00A73992" w:rsidRDefault="00A73992">
      <w:pPr>
        <w:pStyle w:val="0DraftNormal"/>
        <w:rPr>
          <w:rFonts w:ascii="Montserrat" w:hAnsi="Montserrat"/>
          <w:sz w:val="24"/>
        </w:rPr>
      </w:pPr>
      <w:r w:rsidRPr="00A73992">
        <w:rPr>
          <w:rFonts w:ascii="Montserrat" w:hAnsi="Montserrat"/>
          <w:sz w:val="24"/>
        </w:rPr>
        <w:t>Lion had changed her, but apparently could not really change herself. He still thought of himself as a guy, but he realized he was still thinking like he had as a girl—and far better than he ever had before—and wondered what that meant. She remembered the explanation Raven had given them about Dusk’s change.</w:t>
      </w:r>
    </w:p>
    <w:p w14:paraId="0872FCBB" w14:textId="77777777" w:rsidR="00F63DF0" w:rsidRPr="00A73992" w:rsidRDefault="00F63DF0">
      <w:pPr>
        <w:pStyle w:val="0DraftNormal"/>
        <w:rPr>
          <w:rFonts w:ascii="Montserrat" w:hAnsi="Montserrat"/>
          <w:sz w:val="24"/>
        </w:rPr>
      </w:pPr>
    </w:p>
    <w:p w14:paraId="3E564B67" w14:textId="77777777" w:rsidR="00F63DF0" w:rsidRPr="00A73992" w:rsidRDefault="00A73992">
      <w:pPr>
        <w:pStyle w:val="0DraftNormal"/>
        <w:rPr>
          <w:rFonts w:ascii="Montserrat" w:hAnsi="Montserrat"/>
          <w:sz w:val="24"/>
        </w:rPr>
      </w:pPr>
      <w:r w:rsidRPr="00A73992">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Dusk, being male was now only an ability she possessed. It was no longer what she was. Strange, it did not seem to trouble her much, but what had happened to Aaron did. What had he done to make this boy so desperate to remain female? </w:t>
      </w:r>
    </w:p>
    <w:p w14:paraId="0F979479" w14:textId="77777777" w:rsidR="00F63DF0" w:rsidRPr="00A73992" w:rsidRDefault="00F63DF0">
      <w:pPr>
        <w:pStyle w:val="0DraftNormal"/>
        <w:rPr>
          <w:rFonts w:ascii="Montserrat" w:hAnsi="Montserrat"/>
          <w:sz w:val="24"/>
        </w:rPr>
      </w:pPr>
    </w:p>
    <w:p w14:paraId="4527A891" w14:textId="77777777" w:rsidR="00F63DF0" w:rsidRPr="00A73992" w:rsidRDefault="00A73992">
      <w:pPr>
        <w:pStyle w:val="0DraftNormal"/>
        <w:rPr>
          <w:rFonts w:ascii="Montserrat" w:hAnsi="Montserrat"/>
          <w:sz w:val="24"/>
        </w:rPr>
      </w:pPr>
      <w:r w:rsidRPr="00A73992">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Rain’s, and had only been afraid that Lion had been transformed by some unconscious act or wish of her own. In a way he had been, but by the experience she had given him as her last act as a young man. </w:t>
      </w:r>
    </w:p>
    <w:p w14:paraId="1D7AAEE0" w14:textId="77777777" w:rsidR="00F63DF0" w:rsidRPr="00A73992" w:rsidRDefault="00F63DF0">
      <w:pPr>
        <w:pStyle w:val="0DraftNormal"/>
        <w:rPr>
          <w:rFonts w:ascii="Montserrat" w:hAnsi="Montserrat"/>
          <w:sz w:val="24"/>
        </w:rPr>
      </w:pPr>
    </w:p>
    <w:p w14:paraId="069385F2" w14:textId="77777777" w:rsidR="00F63DF0" w:rsidRPr="00A73992" w:rsidRDefault="00A73992">
      <w:pPr>
        <w:pStyle w:val="0DraftNormal"/>
        <w:rPr>
          <w:rFonts w:ascii="Montserrat" w:hAnsi="Montserrat"/>
          <w:sz w:val="24"/>
        </w:rPr>
      </w:pPr>
      <w:r w:rsidRPr="00A73992">
        <w:rPr>
          <w:rFonts w:ascii="Montserrat" w:hAnsi="Montserrat"/>
          <w:sz w:val="24"/>
        </w:rPr>
        <w:t>She had a serious situation to deal with. There was no question that she had to introduce her to Raven and confess. Aaron would have to be initiated as well. She explained Rain’s situation, and suggested a similar compromise. There was one problem with that. Angel—a quick change from Aaron—did not have the understanding, consent and support of her family and could not go home. She refused to even consider changing back, or approaching her parents with her transformation. Lion saw no other option but to take</w:t>
      </w:r>
      <w:r w:rsidRPr="00A73992">
        <w:rPr>
          <w:rFonts w:ascii="Montserrat" w:hAnsi="Montserrat"/>
          <w:sz w:val="24"/>
        </w:rPr>
        <w:t xml:space="preserve"> her home—or rather to Dawn’s home—immediately. </w:t>
      </w:r>
    </w:p>
    <w:p w14:paraId="64863BBA" w14:textId="77777777" w:rsidR="00F63DF0" w:rsidRPr="00A73992" w:rsidRDefault="00F63DF0">
      <w:pPr>
        <w:pStyle w:val="0DraftNormal"/>
        <w:rPr>
          <w:rFonts w:ascii="Montserrat" w:hAnsi="Montserrat"/>
          <w:sz w:val="24"/>
        </w:rPr>
      </w:pPr>
    </w:p>
    <w:p w14:paraId="0CAE2BDC"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10D54FDF" w14:textId="77777777" w:rsidR="00F63DF0" w:rsidRPr="00A73992" w:rsidRDefault="00F63DF0">
      <w:pPr>
        <w:pStyle w:val="0DraftNormal"/>
        <w:rPr>
          <w:rFonts w:ascii="Montserrat" w:hAnsi="Montserrat"/>
          <w:sz w:val="24"/>
        </w:rPr>
      </w:pPr>
    </w:p>
    <w:p w14:paraId="6265D349"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14</w:t>
      </w:r>
      <w:r w:rsidRPr="00A73992">
        <w:rPr>
          <w:rFonts w:ascii="Montserrat" w:hAnsi="Montserrat"/>
          <w:sz w:val="24"/>
        </w:rPr>
        <w:tab/>
      </w:r>
    </w:p>
    <w:p w14:paraId="776776FA" w14:textId="77777777" w:rsidR="00F63DF0" w:rsidRPr="00A73992" w:rsidRDefault="00F63DF0">
      <w:pPr>
        <w:pStyle w:val="0DraftNormal"/>
        <w:rPr>
          <w:rFonts w:ascii="Montserrat" w:hAnsi="Montserrat"/>
          <w:sz w:val="24"/>
        </w:rPr>
      </w:pPr>
    </w:p>
    <w:p w14:paraId="574C3E65" w14:textId="77777777" w:rsidR="00F63DF0" w:rsidRPr="00A73992" w:rsidRDefault="00A73992">
      <w:pPr>
        <w:pStyle w:val="0DraftNormal"/>
        <w:rPr>
          <w:rFonts w:ascii="Montserrat" w:hAnsi="Montserrat"/>
          <w:sz w:val="24"/>
        </w:rPr>
      </w:pPr>
      <w:r w:rsidRPr="00A73992">
        <w:rPr>
          <w:rFonts w:ascii="Montserrat" w:hAnsi="Montserrat"/>
          <w:sz w:val="24"/>
        </w:rPr>
        <w:t>Confronting Necessity Again, Angel’s Appeal</w:t>
      </w:r>
    </w:p>
    <w:p w14:paraId="23027FFC" w14:textId="77777777" w:rsidR="00F63DF0" w:rsidRPr="00A73992" w:rsidRDefault="00F63DF0">
      <w:pPr>
        <w:pStyle w:val="0DraftNormal"/>
        <w:rPr>
          <w:rFonts w:ascii="Montserrat" w:hAnsi="Montserrat"/>
          <w:sz w:val="24"/>
        </w:rPr>
      </w:pPr>
    </w:p>
    <w:p w14:paraId="31F4B17A" w14:textId="77777777" w:rsidR="00F63DF0" w:rsidRPr="00A73992" w:rsidRDefault="00A73992">
      <w:pPr>
        <w:pStyle w:val="0DraftNormal"/>
        <w:rPr>
          <w:rFonts w:ascii="Montserrat" w:hAnsi="Montserrat"/>
          <w:sz w:val="24"/>
        </w:rPr>
      </w:pPr>
      <w:r w:rsidRPr="00A73992">
        <w:rPr>
          <w:rFonts w:ascii="Montserrat" w:hAnsi="Montserrat"/>
          <w:sz w:val="24"/>
        </w:rPr>
        <w:t xml:space="preserve">Dragon had made an interesting confession to Dawn.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Dawn’s other. Events that had planted the seeds of her duality. Dragon Thomas had never figured in any of those memories, so she relaxed. </w:t>
      </w:r>
    </w:p>
    <w:p w14:paraId="13496160" w14:textId="77777777" w:rsidR="00F63DF0" w:rsidRPr="00A73992" w:rsidRDefault="00F63DF0">
      <w:pPr>
        <w:pStyle w:val="0DraftNormal"/>
        <w:rPr>
          <w:rFonts w:ascii="Montserrat" w:hAnsi="Montserrat"/>
          <w:sz w:val="24"/>
        </w:rPr>
      </w:pPr>
    </w:p>
    <w:p w14:paraId="0129615E" w14:textId="77777777" w:rsidR="00F63DF0" w:rsidRPr="00A73992" w:rsidRDefault="00A73992">
      <w:pPr>
        <w:pStyle w:val="0DraftNormal"/>
        <w:rPr>
          <w:rFonts w:ascii="Montserrat" w:hAnsi="Montserrat"/>
          <w:sz w:val="24"/>
        </w:rPr>
      </w:pPr>
      <w:r w:rsidRPr="00A73992">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A73992">
        <w:rPr>
          <w:rFonts w:ascii="Montserrat" w:hAnsi="Montserrat"/>
          <w:i/>
          <w:sz w:val="24"/>
        </w:rPr>
        <w:t>only you, little girl!</w:t>
      </w:r>
      <w:r w:rsidRPr="00A73992">
        <w:rPr>
          <w:rFonts w:ascii="Montserrat" w:hAnsi="Montserrat"/>
          <w:sz w:val="24"/>
        </w:rPr>
        <w:t xml:space="preserve"> Before things went any further than that, she noticed Lion sneaking out of the bedroom looking positively ashen. She declared a girl emergency and ditched Dragon, with apologies, and went after Lion.</w:t>
      </w:r>
    </w:p>
    <w:p w14:paraId="2B88FD2F" w14:textId="77777777" w:rsidR="00F63DF0" w:rsidRPr="00A73992" w:rsidRDefault="00F63DF0">
      <w:pPr>
        <w:pStyle w:val="0DraftNormal"/>
        <w:rPr>
          <w:rFonts w:ascii="Montserrat" w:hAnsi="Montserrat"/>
          <w:sz w:val="24"/>
        </w:rPr>
      </w:pPr>
    </w:p>
    <w:p w14:paraId="4165CA18" w14:textId="77777777" w:rsidR="00F63DF0" w:rsidRPr="00A73992" w:rsidRDefault="00A73992">
      <w:pPr>
        <w:pStyle w:val="0DraftNormal"/>
        <w:rPr>
          <w:rFonts w:ascii="Montserrat" w:hAnsi="Montserrat"/>
          <w:sz w:val="24"/>
        </w:rPr>
      </w:pPr>
      <w:r w:rsidRPr="00A73992">
        <w:rPr>
          <w:rFonts w:ascii="Montserrat" w:hAnsi="Montserrat"/>
          <w:sz w:val="24"/>
        </w:rPr>
        <w:t xml:space="preserve">Lion was surprised and grateful to see her. She grabbed her and dragged her into the bedroom, telling her on the way in that she had a major serious problem. Dawn took one look at Angel and gasped. Even with the change, she was still recognizably Aaron, high school chum, star athlete, all around nice guy. She asked Lion if she was responsible, and she said it had been an accident. Dawn turned to Angel and assured her that she could be changed back, at which point Dawn learned the real problem. </w:t>
      </w:r>
    </w:p>
    <w:p w14:paraId="7906CDC6" w14:textId="77777777" w:rsidR="00F63DF0" w:rsidRPr="00A73992" w:rsidRDefault="00F63DF0">
      <w:pPr>
        <w:pStyle w:val="0DraftNormal"/>
        <w:rPr>
          <w:rFonts w:ascii="Montserrat" w:hAnsi="Montserrat"/>
          <w:sz w:val="24"/>
        </w:rPr>
      </w:pPr>
    </w:p>
    <w:p w14:paraId="15111F5E" w14:textId="77777777" w:rsidR="00F63DF0" w:rsidRPr="00A73992" w:rsidRDefault="00A73992">
      <w:pPr>
        <w:pStyle w:val="0DraftNormal"/>
        <w:rPr>
          <w:rFonts w:ascii="Montserrat" w:hAnsi="Montserrat"/>
          <w:sz w:val="24"/>
        </w:rPr>
      </w:pPr>
      <w:r w:rsidRPr="00A73992">
        <w:rPr>
          <w:rFonts w:ascii="Montserrat" w:hAnsi="Montserrat"/>
          <w:sz w:val="24"/>
        </w:rPr>
        <w:t>Lion shook her out of her musings at the improbability that Lion would zero in on a closet transsexual the first time out the door, and explained that they needed to get Angel to Dawn’s home. Angel could not wear the clothes she had entered the bedroom in. She already looked like Aaron’s twin sister, and wearing Aaron’s clothes in public would tip off anyone who bothered to look. Dawn pointed out that they were in a classmate’s home, and there was a girl in the family the right size to loan a dress.</w:t>
      </w:r>
    </w:p>
    <w:p w14:paraId="4CED0522" w14:textId="77777777" w:rsidR="00F63DF0" w:rsidRPr="00A73992" w:rsidRDefault="00F63DF0">
      <w:pPr>
        <w:pStyle w:val="0DraftNormal"/>
        <w:rPr>
          <w:rFonts w:ascii="Montserrat" w:hAnsi="Montserrat"/>
          <w:sz w:val="24"/>
        </w:rPr>
      </w:pPr>
    </w:p>
    <w:p w14:paraId="3BEAB4BB" w14:textId="77777777" w:rsidR="00F63DF0" w:rsidRPr="00A73992" w:rsidRDefault="00A73992">
      <w:pPr>
        <w:pStyle w:val="0DraftNormal"/>
        <w:rPr>
          <w:rFonts w:ascii="Montserrat" w:hAnsi="Montserrat"/>
          <w:sz w:val="24"/>
        </w:rPr>
      </w:pPr>
      <w:r w:rsidRPr="00A73992">
        <w:rPr>
          <w:rFonts w:ascii="Montserrat" w:hAnsi="Montserrat"/>
          <w:sz w:val="24"/>
        </w:rPr>
        <w:t>Dawn went out to find the girl and ask for the loan of a dress, explaining that her friend from out of town had fallen in the pool and ruined her clothes; she just needed something to get home in real fast. The girl provided a cotton summer dress and a sweater. Angel managed a quick shower while waiting, and soaked Aaron’s clothes into an indecipherable lump for good measure. The girl came in with Dawn, producing a bag for the wet clothes, wrapped around the give away shoes, and offered to drive Dawn and he</w:t>
      </w:r>
      <w:r w:rsidRPr="00A73992">
        <w:rPr>
          <w:rFonts w:ascii="Montserrat" w:hAnsi="Montserrat"/>
          <w:sz w:val="24"/>
        </w:rPr>
        <w:t xml:space="preserve">r friends home. They accepted gratefully. </w:t>
      </w:r>
    </w:p>
    <w:p w14:paraId="3624396F" w14:textId="77777777" w:rsidR="00F63DF0" w:rsidRPr="00A73992" w:rsidRDefault="00F63DF0">
      <w:pPr>
        <w:pStyle w:val="0DraftNormal"/>
        <w:rPr>
          <w:rFonts w:ascii="Montserrat" w:hAnsi="Montserrat"/>
          <w:sz w:val="24"/>
        </w:rPr>
      </w:pPr>
    </w:p>
    <w:p w14:paraId="26BC2673" w14:textId="77777777" w:rsidR="00F63DF0" w:rsidRPr="00A73992" w:rsidRDefault="00A73992">
      <w:pPr>
        <w:pStyle w:val="0DraftNormal"/>
        <w:rPr>
          <w:rFonts w:ascii="Montserrat" w:hAnsi="Montserrat"/>
          <w:sz w:val="24"/>
        </w:rPr>
      </w:pPr>
      <w:r w:rsidRPr="00A73992">
        <w:rPr>
          <w:rFonts w:ascii="Montserrat" w:hAnsi="Montserrat"/>
          <w:sz w:val="24"/>
        </w:rPr>
        <w:t>On the way out, they were so concerned with avoiding Dragon, they failed to avoid the shutterbug who had photographed Aaron and Lion going in, and got photographed coming out. Cameras had been out all night, so they paid no attention to the flash, cut through the crowded house and slipped out through the garage. Dawn asked another friend to explain that she had to see a friend home following an accident, and extend her apologies to him. Sensing the dread in Lion’s heart at the prospect of explaining the sit</w:t>
      </w:r>
      <w:r w:rsidRPr="00A73992">
        <w:rPr>
          <w:rFonts w:ascii="Montserrat" w:hAnsi="Montserrat"/>
          <w:sz w:val="24"/>
        </w:rPr>
        <w:t>uation, Dawn reached out and communicated the entire story to her mentor before they neared home.</w:t>
      </w:r>
    </w:p>
    <w:p w14:paraId="1B1BDC6D" w14:textId="77777777" w:rsidR="00F63DF0" w:rsidRPr="00A73992" w:rsidRDefault="00F63DF0">
      <w:pPr>
        <w:pStyle w:val="0DraftNormal"/>
        <w:rPr>
          <w:rFonts w:ascii="Montserrat" w:hAnsi="Montserrat"/>
          <w:sz w:val="24"/>
        </w:rPr>
      </w:pPr>
    </w:p>
    <w:p w14:paraId="16E4027D" w14:textId="77777777" w:rsidR="00F63DF0" w:rsidRPr="00A73992" w:rsidRDefault="00A73992">
      <w:pPr>
        <w:pStyle w:val="0DraftNormal"/>
        <w:rPr>
          <w:rFonts w:ascii="Montserrat" w:hAnsi="Montserrat"/>
          <w:sz w:val="24"/>
        </w:rPr>
      </w:pPr>
      <w:r w:rsidRPr="00A73992">
        <w:rPr>
          <w:rFonts w:ascii="Montserrat" w:hAnsi="Montserrat"/>
          <w:sz w:val="24"/>
        </w:rPr>
        <w:t xml:space="preserve">Ash was not happy with the news, but accidents did happen, particularly with people on the verge of awakening. At least the kids had tried to keep a low profile, and come straight home as soon as possible. The thing that worried him most was not the exposure of Aaron/Angel, but the fact that she swore up and down that her family could not be confronted with this. That would have to be investigated. If the family could not be brought in with the child, problems—serious problems—might result. </w:t>
      </w:r>
    </w:p>
    <w:p w14:paraId="4440346D" w14:textId="77777777" w:rsidR="00F63DF0" w:rsidRPr="00A73992" w:rsidRDefault="00F63DF0">
      <w:pPr>
        <w:pStyle w:val="0DraftNormal"/>
        <w:rPr>
          <w:rFonts w:ascii="Montserrat" w:hAnsi="Montserrat"/>
          <w:sz w:val="24"/>
        </w:rPr>
      </w:pPr>
    </w:p>
    <w:p w14:paraId="6E280A38" w14:textId="77777777" w:rsidR="00F63DF0" w:rsidRPr="00A73992" w:rsidRDefault="00A73992">
      <w:pPr>
        <w:pStyle w:val="0DraftNormal"/>
        <w:rPr>
          <w:rFonts w:ascii="Montserrat" w:hAnsi="Montserrat"/>
          <w:sz w:val="24"/>
        </w:rPr>
      </w:pPr>
      <w:r w:rsidRPr="00A73992">
        <w:rPr>
          <w:rFonts w:ascii="Montserrat" w:hAnsi="Montserrat"/>
          <w:sz w:val="24"/>
        </w:rPr>
        <w:t xml:space="preserve">Angel was ushered inside without delay, once they arrived at Dawn’s house. Rain, who had spent the evening getting better acquainted with Cinder and Amber, followed those girls as the household was called to a meeting. Angel was introduced, and she repeated her story, pleading for help and understanding. She earned Rain’s instant friendship, and Rain shared her own story. Amber also took an interest in the girl, who was the same age as her self. </w:t>
      </w:r>
    </w:p>
    <w:p w14:paraId="111CF145" w14:textId="77777777" w:rsidR="00F63DF0" w:rsidRPr="00A73992" w:rsidRDefault="00F63DF0">
      <w:pPr>
        <w:pStyle w:val="0DraftNormal"/>
        <w:rPr>
          <w:rFonts w:ascii="Montserrat" w:hAnsi="Montserrat"/>
          <w:sz w:val="24"/>
        </w:rPr>
      </w:pPr>
    </w:p>
    <w:p w14:paraId="1E609F56" w14:textId="77777777" w:rsidR="00F63DF0" w:rsidRPr="00A73992" w:rsidRDefault="00A73992">
      <w:pPr>
        <w:pStyle w:val="0DraftNormal"/>
        <w:rPr>
          <w:rFonts w:ascii="Montserrat" w:hAnsi="Montserrat"/>
          <w:sz w:val="24"/>
        </w:rPr>
      </w:pPr>
      <w:r w:rsidRPr="00A73992">
        <w:rPr>
          <w:rFonts w:ascii="Montserrat" w:hAnsi="Montserrat"/>
          <w:sz w:val="24"/>
        </w:rPr>
        <w:t>Without a doubt, Angel presented the household with a problem. They had no objection to putting Angel up, or supporting her decision to remain female, but she was another liability and one with no legal identity. With the support of Rain’s parents, it had been possible to transfer her identity over to her new sex, by finding and editing her legal records and moving her to a new area. Angel, without such support, presented them with a need to fabricate a completely new identity as they had with Dusk. With le</w:t>
      </w:r>
      <w:r w:rsidRPr="00A73992">
        <w:rPr>
          <w:rFonts w:ascii="Montserrat" w:hAnsi="Montserrat"/>
          <w:sz w:val="24"/>
        </w:rPr>
        <w:t xml:space="preserve">ss to build on. </w:t>
      </w:r>
    </w:p>
    <w:p w14:paraId="7BCD73B7" w14:textId="77777777" w:rsidR="00F63DF0" w:rsidRPr="00A73992" w:rsidRDefault="00F63DF0">
      <w:pPr>
        <w:pStyle w:val="0DraftNormal"/>
        <w:rPr>
          <w:rFonts w:ascii="Montserrat" w:hAnsi="Montserrat"/>
          <w:sz w:val="24"/>
        </w:rPr>
      </w:pPr>
    </w:p>
    <w:p w14:paraId="13DD2CA4" w14:textId="77777777" w:rsidR="00F63DF0" w:rsidRPr="00A73992" w:rsidRDefault="00A73992">
      <w:pPr>
        <w:pStyle w:val="0DraftNormal"/>
        <w:rPr>
          <w:rFonts w:ascii="Montserrat" w:hAnsi="Montserrat"/>
          <w:sz w:val="24"/>
        </w:rPr>
      </w:pPr>
      <w:r w:rsidRPr="00A73992">
        <w:rPr>
          <w:rFonts w:ascii="Montserrat" w:hAnsi="Montserrat"/>
          <w:sz w:val="24"/>
        </w:rPr>
        <w:t>A number of problems were discussed, including the need for one of the adults to screen Angel’s parents to confirm or deny Angel’s assessment of their open mindedness, and as a contingency, work out a solid back ground to support a new identity for Angel. The problem of what to do with yet another girl in the house was solved by Amber. She volunteered to take Angel under her wing, sharing her own big bed, and acting as mentor to things feminine and psionic. She had let Lion slip through her fingers, and Aar</w:t>
      </w:r>
      <w:r w:rsidRPr="00A73992">
        <w:rPr>
          <w:rFonts w:ascii="Montserrat" w:hAnsi="Montserrat"/>
          <w:sz w:val="24"/>
        </w:rPr>
        <w:t xml:space="preserve">on had been a friend of hers for a long time. She had confidence she could make a man out of her yet, at least for those little necessities like marriage and conceiving children. All she had to do was open Angel up to the possibilities, and of course get her to fall in love with her. </w:t>
      </w:r>
    </w:p>
    <w:p w14:paraId="27065E7B" w14:textId="77777777" w:rsidR="00F63DF0" w:rsidRPr="00A73992" w:rsidRDefault="00F63DF0">
      <w:pPr>
        <w:pStyle w:val="0DraftNormal"/>
        <w:rPr>
          <w:rFonts w:ascii="Montserrat" w:hAnsi="Montserrat"/>
          <w:sz w:val="24"/>
        </w:rPr>
      </w:pPr>
    </w:p>
    <w:p w14:paraId="3A63526D" w14:textId="77777777" w:rsidR="00F63DF0" w:rsidRPr="00A73992" w:rsidRDefault="00A73992">
      <w:pPr>
        <w:pStyle w:val="0DraftNormal"/>
        <w:rPr>
          <w:rFonts w:ascii="Montserrat" w:hAnsi="Montserrat"/>
          <w:sz w:val="24"/>
        </w:rPr>
      </w:pPr>
      <w:r w:rsidRPr="00A73992">
        <w:rPr>
          <w:rFonts w:ascii="Montserrat" w:hAnsi="Montserrat"/>
          <w:sz w:val="24"/>
        </w:rPr>
        <w:t xml:space="preserve">Dusk and Dawn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14:paraId="0F5DECDA" w14:textId="77777777" w:rsidR="00F63DF0" w:rsidRPr="00A73992" w:rsidRDefault="00F63DF0">
      <w:pPr>
        <w:pStyle w:val="0DraftNormal"/>
        <w:rPr>
          <w:rFonts w:ascii="Montserrat" w:hAnsi="Montserrat"/>
          <w:sz w:val="24"/>
        </w:rPr>
      </w:pPr>
    </w:p>
    <w:p w14:paraId="21542517" w14:textId="77777777" w:rsidR="00F63DF0" w:rsidRPr="00A73992" w:rsidRDefault="00A73992">
      <w:pPr>
        <w:pStyle w:val="0DraftNormal"/>
        <w:rPr>
          <w:rFonts w:ascii="Montserrat" w:hAnsi="Montserrat"/>
          <w:sz w:val="24"/>
        </w:rPr>
      </w:pPr>
      <w:r w:rsidRPr="00A73992">
        <w:rPr>
          <w:rFonts w:ascii="Montserrat" w:hAnsi="Montserrat"/>
          <w:sz w:val="24"/>
        </w:rPr>
        <w:t>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Dusk got into the sp</w:t>
      </w:r>
      <w:r w:rsidRPr="00A73992">
        <w:rPr>
          <w:rFonts w:ascii="Montserrat" w:hAnsi="Montserrat"/>
          <w:sz w:val="24"/>
        </w:rPr>
        <w:t xml:space="preserve">irit of it. She figured that Dawn’s two friends had explored their male sides as children, if at all. Of them all, including Dawn, Dusk understood the adult male mind best. </w:t>
      </w:r>
    </w:p>
    <w:p w14:paraId="341F982E" w14:textId="77777777" w:rsidR="00F63DF0" w:rsidRPr="00A73992" w:rsidRDefault="00F63DF0">
      <w:pPr>
        <w:pStyle w:val="0DraftNormal"/>
        <w:rPr>
          <w:rFonts w:ascii="Montserrat" w:hAnsi="Montserrat"/>
          <w:sz w:val="24"/>
        </w:rPr>
      </w:pPr>
    </w:p>
    <w:p w14:paraId="3B1DF8B9" w14:textId="77777777" w:rsidR="00F63DF0" w:rsidRPr="00A73992" w:rsidRDefault="00A73992">
      <w:pPr>
        <w:pStyle w:val="0DraftNormal"/>
        <w:rPr>
          <w:rFonts w:ascii="Montserrat" w:hAnsi="Montserrat"/>
          <w:sz w:val="24"/>
        </w:rPr>
      </w:pPr>
      <w:r w:rsidRPr="00A73992">
        <w:rPr>
          <w:rFonts w:ascii="Montserrat" w:hAnsi="Montserrat"/>
          <w:sz w:val="24"/>
        </w:rPr>
        <w:t>Dawn enjoyed watching her work. It was nice to see her twin asserting herself, spending the better part of the night circulating among strange men without being pushed or protected by Dawn. It was a big change from the previous week’s party. Even Lauren and Morgan admired her guts and flair, commenting on how shy she had been at the pool party. Dusk let her beaus down easy, devoting the last few dances to her twin, and then leaving in the company of the three other girls. The boldest of the men actually cam</w:t>
      </w:r>
      <w:r w:rsidRPr="00A73992">
        <w:rPr>
          <w:rFonts w:ascii="Montserrat" w:hAnsi="Montserrat"/>
          <w:sz w:val="24"/>
        </w:rPr>
        <w:t xml:space="preserve">e out after them, and invited them selves to walk along with the girls as they headed back to the apartment. </w:t>
      </w:r>
    </w:p>
    <w:p w14:paraId="07DBAD26" w14:textId="77777777" w:rsidR="00F63DF0" w:rsidRPr="00A73992" w:rsidRDefault="00F63DF0">
      <w:pPr>
        <w:pStyle w:val="0DraftNormal"/>
        <w:rPr>
          <w:rFonts w:ascii="Montserrat" w:hAnsi="Montserrat"/>
          <w:sz w:val="24"/>
        </w:rPr>
      </w:pPr>
    </w:p>
    <w:p w14:paraId="118E396A" w14:textId="77777777" w:rsidR="00F63DF0" w:rsidRPr="00A73992" w:rsidRDefault="00A73992">
      <w:pPr>
        <w:pStyle w:val="0DraftNormal"/>
        <w:rPr>
          <w:rFonts w:ascii="Montserrat" w:hAnsi="Montserrat"/>
          <w:sz w:val="24"/>
        </w:rPr>
      </w:pPr>
      <w:r w:rsidRPr="00A73992">
        <w:rPr>
          <w:rFonts w:ascii="Montserrat" w:hAnsi="Montserrat"/>
          <w:sz w:val="24"/>
        </w:rPr>
        <w:t xml:space="preserve">Dusk surprised the girls by both welcoming them to walk with them, and thanking them for not exposing their real identities. Only then did Dawn recognize them as four of the guys who had worked on her new home. She confronted them, and they confirmed that they had overheard Dusk and Dawn discussing their plans for the night the day before. She was surprised Dusk had not said anything until now. </w:t>
      </w:r>
    </w:p>
    <w:p w14:paraId="183D4A3D" w14:textId="77777777" w:rsidR="00F63DF0" w:rsidRPr="00A73992" w:rsidRDefault="00F63DF0">
      <w:pPr>
        <w:pStyle w:val="0DraftNormal"/>
        <w:rPr>
          <w:rFonts w:ascii="Montserrat" w:hAnsi="Montserrat"/>
          <w:sz w:val="24"/>
        </w:rPr>
      </w:pPr>
    </w:p>
    <w:p w14:paraId="0255B884" w14:textId="77777777" w:rsidR="00F63DF0" w:rsidRPr="00A73992" w:rsidRDefault="00A73992">
      <w:pPr>
        <w:pStyle w:val="0DraftNormal"/>
        <w:rPr>
          <w:rFonts w:ascii="Montserrat" w:hAnsi="Montserrat"/>
          <w:sz w:val="24"/>
        </w:rPr>
      </w:pPr>
      <w:r w:rsidRPr="00A73992">
        <w:rPr>
          <w:rFonts w:ascii="Montserrat" w:hAnsi="Montserrat"/>
          <w:sz w:val="24"/>
        </w:rPr>
        <w:t xml:space="preserve">The men were all first year college students, only a couple of years older than the girls, and had to fake their own ID’s to get into the club. They were also all psionics, and members of the Dragon and Phoenix Houses. Dusk had already been entertaining the idea of indulging the men’s interest in her, and the other girls started thinking along the same lines. The only question on Dusk’s mind had been what Dawn would think about her decidedly female interest in the older boys. </w:t>
      </w:r>
    </w:p>
    <w:p w14:paraId="2D9455D4" w14:textId="77777777" w:rsidR="00F63DF0" w:rsidRPr="00A73992" w:rsidRDefault="00F63DF0">
      <w:pPr>
        <w:pStyle w:val="0DraftNormal"/>
        <w:rPr>
          <w:rFonts w:ascii="Montserrat" w:hAnsi="Montserrat"/>
          <w:sz w:val="24"/>
        </w:rPr>
      </w:pPr>
    </w:p>
    <w:p w14:paraId="2EAD7080" w14:textId="77777777" w:rsidR="00F63DF0" w:rsidRPr="00A73992" w:rsidRDefault="00A73992">
      <w:pPr>
        <w:pStyle w:val="0DraftNormal"/>
        <w:rPr>
          <w:rFonts w:ascii="Montserrat" w:hAnsi="Montserrat"/>
          <w:sz w:val="24"/>
        </w:rPr>
      </w:pPr>
      <w:r w:rsidRPr="00A73992">
        <w:rPr>
          <w:rFonts w:ascii="Montserrat" w:hAnsi="Montserrat"/>
          <w:sz w:val="24"/>
        </w:rPr>
        <w:t xml:space="preserve">Dusk was far from sure how she herself felt about it, but the whole business of being a girl had forced her to put her instincts in charge. She conferred with Dawn silently about it. Was her interest normal? Was she just a nymphomaniac, or worse, a slut at heart? Dawn assured her that a girl’s sex drive was just as lusty and adventurous as a guy’s. Dusk was entirely normal, both in her interests and concerns. A girl could take on a whole gang of boys quite happily, and that had a lot to do with why society </w:t>
      </w:r>
      <w:r w:rsidRPr="00A73992">
        <w:rPr>
          <w:rFonts w:ascii="Montserrat" w:hAnsi="Montserrat"/>
          <w:sz w:val="24"/>
        </w:rPr>
        <w:t xml:space="preserve">had such a nasty opinion of girls who proved it. </w:t>
      </w:r>
    </w:p>
    <w:p w14:paraId="4EC197BF" w14:textId="77777777" w:rsidR="00F63DF0" w:rsidRPr="00A73992" w:rsidRDefault="00F63DF0">
      <w:pPr>
        <w:pStyle w:val="0DraftNormal"/>
        <w:rPr>
          <w:rFonts w:ascii="Montserrat" w:hAnsi="Montserrat"/>
          <w:sz w:val="24"/>
        </w:rPr>
      </w:pPr>
    </w:p>
    <w:p w14:paraId="73E74B88" w14:textId="77777777" w:rsidR="00F63DF0" w:rsidRPr="00A73992" w:rsidRDefault="00A73992">
      <w:pPr>
        <w:pStyle w:val="0DraftNormal"/>
        <w:rPr>
          <w:rFonts w:ascii="Montserrat" w:hAnsi="Montserrat"/>
          <w:sz w:val="24"/>
        </w:rPr>
      </w:pPr>
      <w:r w:rsidRPr="00A73992">
        <w:rPr>
          <w:rFonts w:ascii="Montserrat" w:hAnsi="Montserrat"/>
          <w:sz w:val="24"/>
        </w:rPr>
        <w:t>The question was handed off to Lauren and Morgan, who it turned out had been openly competing with Dusk for the men’s attentions all night. They voted enthusiastically to bring the men upstairs, and threatened to lock Dusk in the closet if she did not share. As it turned out, Dusk was still a bit uncertain about men. Flirting was easy and fun, but the prospect of laying down with a guy she barely knew was a little frightening. She had assured herself that the four men were all decent, healthy and clean, and</w:t>
      </w:r>
      <w:r w:rsidRPr="00A73992">
        <w:rPr>
          <w:rFonts w:ascii="Montserrat" w:hAnsi="Montserrat"/>
          <w:sz w:val="24"/>
        </w:rPr>
        <w:t xml:space="preserve"> trustworthy as long as she herself did not abdicate responsibility. She still could not go to bed without Dawn by her side for moral support. </w:t>
      </w:r>
    </w:p>
    <w:p w14:paraId="0B4995BF" w14:textId="77777777" w:rsidR="00F63DF0" w:rsidRPr="00A73992" w:rsidRDefault="00F63DF0">
      <w:pPr>
        <w:pStyle w:val="0DraftNormal"/>
        <w:rPr>
          <w:rFonts w:ascii="Montserrat" w:hAnsi="Montserrat"/>
          <w:sz w:val="24"/>
        </w:rPr>
      </w:pPr>
    </w:p>
    <w:p w14:paraId="2102853F" w14:textId="77777777" w:rsidR="00F63DF0" w:rsidRPr="00A73992" w:rsidRDefault="00A73992">
      <w:pPr>
        <w:pStyle w:val="0DraftNormal"/>
        <w:rPr>
          <w:rFonts w:ascii="Montserrat" w:hAnsi="Montserrat"/>
          <w:sz w:val="24"/>
        </w:rPr>
      </w:pPr>
      <w:r w:rsidRPr="00A73992">
        <w:rPr>
          <w:rFonts w:ascii="Montserrat" w:hAnsi="Montserrat"/>
          <w:sz w:val="24"/>
        </w:rPr>
        <w:t>In an odd way, it was yet another bonding experience for the young couple in love. To lie down side-by-side and share the experience of opening themselves to the unknown. Dawn watched her love, seeing her rapid evolution as a girl and wondered again where she would end up. Already, she was arousing the male side of Dawn, awakening that masculine protectiveness, and perhaps even a hint of possessiveness. She admitted that if she had gone out that night as a boy, she might well have gotten in a fight with one</w:t>
      </w:r>
      <w:r w:rsidRPr="00A73992">
        <w:rPr>
          <w:rFonts w:ascii="Montserrat" w:hAnsi="Montserrat"/>
          <w:sz w:val="24"/>
        </w:rPr>
        <w:t xml:space="preserve"> of those four men over her in the dance club. </w:t>
      </w:r>
    </w:p>
    <w:p w14:paraId="78BE98F3" w14:textId="77777777" w:rsidR="00F63DF0" w:rsidRPr="00A73992" w:rsidRDefault="00F63DF0">
      <w:pPr>
        <w:pStyle w:val="0DraftNormal"/>
        <w:rPr>
          <w:rFonts w:ascii="Montserrat" w:hAnsi="Montserrat"/>
          <w:sz w:val="24"/>
        </w:rPr>
      </w:pPr>
    </w:p>
    <w:p w14:paraId="42FEA507"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3E0DD609" w14:textId="77777777" w:rsidR="00F63DF0" w:rsidRPr="00A73992" w:rsidRDefault="00F63DF0">
      <w:pPr>
        <w:pStyle w:val="0DraftNormal"/>
        <w:rPr>
          <w:rFonts w:ascii="Montserrat" w:hAnsi="Montserrat"/>
          <w:sz w:val="24"/>
        </w:rPr>
      </w:pPr>
    </w:p>
    <w:p w14:paraId="33D8DE9A"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15</w:t>
      </w:r>
      <w:r w:rsidRPr="00A73992">
        <w:rPr>
          <w:rFonts w:ascii="Montserrat" w:hAnsi="Montserrat"/>
          <w:sz w:val="24"/>
        </w:rPr>
        <w:tab/>
      </w:r>
    </w:p>
    <w:p w14:paraId="21E090CA" w14:textId="77777777" w:rsidR="00F63DF0" w:rsidRPr="00A73992" w:rsidRDefault="00F63DF0">
      <w:pPr>
        <w:pStyle w:val="0DraftNormal"/>
        <w:rPr>
          <w:rFonts w:ascii="Montserrat" w:hAnsi="Montserrat"/>
          <w:sz w:val="24"/>
        </w:rPr>
      </w:pPr>
    </w:p>
    <w:p w14:paraId="3F1F5CDD" w14:textId="77777777" w:rsidR="00F63DF0" w:rsidRPr="00A73992" w:rsidRDefault="00A73992">
      <w:pPr>
        <w:pStyle w:val="0DraftNormal"/>
        <w:rPr>
          <w:rFonts w:ascii="Montserrat" w:hAnsi="Montserrat"/>
          <w:sz w:val="24"/>
        </w:rPr>
      </w:pPr>
      <w:r w:rsidRPr="00A73992">
        <w:rPr>
          <w:rFonts w:ascii="Montserrat" w:hAnsi="Montserrat"/>
          <w:sz w:val="24"/>
        </w:rPr>
        <w:t>Introducing Wolf, Cougar and Confronting A Situation</w:t>
      </w:r>
    </w:p>
    <w:p w14:paraId="313A6F11" w14:textId="77777777" w:rsidR="00F63DF0" w:rsidRPr="00A73992" w:rsidRDefault="00F63DF0">
      <w:pPr>
        <w:pStyle w:val="0DraftNormal"/>
        <w:rPr>
          <w:rFonts w:ascii="Montserrat" w:hAnsi="Montserrat"/>
          <w:sz w:val="24"/>
        </w:rPr>
      </w:pPr>
    </w:p>
    <w:p w14:paraId="29C39E6B" w14:textId="77777777" w:rsidR="00F63DF0" w:rsidRPr="00A73992" w:rsidRDefault="00A73992">
      <w:pPr>
        <w:pStyle w:val="0DraftNormal"/>
        <w:rPr>
          <w:rFonts w:ascii="Montserrat" w:hAnsi="Montserrat"/>
          <w:sz w:val="24"/>
        </w:rPr>
      </w:pPr>
      <w:r w:rsidRPr="00A73992">
        <w:rPr>
          <w:rFonts w:ascii="Montserrat" w:hAnsi="Montserrat"/>
          <w:sz w:val="24"/>
        </w:rPr>
        <w:t>Dusk and Dawn did not get the message to come home until the next morning when they finally entered the apartment’s kitchen. Dusk had followed Dawn in to eat breakfast, while sharing her thoughts. she had concluded that if she lost the ability to become male, she would be perfectly happy to remain female. Dawn was asking her if her feelings were the same the other way around when she noticed the light blinking. Dawn checked in silently with her other to find out what the emergency was, and after hearing the</w:t>
      </w:r>
      <w:r w:rsidRPr="00A73992">
        <w:rPr>
          <w:rFonts w:ascii="Montserrat" w:hAnsi="Montserrat"/>
          <w:sz w:val="24"/>
        </w:rPr>
        <w:t xml:space="preserve"> report, demanded to know why they had not contacted her directly.</w:t>
      </w:r>
    </w:p>
    <w:p w14:paraId="50A12E09" w14:textId="77777777" w:rsidR="00F63DF0" w:rsidRPr="00A73992" w:rsidRDefault="00F63DF0">
      <w:pPr>
        <w:pStyle w:val="0DraftNormal"/>
        <w:rPr>
          <w:rFonts w:ascii="Montserrat" w:hAnsi="Montserrat"/>
          <w:sz w:val="24"/>
        </w:rPr>
      </w:pPr>
    </w:p>
    <w:p w14:paraId="526FEDD4" w14:textId="77777777" w:rsidR="00F63DF0" w:rsidRPr="00A73992" w:rsidRDefault="00A73992">
      <w:pPr>
        <w:pStyle w:val="0DraftNormal"/>
        <w:rPr>
          <w:rFonts w:ascii="Montserrat" w:hAnsi="Montserrat"/>
          <w:sz w:val="24"/>
        </w:rPr>
      </w:pPr>
      <w:r w:rsidRPr="00A73992">
        <w:rPr>
          <w:rFonts w:ascii="Montserrat" w:hAnsi="Montserrat"/>
          <w:sz w:val="24"/>
        </w:rPr>
        <w:t xml:space="preserve">Dawn’s other told her point blank that she had been about to, but noticed what they had been up to and decided not to interfere at such a decisive moment in Dusk’s life. Dawn shared the news that Dusk might have just decided to remain a girl forever. Dawn’s other asked her the hard question, would she decide to be a guy to compliment Dusk if she did. Dawn told herself that she had given the matter some serious thought. For Dusk, definitely yes—but for herself, she did not know if she really could. </w:t>
      </w:r>
    </w:p>
    <w:p w14:paraId="2B03C0B3" w14:textId="77777777" w:rsidR="00F63DF0" w:rsidRPr="00A73992" w:rsidRDefault="00F63DF0">
      <w:pPr>
        <w:pStyle w:val="0DraftNormal"/>
        <w:rPr>
          <w:rFonts w:ascii="Montserrat" w:hAnsi="Montserrat"/>
          <w:sz w:val="24"/>
        </w:rPr>
      </w:pPr>
    </w:p>
    <w:p w14:paraId="4A044EF8" w14:textId="77777777" w:rsidR="00F63DF0" w:rsidRPr="00A73992" w:rsidRDefault="00A73992">
      <w:pPr>
        <w:pStyle w:val="0DraftNormal"/>
        <w:rPr>
          <w:rFonts w:ascii="Montserrat" w:hAnsi="Montserrat"/>
          <w:sz w:val="24"/>
        </w:rPr>
      </w:pPr>
      <w:r w:rsidRPr="00A73992">
        <w:rPr>
          <w:rFonts w:ascii="Montserrat" w:hAnsi="Montserrat"/>
          <w:sz w:val="24"/>
        </w:rPr>
        <w:t xml:space="preserve">Dawn’s other left her to her thoughts, and turned to consider the problem with Angel again. They were up, eating breakfast, discussing whether or not anyone had noticed that Aaron had entered the party and never left, and Angel, who had never entered the mansion, leaving. How were they supposed to find out without asking a lot of questions, and how could they ask a lot of questions without pointing out the very thing they were trying to hide. The only thing they could think of was to have Angel circulate a </w:t>
      </w:r>
      <w:r w:rsidRPr="00A73992">
        <w:rPr>
          <w:rFonts w:ascii="Montserrat" w:hAnsi="Montserrat"/>
          <w:sz w:val="24"/>
        </w:rPr>
        <w:t xml:space="preserve">bit, and see if or how people from the party reacted to meeting her. </w:t>
      </w:r>
    </w:p>
    <w:p w14:paraId="225665EC" w14:textId="77777777" w:rsidR="00F63DF0" w:rsidRPr="00A73992" w:rsidRDefault="00F63DF0">
      <w:pPr>
        <w:pStyle w:val="0DraftNormal"/>
        <w:rPr>
          <w:rFonts w:ascii="Montserrat" w:hAnsi="Montserrat"/>
          <w:sz w:val="24"/>
        </w:rPr>
      </w:pPr>
    </w:p>
    <w:p w14:paraId="6790E2CD" w14:textId="77777777" w:rsidR="00F63DF0" w:rsidRPr="00A73992" w:rsidRDefault="00A73992">
      <w:pPr>
        <w:pStyle w:val="0DraftNormal"/>
        <w:rPr>
          <w:rFonts w:ascii="Montserrat" w:hAnsi="Montserrat"/>
          <w:sz w:val="24"/>
        </w:rPr>
      </w:pPr>
      <w:r w:rsidRPr="00A73992">
        <w:rPr>
          <w:rFonts w:ascii="Montserrat" w:hAnsi="Montserrat"/>
          <w:sz w:val="24"/>
        </w:rPr>
        <w:t>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w:t>
      </w:r>
      <w:r w:rsidRPr="00A73992">
        <w:rPr>
          <w:rFonts w:ascii="Montserrat" w:hAnsi="Montserrat"/>
          <w:sz w:val="24"/>
        </w:rPr>
        <w:t xml:space="preserve">he invitation list, and he had been checked off with his date when he arrived, but never checked out. </w:t>
      </w:r>
    </w:p>
    <w:p w14:paraId="3C59CB08" w14:textId="77777777" w:rsidR="00F63DF0" w:rsidRPr="00A73992" w:rsidRDefault="00F63DF0">
      <w:pPr>
        <w:pStyle w:val="0DraftNormal"/>
        <w:rPr>
          <w:rFonts w:ascii="Montserrat" w:hAnsi="Montserrat"/>
          <w:sz w:val="24"/>
        </w:rPr>
      </w:pPr>
    </w:p>
    <w:p w14:paraId="5BCED5B6" w14:textId="77777777" w:rsidR="00F63DF0" w:rsidRPr="00A73992" w:rsidRDefault="00A73992">
      <w:pPr>
        <w:pStyle w:val="0DraftNormal"/>
        <w:rPr>
          <w:rFonts w:ascii="Montserrat" w:hAnsi="Montserrat"/>
          <w:sz w:val="24"/>
        </w:rPr>
      </w:pPr>
      <w:r w:rsidRPr="00A73992">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w:t>
      </w:r>
      <w:r w:rsidRPr="00A73992">
        <w:rPr>
          <w:rFonts w:ascii="Montserrat" w:hAnsi="Montserrat"/>
          <w:sz w:val="24"/>
        </w:rPr>
        <w:t>arty organizers. But he was waiting for more information to verify it.</w:t>
      </w:r>
    </w:p>
    <w:p w14:paraId="28E97EDC" w14:textId="77777777" w:rsidR="00F63DF0" w:rsidRPr="00A73992" w:rsidRDefault="00F63DF0">
      <w:pPr>
        <w:pStyle w:val="0DraftNormal"/>
        <w:rPr>
          <w:rFonts w:ascii="Montserrat" w:hAnsi="Montserrat"/>
          <w:sz w:val="24"/>
        </w:rPr>
      </w:pPr>
    </w:p>
    <w:p w14:paraId="20B48C4D" w14:textId="77777777" w:rsidR="00F63DF0" w:rsidRPr="00A73992" w:rsidRDefault="00A73992">
      <w:pPr>
        <w:pStyle w:val="0DraftNormal"/>
        <w:rPr>
          <w:rFonts w:ascii="Montserrat" w:hAnsi="Montserrat"/>
          <w:sz w:val="24"/>
        </w:rPr>
      </w:pPr>
      <w:r w:rsidRPr="00A73992">
        <w:rPr>
          <w:rFonts w:ascii="Montserrat" w:hAnsi="Montserrat"/>
          <w:sz w:val="24"/>
        </w:rPr>
        <w:t>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w:t>
      </w:r>
      <w:r w:rsidRPr="00A73992">
        <w:rPr>
          <w:rFonts w:ascii="Montserrat" w:hAnsi="Montserrat"/>
          <w:sz w:val="24"/>
        </w:rPr>
        <w:t xml:space="preserve">ured over them together. </w:t>
      </w:r>
    </w:p>
    <w:p w14:paraId="4977194C" w14:textId="77777777" w:rsidR="00F63DF0" w:rsidRPr="00A73992" w:rsidRDefault="00F63DF0">
      <w:pPr>
        <w:pStyle w:val="0DraftNormal"/>
        <w:rPr>
          <w:rFonts w:ascii="Montserrat" w:hAnsi="Montserrat"/>
          <w:sz w:val="24"/>
        </w:rPr>
      </w:pPr>
    </w:p>
    <w:p w14:paraId="791262B4" w14:textId="77777777" w:rsidR="00F63DF0" w:rsidRPr="00A73992" w:rsidRDefault="00A73992">
      <w:pPr>
        <w:pStyle w:val="0DraftNormal"/>
        <w:rPr>
          <w:rFonts w:ascii="Montserrat" w:hAnsi="Montserrat"/>
          <w:sz w:val="24"/>
        </w:rPr>
      </w:pPr>
      <w:r w:rsidRPr="00A73992">
        <w:rPr>
          <w:rFonts w:ascii="Montserrat" w:hAnsi="Montserrat"/>
          <w:sz w:val="24"/>
        </w:rPr>
        <w:t>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w:t>
      </w:r>
      <w:r w:rsidRPr="00A73992">
        <w:rPr>
          <w:rFonts w:ascii="Montserrat" w:hAnsi="Montserrat"/>
          <w:sz w:val="24"/>
        </w:rPr>
        <w:t xml:space="preserve">nner circle. </w:t>
      </w:r>
    </w:p>
    <w:p w14:paraId="51619B62" w14:textId="77777777" w:rsidR="00F63DF0" w:rsidRPr="00A73992" w:rsidRDefault="00F63DF0">
      <w:pPr>
        <w:pStyle w:val="0DraftNormal"/>
        <w:rPr>
          <w:rFonts w:ascii="Montserrat" w:hAnsi="Montserrat"/>
          <w:sz w:val="24"/>
        </w:rPr>
      </w:pPr>
    </w:p>
    <w:p w14:paraId="2892F284" w14:textId="77777777" w:rsidR="00F63DF0" w:rsidRPr="00A73992" w:rsidRDefault="00A73992">
      <w:pPr>
        <w:pStyle w:val="0DraftNormal"/>
        <w:rPr>
          <w:rFonts w:ascii="Montserrat" w:hAnsi="Montserrat"/>
          <w:sz w:val="24"/>
        </w:rPr>
      </w:pPr>
      <w:r w:rsidRPr="00A73992">
        <w:rPr>
          <w:rFonts w:ascii="Montserrat" w:hAnsi="Montserrat"/>
          <w:sz w:val="24"/>
        </w:rPr>
        <w:t>Dawn quietly excluded herself as she and Dusk arrived home with Morgan, Lauren and the four older boys they had picked up. She simply joined her other as she met her at the door, then escorted the others in and stood aside as they were introduced to Angel. Being part of the Dragon and Phoenix Houses, there was no reason to ditch them or exclude them from the introductions. Besides, it would be interesting to see how they reacted to Dusk’s story, which was bound to come up when the adults got around to expla</w:t>
      </w:r>
      <w:r w:rsidRPr="00A73992">
        <w:rPr>
          <w:rFonts w:ascii="Montserrat" w:hAnsi="Montserrat"/>
          <w:sz w:val="24"/>
        </w:rPr>
        <w:t>ining to Angel the events leading up to her own miraculous transformation. They were surprised, but three of them confessed to an embarrassed Dusk that they had gone through a similar phase, and she had adapted far better than they had. The fourth came out and revealed that he had been born a girl, and chose to remain a boy.</w:t>
      </w:r>
    </w:p>
    <w:p w14:paraId="286E8BB8" w14:textId="77777777" w:rsidR="00F63DF0" w:rsidRPr="00A73992" w:rsidRDefault="00F63DF0">
      <w:pPr>
        <w:pStyle w:val="0DraftNormal"/>
        <w:rPr>
          <w:rFonts w:ascii="Montserrat" w:hAnsi="Montserrat"/>
          <w:sz w:val="24"/>
        </w:rPr>
      </w:pPr>
    </w:p>
    <w:p w14:paraId="33F2DC8C" w14:textId="77777777" w:rsidR="00F63DF0" w:rsidRPr="00A73992" w:rsidRDefault="00A73992">
      <w:pPr>
        <w:pStyle w:val="0DraftNormal"/>
        <w:rPr>
          <w:rFonts w:ascii="Montserrat" w:hAnsi="Montserrat"/>
          <w:sz w:val="24"/>
        </w:rPr>
      </w:pPr>
      <w:r w:rsidRPr="00A73992">
        <w:rPr>
          <w:rFonts w:ascii="Montserrat" w:hAnsi="Montserrat"/>
          <w:sz w:val="24"/>
        </w:rPr>
        <w:t xml:space="preserve">Rain and Angel took his story to heart, finding assurance in their own decisions to change, and Dusk kept it in mind. If she had to make a decision, she would want to be a boy for Dawn and a girl for herself. In order for that to happen, she would have to have an “other”, like Dawn did. The boys’ confessions did set the topic for a heated debate. They discussed, sex, gender and the mind’s potential, and the fact that changing sex seemed to be the perfect short cut to awakening psi potential. It had been so </w:t>
      </w:r>
      <w:r w:rsidRPr="00A73992">
        <w:rPr>
          <w:rFonts w:ascii="Montserrat" w:hAnsi="Montserrat"/>
          <w:sz w:val="24"/>
        </w:rPr>
        <w:t xml:space="preserve">for Rain and Lion, and proved again that morning with Angel, who had to be tackled when she slipped out into the back yard and spread her arms to take flight. </w:t>
      </w:r>
    </w:p>
    <w:p w14:paraId="0703C460" w14:textId="77777777" w:rsidR="00F63DF0" w:rsidRPr="00A73992" w:rsidRDefault="00F63DF0">
      <w:pPr>
        <w:pStyle w:val="0DraftNormal"/>
        <w:rPr>
          <w:rFonts w:ascii="Montserrat" w:hAnsi="Montserrat"/>
          <w:sz w:val="24"/>
        </w:rPr>
      </w:pPr>
    </w:p>
    <w:p w14:paraId="36913E5D" w14:textId="77777777" w:rsidR="00F63DF0" w:rsidRPr="00A73992" w:rsidRDefault="00A73992">
      <w:pPr>
        <w:pStyle w:val="0DraftNormal"/>
        <w:rPr>
          <w:rFonts w:ascii="Montserrat" w:hAnsi="Montserrat"/>
          <w:sz w:val="24"/>
        </w:rPr>
      </w:pPr>
      <w:r w:rsidRPr="00A73992">
        <w:rPr>
          <w:rFonts w:ascii="Montserrat" w:hAnsi="Montserrat"/>
          <w:sz w:val="24"/>
        </w:rPr>
        <w:t>Angel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w:t>
      </w:r>
      <w:r w:rsidRPr="00A73992">
        <w:rPr>
          <w:rFonts w:ascii="Montserrat" w:hAnsi="Montserrat"/>
          <w:sz w:val="24"/>
        </w:rPr>
        <w:t>reed to wait until she was trained, and approved for night flying, before experimenting further in that direction.</w:t>
      </w:r>
    </w:p>
    <w:p w14:paraId="7D12450E" w14:textId="77777777" w:rsidR="00F63DF0" w:rsidRPr="00A73992" w:rsidRDefault="00F63DF0">
      <w:pPr>
        <w:pStyle w:val="0DraftNormal"/>
        <w:rPr>
          <w:rFonts w:ascii="Montserrat" w:hAnsi="Montserrat"/>
          <w:sz w:val="24"/>
        </w:rPr>
      </w:pPr>
    </w:p>
    <w:p w14:paraId="40F03108" w14:textId="77777777" w:rsidR="00F63DF0" w:rsidRPr="00A73992" w:rsidRDefault="00A73992">
      <w:pPr>
        <w:pStyle w:val="0DraftNormal"/>
        <w:rPr>
          <w:rFonts w:ascii="Montserrat" w:hAnsi="Montserrat"/>
          <w:sz w:val="24"/>
        </w:rPr>
      </w:pPr>
      <w:r w:rsidRPr="00A73992">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Cinder’s age, so for the first time, she was eager to join the group headed over to the new house to play. The adults agreed that time spent practicing control was critical at this stage, and no one worked harder than when they </w:t>
      </w:r>
      <w:r w:rsidRPr="00A73992">
        <w:rPr>
          <w:rFonts w:ascii="Montserrat" w:hAnsi="Montserrat"/>
          <w:sz w:val="24"/>
        </w:rPr>
        <w:t xml:space="preserve">were at play. The problem of Angel’s identity was set aside for the day, once Angel assured them that she often stayed out all weekend—as a guy—without her parents becoming worried. </w:t>
      </w:r>
    </w:p>
    <w:p w14:paraId="5995DEFD" w14:textId="77777777" w:rsidR="00F63DF0" w:rsidRPr="00A73992" w:rsidRDefault="00F63DF0">
      <w:pPr>
        <w:pStyle w:val="0DraftNormal"/>
        <w:rPr>
          <w:rFonts w:ascii="Montserrat" w:hAnsi="Montserrat"/>
          <w:sz w:val="24"/>
        </w:rPr>
      </w:pPr>
    </w:p>
    <w:p w14:paraId="65987D01" w14:textId="77777777" w:rsidR="00F63DF0" w:rsidRPr="00A73992" w:rsidRDefault="00A73992">
      <w:pPr>
        <w:pStyle w:val="0DraftNormal"/>
        <w:rPr>
          <w:rFonts w:ascii="Montserrat" w:hAnsi="Montserrat"/>
          <w:sz w:val="24"/>
        </w:rPr>
      </w:pPr>
      <w:r w:rsidRPr="00A73992">
        <w:rPr>
          <w:rFonts w:ascii="Montserrat" w:hAnsi="Montserrat"/>
          <w:sz w:val="24"/>
        </w:rPr>
        <w:t xml:space="preserve">It was decided that Lion,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Ash for the ride out. </w:t>
      </w:r>
    </w:p>
    <w:p w14:paraId="26007B30" w14:textId="77777777" w:rsidR="00F63DF0" w:rsidRPr="00A73992" w:rsidRDefault="00F63DF0">
      <w:pPr>
        <w:pStyle w:val="0DraftNormal"/>
        <w:rPr>
          <w:rFonts w:ascii="Montserrat" w:hAnsi="Montserrat"/>
          <w:sz w:val="24"/>
        </w:rPr>
      </w:pPr>
    </w:p>
    <w:p w14:paraId="7B82A285" w14:textId="77777777" w:rsidR="00F63DF0" w:rsidRPr="00A73992" w:rsidRDefault="00A73992">
      <w:pPr>
        <w:pStyle w:val="0DraftNormal"/>
        <w:rPr>
          <w:rFonts w:ascii="Montserrat" w:hAnsi="Montserrat"/>
          <w:sz w:val="24"/>
        </w:rPr>
      </w:pPr>
      <w:r w:rsidRPr="00A73992">
        <w:rPr>
          <w:rFonts w:ascii="Montserrat" w:hAnsi="Montserrat"/>
          <w:sz w:val="24"/>
        </w:rPr>
        <w:t>On the drive to the airport, he had discussed another problem with Ash. Officially, he was a boy. With the awakening of his powers, he had become a girl by default. His intentions, when he asked to be turned into a girl, had mostly been experimental, and had now evolved to acknowledge the fact that he had a whole other side of himself to develop, much as Dusk had. The fact remained, however, that being a girl left him in the same boat as Angel, devoid of legal identity. Unless Ash seriously suggested creati</w:t>
      </w:r>
      <w:r w:rsidRPr="00A73992">
        <w:rPr>
          <w:rFonts w:ascii="Montserrat" w:hAnsi="Montserrat"/>
          <w:sz w:val="24"/>
        </w:rPr>
        <w:t xml:space="preserve">ng an additional identity for Lion, a real possibility if it could be done for Angel, Lion had an obligation to maintain her male identity. </w:t>
      </w:r>
    </w:p>
    <w:p w14:paraId="5DA1D076" w14:textId="77777777" w:rsidR="00F63DF0" w:rsidRPr="00A73992" w:rsidRDefault="00F63DF0">
      <w:pPr>
        <w:pStyle w:val="0DraftNormal"/>
        <w:rPr>
          <w:rFonts w:ascii="Montserrat" w:hAnsi="Montserrat"/>
          <w:sz w:val="24"/>
        </w:rPr>
      </w:pPr>
    </w:p>
    <w:p w14:paraId="23C71A5B" w14:textId="77777777" w:rsidR="00F63DF0" w:rsidRPr="00A73992" w:rsidRDefault="00A73992">
      <w:pPr>
        <w:pStyle w:val="0DraftNormal"/>
        <w:rPr>
          <w:rFonts w:ascii="Montserrat" w:hAnsi="Montserrat"/>
          <w:sz w:val="24"/>
        </w:rPr>
      </w:pPr>
      <w:r w:rsidRPr="00A73992">
        <w:rPr>
          <w:rFonts w:ascii="Montserrat" w:hAnsi="Montserrat"/>
          <w:sz w:val="24"/>
        </w:rPr>
        <w:t xml:space="preserve">Ash assured him that a suitable cover could be arranged if it became necessary, but he discouraged her from trying to fight his new natural state. He did not need to argue his point, since Lion proved it herself. The stress of staying male for the duration told on her, as she reverted spontaneously the moment she killed the engine. Ash teleported them back to the new house. They had remained in the car long enough for their surreptitious tail to expose a full roll of film, catching her in the act. </w:t>
      </w:r>
    </w:p>
    <w:p w14:paraId="284AE695" w14:textId="77777777" w:rsidR="00F63DF0" w:rsidRPr="00A73992" w:rsidRDefault="00F63DF0">
      <w:pPr>
        <w:pStyle w:val="0DraftNormal"/>
        <w:rPr>
          <w:rFonts w:ascii="Montserrat" w:hAnsi="Montserrat"/>
          <w:sz w:val="24"/>
        </w:rPr>
      </w:pPr>
    </w:p>
    <w:p w14:paraId="5C7CAD95" w14:textId="77777777" w:rsidR="00F63DF0" w:rsidRPr="00A73992" w:rsidRDefault="00A73992">
      <w:pPr>
        <w:pStyle w:val="0DraftNormal"/>
        <w:rPr>
          <w:rFonts w:ascii="Montserrat" w:hAnsi="Montserrat"/>
          <w:sz w:val="24"/>
        </w:rPr>
      </w:pPr>
      <w:r w:rsidRPr="00A73992">
        <w:rPr>
          <w:rFonts w:ascii="Montserrat" w:hAnsi="Montserrat"/>
          <w:sz w:val="24"/>
        </w:rPr>
        <w:t>Lion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w:t>
      </w:r>
      <w:r w:rsidRPr="00A73992">
        <w:rPr>
          <w:rFonts w:ascii="Montserrat" w:hAnsi="Montserrat"/>
          <w:sz w:val="24"/>
        </w:rPr>
        <w:t xml:space="preserve"> Rain in the fall, she had to be able to keep the male side up with less effort, or assume a new identity. </w:t>
      </w:r>
    </w:p>
    <w:p w14:paraId="361C0399" w14:textId="77777777" w:rsidR="00F63DF0" w:rsidRPr="00A73992" w:rsidRDefault="00F63DF0">
      <w:pPr>
        <w:pStyle w:val="0DraftNormal"/>
        <w:rPr>
          <w:rFonts w:ascii="Montserrat" w:hAnsi="Montserrat"/>
          <w:sz w:val="24"/>
        </w:rPr>
      </w:pPr>
    </w:p>
    <w:p w14:paraId="6BC2CF95" w14:textId="77777777" w:rsidR="00F63DF0" w:rsidRPr="00A73992" w:rsidRDefault="00A73992">
      <w:pPr>
        <w:pStyle w:val="0DraftNormal"/>
        <w:rPr>
          <w:rFonts w:ascii="Montserrat" w:hAnsi="Montserrat"/>
          <w:sz w:val="24"/>
        </w:rPr>
      </w:pPr>
      <w:r w:rsidRPr="00A73992">
        <w:rPr>
          <w:rFonts w:ascii="Montserrat" w:hAnsi="Montserrat"/>
          <w:sz w:val="24"/>
        </w:rPr>
        <w:t>It took a bit, but a long talk with Dusk got to the root of Lion’s real concern. Lion confessed to her that her date with Aaron had been an epiphany. If she did not make an effort to maintain her link to Lion, she would be irresistibly tempted to remain female. Not even Rain could prevent that. Just being Lion had to be important enough in its own right or she would lose it. Give it up willingly. Just knowing that sex as a man could be as rewarding in the male role as it was in the female role did not do it</w:t>
      </w:r>
      <w:r w:rsidRPr="00A73992">
        <w:rPr>
          <w:rFonts w:ascii="Montserrat" w:hAnsi="Montserrat"/>
          <w:sz w:val="24"/>
        </w:rPr>
        <w:t xml:space="preserve">. Dusk assured her she was dead right. Being a girl, she had discovered, was not an act or an experiment. It was an innate part of who she was. </w:t>
      </w:r>
    </w:p>
    <w:p w14:paraId="2BA28084" w14:textId="77777777" w:rsidR="00F63DF0" w:rsidRPr="00A73992" w:rsidRDefault="00F63DF0">
      <w:pPr>
        <w:pStyle w:val="0DraftNormal"/>
        <w:rPr>
          <w:rFonts w:ascii="Montserrat" w:hAnsi="Montserrat"/>
          <w:sz w:val="24"/>
        </w:rPr>
      </w:pPr>
    </w:p>
    <w:p w14:paraId="14290553" w14:textId="77777777" w:rsidR="00F63DF0" w:rsidRPr="00A73992" w:rsidRDefault="00A73992">
      <w:pPr>
        <w:pStyle w:val="0DraftNormal"/>
        <w:rPr>
          <w:rFonts w:ascii="Montserrat" w:hAnsi="Montserrat"/>
          <w:sz w:val="24"/>
        </w:rPr>
      </w:pPr>
      <w:r w:rsidRPr="00A73992">
        <w:rPr>
          <w:rFonts w:ascii="Montserrat" w:hAnsi="Montserrat"/>
          <w:sz w:val="24"/>
        </w:rPr>
        <w:t>Dusk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mento</w:t>
      </w:r>
      <w:r w:rsidRPr="00A73992">
        <w:rPr>
          <w:rFonts w:ascii="Montserrat" w:hAnsi="Montserrat"/>
          <w:sz w:val="24"/>
        </w:rPr>
        <w:t xml:space="preserve">r as a person, rather than the ultimate authority in her life. As it stood right then, she would fight to remain female. The boy in her would be fighting right at her side. </w:t>
      </w:r>
    </w:p>
    <w:p w14:paraId="04BDEB91" w14:textId="77777777" w:rsidR="00F63DF0" w:rsidRPr="00A73992" w:rsidRDefault="00F63DF0">
      <w:pPr>
        <w:pStyle w:val="0DraftNormal"/>
        <w:rPr>
          <w:rFonts w:ascii="Montserrat" w:hAnsi="Montserrat"/>
          <w:sz w:val="24"/>
        </w:rPr>
      </w:pPr>
    </w:p>
    <w:p w14:paraId="0502C5D0" w14:textId="77777777" w:rsidR="00F63DF0" w:rsidRPr="00A73992" w:rsidRDefault="00A73992">
      <w:pPr>
        <w:pStyle w:val="0DraftNormal"/>
        <w:rPr>
          <w:rFonts w:ascii="Montserrat" w:hAnsi="Montserrat"/>
          <w:sz w:val="24"/>
        </w:rPr>
      </w:pPr>
      <w:r w:rsidRPr="00A73992">
        <w:rPr>
          <w:rFonts w:ascii="Montserrat" w:hAnsi="Montserrat"/>
          <w:sz w:val="24"/>
        </w:rPr>
        <w:t>Lion listened to her with painful agreement. It was true. Already, she could not bear the thought of abandoning what she had discovered. Their lives were so much alike. The only exception was that Lion had been living in the same town his entire life, and was popular in school. The devotion he had to martial arts had never-the-less limited his social development. As a guy, he could deal with people he already knew, or who like Dusk, were as devoted to the art as he. With strangers he had always been on guar</w:t>
      </w:r>
      <w:r w:rsidRPr="00A73992">
        <w:rPr>
          <w:rFonts w:ascii="Montserrat" w:hAnsi="Montserrat"/>
          <w:sz w:val="24"/>
        </w:rPr>
        <w:t xml:space="preserve">d, remote. The fact was, she had better social instincts as a girl, and in light of the majority of people she did not know, it was as a girl that she could best deal with them. </w:t>
      </w:r>
    </w:p>
    <w:p w14:paraId="566B6F83" w14:textId="77777777" w:rsidR="00F63DF0" w:rsidRPr="00A73992" w:rsidRDefault="00F63DF0">
      <w:pPr>
        <w:pStyle w:val="0DraftNormal"/>
        <w:rPr>
          <w:rFonts w:ascii="Montserrat" w:hAnsi="Montserrat"/>
          <w:sz w:val="24"/>
        </w:rPr>
      </w:pPr>
    </w:p>
    <w:p w14:paraId="72A1E235" w14:textId="77777777" w:rsidR="00F63DF0" w:rsidRPr="00A73992" w:rsidRDefault="00A73992">
      <w:pPr>
        <w:pStyle w:val="0DraftNormal"/>
        <w:rPr>
          <w:rFonts w:ascii="Montserrat" w:hAnsi="Montserrat"/>
          <w:sz w:val="24"/>
        </w:rPr>
      </w:pPr>
      <w:r w:rsidRPr="00A73992">
        <w:rPr>
          <w:rFonts w:ascii="Montserrat" w:hAnsi="Montserrat"/>
          <w:sz w:val="24"/>
        </w:rPr>
        <w:t xml:space="preserve">Dusk shocked her by announcing that Dawn was going to be taking over Dusk’s place. That is, she was taking over her male identity. Lion understood in part why she was doing that and hoped that she would not end up pressuring Rain to try the same. </w:t>
      </w:r>
    </w:p>
    <w:p w14:paraId="4770017E" w14:textId="77777777" w:rsidR="00F63DF0" w:rsidRPr="00A73992" w:rsidRDefault="00F63DF0">
      <w:pPr>
        <w:pStyle w:val="0DraftNormal"/>
        <w:rPr>
          <w:rFonts w:ascii="Montserrat" w:hAnsi="Montserrat"/>
          <w:sz w:val="24"/>
        </w:rPr>
      </w:pPr>
    </w:p>
    <w:p w14:paraId="2EF60A87"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2FFEA906" w14:textId="77777777" w:rsidR="00F63DF0" w:rsidRPr="00A73992" w:rsidRDefault="00F63DF0">
      <w:pPr>
        <w:pStyle w:val="0DraftNormal"/>
        <w:rPr>
          <w:rFonts w:ascii="Montserrat" w:hAnsi="Montserrat"/>
          <w:sz w:val="24"/>
        </w:rPr>
      </w:pPr>
    </w:p>
    <w:p w14:paraId="57A705B3"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16</w:t>
      </w:r>
      <w:r w:rsidRPr="00A73992">
        <w:rPr>
          <w:rFonts w:ascii="Montserrat" w:hAnsi="Montserrat"/>
          <w:sz w:val="24"/>
        </w:rPr>
        <w:tab/>
      </w:r>
    </w:p>
    <w:p w14:paraId="3D92788C" w14:textId="77777777" w:rsidR="00F63DF0" w:rsidRPr="00A73992" w:rsidRDefault="00F63DF0">
      <w:pPr>
        <w:pStyle w:val="0DraftNormal"/>
        <w:rPr>
          <w:rFonts w:ascii="Montserrat" w:hAnsi="Montserrat"/>
          <w:sz w:val="24"/>
        </w:rPr>
      </w:pPr>
    </w:p>
    <w:p w14:paraId="37276881" w14:textId="77777777" w:rsidR="00F63DF0" w:rsidRPr="00A73992" w:rsidRDefault="00A73992">
      <w:pPr>
        <w:pStyle w:val="0DraftNormal"/>
        <w:rPr>
          <w:rFonts w:ascii="Montserrat" w:hAnsi="Montserrat"/>
          <w:sz w:val="24"/>
        </w:rPr>
      </w:pPr>
      <w:r w:rsidRPr="00A73992">
        <w:rPr>
          <w:rFonts w:ascii="Montserrat" w:hAnsi="Montserrat"/>
          <w:sz w:val="24"/>
        </w:rPr>
        <w:t>Introducing the Wild-Psi’d, Lynx, Tiger, Jaguar, Panther, Dusk and Kodiak</w:t>
      </w:r>
    </w:p>
    <w:p w14:paraId="7DE0E7F0" w14:textId="77777777" w:rsidR="00F63DF0" w:rsidRPr="00A73992" w:rsidRDefault="00F63DF0">
      <w:pPr>
        <w:pStyle w:val="0DraftNormal"/>
        <w:rPr>
          <w:rFonts w:ascii="Montserrat" w:hAnsi="Montserrat"/>
          <w:sz w:val="24"/>
        </w:rPr>
      </w:pPr>
    </w:p>
    <w:p w14:paraId="382EE28A" w14:textId="77777777" w:rsidR="00F63DF0" w:rsidRPr="00A73992" w:rsidRDefault="00A73992">
      <w:pPr>
        <w:pStyle w:val="0DraftNormal"/>
        <w:rPr>
          <w:rFonts w:ascii="Montserrat" w:hAnsi="Montserrat"/>
          <w:sz w:val="24"/>
        </w:rPr>
      </w:pPr>
      <w:r w:rsidRPr="00A73992">
        <w:rPr>
          <w:rFonts w:ascii="Montserrat" w:hAnsi="Montserrat"/>
          <w:sz w:val="24"/>
        </w:rPr>
        <w:t>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Lion’s shift in full detail, announcing that they had confirmation that the target was a psi. Wolf interrupted to inform everyone that the person in thos</w:t>
      </w:r>
      <w:r w:rsidRPr="00A73992">
        <w:rPr>
          <w:rFonts w:ascii="Montserrat" w:hAnsi="Montserrat"/>
          <w:sz w:val="24"/>
        </w:rPr>
        <w:t xml:space="preserve">e photos was not the target, but in fact the girl he had been with, with her hair dyed black. There were now two targets. The proof about the second validated the existing evidence about the other. </w:t>
      </w:r>
    </w:p>
    <w:p w14:paraId="79B5A7D0" w14:textId="77777777" w:rsidR="00F63DF0" w:rsidRPr="00A73992" w:rsidRDefault="00F63DF0">
      <w:pPr>
        <w:pStyle w:val="0DraftNormal"/>
        <w:rPr>
          <w:rFonts w:ascii="Montserrat" w:hAnsi="Montserrat"/>
          <w:sz w:val="24"/>
        </w:rPr>
      </w:pPr>
    </w:p>
    <w:p w14:paraId="48F3D50B" w14:textId="77777777" w:rsidR="00F63DF0" w:rsidRPr="00A73992" w:rsidRDefault="00A73992">
      <w:pPr>
        <w:pStyle w:val="0DraftNormal"/>
        <w:rPr>
          <w:rFonts w:ascii="Montserrat" w:hAnsi="Montserrat"/>
          <w:sz w:val="24"/>
        </w:rPr>
      </w:pPr>
      <w:r w:rsidRPr="00A73992">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Dawn, Lion and Angel sneaking out through the garage and asked anyone if they recognized the third girl. </w:t>
      </w:r>
    </w:p>
    <w:p w14:paraId="4D40D1D9" w14:textId="77777777" w:rsidR="00F63DF0" w:rsidRPr="00A73992" w:rsidRDefault="00F63DF0">
      <w:pPr>
        <w:pStyle w:val="0DraftNormal"/>
        <w:rPr>
          <w:rFonts w:ascii="Montserrat" w:hAnsi="Montserrat"/>
          <w:sz w:val="24"/>
        </w:rPr>
      </w:pPr>
    </w:p>
    <w:p w14:paraId="4ABF5D47" w14:textId="77777777" w:rsidR="00F63DF0" w:rsidRPr="00A73992" w:rsidRDefault="00A73992">
      <w:pPr>
        <w:pStyle w:val="0DraftNormal"/>
        <w:rPr>
          <w:rFonts w:ascii="Montserrat" w:hAnsi="Montserrat"/>
          <w:sz w:val="24"/>
        </w:rPr>
      </w:pPr>
      <w:r w:rsidRPr="00A73992">
        <w:rPr>
          <w:rFonts w:ascii="Montserrat" w:hAnsi="Montserrat"/>
          <w:sz w:val="24"/>
        </w:rPr>
        <w:t>Everyone studied the picture and then someone shouted in recognition. It was the girl that Dragon was constantly surveilling. Someone reminded him to use Dragon’s cover name, Dragon, or at least the code name Dragon. By any name, he was a young man most of them feared, and then maybe respected. Lynx then pulled out the background data and announced it was bad news. The worst. There were a few details Dragon had been leaving out of his reports, not that he was particularly good about keeping the group inform</w:t>
      </w:r>
      <w:r w:rsidRPr="00A73992">
        <w:rPr>
          <w:rFonts w:ascii="Montserrat" w:hAnsi="Montserrat"/>
          <w:sz w:val="24"/>
        </w:rPr>
        <w:t xml:space="preserve">ed. </w:t>
      </w:r>
    </w:p>
    <w:p w14:paraId="2A6A58C4" w14:textId="77777777" w:rsidR="00F63DF0" w:rsidRPr="00A73992" w:rsidRDefault="00F63DF0">
      <w:pPr>
        <w:pStyle w:val="0DraftNormal"/>
        <w:rPr>
          <w:rFonts w:ascii="Montserrat" w:hAnsi="Montserrat"/>
          <w:sz w:val="24"/>
        </w:rPr>
      </w:pPr>
    </w:p>
    <w:p w14:paraId="4CDC273A" w14:textId="77777777" w:rsidR="00F63DF0" w:rsidRPr="00A73992" w:rsidRDefault="00A73992">
      <w:pPr>
        <w:pStyle w:val="0DraftNormal"/>
        <w:rPr>
          <w:rFonts w:ascii="Montserrat" w:hAnsi="Montserrat"/>
          <w:sz w:val="24"/>
        </w:rPr>
      </w:pPr>
      <w:r w:rsidRPr="00A73992">
        <w:rPr>
          <w:rFonts w:ascii="Montserrat" w:hAnsi="Montserrat"/>
          <w:sz w:val="24"/>
        </w:rPr>
        <w:t>While doing the background on the two people they had been able to identity, Aaron and Dawn, she had discovered several interesting things. One, Dawn apparently had reunited with a twin sister who had been abducted at birth, through the simple trick of having her reported stillborn. The pair of them were enrolled in summer classes at the university. Their records contained the bad news. They were both in a class held by Jack Thorn.</w:t>
      </w:r>
    </w:p>
    <w:p w14:paraId="34D9B59C" w14:textId="77777777" w:rsidR="00F63DF0" w:rsidRPr="00A73992" w:rsidRDefault="00F63DF0">
      <w:pPr>
        <w:pStyle w:val="0DraftNormal"/>
        <w:rPr>
          <w:rFonts w:ascii="Montserrat" w:hAnsi="Montserrat"/>
          <w:sz w:val="24"/>
        </w:rPr>
      </w:pPr>
    </w:p>
    <w:p w14:paraId="1F18FDD6" w14:textId="77777777" w:rsidR="00F63DF0" w:rsidRPr="00A73992" w:rsidRDefault="00A73992">
      <w:pPr>
        <w:pStyle w:val="0DraftNormal"/>
        <w:rPr>
          <w:rFonts w:ascii="Montserrat" w:hAnsi="Montserrat"/>
          <w:sz w:val="24"/>
        </w:rPr>
      </w:pPr>
      <w:r w:rsidRPr="00A73992">
        <w:rPr>
          <w:rFonts w:ascii="Montserrat" w:hAnsi="Montserrat"/>
          <w:sz w:val="24"/>
        </w:rPr>
        <w:t xml:space="preserve">The room went deathly silent. She had to confirm her report. Dragon had never established that Dawn was more than a very promising potential, but if Thorn was that close to her, she was probably more, and without doubt in great danger. Worse, both of the targets they had identified were only one step away from being spotted by Thorn himself. The people in that room had been rescued from Jack Thorn by Dragon, his younger brother. How could he have failed to notify them that Thorn was back to his old tricks? </w:t>
      </w:r>
    </w:p>
    <w:p w14:paraId="1CCEBE41" w14:textId="77777777" w:rsidR="00F63DF0" w:rsidRPr="00A73992" w:rsidRDefault="00F63DF0">
      <w:pPr>
        <w:pStyle w:val="0DraftNormal"/>
        <w:rPr>
          <w:rFonts w:ascii="Montserrat" w:hAnsi="Montserrat"/>
          <w:sz w:val="24"/>
        </w:rPr>
      </w:pPr>
    </w:p>
    <w:p w14:paraId="42659057" w14:textId="77777777" w:rsidR="00F63DF0" w:rsidRPr="00A73992" w:rsidRDefault="00A73992">
      <w:pPr>
        <w:pStyle w:val="0DraftNormal"/>
        <w:rPr>
          <w:rFonts w:ascii="Montserrat" w:hAnsi="Montserrat"/>
          <w:sz w:val="24"/>
        </w:rPr>
      </w:pPr>
      <w:r w:rsidRPr="00A73992">
        <w:rPr>
          <w:rFonts w:ascii="Montserrat" w:hAnsi="Montserrat"/>
          <w:sz w:val="24"/>
        </w:rPr>
        <w:t>It went to an immediate vote. If they acted quickly, they might be able to contact and warn Dawn, and the other two targets, before Thorn made his move. On the other hand, if they acted too quickly, they might end up back in Thorn’s clutches. He might already have sold the girl his lies and could be using her to quicken others, starting the cycle over again. If they approached her, and she was on his leash, she would betray them to him. First, they had to confer with Dragon, he might have good reasons for k</w:t>
      </w:r>
      <w:r w:rsidRPr="00A73992">
        <w:rPr>
          <w:rFonts w:ascii="Montserrat" w:hAnsi="Montserrat"/>
          <w:sz w:val="24"/>
        </w:rPr>
        <w:t>eeping Thorn’s emergence a secret.</w:t>
      </w:r>
    </w:p>
    <w:p w14:paraId="4D5F3372" w14:textId="77777777" w:rsidR="00F63DF0" w:rsidRPr="00A73992" w:rsidRDefault="00F63DF0">
      <w:pPr>
        <w:pStyle w:val="0DraftNormal"/>
        <w:rPr>
          <w:rFonts w:ascii="Montserrat" w:hAnsi="Montserrat"/>
          <w:sz w:val="24"/>
        </w:rPr>
      </w:pPr>
    </w:p>
    <w:p w14:paraId="58456E16" w14:textId="77777777" w:rsidR="00F63DF0" w:rsidRPr="00A73992" w:rsidRDefault="00A73992">
      <w:pPr>
        <w:pStyle w:val="0DraftNormal"/>
        <w:rPr>
          <w:rFonts w:ascii="Montserrat" w:hAnsi="Montserrat"/>
          <w:sz w:val="24"/>
        </w:rPr>
      </w:pPr>
      <w:r w:rsidRPr="00A73992">
        <w:rPr>
          <w:rFonts w:ascii="Montserrat" w:hAnsi="Montserrat"/>
          <w:sz w:val="24"/>
        </w:rPr>
        <w:t>Until then, they could only continue surveillance. An opportunity might present itself, or adversity, and they had to be ready to act. Dawn, her twin and anyone who was observed to be closely intimate with them or the targets they already had, would be kept under observation. Because of Dawn, Dragon was certain to contribute to the effort. In the mean time, they had to go over the list of potentials they had screened at the party. It was the reason they had gone into the business of staging parties, they co</w:t>
      </w:r>
      <w:r w:rsidRPr="00A73992">
        <w:rPr>
          <w:rFonts w:ascii="Montserrat" w:hAnsi="Montserrat"/>
          <w:sz w:val="24"/>
        </w:rPr>
        <w:t xml:space="preserve">uld not neglect the potentials simply because they had a line on a few actives. </w:t>
      </w:r>
    </w:p>
    <w:p w14:paraId="7A9D1B61" w14:textId="77777777" w:rsidR="00F63DF0" w:rsidRPr="00A73992" w:rsidRDefault="00F63DF0">
      <w:pPr>
        <w:pStyle w:val="0DraftNormal"/>
        <w:rPr>
          <w:rFonts w:ascii="Montserrat" w:hAnsi="Montserrat"/>
          <w:sz w:val="24"/>
        </w:rPr>
      </w:pPr>
    </w:p>
    <w:p w14:paraId="78304CD3" w14:textId="77777777" w:rsidR="00F63DF0" w:rsidRPr="00A73992" w:rsidRDefault="00A73992">
      <w:pPr>
        <w:pStyle w:val="0DraftNormal"/>
        <w:rPr>
          <w:rFonts w:ascii="Montserrat" w:hAnsi="Montserrat"/>
          <w:sz w:val="24"/>
        </w:rPr>
      </w:pPr>
      <w:r w:rsidRPr="00A73992">
        <w:rPr>
          <w:rFonts w:ascii="Montserrat" w:hAnsi="Montserrat"/>
          <w:sz w:val="24"/>
        </w:rPr>
        <w:t xml:space="preserve">Dawn, in male guise, arrived at Xanadu and was introduced as Ares—a new code for Dusk. She had been talking to Raven at her old home about assuming Dusk’s original identity, while Dusk and Lion had been speaking together at Xanadu. Dawn frustrated Lion by proving to have perfect control over her sex. Lion did not say anything as it turned out that Dawn’s other was a family secret, shared only with Dusk, Rain and Lion. Her other had stepped out of the meeting that morning to keep from exposing the secret to </w:t>
      </w:r>
      <w:r w:rsidRPr="00A73992">
        <w:rPr>
          <w:rFonts w:ascii="Montserrat" w:hAnsi="Montserrat"/>
          <w:sz w:val="24"/>
        </w:rPr>
        <w:t xml:space="preserve">Angel, Lauren, Morgan and the four boys who had come with them from San Francisco. </w:t>
      </w:r>
    </w:p>
    <w:p w14:paraId="70002CC4" w14:textId="77777777" w:rsidR="00F63DF0" w:rsidRPr="00A73992" w:rsidRDefault="00F63DF0">
      <w:pPr>
        <w:pStyle w:val="0DraftNormal"/>
        <w:rPr>
          <w:rFonts w:ascii="Montserrat" w:hAnsi="Montserrat"/>
          <w:sz w:val="24"/>
        </w:rPr>
      </w:pPr>
    </w:p>
    <w:p w14:paraId="51C24D9E" w14:textId="77777777" w:rsidR="00F63DF0" w:rsidRPr="00A73992" w:rsidRDefault="00A73992">
      <w:pPr>
        <w:pStyle w:val="0DraftNormal"/>
        <w:rPr>
          <w:rFonts w:ascii="Montserrat" w:hAnsi="Montserrat"/>
          <w:sz w:val="24"/>
        </w:rPr>
      </w:pPr>
      <w:r w:rsidRPr="00A73992">
        <w:rPr>
          <w:rFonts w:ascii="Montserrat" w:hAnsi="Montserrat"/>
          <w:sz w:val="24"/>
        </w:rPr>
        <w:t xml:space="preserve">After the family meeting she had sent her other back out with the others and called on Raven. Raven had agreed to Dusk suggestion that Dawn take on the role to aid the development of her male side. With Dusk growing more and more into the female role each day, it might well be appropriate for Dawn to take on a male role. The most important thing was that the two of them resolve to marry and have kids. Their child would be the vindication of a thousand generations of breeding. </w:t>
      </w:r>
    </w:p>
    <w:p w14:paraId="26288E53" w14:textId="77777777" w:rsidR="00F63DF0" w:rsidRPr="00A73992" w:rsidRDefault="00F63DF0">
      <w:pPr>
        <w:pStyle w:val="0DraftNormal"/>
        <w:rPr>
          <w:rFonts w:ascii="Montserrat" w:hAnsi="Montserrat"/>
          <w:sz w:val="24"/>
        </w:rPr>
      </w:pPr>
    </w:p>
    <w:p w14:paraId="7CE8DD84" w14:textId="77777777" w:rsidR="00F63DF0" w:rsidRPr="00A73992" w:rsidRDefault="00A73992">
      <w:pPr>
        <w:pStyle w:val="0DraftNormal"/>
        <w:rPr>
          <w:rFonts w:ascii="Montserrat" w:hAnsi="Montserrat"/>
          <w:sz w:val="24"/>
        </w:rPr>
      </w:pPr>
      <w:r w:rsidRPr="00A73992">
        <w:rPr>
          <w:rFonts w:ascii="Montserrat" w:hAnsi="Montserrat"/>
          <w:sz w:val="24"/>
        </w:rPr>
        <w:t>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Raven was already cursing himself for keeping his boy away from his mother so much. As a boy, he had taken after his mentor too much, and only as a girl had she escaped his hold on her and bloomed in her own right. Dawn tu</w:t>
      </w:r>
      <w:r w:rsidRPr="00A73992">
        <w:rPr>
          <w:rFonts w:ascii="Montserrat" w:hAnsi="Montserrat"/>
          <w:sz w:val="24"/>
        </w:rPr>
        <w:t xml:space="preserve">rned her life as a girl over to her other, and was focusing exclusively on being Ares, officially Dusk, until or unless Dusk asked her to give the role back. </w:t>
      </w:r>
    </w:p>
    <w:p w14:paraId="0C870937" w14:textId="77777777" w:rsidR="00F63DF0" w:rsidRPr="00A73992" w:rsidRDefault="00F63DF0">
      <w:pPr>
        <w:pStyle w:val="0DraftNormal"/>
        <w:rPr>
          <w:rFonts w:ascii="Montserrat" w:hAnsi="Montserrat"/>
          <w:sz w:val="24"/>
        </w:rPr>
      </w:pPr>
    </w:p>
    <w:p w14:paraId="33794AFD" w14:textId="77777777" w:rsidR="00F63DF0" w:rsidRPr="00A73992" w:rsidRDefault="00A73992">
      <w:pPr>
        <w:pStyle w:val="0DraftNormal"/>
        <w:rPr>
          <w:rFonts w:ascii="Montserrat" w:hAnsi="Montserrat"/>
          <w:sz w:val="24"/>
        </w:rPr>
      </w:pPr>
      <w:r w:rsidRPr="00A73992">
        <w:rPr>
          <w:rFonts w:ascii="Montserrat" w:hAnsi="Montserrat"/>
          <w:sz w:val="24"/>
        </w:rPr>
        <w:t xml:space="preserve">Having made this momentous decision, she had decided to have fun with it. Right away, Dusk made a fool of herself, throwing herself at Ares. Dawn’s other, now the only Dawn, pulled her off of him and reminded her that Ares was engaged to Dawn, meaning her, and had best not forget it. Poor Dusk was shocked to the pit of her stomach. What a fool she was, she had made no effort to act like Dawn, and no one who had been there could have mistaken her for her twin with Dawn right there beside her. </w:t>
      </w:r>
    </w:p>
    <w:p w14:paraId="4F3E94BD" w14:textId="77777777" w:rsidR="00F63DF0" w:rsidRPr="00A73992" w:rsidRDefault="00F63DF0">
      <w:pPr>
        <w:pStyle w:val="0DraftNormal"/>
        <w:rPr>
          <w:rFonts w:ascii="Montserrat" w:hAnsi="Montserrat"/>
          <w:sz w:val="24"/>
        </w:rPr>
      </w:pPr>
    </w:p>
    <w:p w14:paraId="2EDD05C8" w14:textId="77777777" w:rsidR="00F63DF0" w:rsidRPr="00A73992" w:rsidRDefault="00A73992">
      <w:pPr>
        <w:pStyle w:val="0DraftNormal"/>
        <w:rPr>
          <w:rFonts w:ascii="Montserrat" w:hAnsi="Montserrat"/>
          <w:sz w:val="24"/>
        </w:rPr>
      </w:pPr>
      <w:r w:rsidRPr="00A73992">
        <w:rPr>
          <w:rFonts w:ascii="Montserrat" w:hAnsi="Montserrat"/>
          <w:sz w:val="24"/>
        </w:rPr>
        <w:t>She got a grip on herself, telling herself that the scene had been more for Lauren and Morgan than it had been for her. Ares took one look at Dawn and pulled Dusk back saying he could just as well pick Dusk, since it still honored the family agreement. Lauren and Morgan chimed in, telling him not to limit his options even that much. Dusk remembered what Dawn had confessed about her friends and a wild inspiration took her. She grabbed Dawn by the hand and walked her back to the pool, saying loudly that arran</w:t>
      </w:r>
      <w:r w:rsidRPr="00A73992">
        <w:rPr>
          <w:rFonts w:ascii="Montserrat" w:hAnsi="Montserrat"/>
          <w:sz w:val="24"/>
        </w:rPr>
        <w:t>ged marriages were archaic anyway; maybe they should just leave Ares to the wolves.</w:t>
      </w:r>
    </w:p>
    <w:p w14:paraId="70338B71" w14:textId="77777777" w:rsidR="00F63DF0" w:rsidRPr="00A73992" w:rsidRDefault="00F63DF0">
      <w:pPr>
        <w:pStyle w:val="0DraftNormal"/>
        <w:rPr>
          <w:rFonts w:ascii="Montserrat" w:hAnsi="Montserrat"/>
          <w:sz w:val="24"/>
        </w:rPr>
      </w:pPr>
    </w:p>
    <w:p w14:paraId="04795A53" w14:textId="77777777" w:rsidR="00F63DF0" w:rsidRPr="00A73992" w:rsidRDefault="00A73992">
      <w:pPr>
        <w:pStyle w:val="0DraftNormal"/>
        <w:rPr>
          <w:rFonts w:ascii="Montserrat" w:hAnsi="Montserrat"/>
          <w:sz w:val="24"/>
        </w:rPr>
      </w:pPr>
      <w:r w:rsidRPr="00A73992">
        <w:rPr>
          <w:rFonts w:ascii="Montserrat" w:hAnsi="Montserrat"/>
          <w:sz w:val="24"/>
        </w:rPr>
        <w:t xml:space="preserve">Ares looked shocked and Lauren and Morgan jumped into the breech. Dusk muttered under her breath to Dawn, as those two girls pounced on Ares and dragged him the other way, that this was the best way for Dawn to learn what being a boy had been like for her. Dawn retorted that her other would hardly be troubled, she had dreamed of taking her two best friends as a man for years. Dusk confessed that she had known it. She was just curious to see what her love would do about it. </w:t>
      </w:r>
    </w:p>
    <w:p w14:paraId="3E8AE7C3" w14:textId="77777777" w:rsidR="00F63DF0" w:rsidRPr="00A73992" w:rsidRDefault="00F63DF0">
      <w:pPr>
        <w:pStyle w:val="0DraftNormal"/>
        <w:rPr>
          <w:rFonts w:ascii="Montserrat" w:hAnsi="Montserrat"/>
          <w:sz w:val="24"/>
        </w:rPr>
      </w:pPr>
    </w:p>
    <w:p w14:paraId="71E9F3DC" w14:textId="77777777" w:rsidR="00F63DF0" w:rsidRPr="00A73992" w:rsidRDefault="00A73992">
      <w:pPr>
        <w:pStyle w:val="0DraftNormal"/>
        <w:rPr>
          <w:rFonts w:ascii="Montserrat" w:hAnsi="Montserrat"/>
          <w:sz w:val="24"/>
        </w:rPr>
      </w:pPr>
      <w:r w:rsidRPr="00A73992">
        <w:rPr>
          <w:rFonts w:ascii="Montserrat" w:hAnsi="Montserrat"/>
          <w:sz w:val="24"/>
        </w:rPr>
        <w:t>Dusk had trouble freezing Ares out, but as the sister of the girl he was supposed to marry, and a person he had just met, she understood that was the way she had to play it. If she could do a convincing impersonation of Dawn, she might have tried it, but Dawn’s other had a natural advantage over her. If this situation lasted long enough, they would have to swap places so Dusk and Dawn could actually get married, but there was plenty of time for that. She was thinking first of the worst consequence of Dawn’s</w:t>
      </w:r>
      <w:r w:rsidRPr="00A73992">
        <w:rPr>
          <w:rFonts w:ascii="Montserrat" w:hAnsi="Montserrat"/>
          <w:sz w:val="24"/>
        </w:rPr>
        <w:t xml:space="preserve"> impersonation of Ares. They might not be allowed to sleep in the same bed any more. </w:t>
      </w:r>
    </w:p>
    <w:p w14:paraId="373D3ED3" w14:textId="77777777" w:rsidR="00F63DF0" w:rsidRPr="00A73992" w:rsidRDefault="00F63DF0">
      <w:pPr>
        <w:pStyle w:val="0DraftNormal"/>
        <w:rPr>
          <w:rFonts w:ascii="Montserrat" w:hAnsi="Montserrat"/>
          <w:sz w:val="24"/>
        </w:rPr>
      </w:pPr>
    </w:p>
    <w:p w14:paraId="43A000E4" w14:textId="77777777" w:rsidR="00F63DF0" w:rsidRPr="00A73992" w:rsidRDefault="00A73992">
      <w:pPr>
        <w:pStyle w:val="0DraftNormal"/>
        <w:rPr>
          <w:rFonts w:ascii="Montserrat" w:hAnsi="Montserrat"/>
          <w:sz w:val="24"/>
        </w:rPr>
      </w:pPr>
      <w:r w:rsidRPr="00A73992">
        <w:rPr>
          <w:rFonts w:ascii="Montserrat" w:hAnsi="Montserrat"/>
          <w:sz w:val="24"/>
        </w:rPr>
        <w:t>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w:t>
      </w:r>
      <w:r w:rsidRPr="00A73992">
        <w:rPr>
          <w:rFonts w:ascii="Montserrat" w:hAnsi="Montserrat"/>
          <w:sz w:val="24"/>
        </w:rPr>
        <w:t xml:space="preserve">nse to be discrete. </w:t>
      </w:r>
    </w:p>
    <w:p w14:paraId="6C4EF54E" w14:textId="77777777" w:rsidR="00F63DF0" w:rsidRPr="00A73992" w:rsidRDefault="00F63DF0">
      <w:pPr>
        <w:pStyle w:val="0DraftNormal"/>
        <w:rPr>
          <w:rFonts w:ascii="Montserrat" w:hAnsi="Montserrat"/>
          <w:sz w:val="24"/>
        </w:rPr>
      </w:pPr>
    </w:p>
    <w:p w14:paraId="2C25A04E" w14:textId="77777777" w:rsidR="00F63DF0" w:rsidRPr="00A73992" w:rsidRDefault="00A73992">
      <w:pPr>
        <w:pStyle w:val="0DraftNormal"/>
        <w:rPr>
          <w:rFonts w:ascii="Montserrat" w:hAnsi="Montserrat"/>
          <w:sz w:val="24"/>
        </w:rPr>
      </w:pPr>
      <w:r w:rsidRPr="00A73992">
        <w:rPr>
          <w:rFonts w:ascii="Montserrat" w:hAnsi="Montserrat"/>
          <w:sz w:val="24"/>
        </w:rPr>
        <w:t xml:space="preserve">That evening, Ares was crushed to discover that he was now sleeping in the guest room with Raven. He gave a deep sigh, and asked Dawn to give her love to Dusk. He was disappointed when his other showed up at the door to the guest bedroom and slipped back into his mind. Dawn’s bed was not big enough for four. If not for the fact that Rain or Lion would be shoved out onto the floor, Ares could have stayed in Dawn’s own room, tucked inside her own head. </w:t>
      </w:r>
    </w:p>
    <w:p w14:paraId="3A83AAA0" w14:textId="77777777" w:rsidR="00F63DF0" w:rsidRPr="00A73992" w:rsidRDefault="00F63DF0">
      <w:pPr>
        <w:pStyle w:val="0DraftNormal"/>
        <w:rPr>
          <w:rFonts w:ascii="Montserrat" w:hAnsi="Montserrat"/>
          <w:sz w:val="24"/>
        </w:rPr>
      </w:pPr>
    </w:p>
    <w:p w14:paraId="6835913E" w14:textId="77777777" w:rsidR="00F63DF0" w:rsidRPr="00A73992" w:rsidRDefault="00A73992">
      <w:pPr>
        <w:pStyle w:val="0DraftNormal"/>
        <w:rPr>
          <w:rFonts w:ascii="Montserrat" w:hAnsi="Montserrat"/>
          <w:sz w:val="24"/>
        </w:rPr>
      </w:pPr>
      <w:r w:rsidRPr="00A73992">
        <w:rPr>
          <w:rFonts w:ascii="Montserrat" w:hAnsi="Montserrat"/>
          <w:sz w:val="24"/>
        </w:rPr>
        <w:t>Ares Dawn finally got fed up. There was no reason why couples should be broken up by beds. She grabbed Raven and moved him into her room, dragging Rain, Lion and Dusk with her into the guest bedroom. Unless someone came into the house to do a head count they would never know who was sleeping with whom, but at least this way they all had a comfortable bed, the company of the one they loved—except Raven, Eve was still in England. She reminded herself to ask Dusk what to do if she paid them a visit while she w</w:t>
      </w:r>
      <w:r w:rsidRPr="00A73992">
        <w:rPr>
          <w:rFonts w:ascii="Montserrat" w:hAnsi="Montserrat"/>
          <w:sz w:val="24"/>
        </w:rPr>
        <w:t xml:space="preserve">as pretending to be Ares. </w:t>
      </w:r>
    </w:p>
    <w:p w14:paraId="6A11DE8C" w14:textId="77777777" w:rsidR="00F63DF0" w:rsidRPr="00A73992" w:rsidRDefault="00F63DF0">
      <w:pPr>
        <w:pStyle w:val="0DraftNormal"/>
        <w:rPr>
          <w:rFonts w:ascii="Montserrat" w:hAnsi="Montserrat"/>
          <w:sz w:val="24"/>
        </w:rPr>
      </w:pPr>
    </w:p>
    <w:p w14:paraId="4A9397B2" w14:textId="77777777" w:rsidR="00F63DF0" w:rsidRPr="00A73992" w:rsidRDefault="00A73992">
      <w:pPr>
        <w:pStyle w:val="0DraftNormal"/>
        <w:rPr>
          <w:rFonts w:ascii="Montserrat" w:hAnsi="Montserrat"/>
          <w:sz w:val="24"/>
        </w:rPr>
      </w:pPr>
      <w:r w:rsidRPr="00A73992">
        <w:rPr>
          <w:rFonts w:ascii="Montserrat" w:hAnsi="Montserrat"/>
          <w:sz w:val="24"/>
        </w:rPr>
        <w:t xml:space="preserve">Dusk had just decided that Dawn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Rain looked on in amusement, while Lion looked on in envy. Lion declared loudly that Dawn had to teach him how to do that; poor Rain was being neglected. </w:t>
      </w:r>
    </w:p>
    <w:p w14:paraId="1B2F64A7" w14:textId="77777777" w:rsidR="00F63DF0" w:rsidRPr="00A73992" w:rsidRDefault="00F63DF0">
      <w:pPr>
        <w:pStyle w:val="0DraftNormal"/>
        <w:rPr>
          <w:rFonts w:ascii="Montserrat" w:hAnsi="Montserrat"/>
          <w:sz w:val="24"/>
        </w:rPr>
      </w:pPr>
    </w:p>
    <w:p w14:paraId="04351E1B"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04D0B792" w14:textId="77777777" w:rsidR="00F63DF0" w:rsidRPr="00A73992" w:rsidRDefault="00F63DF0">
      <w:pPr>
        <w:pStyle w:val="0DraftNormal"/>
        <w:rPr>
          <w:rFonts w:ascii="Montserrat" w:hAnsi="Montserrat"/>
          <w:sz w:val="24"/>
        </w:rPr>
      </w:pPr>
    </w:p>
    <w:p w14:paraId="561F13A3"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17</w:t>
      </w:r>
      <w:r w:rsidRPr="00A73992">
        <w:rPr>
          <w:rFonts w:ascii="Montserrat" w:hAnsi="Montserrat"/>
          <w:sz w:val="24"/>
        </w:rPr>
        <w:tab/>
      </w:r>
    </w:p>
    <w:p w14:paraId="01412584" w14:textId="77777777" w:rsidR="00F63DF0" w:rsidRPr="00A73992" w:rsidRDefault="00F63DF0">
      <w:pPr>
        <w:pStyle w:val="0DraftNormal"/>
        <w:rPr>
          <w:rFonts w:ascii="Montserrat" w:hAnsi="Montserrat"/>
          <w:sz w:val="24"/>
        </w:rPr>
      </w:pPr>
    </w:p>
    <w:p w14:paraId="3B48EF80" w14:textId="77777777" w:rsidR="00F63DF0" w:rsidRPr="00A73992" w:rsidRDefault="00A73992">
      <w:pPr>
        <w:pStyle w:val="0DraftNormal"/>
        <w:rPr>
          <w:rFonts w:ascii="Montserrat" w:hAnsi="Montserrat"/>
          <w:sz w:val="24"/>
        </w:rPr>
      </w:pPr>
      <w:r w:rsidRPr="00A73992">
        <w:rPr>
          <w:rFonts w:ascii="Montserrat" w:hAnsi="Montserrat"/>
          <w:sz w:val="24"/>
        </w:rPr>
        <w:t>Confronting Eve, and Adopting a Daughter</w:t>
      </w:r>
    </w:p>
    <w:p w14:paraId="7818E454" w14:textId="77777777" w:rsidR="00F63DF0" w:rsidRPr="00A73992" w:rsidRDefault="00F63DF0">
      <w:pPr>
        <w:pStyle w:val="0DraftNormal"/>
        <w:rPr>
          <w:rFonts w:ascii="Montserrat" w:hAnsi="Montserrat"/>
          <w:sz w:val="24"/>
        </w:rPr>
      </w:pPr>
    </w:p>
    <w:p w14:paraId="6DFC6638" w14:textId="77777777" w:rsidR="00F63DF0" w:rsidRPr="00A73992" w:rsidRDefault="00A73992">
      <w:pPr>
        <w:pStyle w:val="0DraftNormal"/>
        <w:rPr>
          <w:rFonts w:ascii="Montserrat" w:hAnsi="Montserrat"/>
          <w:sz w:val="24"/>
        </w:rPr>
      </w:pPr>
      <w:r w:rsidRPr="00A73992">
        <w:rPr>
          <w:rFonts w:ascii="Montserrat" w:hAnsi="Montserrat"/>
          <w:sz w:val="24"/>
        </w:rPr>
        <w:t>The next day, a Sunday, they all rose early to slip over to Xanadu. Dawn awakened first, and split into her self and Ares, so Dawn could slip into the bath while Ares cuddled in bed with Dusk. Dusk asked Ares if there was some way she could take Dawn’s place without tripping over herself. Ares had wanted to ask her the same question, and they tried an experiment. Opening their minds to each other, they traded experiences and memories, copying themselves into each other. It was a hundred times more erotic th</w:t>
      </w:r>
      <w:r w:rsidRPr="00A73992">
        <w:rPr>
          <w:rFonts w:ascii="Montserrat" w:hAnsi="Montserrat"/>
          <w:sz w:val="24"/>
        </w:rPr>
        <w:t xml:space="preserve">an sex, and they had to go at it just to relieve the tension. </w:t>
      </w:r>
    </w:p>
    <w:p w14:paraId="06EA6E5B" w14:textId="77777777" w:rsidR="00F63DF0" w:rsidRPr="00A73992" w:rsidRDefault="00F63DF0">
      <w:pPr>
        <w:pStyle w:val="0DraftNormal"/>
        <w:rPr>
          <w:rFonts w:ascii="Montserrat" w:hAnsi="Montserrat"/>
          <w:sz w:val="24"/>
        </w:rPr>
      </w:pPr>
    </w:p>
    <w:p w14:paraId="6A983DD9" w14:textId="77777777" w:rsidR="00F63DF0" w:rsidRPr="00A73992" w:rsidRDefault="00A73992">
      <w:pPr>
        <w:pStyle w:val="0DraftNormal"/>
        <w:rPr>
          <w:rFonts w:ascii="Montserrat" w:hAnsi="Montserrat"/>
          <w:sz w:val="24"/>
        </w:rPr>
      </w:pPr>
      <w:r w:rsidRPr="00A73992">
        <w:rPr>
          <w:rFonts w:ascii="Montserrat" w:hAnsi="Montserrat"/>
          <w:sz w:val="24"/>
        </w:rPr>
        <w:t>Rain and Lion awoke to that music and asked what had bitten the two of them. They replied that they had better not engage in mental intercourse if they could not go at it in the flesh. Dusk had embraced Dawn so deeply that she fooled Dawn’s other when she went into the bath. Because Dawn had been out of the loop, Dusk had to do it again, so that she could be Dusk. When it was done, Dusk was Dawn as much as she had ever been herself. A separate Dawn, to be sure, and no less herself. She was a different soul,</w:t>
      </w:r>
      <w:r w:rsidRPr="00A73992">
        <w:rPr>
          <w:rFonts w:ascii="Montserrat" w:hAnsi="Montserrat"/>
          <w:sz w:val="24"/>
        </w:rPr>
        <w:t xml:space="preserve"> a different awareness. That was all there was to tell the difference. </w:t>
      </w:r>
    </w:p>
    <w:p w14:paraId="6D898EC9" w14:textId="77777777" w:rsidR="00F63DF0" w:rsidRPr="00A73992" w:rsidRDefault="00F63DF0">
      <w:pPr>
        <w:pStyle w:val="0DraftNormal"/>
        <w:rPr>
          <w:rFonts w:ascii="Montserrat" w:hAnsi="Montserrat"/>
          <w:sz w:val="24"/>
        </w:rPr>
      </w:pPr>
    </w:p>
    <w:p w14:paraId="5137B6DF" w14:textId="77777777" w:rsidR="00F63DF0" w:rsidRPr="00A73992" w:rsidRDefault="00A73992">
      <w:pPr>
        <w:pStyle w:val="0DraftNormal"/>
        <w:rPr>
          <w:rFonts w:ascii="Montserrat" w:hAnsi="Montserrat"/>
          <w:sz w:val="24"/>
        </w:rPr>
      </w:pPr>
      <w:r w:rsidRPr="00A73992">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Dusk had embraced both sides of Dawn only meant that she now had a wife and a husband. The tragedy, if they wished to see it as such, was that they were now locked in the roles they had adopted. </w:t>
      </w:r>
    </w:p>
    <w:p w14:paraId="616F5A9B" w14:textId="77777777" w:rsidR="00F63DF0" w:rsidRPr="00A73992" w:rsidRDefault="00F63DF0">
      <w:pPr>
        <w:pStyle w:val="0DraftNormal"/>
        <w:rPr>
          <w:rFonts w:ascii="Montserrat" w:hAnsi="Montserrat"/>
          <w:sz w:val="24"/>
        </w:rPr>
      </w:pPr>
    </w:p>
    <w:p w14:paraId="07F3E519" w14:textId="77777777" w:rsidR="00F63DF0" w:rsidRPr="00A73992" w:rsidRDefault="00A73992">
      <w:pPr>
        <w:pStyle w:val="0DraftNormal"/>
        <w:rPr>
          <w:rFonts w:ascii="Montserrat" w:hAnsi="Montserrat"/>
          <w:sz w:val="24"/>
        </w:rPr>
      </w:pPr>
      <w:r w:rsidRPr="00A73992">
        <w:rPr>
          <w:rFonts w:ascii="Montserrat" w:hAnsi="Montserrat"/>
          <w:sz w:val="24"/>
        </w:rPr>
        <w:t>Dusk was now Dawn, and Dawn was now Ares and Dusk.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Dawn considered herself, gazed deeply into the hearts of Dusk a</w:t>
      </w:r>
      <w:r w:rsidRPr="00A73992">
        <w:rPr>
          <w:rFonts w:ascii="Montserrat" w:hAnsi="Montserrat"/>
          <w:sz w:val="24"/>
        </w:rPr>
        <w:t>nd Ares. After careful soul searching, she found nothing objectionable about her new state, and her thoughts were so intimately woven into her mates’ that she knew they too were deeply satisfied.</w:t>
      </w:r>
    </w:p>
    <w:p w14:paraId="32A89C11" w14:textId="77777777" w:rsidR="00F63DF0" w:rsidRPr="00A73992" w:rsidRDefault="00F63DF0">
      <w:pPr>
        <w:pStyle w:val="0DraftNormal"/>
        <w:rPr>
          <w:rFonts w:ascii="Montserrat" w:hAnsi="Montserrat"/>
          <w:sz w:val="24"/>
        </w:rPr>
      </w:pPr>
    </w:p>
    <w:p w14:paraId="0978038F" w14:textId="77777777" w:rsidR="00F63DF0" w:rsidRPr="00A73992" w:rsidRDefault="00A73992">
      <w:pPr>
        <w:pStyle w:val="0DraftNormal"/>
        <w:rPr>
          <w:rFonts w:ascii="Montserrat" w:hAnsi="Montserrat"/>
          <w:sz w:val="24"/>
        </w:rPr>
      </w:pPr>
      <w:r w:rsidRPr="00A73992">
        <w:rPr>
          <w:rFonts w:ascii="Montserrat" w:hAnsi="Montserrat"/>
          <w:sz w:val="24"/>
        </w:rPr>
        <w:t>While the three of them wandered away in a daze, Raven turned to Angel and announced that he had found a solution to her problem. It had occurred to him the day before, and he had consulted his wife about it. They were adopting her. Angel was stunned. The bit about what Dawn, Dusk and Ares had done had not penetrated her, but this drove right home. She asked him to explain. Raven told her that in his younger days, he had fathered a woods-colt daughter. The girl had tracked him down after running away from a</w:t>
      </w:r>
      <w:r w:rsidRPr="00A73992">
        <w:rPr>
          <w:rFonts w:ascii="Montserrat" w:hAnsi="Montserrat"/>
          <w:sz w:val="24"/>
        </w:rPr>
        <w:t>n orphanage where she had lived since her mother’s death.</w:t>
      </w:r>
    </w:p>
    <w:p w14:paraId="5C2D2E15" w14:textId="77777777" w:rsidR="00F63DF0" w:rsidRPr="00A73992" w:rsidRDefault="00F63DF0">
      <w:pPr>
        <w:pStyle w:val="0DraftNormal"/>
        <w:rPr>
          <w:rFonts w:ascii="Montserrat" w:hAnsi="Montserrat"/>
          <w:sz w:val="24"/>
        </w:rPr>
      </w:pPr>
    </w:p>
    <w:p w14:paraId="4C4DD11E" w14:textId="77777777" w:rsidR="00F63DF0" w:rsidRPr="00A73992" w:rsidRDefault="00A73992">
      <w:pPr>
        <w:pStyle w:val="0DraftNormal"/>
        <w:rPr>
          <w:rFonts w:ascii="Montserrat" w:hAnsi="Montserrat"/>
          <w:sz w:val="24"/>
        </w:rPr>
      </w:pPr>
      <w:r w:rsidRPr="00A73992">
        <w:rPr>
          <w:rFonts w:ascii="Montserrat" w:hAnsi="Montserrat"/>
          <w:sz w:val="24"/>
        </w:rPr>
        <w:t>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w:t>
      </w:r>
      <w:r w:rsidRPr="00A73992">
        <w:rPr>
          <w:rFonts w:ascii="Montserrat" w:hAnsi="Montserrat"/>
          <w:sz w:val="24"/>
        </w:rPr>
        <w:t xml:space="preserve"> who killed her, she had been extremely dangerous and they had only intended to kill her as a last resort. </w:t>
      </w:r>
    </w:p>
    <w:p w14:paraId="605C3E8B" w14:textId="77777777" w:rsidR="00F63DF0" w:rsidRPr="00A73992" w:rsidRDefault="00F63DF0">
      <w:pPr>
        <w:pStyle w:val="0DraftNormal"/>
        <w:rPr>
          <w:rFonts w:ascii="Montserrat" w:hAnsi="Montserrat"/>
          <w:sz w:val="24"/>
        </w:rPr>
      </w:pPr>
    </w:p>
    <w:p w14:paraId="4DD841BF" w14:textId="77777777" w:rsidR="00F63DF0" w:rsidRPr="00A73992" w:rsidRDefault="00A73992">
      <w:pPr>
        <w:pStyle w:val="0DraftNormal"/>
        <w:rPr>
          <w:rFonts w:ascii="Montserrat" w:hAnsi="Montserrat"/>
          <w:sz w:val="24"/>
        </w:rPr>
      </w:pPr>
      <w:r w:rsidRPr="00A73992">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Angel’s. His wife had taken the fastest flight to come out and meet her new daughter, but he urged her to keep it to herself, since Dusk—Dawn he corrected—would likely run for the hills </w:t>
      </w:r>
      <w:r w:rsidRPr="00A73992">
        <w:rPr>
          <w:rFonts w:ascii="Montserrat" w:hAnsi="Montserrat"/>
          <w:sz w:val="24"/>
        </w:rPr>
        <w:t xml:space="preserve">if she knew her mother was coming. </w:t>
      </w:r>
    </w:p>
    <w:p w14:paraId="7C5F21C3" w14:textId="77777777" w:rsidR="00F63DF0" w:rsidRPr="00A73992" w:rsidRDefault="00F63DF0">
      <w:pPr>
        <w:pStyle w:val="0DraftNormal"/>
        <w:rPr>
          <w:rFonts w:ascii="Montserrat" w:hAnsi="Montserrat"/>
          <w:sz w:val="24"/>
        </w:rPr>
      </w:pPr>
    </w:p>
    <w:p w14:paraId="689F2CD3" w14:textId="77777777" w:rsidR="00F63DF0" w:rsidRPr="00A73992" w:rsidRDefault="00A73992">
      <w:pPr>
        <w:pStyle w:val="0DraftNormal"/>
        <w:rPr>
          <w:rFonts w:ascii="Montserrat" w:hAnsi="Montserrat"/>
          <w:sz w:val="24"/>
        </w:rPr>
      </w:pPr>
      <w:r w:rsidRPr="00A73992">
        <w:rPr>
          <w:rFonts w:ascii="Montserrat" w:hAnsi="Montserrat"/>
          <w:sz w:val="24"/>
        </w:rPr>
        <w:t xml:space="preserve">When everyone was ready, Dawn, Dusk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Dawn now also had a double, and she was not married to Dusk and Ares. </w:t>
      </w:r>
    </w:p>
    <w:p w14:paraId="3D878593" w14:textId="77777777" w:rsidR="00F63DF0" w:rsidRPr="00A73992" w:rsidRDefault="00F63DF0">
      <w:pPr>
        <w:pStyle w:val="0DraftNormal"/>
        <w:rPr>
          <w:rFonts w:ascii="Montserrat" w:hAnsi="Montserrat"/>
          <w:sz w:val="24"/>
        </w:rPr>
      </w:pPr>
    </w:p>
    <w:p w14:paraId="131C39F6" w14:textId="77777777" w:rsidR="00F63DF0" w:rsidRPr="00A73992" w:rsidRDefault="00A73992">
      <w:pPr>
        <w:pStyle w:val="0DraftNormal"/>
        <w:rPr>
          <w:rFonts w:ascii="Montserrat" w:hAnsi="Montserrat"/>
          <w:sz w:val="24"/>
        </w:rPr>
      </w:pPr>
      <w:r w:rsidRPr="00A73992">
        <w:rPr>
          <w:rFonts w:ascii="Montserrat" w:hAnsi="Montserrat"/>
          <w:sz w:val="24"/>
        </w:rPr>
        <w:t>She seemed to have benefited from the union, however, expressing the combined traits of all three, while being unique to herself, apart from their trinity. On examination, she proved to be the new Dawn’s other, differentiated on the understanding of the union the potential to split had derived from. The original Dawn had possessed a fault-break, which had enabled her to split too. Whatever it had been, it was now the division between her sexes. Dusk urged the new aspect to retain her independence, and to re</w:t>
      </w:r>
      <w:r w:rsidRPr="00A73992">
        <w:rPr>
          <w:rFonts w:ascii="Montserrat" w:hAnsi="Montserrat"/>
          <w:sz w:val="24"/>
        </w:rPr>
        <w:t xml:space="preserve">gard Dawn as her home. </w:t>
      </w:r>
    </w:p>
    <w:p w14:paraId="3CE858E0" w14:textId="77777777" w:rsidR="00F63DF0" w:rsidRPr="00A73992" w:rsidRDefault="00F63DF0">
      <w:pPr>
        <w:pStyle w:val="0DraftNormal"/>
        <w:rPr>
          <w:rFonts w:ascii="Montserrat" w:hAnsi="Montserrat"/>
          <w:sz w:val="24"/>
        </w:rPr>
      </w:pPr>
    </w:p>
    <w:p w14:paraId="38A6604B" w14:textId="77777777" w:rsidR="00F63DF0" w:rsidRPr="00A73992" w:rsidRDefault="00A73992">
      <w:pPr>
        <w:pStyle w:val="0DraftNormal"/>
        <w:rPr>
          <w:rFonts w:ascii="Montserrat" w:hAnsi="Montserrat"/>
          <w:sz w:val="24"/>
        </w:rPr>
      </w:pPr>
      <w:r w:rsidRPr="00A73992">
        <w:rPr>
          <w:rFonts w:ascii="Montserrat" w:hAnsi="Montserrat"/>
          <w:sz w:val="24"/>
        </w:rPr>
        <w:t>Her concern had been that she might feel obliged to take on the male aspect of Dusk-Dawn. It was not necessary; Ares had assumed that aspect of the original Dusk. The girl accepted that, and then posed a vexing question. Everyone had come out with a name but her, as confused as they were by the perspective shifts they had all experienced—what was she supposed to be called. Even the usual names they used publicly, Dusk, Dusk and Andrea, were taken. It was observed that she was essentially a copy of Dawn—stic</w:t>
      </w:r>
      <w:r w:rsidRPr="00A73992">
        <w:rPr>
          <w:rFonts w:ascii="Montserrat" w:hAnsi="Montserrat"/>
          <w:sz w:val="24"/>
        </w:rPr>
        <w:t xml:space="preserve">king exclusively to their present associations—so she was Alt Dawn, and could go by Alt for short. </w:t>
      </w:r>
    </w:p>
    <w:p w14:paraId="61C8EBB2" w14:textId="77777777" w:rsidR="00F63DF0" w:rsidRPr="00A73992" w:rsidRDefault="00F63DF0">
      <w:pPr>
        <w:pStyle w:val="0DraftNormal"/>
        <w:rPr>
          <w:rFonts w:ascii="Montserrat" w:hAnsi="Montserrat"/>
          <w:sz w:val="24"/>
        </w:rPr>
      </w:pPr>
    </w:p>
    <w:p w14:paraId="7406EC52" w14:textId="77777777" w:rsidR="00F63DF0" w:rsidRPr="00A73992" w:rsidRDefault="00A73992">
      <w:pPr>
        <w:pStyle w:val="0DraftNormal"/>
        <w:rPr>
          <w:rFonts w:ascii="Montserrat" w:hAnsi="Montserrat"/>
          <w:sz w:val="24"/>
        </w:rPr>
      </w:pPr>
      <w:r w:rsidRPr="00A73992">
        <w:rPr>
          <w:rFonts w:ascii="Montserrat" w:hAnsi="Montserrat"/>
          <w:sz w:val="24"/>
        </w:rPr>
        <w:t>Everyone had retired to the pools when Eve showed up. Alt and Dawn spotted her a mile away and were both panicked and excited. They were not, and would never again be her son, but they were now the daughter—daughters—Eve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w:t>
      </w:r>
      <w:r w:rsidRPr="00A73992">
        <w:rPr>
          <w:rFonts w:ascii="Montserrat" w:hAnsi="Montserrat"/>
          <w:sz w:val="24"/>
        </w:rPr>
        <w:t xml:space="preserve">t moved with the same instinct, and equal vigor. </w:t>
      </w:r>
    </w:p>
    <w:p w14:paraId="48A4EBC4" w14:textId="77777777" w:rsidR="00F63DF0" w:rsidRPr="00A73992" w:rsidRDefault="00F63DF0">
      <w:pPr>
        <w:pStyle w:val="0DraftNormal"/>
        <w:rPr>
          <w:rFonts w:ascii="Montserrat" w:hAnsi="Montserrat"/>
          <w:sz w:val="24"/>
        </w:rPr>
      </w:pPr>
    </w:p>
    <w:p w14:paraId="79F5A048" w14:textId="77777777" w:rsidR="00F63DF0" w:rsidRPr="00A73992" w:rsidRDefault="00A73992">
      <w:pPr>
        <w:pStyle w:val="0DraftNormal"/>
        <w:rPr>
          <w:rFonts w:ascii="Montserrat" w:hAnsi="Montserrat"/>
          <w:sz w:val="24"/>
        </w:rPr>
      </w:pPr>
      <w:r w:rsidRPr="00A73992">
        <w:rPr>
          <w:rFonts w:ascii="Montserrat" w:hAnsi="Montserrat"/>
          <w:sz w:val="24"/>
        </w:rPr>
        <w:t xml:space="preserve">Eve had not been told about this, but she recognized at once that her son had become twin daughters. She examined them intently, spotting the child she remembered. She warned Raven that he had a lot to explain, but since she had gotten the good news first, as it were, she promised not to beat him to hard to get it out of him. She then asked to meet the girl she had been told about. Angel came up shyly and introduced herself. They talked for a bit, and Eve embraced her warmly and with full approval. </w:t>
      </w:r>
    </w:p>
    <w:p w14:paraId="5F12E171" w14:textId="77777777" w:rsidR="00F63DF0" w:rsidRPr="00A73992" w:rsidRDefault="00F63DF0">
      <w:pPr>
        <w:pStyle w:val="0DraftNormal"/>
        <w:rPr>
          <w:rFonts w:ascii="Montserrat" w:hAnsi="Montserrat"/>
          <w:sz w:val="24"/>
        </w:rPr>
      </w:pPr>
    </w:p>
    <w:p w14:paraId="725F8C7B" w14:textId="77777777" w:rsidR="00F63DF0" w:rsidRPr="00A73992" w:rsidRDefault="00A73992">
      <w:pPr>
        <w:pStyle w:val="0DraftNormal"/>
        <w:rPr>
          <w:rFonts w:ascii="Montserrat" w:hAnsi="Montserrat"/>
          <w:sz w:val="24"/>
        </w:rPr>
      </w:pPr>
      <w:r w:rsidRPr="00A73992">
        <w:rPr>
          <w:rFonts w:ascii="Montserrat" w:hAnsi="Montserrat"/>
          <w:sz w:val="24"/>
        </w:rPr>
        <w:t>Angel beamed as beatifically as Alt and Dawn, confiding that their mother was perfectly wonderful. Eve abandoned them only to share a few words with Raven,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Eve had to get to k</w:t>
      </w:r>
      <w:r w:rsidRPr="00A73992">
        <w:rPr>
          <w:rFonts w:ascii="Montserrat" w:hAnsi="Montserrat"/>
          <w:sz w:val="24"/>
        </w:rPr>
        <w:t xml:space="preserve">now all the kids more or less from scratch, so she approached Ares and embraced him as a son. </w:t>
      </w:r>
    </w:p>
    <w:p w14:paraId="569D421E" w14:textId="77777777" w:rsidR="00F63DF0" w:rsidRPr="00A73992" w:rsidRDefault="00F63DF0">
      <w:pPr>
        <w:pStyle w:val="0DraftNormal"/>
        <w:rPr>
          <w:rFonts w:ascii="Montserrat" w:hAnsi="Montserrat"/>
          <w:sz w:val="24"/>
        </w:rPr>
      </w:pPr>
    </w:p>
    <w:p w14:paraId="69FE676A" w14:textId="77777777" w:rsidR="00F63DF0" w:rsidRPr="00A73992" w:rsidRDefault="00A73992">
      <w:pPr>
        <w:pStyle w:val="0DraftNormal"/>
        <w:rPr>
          <w:rFonts w:ascii="Montserrat" w:hAnsi="Montserrat"/>
          <w:sz w:val="24"/>
        </w:rPr>
      </w:pPr>
      <w:r w:rsidRPr="00A73992">
        <w:rPr>
          <w:rFonts w:ascii="Montserrat" w:hAnsi="Montserrat"/>
          <w:sz w:val="24"/>
        </w:rPr>
        <w:t xml:space="preserve">On hearing the house rules, she stripped down and joined the kids in the pool. Having been informed of the difference between Alt and Dawn, she cornered Alt for female talk, getting the unbiased view from her of her daughter’s love and sex life. Dawn was finding that Ares and Dusk were discussing how to divide her up, and jumped into the conversation wondering at how she loved him-her twice as much. They surprised her by joining together and giving her a single person on whom to focus her attention. </w:t>
      </w:r>
    </w:p>
    <w:p w14:paraId="5FD24AA3" w14:textId="77777777" w:rsidR="00F63DF0" w:rsidRPr="00A73992" w:rsidRDefault="00F63DF0">
      <w:pPr>
        <w:pStyle w:val="0DraftNormal"/>
        <w:rPr>
          <w:rFonts w:ascii="Montserrat" w:hAnsi="Montserrat"/>
          <w:sz w:val="24"/>
        </w:rPr>
      </w:pPr>
    </w:p>
    <w:p w14:paraId="21863618" w14:textId="77777777" w:rsidR="00F63DF0" w:rsidRPr="00A73992" w:rsidRDefault="00A73992">
      <w:pPr>
        <w:pStyle w:val="0DraftNormal"/>
        <w:rPr>
          <w:rFonts w:ascii="Montserrat" w:hAnsi="Montserrat"/>
          <w:sz w:val="24"/>
        </w:rPr>
      </w:pPr>
      <w:r w:rsidRPr="00A73992">
        <w:rPr>
          <w:rFonts w:ascii="Montserrat" w:hAnsi="Montserrat"/>
          <w:sz w:val="24"/>
        </w:rPr>
        <w:t xml:space="preserve">Mated, Ares and Dusk were perfect. A perfectly androgynous mind in a body that was male or female at will. Dawn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w:t>
      </w:r>
      <w:r w:rsidRPr="00A73992">
        <w:rPr>
          <w:rFonts w:ascii="Montserrat" w:hAnsi="Montserrat"/>
          <w:sz w:val="24"/>
        </w:rPr>
        <w:t xml:space="preserve">other from opposite sides. Ares finally whispered, </w:t>
      </w:r>
      <w:r w:rsidRPr="00A73992">
        <w:rPr>
          <w:rFonts w:ascii="Montserrat" w:hAnsi="Montserrat"/>
          <w:i/>
          <w:sz w:val="24"/>
        </w:rPr>
        <w:t xml:space="preserve">You truly are perfect for me. I can make love to you and never have to pretend I am making love to myself. </w:t>
      </w:r>
    </w:p>
    <w:p w14:paraId="34D5F942" w14:textId="77777777" w:rsidR="00F63DF0" w:rsidRPr="00A73992" w:rsidRDefault="00F63DF0">
      <w:pPr>
        <w:pStyle w:val="0DraftNormal"/>
        <w:rPr>
          <w:rFonts w:ascii="Montserrat" w:hAnsi="Montserrat"/>
          <w:sz w:val="24"/>
        </w:rPr>
      </w:pPr>
    </w:p>
    <w:p w14:paraId="0FC817D8" w14:textId="77777777" w:rsidR="00F63DF0" w:rsidRPr="00A73992" w:rsidRDefault="00A73992">
      <w:pPr>
        <w:pStyle w:val="0DraftNormal"/>
        <w:rPr>
          <w:rFonts w:ascii="Montserrat" w:hAnsi="Montserrat"/>
          <w:sz w:val="24"/>
        </w:rPr>
      </w:pPr>
      <w:r w:rsidRPr="00A73992">
        <w:rPr>
          <w:rFonts w:ascii="Montserrat" w:hAnsi="Montserrat"/>
          <w:sz w:val="24"/>
        </w:rPr>
        <w:t>They held on to each other, and watched Alt, as she swam away from her mother and joined the trio she could someday belong to. Rain and Lion took her into their circle with enthusiasm, and from where Dawn stood, they seemed to compliment Alt so well. Dusk said she was seriously considering giving Alt her own identity, not in the way the three of them had exchanged—it would not be necessary for her now—but just step into Ares and let Alt follow her heart with a place in the world.</w:t>
      </w:r>
    </w:p>
    <w:p w14:paraId="0A477C29" w14:textId="77777777" w:rsidR="00F63DF0" w:rsidRPr="00A73992" w:rsidRDefault="00F63DF0">
      <w:pPr>
        <w:pStyle w:val="0DraftNormal"/>
        <w:rPr>
          <w:rFonts w:ascii="Montserrat" w:hAnsi="Montserrat"/>
          <w:sz w:val="24"/>
        </w:rPr>
      </w:pPr>
    </w:p>
    <w:p w14:paraId="7372D754" w14:textId="77777777" w:rsidR="00F63DF0" w:rsidRPr="00A73992" w:rsidRDefault="00A73992">
      <w:pPr>
        <w:pStyle w:val="0DraftNormal"/>
        <w:rPr>
          <w:rFonts w:ascii="Montserrat" w:hAnsi="Montserrat"/>
          <w:sz w:val="24"/>
        </w:rPr>
      </w:pPr>
      <w:r w:rsidRPr="00A73992">
        <w:rPr>
          <w:rFonts w:ascii="Montserrat" w:hAnsi="Montserrat"/>
          <w:sz w:val="24"/>
        </w:rPr>
        <w:t xml:space="preserve">Dawn turned to her and reminded her that she was Alt, Alt would hear through her. Dusk smiled and explained that she would not necessarily hear. Dawn would be able to keep her secrets and her privacy, and make plans for her other self in the same manner which she had manipulated her own Dawn’s destiny. She had never imagined she would end up where she was, patting Ares on the shoulder, but if she could have imagined it, she would have aimed for it. </w:t>
      </w:r>
    </w:p>
    <w:p w14:paraId="17BBB8B0" w14:textId="77777777" w:rsidR="00F63DF0" w:rsidRPr="00A73992" w:rsidRDefault="00F63DF0">
      <w:pPr>
        <w:pStyle w:val="0DraftNormal"/>
        <w:rPr>
          <w:rFonts w:ascii="Montserrat" w:hAnsi="Montserrat"/>
          <w:sz w:val="24"/>
        </w:rPr>
      </w:pPr>
    </w:p>
    <w:p w14:paraId="17A9057E" w14:textId="77777777" w:rsidR="00F63DF0" w:rsidRPr="00A73992" w:rsidRDefault="00A73992">
      <w:pPr>
        <w:pStyle w:val="0DraftNormal"/>
        <w:rPr>
          <w:rFonts w:ascii="Montserrat" w:hAnsi="Montserrat"/>
          <w:sz w:val="24"/>
        </w:rPr>
      </w:pPr>
      <w:r w:rsidRPr="00A73992">
        <w:rPr>
          <w:rFonts w:ascii="Montserrat" w:hAnsi="Montserrat"/>
          <w:sz w:val="24"/>
        </w:rPr>
        <w:t xml:space="preserve">Lauren and Morgan showed up in the afternoon and stole Ares away from Dawn. Alt proved that she could jump back into Dawn by simply teleporting from where ever she was when needed. Since Lauren and Morgan had not been in the original Dawn’s secret she had decided to keep herself a secret as well. The four older boys showed up right behind those two girls, and divvied themselves up. One of them was already attached to Cinder, two of them made a beeline straight to Dusk and Dawn, and the last one joined Rain </w:t>
      </w:r>
      <w:r w:rsidRPr="00A73992">
        <w:rPr>
          <w:rFonts w:ascii="Montserrat" w:hAnsi="Montserrat"/>
          <w:sz w:val="24"/>
        </w:rPr>
        <w:t xml:space="preserve">and Lion. Amber was keeping Angel to herself, whenever she could steal her away from Eve. </w:t>
      </w:r>
    </w:p>
    <w:p w14:paraId="4A44662D" w14:textId="77777777" w:rsidR="00F63DF0" w:rsidRPr="00A73992" w:rsidRDefault="00F63DF0">
      <w:pPr>
        <w:pStyle w:val="0DraftNormal"/>
        <w:rPr>
          <w:rFonts w:ascii="Montserrat" w:hAnsi="Montserrat"/>
          <w:sz w:val="24"/>
        </w:rPr>
      </w:pPr>
    </w:p>
    <w:p w14:paraId="3D10970D" w14:textId="77777777" w:rsidR="00F63DF0" w:rsidRPr="00A73992" w:rsidRDefault="00A73992">
      <w:pPr>
        <w:pStyle w:val="0DraftNormal"/>
        <w:rPr>
          <w:rFonts w:ascii="Montserrat" w:hAnsi="Montserrat"/>
          <w:sz w:val="24"/>
        </w:rPr>
      </w:pPr>
      <w:r w:rsidRPr="00A73992">
        <w:rPr>
          <w:rFonts w:ascii="Montserrat" w:hAnsi="Montserrat"/>
          <w:sz w:val="24"/>
        </w:rPr>
        <w:t>The next morning, Ares jumped into Dusk, to join Dawn at school. Eve had gotten up to eat breakfast with them and then see them off to school. Dawn was still so thrilled at her mother’s reaction to her that she would rejoice all week. Dusk reminded her that she owed Dragon an apology, and perhaps even a make up date. A debt she inherited with the name and responsibilities of Dawn. To make it up to him, Dragon demanded that she con her twin into joining her on the next date, so that all three of them could h</w:t>
      </w:r>
      <w:r w:rsidRPr="00A73992">
        <w:rPr>
          <w:rFonts w:ascii="Montserrat" w:hAnsi="Montserrat"/>
          <w:sz w:val="24"/>
        </w:rPr>
        <w:t>ave a good time. She told him she would.</w:t>
      </w:r>
    </w:p>
    <w:p w14:paraId="407FAB3C" w14:textId="77777777" w:rsidR="00F63DF0" w:rsidRPr="00A73992" w:rsidRDefault="00F63DF0">
      <w:pPr>
        <w:pStyle w:val="0DraftNormal"/>
        <w:rPr>
          <w:rFonts w:ascii="Montserrat" w:hAnsi="Montserrat"/>
          <w:sz w:val="24"/>
        </w:rPr>
      </w:pPr>
    </w:p>
    <w:p w14:paraId="7CD8EAA5" w14:textId="77777777" w:rsidR="00F63DF0" w:rsidRPr="00A73992" w:rsidRDefault="00A73992">
      <w:pPr>
        <w:pStyle w:val="0DraftNormal"/>
        <w:rPr>
          <w:rFonts w:ascii="Montserrat" w:hAnsi="Montserrat"/>
          <w:sz w:val="24"/>
        </w:rPr>
      </w:pPr>
      <w:r w:rsidRPr="00A73992">
        <w:rPr>
          <w:rFonts w:ascii="Montserrat" w:hAnsi="Montserrat"/>
          <w:sz w:val="24"/>
        </w:rPr>
        <w:t>Ares actually came out to watch the twins’ gymnastics practice, and see if Thorn spotted the trade. He had proven he could tell the girls apart once he had confronted the fact that there were two of them. He did spot the switch, discretely asking Dawn why she was pretending to be her sister. Dawn pointed to the boy in the stands and explained that he was engaged to Dawn but they, the girl Thorn recognized as Dusk and the boy, were in love. Of course, she added, he thought she was Dawn. Thorn chucked and sho</w:t>
      </w:r>
      <w:r w:rsidRPr="00A73992">
        <w:rPr>
          <w:rFonts w:ascii="Montserrat" w:hAnsi="Montserrat"/>
          <w:sz w:val="24"/>
        </w:rPr>
        <w:t xml:space="preserve">ok his head, and laughed outright when she asked him how he was able to tell them apart. She had thought she was mimicking her sister perfectly. He told her that one word said it all. Mimicking. He could always spot a faker, body language gave everything away. </w:t>
      </w:r>
    </w:p>
    <w:p w14:paraId="28AEB195" w14:textId="77777777" w:rsidR="00F63DF0" w:rsidRPr="00A73992" w:rsidRDefault="00F63DF0">
      <w:pPr>
        <w:pStyle w:val="0DraftNormal"/>
        <w:rPr>
          <w:rFonts w:ascii="Montserrat" w:hAnsi="Montserrat"/>
          <w:sz w:val="24"/>
        </w:rPr>
      </w:pPr>
    </w:p>
    <w:p w14:paraId="50DF5B7F" w14:textId="77777777" w:rsidR="00F63DF0" w:rsidRPr="00A73992" w:rsidRDefault="00A73992">
      <w:pPr>
        <w:pStyle w:val="0DraftNormal"/>
        <w:rPr>
          <w:rFonts w:ascii="Montserrat" w:hAnsi="Montserrat"/>
          <w:sz w:val="24"/>
        </w:rPr>
      </w:pPr>
      <w:r w:rsidRPr="00A73992">
        <w:rPr>
          <w:rFonts w:ascii="Montserrat" w:hAnsi="Montserrat"/>
          <w:sz w:val="24"/>
        </w:rPr>
        <w:t xml:space="preserve">Ares noted, afterwards, that Dragon had not made an appearance of his own at practice. How could he or the girls have known that Dragon had been called to a meeting of the Wild-Psi’d. Dragon-Dragon, AKA Dragon, was confronted with the data on Dawn, Dusk and their friends and revealed that he had been aware of Dawn’s potential but had never established if it were active. Thorn had given him no reason to suspect that he considered her active; his present role was a typical scouting role, if evidence came out </w:t>
      </w:r>
      <w:r w:rsidRPr="00A73992">
        <w:rPr>
          <w:rFonts w:ascii="Montserrat" w:hAnsi="Montserrat"/>
          <w:sz w:val="24"/>
        </w:rPr>
        <w:t xml:space="preserve">proving her active, he would have to act immediately to keep her away from his brother. </w:t>
      </w:r>
    </w:p>
    <w:p w14:paraId="23C60416" w14:textId="77777777" w:rsidR="00F63DF0" w:rsidRPr="00A73992" w:rsidRDefault="00F63DF0">
      <w:pPr>
        <w:pStyle w:val="0DraftNormal"/>
        <w:rPr>
          <w:rFonts w:ascii="Montserrat" w:hAnsi="Montserrat"/>
          <w:sz w:val="24"/>
        </w:rPr>
      </w:pPr>
    </w:p>
    <w:p w14:paraId="7E977783" w14:textId="77777777" w:rsidR="00F63DF0" w:rsidRPr="00A73992" w:rsidRDefault="00A73992">
      <w:pPr>
        <w:pStyle w:val="0DraftNormal"/>
        <w:rPr>
          <w:rFonts w:ascii="Montserrat" w:hAnsi="Montserrat"/>
          <w:sz w:val="24"/>
        </w:rPr>
      </w:pPr>
      <w:r w:rsidRPr="00A73992">
        <w:rPr>
          <w:rFonts w:ascii="Montserrat" w:hAnsi="Montserrat"/>
          <w:sz w:val="24"/>
        </w:rPr>
        <w:t>Ares, Dawn and Dusk went home to find out how the day had gone for the others. Eve had informed them that morning that she and Raven had an appointment with a lawyer to establish Angel’s identity and arrange for a formal adoption hearing. Ash had also approached Lion with a cover identity, something a bit sketchier than Angel’s but which could be strengthened if it became necessary. Dawn had inherited a driver’s license, and so Dusk, Ares and of course Rain and Lion, were all going to go in to reacquire the</w:t>
      </w:r>
      <w:r w:rsidRPr="00A73992">
        <w:rPr>
          <w:rFonts w:ascii="Montserrat" w:hAnsi="Montserrat"/>
          <w:sz w:val="24"/>
        </w:rPr>
        <w:t xml:space="preserve">ir own driving privileges the next day. </w:t>
      </w:r>
    </w:p>
    <w:p w14:paraId="13D0CD49" w14:textId="77777777" w:rsidR="00F63DF0" w:rsidRPr="00A73992" w:rsidRDefault="00F63DF0">
      <w:pPr>
        <w:pStyle w:val="0DraftNormal"/>
        <w:rPr>
          <w:rFonts w:ascii="Montserrat" w:hAnsi="Montserrat"/>
          <w:sz w:val="24"/>
        </w:rPr>
      </w:pPr>
    </w:p>
    <w:p w14:paraId="4C602430" w14:textId="77777777" w:rsidR="00F63DF0" w:rsidRPr="00A73992" w:rsidRDefault="00A73992">
      <w:pPr>
        <w:pStyle w:val="0DraftNormal"/>
        <w:rPr>
          <w:rFonts w:ascii="Montserrat" w:hAnsi="Montserrat"/>
          <w:sz w:val="24"/>
        </w:rPr>
      </w:pPr>
      <w:r w:rsidRPr="00A73992">
        <w:rPr>
          <w:rFonts w:ascii="Montserrat" w:hAnsi="Montserrat"/>
          <w:sz w:val="24"/>
        </w:rPr>
        <w:t>The Morgan house was going to get a reputation as a halfway house for displaced and recovered children. Officially, they had rediscovered Dusk, a long lost twin sister, and they had helped reunite Angel with her long lost father, with Lion they had taken a poor homeless girl and discovered her sketchy origins, and of course they were helping a transsexual girl start her life over again. Dawn suggested the family consider officially becoming a half way house, since there were bound to be more psionics who wo</w:t>
      </w:r>
      <w:r w:rsidRPr="00A73992">
        <w:rPr>
          <w:rFonts w:ascii="Montserrat" w:hAnsi="Montserrat"/>
          <w:sz w:val="24"/>
        </w:rPr>
        <w:t xml:space="preserve">uld need to adjust their whole lives as a consequence of awakening to psi. </w:t>
      </w:r>
    </w:p>
    <w:p w14:paraId="1F5927E5" w14:textId="77777777" w:rsidR="00F63DF0" w:rsidRPr="00A73992" w:rsidRDefault="00F63DF0">
      <w:pPr>
        <w:pStyle w:val="0DraftNormal"/>
        <w:rPr>
          <w:rFonts w:ascii="Montserrat" w:hAnsi="Montserrat"/>
          <w:sz w:val="24"/>
        </w:rPr>
      </w:pPr>
    </w:p>
    <w:p w14:paraId="3A5C4998" w14:textId="77777777" w:rsidR="00F63DF0" w:rsidRPr="00A73992" w:rsidRDefault="00A73992">
      <w:pPr>
        <w:pStyle w:val="0DraftNormal"/>
        <w:rPr>
          <w:rFonts w:ascii="Montserrat" w:hAnsi="Montserrat"/>
          <w:sz w:val="24"/>
        </w:rPr>
      </w:pPr>
      <w:r w:rsidRPr="00A73992">
        <w:rPr>
          <w:rFonts w:ascii="Montserrat" w:hAnsi="Montserrat"/>
          <w:sz w:val="24"/>
        </w:rPr>
        <w:t>The next day was a break from the normal routine. The day following they would go back to Rain, Angel and Lion—and Ares—spending their days together, working on mastering their powers in the mornings and going out together every afternoon while Dawn and Dusk—in their switched identities—were stuck at school. The date with Dragon was looming somewhere on the weekend horizon, so Dawn found herself with a day pretty much to herself. It was about time she went hiking. Instead of a heavily trafficked park, she h</w:t>
      </w:r>
      <w:r w:rsidRPr="00A73992">
        <w:rPr>
          <w:rFonts w:ascii="Montserrat" w:hAnsi="Montserrat"/>
          <w:sz w:val="24"/>
        </w:rPr>
        <w:t xml:space="preserve">eaded over to the San Francisco Peninsula and ventured into the watershed, thousands of acres of protected forest and pristine reservoirs. </w:t>
      </w:r>
    </w:p>
    <w:p w14:paraId="0180180D" w14:textId="77777777" w:rsidR="00F63DF0" w:rsidRPr="00A73992" w:rsidRDefault="00F63DF0">
      <w:pPr>
        <w:pStyle w:val="0DraftNormal"/>
        <w:rPr>
          <w:rFonts w:ascii="Montserrat" w:hAnsi="Montserrat"/>
          <w:sz w:val="24"/>
        </w:rPr>
      </w:pPr>
    </w:p>
    <w:p w14:paraId="2A27574F" w14:textId="77777777" w:rsidR="00F63DF0" w:rsidRPr="00A73992" w:rsidRDefault="00A73992">
      <w:pPr>
        <w:pStyle w:val="0DraftNormal"/>
        <w:rPr>
          <w:rFonts w:ascii="Montserrat" w:hAnsi="Montserrat"/>
          <w:sz w:val="24"/>
        </w:rPr>
      </w:pPr>
      <w:r w:rsidRPr="00A73992">
        <w:rPr>
          <w:rFonts w:ascii="Montserrat" w:hAnsi="Montserrat"/>
          <w:sz w:val="24"/>
        </w:rPr>
        <w:t>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w:t>
      </w:r>
      <w:r w:rsidRPr="00A73992">
        <w:rPr>
          <w:rFonts w:ascii="Montserrat" w:hAnsi="Montserrat"/>
          <w:sz w:val="24"/>
        </w:rPr>
        <w:t xml:space="preserve">ded to make their decision about her. The poor camera quit after a few hours, but he continued to observe her as she frolicked through the woods, stretching her mind, and made notes. </w:t>
      </w:r>
    </w:p>
    <w:p w14:paraId="424D2819" w14:textId="77777777" w:rsidR="00F63DF0" w:rsidRPr="00A73992" w:rsidRDefault="00F63DF0">
      <w:pPr>
        <w:pStyle w:val="0DraftNormal"/>
        <w:rPr>
          <w:rFonts w:ascii="Montserrat" w:hAnsi="Montserrat"/>
          <w:sz w:val="24"/>
        </w:rPr>
      </w:pPr>
    </w:p>
    <w:p w14:paraId="2508277B"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44DF5421" w14:textId="77777777" w:rsidR="00F63DF0" w:rsidRPr="00A73992" w:rsidRDefault="00F63DF0">
      <w:pPr>
        <w:pStyle w:val="0DraftNormal"/>
        <w:rPr>
          <w:rFonts w:ascii="Montserrat" w:hAnsi="Montserrat"/>
          <w:sz w:val="24"/>
        </w:rPr>
      </w:pPr>
    </w:p>
    <w:p w14:paraId="46AB438A"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18</w:t>
      </w:r>
      <w:r w:rsidRPr="00A73992">
        <w:rPr>
          <w:rFonts w:ascii="Montserrat" w:hAnsi="Montserrat"/>
          <w:sz w:val="24"/>
        </w:rPr>
        <w:tab/>
      </w:r>
    </w:p>
    <w:p w14:paraId="334ADEE6" w14:textId="77777777" w:rsidR="00F63DF0" w:rsidRPr="00A73992" w:rsidRDefault="00F63DF0">
      <w:pPr>
        <w:pStyle w:val="0DraftNormal"/>
        <w:rPr>
          <w:rFonts w:ascii="Montserrat" w:hAnsi="Montserrat"/>
          <w:sz w:val="24"/>
        </w:rPr>
      </w:pPr>
    </w:p>
    <w:p w14:paraId="5A55E842" w14:textId="77777777" w:rsidR="00F63DF0" w:rsidRPr="00A73992" w:rsidRDefault="00A73992">
      <w:pPr>
        <w:pStyle w:val="0DraftNormal"/>
        <w:rPr>
          <w:rFonts w:ascii="Montserrat" w:hAnsi="Montserrat"/>
          <w:sz w:val="24"/>
        </w:rPr>
      </w:pPr>
      <w:r w:rsidRPr="00A73992">
        <w:rPr>
          <w:rFonts w:ascii="Montserrat" w:hAnsi="Montserrat"/>
          <w:sz w:val="24"/>
        </w:rPr>
        <w:t>Confronting Conflicting Interests</w:t>
      </w:r>
    </w:p>
    <w:p w14:paraId="2CBC097D" w14:textId="77777777" w:rsidR="00F63DF0" w:rsidRPr="00A73992" w:rsidRDefault="00F63DF0">
      <w:pPr>
        <w:pStyle w:val="0DraftNormal"/>
        <w:rPr>
          <w:rFonts w:ascii="Montserrat" w:hAnsi="Montserrat"/>
          <w:sz w:val="24"/>
        </w:rPr>
      </w:pPr>
    </w:p>
    <w:p w14:paraId="44C4CE43" w14:textId="77777777" w:rsidR="00F63DF0" w:rsidRPr="00A73992" w:rsidRDefault="00A73992">
      <w:pPr>
        <w:pStyle w:val="0DraftNormal"/>
        <w:rPr>
          <w:rFonts w:ascii="Montserrat" w:hAnsi="Montserrat"/>
          <w:sz w:val="24"/>
        </w:rPr>
      </w:pPr>
      <w:r w:rsidRPr="00A73992">
        <w:rPr>
          <w:rFonts w:ascii="Montserrat" w:hAnsi="Montserrat"/>
          <w:sz w:val="24"/>
        </w:rPr>
        <w:t>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w:t>
      </w:r>
      <w:r w:rsidRPr="00A73992">
        <w:rPr>
          <w:rFonts w:ascii="Montserrat" w:hAnsi="Montserrat"/>
          <w:sz w:val="24"/>
        </w:rPr>
        <w:t xml:space="preserve">rson who was actively being invisible. </w:t>
      </w:r>
    </w:p>
    <w:p w14:paraId="4D29AF9D" w14:textId="77777777" w:rsidR="00F63DF0" w:rsidRPr="00A73992" w:rsidRDefault="00F63DF0">
      <w:pPr>
        <w:pStyle w:val="0DraftNormal"/>
        <w:rPr>
          <w:rFonts w:ascii="Montserrat" w:hAnsi="Montserrat"/>
          <w:sz w:val="24"/>
        </w:rPr>
      </w:pPr>
    </w:p>
    <w:p w14:paraId="5342FA9E" w14:textId="77777777" w:rsidR="00F63DF0" w:rsidRPr="00A73992" w:rsidRDefault="00A73992">
      <w:pPr>
        <w:pStyle w:val="0DraftNormal"/>
        <w:rPr>
          <w:rFonts w:ascii="Montserrat" w:hAnsi="Montserrat"/>
          <w:sz w:val="24"/>
        </w:rPr>
      </w:pPr>
      <w:r w:rsidRPr="00A73992">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Thorn’s ideal prey. Once again, Dragon was not at the assembly, but a report was composed and one of them dispatched to give him the news. He would be at school, watching the girl and her sister. </w:t>
      </w:r>
    </w:p>
    <w:p w14:paraId="4B955E68" w14:textId="77777777" w:rsidR="00F63DF0" w:rsidRPr="00A73992" w:rsidRDefault="00F63DF0">
      <w:pPr>
        <w:pStyle w:val="0DraftNormal"/>
        <w:rPr>
          <w:rFonts w:ascii="Montserrat" w:hAnsi="Montserrat"/>
          <w:sz w:val="24"/>
        </w:rPr>
      </w:pPr>
    </w:p>
    <w:p w14:paraId="3C53A1E9" w14:textId="77777777" w:rsidR="00F63DF0" w:rsidRPr="00A73992" w:rsidRDefault="00A73992">
      <w:pPr>
        <w:pStyle w:val="0DraftNormal"/>
        <w:rPr>
          <w:rFonts w:ascii="Montserrat" w:hAnsi="Montserrat"/>
          <w:sz w:val="24"/>
        </w:rPr>
      </w:pPr>
      <w:r w:rsidRPr="00A73992">
        <w:rPr>
          <w:rFonts w:ascii="Montserrat" w:hAnsi="Montserrat"/>
          <w:sz w:val="24"/>
        </w:rPr>
        <w:t>Dragon had met the girls and settled on a date that morning. He had suggested a trip to Yosemite for the weekend, but Dawn had begged off, she had spent the day before hiking and gotten it out of her system. Instead, they voted for a trip to an amusement park. Great America in San Jose had been overhauled two or three times in the past decade and was practically a new theme park. Dragon agreed, and bumped the date up to that Thursday, the day following, a day out in addition to the promised date, he suggest</w:t>
      </w:r>
      <w:r w:rsidRPr="00A73992">
        <w:rPr>
          <w:rFonts w:ascii="Montserrat" w:hAnsi="Montserrat"/>
          <w:sz w:val="24"/>
        </w:rPr>
        <w:t>ed.</w:t>
      </w:r>
    </w:p>
    <w:p w14:paraId="6F773139" w14:textId="77777777" w:rsidR="00F63DF0" w:rsidRPr="00A73992" w:rsidRDefault="00F63DF0">
      <w:pPr>
        <w:pStyle w:val="0DraftNormal"/>
        <w:rPr>
          <w:rFonts w:ascii="Montserrat" w:hAnsi="Montserrat"/>
          <w:sz w:val="24"/>
        </w:rPr>
      </w:pPr>
    </w:p>
    <w:p w14:paraId="4AA83FC8" w14:textId="77777777" w:rsidR="00F63DF0" w:rsidRPr="00A73992" w:rsidRDefault="00A73992">
      <w:pPr>
        <w:pStyle w:val="0DraftNormal"/>
        <w:rPr>
          <w:rFonts w:ascii="Montserrat" w:hAnsi="Montserrat"/>
          <w:sz w:val="24"/>
        </w:rPr>
      </w:pPr>
      <w:r w:rsidRPr="00A73992">
        <w:rPr>
          <w:rFonts w:ascii="Montserrat" w:hAnsi="Montserrat"/>
          <w:sz w:val="24"/>
        </w:rPr>
        <w:t xml:space="preserve">With that qualification, they told him they would be bringing some friends along to enjoy a day out as well. He agreed amiably. He even showed up for their practice, and met Ares at last. Dragon looked a bit pale at hearing that he was Dawn’s fiancée, but got a grip on himself. He listened to the story and silently contemplated how to break the two of them up. Dusk was every bit as fascinating as her twin, but it was Dawn he had so long been obsessed, Dawn who had touched him so profoundly. </w:t>
      </w:r>
    </w:p>
    <w:p w14:paraId="33A3C109" w14:textId="77777777" w:rsidR="00F63DF0" w:rsidRPr="00A73992" w:rsidRDefault="00F63DF0">
      <w:pPr>
        <w:pStyle w:val="0DraftNormal"/>
        <w:rPr>
          <w:rFonts w:ascii="Montserrat" w:hAnsi="Montserrat"/>
          <w:sz w:val="24"/>
        </w:rPr>
      </w:pPr>
    </w:p>
    <w:p w14:paraId="2C3146E5" w14:textId="77777777" w:rsidR="00F63DF0" w:rsidRPr="00A73992" w:rsidRDefault="00A73992">
      <w:pPr>
        <w:pStyle w:val="0DraftNormal"/>
        <w:rPr>
          <w:rFonts w:ascii="Montserrat" w:hAnsi="Montserrat"/>
          <w:sz w:val="24"/>
        </w:rPr>
      </w:pPr>
      <w:r w:rsidRPr="00A73992">
        <w:rPr>
          <w:rFonts w:ascii="Montserrat" w:hAnsi="Montserrat"/>
          <w:sz w:val="24"/>
        </w:rPr>
        <w:t>After practice he was found by Wolf, who gave him the report about Dawn. He could not say which of the twins had been observed, but Dawn’s own words had informed Dragon. Dragon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w:t>
      </w:r>
      <w:r w:rsidRPr="00A73992">
        <w:rPr>
          <w:rFonts w:ascii="Montserrat" w:hAnsi="Montserrat"/>
          <w:sz w:val="24"/>
        </w:rPr>
        <w:t xml:space="preserve">ance of winning her, he would have to start thinking about stealing her. </w:t>
      </w:r>
    </w:p>
    <w:p w14:paraId="797983BF" w14:textId="77777777" w:rsidR="00F63DF0" w:rsidRPr="00A73992" w:rsidRDefault="00F63DF0">
      <w:pPr>
        <w:pStyle w:val="0DraftNormal"/>
        <w:rPr>
          <w:rFonts w:ascii="Montserrat" w:hAnsi="Montserrat"/>
          <w:sz w:val="24"/>
        </w:rPr>
      </w:pPr>
    </w:p>
    <w:p w14:paraId="45C03E4E" w14:textId="77777777" w:rsidR="00F63DF0" w:rsidRPr="00A73992" w:rsidRDefault="00A73992">
      <w:pPr>
        <w:pStyle w:val="0DraftNormal"/>
        <w:rPr>
          <w:rFonts w:ascii="Montserrat" w:hAnsi="Montserrat"/>
          <w:sz w:val="24"/>
        </w:rPr>
      </w:pPr>
      <w:r w:rsidRPr="00A73992">
        <w:rPr>
          <w:rFonts w:ascii="Montserrat" w:hAnsi="Montserrat"/>
          <w:sz w:val="24"/>
        </w:rPr>
        <w:t>The trip to Great America became the event of the week. Everyone wanted to go. Cinder and the older boys they had taken into their circle could act as chaperones for the motley bunch, leaving the adults with a day to themselves. Kelly, Allen, Robert and Mark were contacted and agreed heartily to go. Lauren and Morgan also. Naturally, Rain, Lion, Amber, Angel, and Ares were in on it. The girls went out to get bathing suits, to wear under t-shirts and shorts or summer skirts, while the boys decided to tough i</w:t>
      </w:r>
      <w:r w:rsidRPr="00A73992">
        <w:rPr>
          <w:rFonts w:ascii="Montserrat" w:hAnsi="Montserrat"/>
          <w:sz w:val="24"/>
        </w:rPr>
        <w:t>t out in cut off jeans.</w:t>
      </w:r>
    </w:p>
    <w:p w14:paraId="7B23235A" w14:textId="77777777" w:rsidR="00F63DF0" w:rsidRPr="00A73992" w:rsidRDefault="00F63DF0">
      <w:pPr>
        <w:pStyle w:val="0DraftNormal"/>
        <w:rPr>
          <w:rFonts w:ascii="Montserrat" w:hAnsi="Montserrat"/>
          <w:sz w:val="24"/>
        </w:rPr>
      </w:pPr>
    </w:p>
    <w:p w14:paraId="0E103EEA" w14:textId="77777777" w:rsidR="00F63DF0" w:rsidRPr="00A73992" w:rsidRDefault="00A73992">
      <w:pPr>
        <w:pStyle w:val="0DraftNormal"/>
        <w:rPr>
          <w:rFonts w:ascii="Montserrat" w:hAnsi="Montserrat"/>
          <w:sz w:val="24"/>
        </w:rPr>
      </w:pPr>
      <w:r w:rsidRPr="00A73992">
        <w:rPr>
          <w:rFonts w:ascii="Montserrat" w:hAnsi="Montserrat"/>
          <w:sz w:val="24"/>
        </w:rPr>
        <w:t xml:space="preserve">In the morning they all met and sorted themselves into car pools. Dawn and Dusk rode over with Kevin, accompanied by Rain and Lion, as a boy. Out of respect for Dragon, Ares had agreed to entertain Lauren and Morgan so that Dragon’s day was not ruined with jealousy. For the most part, they ignored each other, but it was impossible for them to stay away from each other the entire day. The occasional shared glance or confidence gave Dragon something to brood over, and he did not try to hide it. He brought it </w:t>
      </w:r>
      <w:r w:rsidRPr="00A73992">
        <w:rPr>
          <w:rFonts w:ascii="Montserrat" w:hAnsi="Montserrat"/>
          <w:sz w:val="24"/>
        </w:rPr>
        <w:t xml:space="preserve">out in the open, making a game of actually competing with Ares for Dawn’s attention. </w:t>
      </w:r>
    </w:p>
    <w:p w14:paraId="204A5D5E" w14:textId="77777777" w:rsidR="00F63DF0" w:rsidRPr="00A73992" w:rsidRDefault="00F63DF0">
      <w:pPr>
        <w:pStyle w:val="0DraftNormal"/>
        <w:rPr>
          <w:rFonts w:ascii="Montserrat" w:hAnsi="Montserrat"/>
          <w:sz w:val="24"/>
        </w:rPr>
      </w:pPr>
    </w:p>
    <w:p w14:paraId="5FECA821" w14:textId="77777777" w:rsidR="00F63DF0" w:rsidRPr="00A73992" w:rsidRDefault="00A73992">
      <w:pPr>
        <w:pStyle w:val="0DraftNormal"/>
        <w:rPr>
          <w:rFonts w:ascii="Montserrat" w:hAnsi="Montserrat"/>
          <w:sz w:val="24"/>
        </w:rPr>
      </w:pPr>
      <w:r w:rsidRPr="00A73992">
        <w:rPr>
          <w:rFonts w:ascii="Montserrat" w:hAnsi="Montserrat"/>
          <w:sz w:val="24"/>
        </w:rPr>
        <w:t>Lauren, Morgan and Dusk or course kept it playful by competing a bit on their own. The only remotely violent outburst was when Ares ended up as Dragon’s prime target in bumper cars. Dusk cornered a brooding Dragon when Dawn and Ares jumped back in line for a second go at one of the rides. The way Dragon watched Dawn urged her to address it. She pointed out that, in spite of his expressed interest in both of them he sure focused a lot of his attention on Dawn. He opened up a bit, explaining his long infatuat</w:t>
      </w:r>
      <w:r w:rsidRPr="00A73992">
        <w:rPr>
          <w:rFonts w:ascii="Montserrat" w:hAnsi="Montserrat"/>
          <w:sz w:val="24"/>
        </w:rPr>
        <w:t>ion with Dawn.</w:t>
      </w:r>
    </w:p>
    <w:p w14:paraId="14FAD0AF" w14:textId="77777777" w:rsidR="00F63DF0" w:rsidRPr="00A73992" w:rsidRDefault="00F63DF0">
      <w:pPr>
        <w:pStyle w:val="0DraftNormal"/>
        <w:rPr>
          <w:rFonts w:ascii="Montserrat" w:hAnsi="Montserrat"/>
          <w:sz w:val="24"/>
        </w:rPr>
      </w:pPr>
    </w:p>
    <w:p w14:paraId="7524831E" w14:textId="77777777" w:rsidR="00F63DF0" w:rsidRPr="00A73992" w:rsidRDefault="00A73992">
      <w:pPr>
        <w:pStyle w:val="0DraftNormal"/>
        <w:rPr>
          <w:rFonts w:ascii="Montserrat" w:hAnsi="Montserrat"/>
          <w:sz w:val="24"/>
        </w:rPr>
      </w:pPr>
      <w:r w:rsidRPr="00A73992">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14:paraId="14C702EC" w14:textId="77777777" w:rsidR="00F63DF0" w:rsidRPr="00A73992" w:rsidRDefault="00F63DF0">
      <w:pPr>
        <w:pStyle w:val="0DraftNormal"/>
        <w:rPr>
          <w:rFonts w:ascii="Montserrat" w:hAnsi="Montserrat"/>
          <w:sz w:val="24"/>
        </w:rPr>
      </w:pPr>
    </w:p>
    <w:p w14:paraId="31C7D64D" w14:textId="77777777" w:rsidR="00F63DF0" w:rsidRPr="00A73992" w:rsidRDefault="00A73992">
      <w:pPr>
        <w:pStyle w:val="0DraftNormal"/>
        <w:rPr>
          <w:rFonts w:ascii="Montserrat" w:hAnsi="Montserrat"/>
          <w:sz w:val="24"/>
        </w:rPr>
      </w:pPr>
      <w:r w:rsidRPr="00A73992">
        <w:rPr>
          <w:rFonts w:ascii="Montserrat" w:hAnsi="Montserrat"/>
          <w:sz w:val="24"/>
        </w:rPr>
        <w:t>Dusk had gotten to like Dragon, and knew he was correct. He did not have a chance with Dawn, or herself, for that matter. Things had changed and there was no explaining it fully. Still, an obsession could turn dangerous and he needed to get over his infatuation. She tried to break it to him gently, explaining that Dawn and Ares seemed like strangers to each other, but they knew each other far better than anyone might expect. They were deeply in love, and trying to break it to their friends and admirers gent</w:t>
      </w:r>
      <w:r w:rsidRPr="00A73992">
        <w:rPr>
          <w:rFonts w:ascii="Montserrat" w:hAnsi="Montserrat"/>
          <w:sz w:val="24"/>
        </w:rPr>
        <w:t>ly.</w:t>
      </w:r>
    </w:p>
    <w:p w14:paraId="5A751526" w14:textId="77777777" w:rsidR="00F63DF0" w:rsidRPr="00A73992" w:rsidRDefault="00F63DF0">
      <w:pPr>
        <w:pStyle w:val="0DraftNormal"/>
        <w:rPr>
          <w:rFonts w:ascii="Montserrat" w:hAnsi="Montserrat"/>
          <w:sz w:val="24"/>
        </w:rPr>
      </w:pPr>
    </w:p>
    <w:p w14:paraId="58B93017" w14:textId="77777777" w:rsidR="00F63DF0" w:rsidRPr="00A73992" w:rsidRDefault="00A73992">
      <w:pPr>
        <w:pStyle w:val="0DraftNormal"/>
        <w:rPr>
          <w:rFonts w:ascii="Montserrat" w:hAnsi="Montserrat"/>
          <w:sz w:val="24"/>
        </w:rPr>
      </w:pPr>
      <w:r w:rsidRPr="00A73992">
        <w:rPr>
          <w:rFonts w:ascii="Montserrat" w:hAnsi="Montserrat"/>
          <w:sz w:val="24"/>
        </w:rPr>
        <w:t>She also counseled him. If he did not make a menace of himself, there was a good chance he would still have a place in Dawn’s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w:t>
      </w:r>
      <w:r w:rsidRPr="00A73992">
        <w:rPr>
          <w:rFonts w:ascii="Montserrat" w:hAnsi="Montserrat"/>
          <w:sz w:val="24"/>
        </w:rPr>
        <w:t>eams. He simply had to understand that one of them was off limits.</w:t>
      </w:r>
    </w:p>
    <w:p w14:paraId="5376C1AA" w14:textId="77777777" w:rsidR="00F63DF0" w:rsidRPr="00A73992" w:rsidRDefault="00F63DF0">
      <w:pPr>
        <w:pStyle w:val="0DraftNormal"/>
        <w:rPr>
          <w:rFonts w:ascii="Montserrat" w:hAnsi="Montserrat"/>
          <w:sz w:val="24"/>
        </w:rPr>
      </w:pPr>
    </w:p>
    <w:p w14:paraId="0DF07266" w14:textId="77777777" w:rsidR="00F63DF0" w:rsidRPr="00A73992" w:rsidRDefault="00A73992">
      <w:pPr>
        <w:pStyle w:val="0DraftNormal"/>
        <w:rPr>
          <w:rFonts w:ascii="Montserrat" w:hAnsi="Montserrat"/>
          <w:sz w:val="24"/>
        </w:rPr>
      </w:pPr>
      <w:r w:rsidRPr="00A73992">
        <w:rPr>
          <w:rFonts w:ascii="Montserrat" w:hAnsi="Montserrat"/>
          <w:sz w:val="24"/>
        </w:rPr>
        <w:t>He did not reply, and Dusk left him to think about it. She had other problems to deal with. Lion’s decision to go out as a boy had seemed reasonable at first. It was wonderful of him to treat Rain to a real date, chaperonage aside, and the two were so obviously a couple that they would have attracted strange looks if they both were female. That would hardly stop them, and in hindsight would have been safer. Lion still did not have full control of his shifting. Whenever he resisted the female role, he had to</w:t>
      </w:r>
      <w:r w:rsidRPr="00A73992">
        <w:rPr>
          <w:rFonts w:ascii="Montserrat" w:hAnsi="Montserrat"/>
          <w:sz w:val="24"/>
        </w:rPr>
        <w:t xml:space="preserve"> be very careful or change unexpectedly in public. </w:t>
      </w:r>
    </w:p>
    <w:p w14:paraId="5C616C26" w14:textId="77777777" w:rsidR="00F63DF0" w:rsidRPr="00A73992" w:rsidRDefault="00F63DF0">
      <w:pPr>
        <w:pStyle w:val="0DraftNormal"/>
        <w:rPr>
          <w:rFonts w:ascii="Montserrat" w:hAnsi="Montserrat"/>
          <w:sz w:val="24"/>
        </w:rPr>
      </w:pPr>
    </w:p>
    <w:p w14:paraId="207ED762" w14:textId="77777777" w:rsidR="00F63DF0" w:rsidRPr="00A73992" w:rsidRDefault="00A73992">
      <w:pPr>
        <w:pStyle w:val="0DraftNormal"/>
        <w:rPr>
          <w:rFonts w:ascii="Montserrat" w:hAnsi="Montserrat"/>
          <w:sz w:val="24"/>
        </w:rPr>
      </w:pPr>
      <w:r w:rsidRPr="00A73992">
        <w:rPr>
          <w:rFonts w:ascii="Montserrat" w:hAnsi="Montserrat"/>
          <w:sz w:val="24"/>
        </w:rPr>
        <w:t>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Lion and Lion were both present, and circumstances forced him-her to present just that deception. The identity Lion had been given made him-her brother an</w:t>
      </w:r>
      <w:r w:rsidRPr="00A73992">
        <w:rPr>
          <w:rFonts w:ascii="Montserrat" w:hAnsi="Montserrat"/>
          <w:sz w:val="24"/>
        </w:rPr>
        <w:t xml:space="preserve">d sister to himself, and thus best friend and boy friend of Rain. </w:t>
      </w:r>
    </w:p>
    <w:p w14:paraId="3D197B75" w14:textId="77777777" w:rsidR="00F63DF0" w:rsidRPr="00A73992" w:rsidRDefault="00F63DF0">
      <w:pPr>
        <w:pStyle w:val="0DraftNormal"/>
        <w:rPr>
          <w:rFonts w:ascii="Montserrat" w:hAnsi="Montserrat"/>
          <w:sz w:val="24"/>
        </w:rPr>
      </w:pPr>
    </w:p>
    <w:p w14:paraId="15A1FB77" w14:textId="77777777" w:rsidR="00F63DF0" w:rsidRPr="00A73992" w:rsidRDefault="00A73992">
      <w:pPr>
        <w:pStyle w:val="0DraftNormal"/>
        <w:rPr>
          <w:rFonts w:ascii="Montserrat" w:hAnsi="Montserrat"/>
          <w:sz w:val="24"/>
        </w:rPr>
      </w:pPr>
      <w:r w:rsidRPr="00A73992">
        <w:rPr>
          <w:rFonts w:ascii="Montserrat" w:hAnsi="Montserrat"/>
          <w:sz w:val="24"/>
        </w:rPr>
        <w:t>Dragon proved how observant he was when he confided to Lion that his sister apparently had a thing going with his girlfriend behind his back. Because of Dragon,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w:t>
      </w:r>
      <w:r w:rsidRPr="00A73992">
        <w:rPr>
          <w:rFonts w:ascii="Montserrat" w:hAnsi="Montserrat"/>
          <w:sz w:val="24"/>
        </w:rPr>
        <w:t xml:space="preserve">m noticing, to many certainly did see a sudden change. While they were blinking to figure out what they were seeing, the crowds shifted enough to make verification impossible. </w:t>
      </w:r>
    </w:p>
    <w:p w14:paraId="0238D468" w14:textId="77777777" w:rsidR="00F63DF0" w:rsidRPr="00A73992" w:rsidRDefault="00F63DF0">
      <w:pPr>
        <w:pStyle w:val="0DraftNormal"/>
        <w:rPr>
          <w:rFonts w:ascii="Montserrat" w:hAnsi="Montserrat"/>
          <w:sz w:val="24"/>
        </w:rPr>
      </w:pPr>
    </w:p>
    <w:p w14:paraId="59395AE5" w14:textId="77777777" w:rsidR="00F63DF0" w:rsidRPr="00A73992" w:rsidRDefault="00A73992">
      <w:pPr>
        <w:pStyle w:val="0DraftNormal"/>
        <w:rPr>
          <w:rFonts w:ascii="Montserrat" w:hAnsi="Montserrat"/>
          <w:sz w:val="24"/>
        </w:rPr>
      </w:pPr>
      <w:r w:rsidRPr="00A73992">
        <w:rPr>
          <w:rFonts w:ascii="Montserrat" w:hAnsi="Montserrat"/>
          <w:sz w:val="24"/>
        </w:rPr>
        <w:t xml:space="preserve">It was a long, fun and expensive day and by the end, they had companionable settled into their original triads. Ares had pulled Dragon aside and said there was no getting around the marriage thing, but he was open-minded, and did not plan to keep Dawn on a short leash. What happened between him and the twins was up to the twins, as far as he was concerned. Dusk heard that, and announced to Lauren and Morgan that Ares had just pimped his fiancée. As Dawn’s twin, she was duly empowered to talk stud fees with </w:t>
      </w:r>
      <w:r w:rsidRPr="00A73992">
        <w:rPr>
          <w:rFonts w:ascii="Montserrat" w:hAnsi="Montserrat"/>
          <w:sz w:val="24"/>
        </w:rPr>
        <w:t xml:space="preserve">them. </w:t>
      </w:r>
    </w:p>
    <w:p w14:paraId="0860D71E" w14:textId="77777777" w:rsidR="00F63DF0" w:rsidRPr="00A73992" w:rsidRDefault="00F63DF0">
      <w:pPr>
        <w:pStyle w:val="0DraftNormal"/>
        <w:rPr>
          <w:rFonts w:ascii="Montserrat" w:hAnsi="Montserrat"/>
          <w:sz w:val="24"/>
        </w:rPr>
      </w:pPr>
    </w:p>
    <w:p w14:paraId="06294ECD" w14:textId="77777777" w:rsidR="00F63DF0" w:rsidRPr="00A73992" w:rsidRDefault="00A73992">
      <w:pPr>
        <w:pStyle w:val="0DraftNormal"/>
        <w:rPr>
          <w:rFonts w:ascii="Montserrat" w:hAnsi="Montserrat"/>
          <w:sz w:val="24"/>
        </w:rPr>
      </w:pPr>
      <w:r w:rsidRPr="00A73992">
        <w:rPr>
          <w:rFonts w:ascii="Montserrat" w:hAnsi="Montserrat"/>
          <w:sz w:val="24"/>
        </w:rPr>
        <w:t>Eventually the crowds thinned, and Lion officially left with a raging headache. Rain and Lion were set upon by Mark and Allen, while Cinder made do with the attentions of Kelly and Robert. Amber and Angel were a happy and shameless couple, and Ares and Dragon made out with redheads on each arm. The final event was a concert in the park, following which they set out for an all night diner to unwind and talk over coffee. Dragon set a date, an exclusive affair with Dawn and Dusk, for a trip out to San Francisc</w:t>
      </w:r>
      <w:r w:rsidRPr="00A73992">
        <w:rPr>
          <w:rFonts w:ascii="Montserrat" w:hAnsi="Montserrat"/>
          <w:sz w:val="24"/>
        </w:rPr>
        <w:t xml:space="preserve">o for that Friday night. </w:t>
      </w:r>
    </w:p>
    <w:p w14:paraId="79C0CB16" w14:textId="77777777" w:rsidR="00F63DF0" w:rsidRPr="00A73992" w:rsidRDefault="00F63DF0">
      <w:pPr>
        <w:pStyle w:val="0DraftNormal"/>
        <w:rPr>
          <w:rFonts w:ascii="Montserrat" w:hAnsi="Montserrat"/>
          <w:sz w:val="24"/>
        </w:rPr>
      </w:pPr>
    </w:p>
    <w:p w14:paraId="743C092B" w14:textId="77777777" w:rsidR="00F63DF0" w:rsidRPr="00A73992" w:rsidRDefault="00A73992">
      <w:pPr>
        <w:pStyle w:val="0DraftNormal"/>
        <w:rPr>
          <w:rFonts w:ascii="Montserrat" w:hAnsi="Montserrat"/>
          <w:sz w:val="24"/>
        </w:rPr>
      </w:pPr>
      <w:r w:rsidRPr="00A73992">
        <w:rPr>
          <w:rFonts w:ascii="Montserrat" w:hAnsi="Montserrat"/>
          <w:sz w:val="24"/>
        </w:rPr>
        <w:t>Instead of going home afterwards, Lauren and Morgan declared that they should go to Xanadu, and have their own private party. It was the first time Dragon had been out to the new house, and he added his vote, which meant that it would be a restrained affair. The group had spent the day reminding themselves that Dragon was a normal for all they knew, and enough new people had been abruptly exposed to psi for one month. Ares, Dawn and Dusk decided silently that it might be a good idea to indulge the desires o</w:t>
      </w:r>
      <w:r w:rsidRPr="00A73992">
        <w:rPr>
          <w:rFonts w:ascii="Montserrat" w:hAnsi="Montserrat"/>
          <w:sz w:val="24"/>
        </w:rPr>
        <w:t xml:space="preserve">f their obsessed dates, to take a bit of the edge off of them. </w:t>
      </w:r>
    </w:p>
    <w:p w14:paraId="3E38B254" w14:textId="77777777" w:rsidR="00F63DF0" w:rsidRPr="00A73992" w:rsidRDefault="00F63DF0">
      <w:pPr>
        <w:pStyle w:val="0DraftNormal"/>
        <w:rPr>
          <w:rFonts w:ascii="Montserrat" w:hAnsi="Montserrat"/>
          <w:sz w:val="24"/>
        </w:rPr>
      </w:pPr>
    </w:p>
    <w:p w14:paraId="201E1629" w14:textId="77777777" w:rsidR="00F63DF0" w:rsidRPr="00A73992" w:rsidRDefault="00A73992">
      <w:pPr>
        <w:pStyle w:val="0DraftNormal"/>
        <w:rPr>
          <w:rFonts w:ascii="Montserrat" w:hAnsi="Montserrat"/>
          <w:sz w:val="24"/>
        </w:rPr>
      </w:pPr>
      <w:r w:rsidRPr="00A73992">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Dusk had made at the amusement park. They either shared or they went without. As Ares was led to a private nook, Dragon confronted the twins. </w:t>
      </w:r>
    </w:p>
    <w:p w14:paraId="3D44EDF9" w14:textId="77777777" w:rsidR="00F63DF0" w:rsidRPr="00A73992" w:rsidRDefault="00F63DF0">
      <w:pPr>
        <w:pStyle w:val="0DraftNormal"/>
        <w:rPr>
          <w:rFonts w:ascii="Montserrat" w:hAnsi="Montserrat"/>
          <w:sz w:val="24"/>
        </w:rPr>
      </w:pPr>
    </w:p>
    <w:p w14:paraId="186A4373" w14:textId="77777777" w:rsidR="00F63DF0" w:rsidRPr="00A73992" w:rsidRDefault="00A73992">
      <w:pPr>
        <w:pStyle w:val="0DraftNormal"/>
        <w:rPr>
          <w:rFonts w:ascii="Montserrat" w:hAnsi="Montserrat"/>
          <w:sz w:val="24"/>
        </w:rPr>
      </w:pPr>
      <w:r w:rsidRPr="00A73992">
        <w:rPr>
          <w:rFonts w:ascii="Montserrat" w:hAnsi="Montserrat"/>
          <w:sz w:val="24"/>
        </w:rPr>
        <w:t xml:space="preserve">Dusk asked him if he had given what she had said any thought. He asserted that he had given it a lot of thought. He had remained a gentleman and stopped brooding so much right afterwards. Together, Dawn and Dusk asked him if he could be satisfied to be just a friend and a lover. They assured him that Ares would consent if he never failed to treat the girls right. Dragon could not say no, even if deep down he felt otherwise. He had worked so hard to get to just this stage in the relationship with them. </w:t>
      </w:r>
    </w:p>
    <w:p w14:paraId="3FAA4C06" w14:textId="77777777" w:rsidR="00F63DF0" w:rsidRPr="00A73992" w:rsidRDefault="00F63DF0">
      <w:pPr>
        <w:pStyle w:val="0DraftNormal"/>
        <w:rPr>
          <w:rFonts w:ascii="Montserrat" w:hAnsi="Montserrat"/>
          <w:sz w:val="24"/>
        </w:rPr>
      </w:pPr>
    </w:p>
    <w:p w14:paraId="03335355" w14:textId="77777777" w:rsidR="00F63DF0" w:rsidRPr="00A73992" w:rsidRDefault="00A73992">
      <w:pPr>
        <w:pStyle w:val="0DraftNormal"/>
        <w:rPr>
          <w:rFonts w:ascii="Montserrat" w:hAnsi="Montserrat"/>
          <w:sz w:val="24"/>
        </w:rPr>
      </w:pPr>
      <w:r w:rsidRPr="00A73992">
        <w:rPr>
          <w:rFonts w:ascii="Montserrat" w:hAnsi="Montserrat"/>
          <w:sz w:val="24"/>
        </w:rPr>
        <w:t>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w:t>
      </w:r>
      <w:r w:rsidRPr="00A73992">
        <w:rPr>
          <w:rFonts w:ascii="Montserrat" w:hAnsi="Montserrat"/>
          <w:sz w:val="24"/>
        </w:rPr>
        <w:t xml:space="preserve">ise to learn they shared—but they were twins—awakening as the personification of sexuality. </w:t>
      </w:r>
    </w:p>
    <w:p w14:paraId="63108C7D" w14:textId="77777777" w:rsidR="00F63DF0" w:rsidRPr="00A73992" w:rsidRDefault="00F63DF0">
      <w:pPr>
        <w:pStyle w:val="0DraftNormal"/>
        <w:rPr>
          <w:rFonts w:ascii="Montserrat" w:hAnsi="Montserrat"/>
          <w:sz w:val="24"/>
        </w:rPr>
      </w:pPr>
    </w:p>
    <w:p w14:paraId="0CEA827D" w14:textId="77777777" w:rsidR="00F63DF0" w:rsidRPr="00A73992" w:rsidRDefault="00A73992">
      <w:pPr>
        <w:pStyle w:val="0DraftNormal"/>
        <w:rPr>
          <w:rFonts w:ascii="Montserrat" w:hAnsi="Montserrat"/>
          <w:sz w:val="24"/>
        </w:rPr>
      </w:pPr>
      <w:r w:rsidRPr="00A73992">
        <w:rPr>
          <w:rFonts w:ascii="Montserrat" w:hAnsi="Montserrat"/>
          <w:sz w:val="24"/>
        </w:rPr>
        <w:t>Dusk could hardly believe it. He did know. He had known her. He knew exactly what to do and did it as if by habit, and she still could not remember having been touched by him. Having entrapped him. As she looked into Dawn’s eyes, she finally saw what had been born in her own eyes, and realized that her secrets had become a part of her love. Things she had hidden from herself, she had given to her soul mate in marriage. As Dawn looked back at her, the memories churned inside her. Dusk looked away, only now a</w:t>
      </w:r>
      <w:r w:rsidRPr="00A73992">
        <w:rPr>
          <w:rFonts w:ascii="Montserrat" w:hAnsi="Montserrat"/>
          <w:sz w:val="24"/>
        </w:rPr>
        <w:t xml:space="preserve">ble to feel shame. Now, only Ares was ignorant of the truth. Dawn reached out, turning her face to meet hers, and she communicated her love and acceptance. She silently begged Dusk to not be ashamed. She had been a child. She had not known better, nor had she been given any choice. </w:t>
      </w:r>
    </w:p>
    <w:p w14:paraId="1B9CAF2F" w14:textId="77777777" w:rsidR="00F63DF0" w:rsidRPr="00A73992" w:rsidRDefault="00F63DF0">
      <w:pPr>
        <w:pStyle w:val="0DraftNormal"/>
        <w:rPr>
          <w:rFonts w:ascii="Montserrat" w:hAnsi="Montserrat"/>
          <w:sz w:val="24"/>
        </w:rPr>
      </w:pPr>
    </w:p>
    <w:p w14:paraId="64F95345"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4BFC7CEB" w14:textId="77777777" w:rsidR="00F63DF0" w:rsidRPr="00A73992" w:rsidRDefault="00F63DF0">
      <w:pPr>
        <w:pStyle w:val="0DraftNormal"/>
        <w:rPr>
          <w:rFonts w:ascii="Montserrat" w:hAnsi="Montserrat"/>
          <w:sz w:val="24"/>
        </w:rPr>
      </w:pPr>
    </w:p>
    <w:p w14:paraId="30513111"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19</w:t>
      </w:r>
      <w:r w:rsidRPr="00A73992">
        <w:rPr>
          <w:rFonts w:ascii="Montserrat" w:hAnsi="Montserrat"/>
          <w:sz w:val="24"/>
        </w:rPr>
        <w:tab/>
      </w:r>
    </w:p>
    <w:p w14:paraId="35D43005" w14:textId="77777777" w:rsidR="00F63DF0" w:rsidRPr="00A73992" w:rsidRDefault="00F63DF0">
      <w:pPr>
        <w:pStyle w:val="0DraftNormal"/>
        <w:rPr>
          <w:rFonts w:ascii="Montserrat" w:hAnsi="Montserrat"/>
          <w:sz w:val="24"/>
        </w:rPr>
      </w:pPr>
    </w:p>
    <w:p w14:paraId="2842F74D" w14:textId="77777777" w:rsidR="00F63DF0" w:rsidRPr="00A73992" w:rsidRDefault="00A73992">
      <w:pPr>
        <w:pStyle w:val="0DraftNormal"/>
        <w:rPr>
          <w:rFonts w:ascii="Montserrat" w:hAnsi="Montserrat"/>
          <w:sz w:val="24"/>
        </w:rPr>
      </w:pPr>
      <w:r w:rsidRPr="00A73992">
        <w:rPr>
          <w:rFonts w:ascii="Montserrat" w:hAnsi="Montserrat"/>
          <w:sz w:val="24"/>
        </w:rPr>
        <w:t xml:space="preserve">Confronting Conflict </w:t>
      </w:r>
    </w:p>
    <w:p w14:paraId="2C160364" w14:textId="77777777" w:rsidR="00F63DF0" w:rsidRPr="00A73992" w:rsidRDefault="00F63DF0">
      <w:pPr>
        <w:pStyle w:val="0DraftNormal"/>
        <w:rPr>
          <w:rFonts w:ascii="Montserrat" w:hAnsi="Montserrat"/>
          <w:sz w:val="24"/>
        </w:rPr>
      </w:pPr>
    </w:p>
    <w:p w14:paraId="638CD291" w14:textId="77777777" w:rsidR="00F63DF0" w:rsidRPr="00A73992" w:rsidRDefault="00A73992">
      <w:pPr>
        <w:pStyle w:val="0DraftNormal"/>
        <w:rPr>
          <w:rFonts w:ascii="Montserrat" w:hAnsi="Montserrat"/>
          <w:sz w:val="24"/>
        </w:rPr>
      </w:pPr>
      <w:r w:rsidRPr="00A73992">
        <w:rPr>
          <w:rFonts w:ascii="Montserrat" w:hAnsi="Montserrat"/>
          <w:sz w:val="24"/>
        </w:rPr>
        <w:t xml:space="preserve">The demons which Dragon had awakened in Dusk—and Dawn—had long been buried memories. Now they were stirred up to the front of her mind. They haunted every thought as she struggled to get through the next day at school. She had made her peace with them a long time ago, but it was gnawing at her. Had Dragon been one of her victims? It was the self-imposed torture of trying to fish a forgotten name out of the depths of her memory, and this one dark corner of her soul was where she had to look. Again and again </w:t>
      </w:r>
      <w:r w:rsidRPr="00A73992">
        <w:rPr>
          <w:rFonts w:ascii="Montserrat" w:hAnsi="Montserrat"/>
          <w:sz w:val="24"/>
        </w:rPr>
        <w:t>Dawn tried to tell her to drop it. Or at least talk to someone about it.</w:t>
      </w:r>
    </w:p>
    <w:p w14:paraId="2C76EA35" w14:textId="77777777" w:rsidR="00F63DF0" w:rsidRPr="00A73992" w:rsidRDefault="00F63DF0">
      <w:pPr>
        <w:pStyle w:val="0DraftNormal"/>
        <w:rPr>
          <w:rFonts w:ascii="Montserrat" w:hAnsi="Montserrat"/>
          <w:sz w:val="24"/>
        </w:rPr>
      </w:pPr>
    </w:p>
    <w:p w14:paraId="6903AB73" w14:textId="77777777" w:rsidR="00F63DF0" w:rsidRPr="00A73992" w:rsidRDefault="00A73992">
      <w:pPr>
        <w:pStyle w:val="0DraftNormal"/>
        <w:rPr>
          <w:rFonts w:ascii="Montserrat" w:hAnsi="Montserrat"/>
          <w:sz w:val="24"/>
        </w:rPr>
      </w:pPr>
      <w:r w:rsidRPr="00A73992">
        <w:rPr>
          <w:rFonts w:ascii="Montserrat" w:hAnsi="Montserrat"/>
          <w:sz w:val="24"/>
        </w:rPr>
        <w:t>Dawn had not meant to talk to her about it. It was all there in her head, plain to see, and there was not much she could add to it. But that meant she could also see how the problem had been resolved. That she knew the truth about Dusk and Jack Thorn. Dusk had only ever had one person she could talk to about this, and Dawn was suggesting that it was time to talk to him about it again. At gymnastics, Dusk bit the bullet and asked to speak to Thorn in private. She made it clear that she needed to speak as a p</w:t>
      </w:r>
      <w:r w:rsidRPr="00A73992">
        <w:rPr>
          <w:rFonts w:ascii="Montserrat" w:hAnsi="Montserrat"/>
          <w:sz w:val="24"/>
        </w:rPr>
        <w:t xml:space="preserve">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14:paraId="4CD53D75" w14:textId="77777777" w:rsidR="00F63DF0" w:rsidRPr="00A73992" w:rsidRDefault="00F63DF0">
      <w:pPr>
        <w:pStyle w:val="0DraftNormal"/>
        <w:rPr>
          <w:rFonts w:ascii="Montserrat" w:hAnsi="Montserrat"/>
          <w:sz w:val="24"/>
        </w:rPr>
      </w:pPr>
    </w:p>
    <w:p w14:paraId="2BA393D0" w14:textId="77777777" w:rsidR="00F63DF0" w:rsidRPr="00A73992" w:rsidRDefault="00A73992">
      <w:pPr>
        <w:pStyle w:val="0DraftNormal"/>
        <w:rPr>
          <w:rFonts w:ascii="Montserrat" w:hAnsi="Montserrat"/>
          <w:sz w:val="24"/>
        </w:rPr>
      </w:pPr>
      <w:r w:rsidRPr="00A73992">
        <w:rPr>
          <w:rFonts w:ascii="Montserrat" w:hAnsi="Montserrat"/>
          <w:sz w:val="24"/>
        </w:rPr>
        <w:t>Thorn considered the problem. Many men could say that their lives had been changed by a girl. In his case the girl had been the original Dawn,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w:t>
      </w:r>
      <w:r w:rsidRPr="00A73992">
        <w:rPr>
          <w:rFonts w:ascii="Montserrat" w:hAnsi="Montserrat"/>
          <w:sz w:val="24"/>
        </w:rPr>
        <w:t>arly menses and unbelievable pheromone production. She was completely unconscious of it, actually shifting into an altered state of awareness where she was totally un</w:t>
      </w:r>
      <w:r w:rsidRPr="00A73992">
        <w:rPr>
          <w:rFonts w:ascii="Montserrat" w:hAnsi="Montserrat"/>
          <w:i/>
          <w:sz w:val="24"/>
        </w:rPr>
        <w:t>self</w:t>
      </w:r>
      <w:r w:rsidRPr="00A73992">
        <w:rPr>
          <w:rFonts w:ascii="Montserrat" w:hAnsi="Montserrat"/>
          <w:sz w:val="24"/>
        </w:rPr>
        <w:t xml:space="preserve">conscious. She had no effect on females beyond eliciting affection, but it could make a man into a slave to her desires. </w:t>
      </w:r>
    </w:p>
    <w:p w14:paraId="3D6A5207" w14:textId="77777777" w:rsidR="00F63DF0" w:rsidRPr="00A73992" w:rsidRDefault="00F63DF0">
      <w:pPr>
        <w:pStyle w:val="0DraftNormal"/>
        <w:rPr>
          <w:rFonts w:ascii="Montserrat" w:hAnsi="Montserrat"/>
          <w:sz w:val="24"/>
        </w:rPr>
      </w:pPr>
    </w:p>
    <w:p w14:paraId="32D9AA9D" w14:textId="77777777" w:rsidR="00F63DF0" w:rsidRPr="00A73992" w:rsidRDefault="00A73992">
      <w:pPr>
        <w:pStyle w:val="0DraftNormal"/>
        <w:rPr>
          <w:rFonts w:ascii="Montserrat" w:hAnsi="Montserrat"/>
          <w:sz w:val="24"/>
        </w:rPr>
      </w:pPr>
      <w:r w:rsidRPr="00A73992">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Thorn himself had been instructed to deal with her. Technically, in spite of her age, she was the type of threat he was occasionally employed to eliminate—a psi who had no control over her powers. He was supposed to have k</w:t>
      </w:r>
      <w:r w:rsidRPr="00A73992">
        <w:rPr>
          <w:rFonts w:ascii="Montserrat" w:hAnsi="Montserrat"/>
          <w:sz w:val="24"/>
        </w:rPr>
        <w:t>illed her. He had been a fool to assume he could resist her primal attraction. Instead of killing her, he had fed himself to her insatiable appetite. In the process he discovered the girl behind it.</w:t>
      </w:r>
    </w:p>
    <w:p w14:paraId="63731B3B" w14:textId="77777777" w:rsidR="00F63DF0" w:rsidRPr="00A73992" w:rsidRDefault="00F63DF0">
      <w:pPr>
        <w:pStyle w:val="0DraftNormal"/>
        <w:rPr>
          <w:rFonts w:ascii="Montserrat" w:hAnsi="Montserrat"/>
          <w:sz w:val="24"/>
        </w:rPr>
      </w:pPr>
    </w:p>
    <w:p w14:paraId="51E88A3D" w14:textId="77777777" w:rsidR="00F63DF0" w:rsidRPr="00A73992" w:rsidRDefault="00A73992">
      <w:pPr>
        <w:pStyle w:val="0DraftNormal"/>
        <w:rPr>
          <w:rFonts w:ascii="Montserrat" w:hAnsi="Montserrat"/>
          <w:sz w:val="24"/>
        </w:rPr>
      </w:pPr>
      <w:r w:rsidRPr="00A73992">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14:paraId="610C1DE6" w14:textId="77777777" w:rsidR="00F63DF0" w:rsidRPr="00A73992" w:rsidRDefault="00F63DF0">
      <w:pPr>
        <w:pStyle w:val="0DraftNormal"/>
        <w:rPr>
          <w:rFonts w:ascii="Montserrat" w:hAnsi="Montserrat"/>
          <w:sz w:val="24"/>
        </w:rPr>
      </w:pPr>
    </w:p>
    <w:p w14:paraId="28E3F54B" w14:textId="77777777" w:rsidR="00F63DF0" w:rsidRPr="00A73992" w:rsidRDefault="00A73992">
      <w:pPr>
        <w:pStyle w:val="0DraftNormal"/>
        <w:rPr>
          <w:rFonts w:ascii="Montserrat" w:hAnsi="Montserrat"/>
          <w:sz w:val="24"/>
        </w:rPr>
      </w:pPr>
      <w:r w:rsidRPr="00A73992">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Thorn confronted her parents with this discovery, revealing him self to them in full confidence. He informed them he had been contracted to kill her, but in </w:t>
      </w:r>
      <w:r w:rsidRPr="00A73992">
        <w:rPr>
          <w:rFonts w:ascii="Montserrat" w:hAnsi="Montserrat"/>
          <w:sz w:val="24"/>
        </w:rPr>
        <w:t xml:space="preserve">his opinion the contract was not justified. She needed a mentor, not an assassin. Her parents, confronted with the facts—a choice between sex or death for their daughter—enlisted him to be that mentor. </w:t>
      </w:r>
    </w:p>
    <w:p w14:paraId="4C4617EF" w14:textId="77777777" w:rsidR="00F63DF0" w:rsidRPr="00A73992" w:rsidRDefault="00F63DF0">
      <w:pPr>
        <w:pStyle w:val="0DraftNormal"/>
        <w:rPr>
          <w:rFonts w:ascii="Montserrat" w:hAnsi="Montserrat"/>
          <w:sz w:val="24"/>
        </w:rPr>
      </w:pPr>
    </w:p>
    <w:p w14:paraId="381115EC" w14:textId="77777777" w:rsidR="00F63DF0" w:rsidRPr="00A73992" w:rsidRDefault="00A73992">
      <w:pPr>
        <w:pStyle w:val="0DraftNormal"/>
        <w:rPr>
          <w:rFonts w:ascii="Montserrat" w:hAnsi="Montserrat"/>
          <w:sz w:val="24"/>
        </w:rPr>
      </w:pPr>
      <w:r w:rsidRPr="00A73992">
        <w:rPr>
          <w:rFonts w:ascii="Montserrat" w:hAnsi="Montserrat"/>
          <w:sz w:val="24"/>
        </w:rPr>
        <w:t>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Thorn had struggled to avoid his brother’s fate, tearing himself apart for allowing him self to have sex with a child. It was difficult to remember some times that the girl was using him, and not the other wa</w:t>
      </w:r>
      <w:r w:rsidRPr="00A73992">
        <w:rPr>
          <w:rFonts w:ascii="Montserrat" w:hAnsi="Montserrat"/>
          <w:sz w:val="24"/>
        </w:rPr>
        <w:t xml:space="preserve">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14:paraId="0282E05F" w14:textId="77777777" w:rsidR="00F63DF0" w:rsidRPr="00A73992" w:rsidRDefault="00F63DF0">
      <w:pPr>
        <w:pStyle w:val="0DraftNormal"/>
        <w:rPr>
          <w:rFonts w:ascii="Montserrat" w:hAnsi="Montserrat"/>
          <w:sz w:val="24"/>
        </w:rPr>
      </w:pPr>
    </w:p>
    <w:p w14:paraId="71E6439F" w14:textId="77777777" w:rsidR="00F63DF0" w:rsidRPr="00A73992" w:rsidRDefault="00A73992">
      <w:pPr>
        <w:pStyle w:val="0DraftNormal"/>
        <w:rPr>
          <w:rFonts w:ascii="Montserrat" w:hAnsi="Montserrat"/>
          <w:sz w:val="24"/>
        </w:rPr>
      </w:pPr>
      <w:r w:rsidRPr="00A73992">
        <w:rPr>
          <w:rFonts w:ascii="Montserrat" w:hAnsi="Montserrat"/>
          <w:sz w:val="24"/>
        </w:rPr>
        <w:t xml:space="preserve">Thorn had thought that the problem had finally been put to rest. Now Dusk approached Thorn to discuss her dark history, how her mating had revealed it to Dawn,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Thorn did not recall that Dragon had been one of her victims, but </w:t>
      </w:r>
      <w:r w:rsidRPr="00A73992">
        <w:rPr>
          <w:rFonts w:ascii="Montserrat" w:hAnsi="Montserrat"/>
          <w:sz w:val="24"/>
        </w:rPr>
        <w:t>he promised he would look into it. He reminded her that she had gone into a dream state with most of her earliest victims, and also that circumstances could force a person’s identity to change.</w:t>
      </w:r>
    </w:p>
    <w:p w14:paraId="29BD23ED" w14:textId="77777777" w:rsidR="00F63DF0" w:rsidRPr="00A73992" w:rsidRDefault="00F63DF0">
      <w:pPr>
        <w:pStyle w:val="0DraftNormal"/>
        <w:rPr>
          <w:rFonts w:ascii="Montserrat" w:hAnsi="Montserrat"/>
          <w:sz w:val="24"/>
        </w:rPr>
      </w:pPr>
    </w:p>
    <w:p w14:paraId="5817FA90" w14:textId="77777777" w:rsidR="00F63DF0" w:rsidRPr="00A73992" w:rsidRDefault="00A73992">
      <w:pPr>
        <w:pStyle w:val="0DraftNormal"/>
        <w:rPr>
          <w:rFonts w:ascii="Montserrat" w:hAnsi="Montserrat"/>
          <w:sz w:val="24"/>
        </w:rPr>
      </w:pPr>
      <w:r w:rsidRPr="00A73992">
        <w:rPr>
          <w:rFonts w:ascii="Montserrat" w:hAnsi="Montserrat"/>
          <w:sz w:val="24"/>
        </w:rPr>
        <w:t>Dusk knew that only too well. She did not know enough about Dragon’s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Thorn assured her tha</w:t>
      </w:r>
      <w:r w:rsidRPr="00A73992">
        <w:rPr>
          <w:rFonts w:ascii="Montserrat" w:hAnsi="Montserrat"/>
          <w:sz w:val="24"/>
        </w:rPr>
        <w:t xml:space="preserve">t it had. She told him she would still be working on it in the back of her mind. She had another date with him that night. </w:t>
      </w:r>
    </w:p>
    <w:p w14:paraId="2AF43A62" w14:textId="77777777" w:rsidR="00F63DF0" w:rsidRPr="00A73992" w:rsidRDefault="00F63DF0">
      <w:pPr>
        <w:pStyle w:val="0DraftNormal"/>
        <w:rPr>
          <w:rFonts w:ascii="Montserrat" w:hAnsi="Montserrat"/>
          <w:sz w:val="24"/>
        </w:rPr>
      </w:pPr>
    </w:p>
    <w:p w14:paraId="767093CB" w14:textId="77777777" w:rsidR="00F63DF0" w:rsidRPr="00A73992" w:rsidRDefault="00A73992">
      <w:pPr>
        <w:pStyle w:val="0DraftNormal"/>
        <w:rPr>
          <w:rFonts w:ascii="Montserrat" w:hAnsi="Montserrat"/>
          <w:sz w:val="24"/>
        </w:rPr>
      </w:pPr>
      <w:r w:rsidRPr="00A73992">
        <w:rPr>
          <w:rFonts w:ascii="Montserrat" w:hAnsi="Montserrat"/>
          <w:sz w:val="24"/>
        </w:rPr>
        <w:t>Thorn surprised her by telling her not to go. She asserted that she had to, she had promised. Thorn reminded her that she had confided the truth about herself and her mate. Dawn and Alt could keep the boy entertained, but Dusk had something more important to do. He strongly suggested it was time for Dusk to let her other half in on the secret. When the girls left after practice, Thorn returned to his office and composed a report. He had suspected that something big had changed in the girls, but now he had t</w:t>
      </w:r>
      <w:r w:rsidRPr="00A73992">
        <w:rPr>
          <w:rFonts w:ascii="Montserrat" w:hAnsi="Montserrat"/>
          <w:sz w:val="24"/>
        </w:rPr>
        <w:t xml:space="preserve">he whole story, and it was time to update their profiles. In spite of their young age, they were ready. The report was coded and sealed between hard stock layers of a greeting card, which he then sealed in an envelope and dropped off for pick up by Fed Ex. </w:t>
      </w:r>
    </w:p>
    <w:p w14:paraId="57E2DCEA" w14:textId="77777777" w:rsidR="00F63DF0" w:rsidRPr="00A73992" w:rsidRDefault="00F63DF0">
      <w:pPr>
        <w:pStyle w:val="0DraftNormal"/>
        <w:rPr>
          <w:rFonts w:ascii="Montserrat" w:hAnsi="Montserrat"/>
          <w:sz w:val="24"/>
        </w:rPr>
      </w:pPr>
    </w:p>
    <w:p w14:paraId="3541D4C0" w14:textId="77777777" w:rsidR="00F63DF0" w:rsidRPr="00A73992" w:rsidRDefault="00A73992">
      <w:pPr>
        <w:pStyle w:val="0DraftNormal"/>
        <w:rPr>
          <w:rFonts w:ascii="Montserrat" w:hAnsi="Montserrat"/>
          <w:sz w:val="24"/>
        </w:rPr>
      </w:pPr>
      <w:r w:rsidRPr="00A73992">
        <w:rPr>
          <w:rFonts w:ascii="Montserrat" w:hAnsi="Montserrat"/>
          <w:sz w:val="24"/>
        </w:rPr>
        <w:t>A normal could never have even read the reports Thorn made. Another psionic could, if he could break the code. Dragon could. He routinely intercepted Thorn’s status reports. He watched unobtrusively as Dragon, and then simply stretched his mind once Thorn left, and scanned the buried messages without physically approaching the drop box, or handling the material. Dragon walked down the hall of the main office in Thorn’s wake and discovered that Thorn knew about Dawn’s power, and was about to investigate Drag</w:t>
      </w:r>
      <w:r w:rsidRPr="00A73992">
        <w:rPr>
          <w:rFonts w:ascii="Montserrat" w:hAnsi="Montserrat"/>
          <w:sz w:val="24"/>
        </w:rPr>
        <w:t xml:space="preserve">on. He managed not to react, just kept walking out of the building and on to his car. </w:t>
      </w:r>
    </w:p>
    <w:p w14:paraId="398B9820" w14:textId="77777777" w:rsidR="00F63DF0" w:rsidRPr="00A73992" w:rsidRDefault="00A73992">
      <w:pPr>
        <w:pStyle w:val="0DraftNormal"/>
        <w:rPr>
          <w:rFonts w:ascii="Montserrat" w:hAnsi="Montserrat"/>
          <w:sz w:val="24"/>
        </w:rPr>
      </w:pPr>
      <w:r w:rsidRPr="00A73992">
        <w:rPr>
          <w:rFonts w:ascii="Montserrat" w:hAnsi="Montserrat"/>
          <w:sz w:val="24"/>
        </w:rPr>
        <w:t xml:space="preserve"> </w:t>
      </w:r>
    </w:p>
    <w:p w14:paraId="3B57DD51" w14:textId="77777777" w:rsidR="00F63DF0" w:rsidRPr="00A73992" w:rsidRDefault="00A73992">
      <w:pPr>
        <w:pStyle w:val="0DraftNormal"/>
        <w:rPr>
          <w:rFonts w:ascii="Montserrat" w:hAnsi="Montserrat"/>
          <w:sz w:val="24"/>
        </w:rPr>
      </w:pPr>
      <w:r w:rsidRPr="00A73992">
        <w:rPr>
          <w:rFonts w:ascii="Montserrat" w:hAnsi="Montserrat"/>
          <w:sz w:val="24"/>
        </w:rPr>
        <w:t>He got in and drove off on autopilot. His head was churning. Thorn was a real threat to him. The reason he had learned how to take over other people’s bodies. An anonymous body was a perfect hiding place, but if Thorn investigated his host, it would not take him long to figure out who currently owned it. Its real owner had been kicked out into his old body and killed by Thorn. Just because Thorn currently thought of him as dead did not mean he would not believe he had dodged the bullet. It was time to switc</w:t>
      </w:r>
      <w:r w:rsidRPr="00A73992">
        <w:rPr>
          <w:rFonts w:ascii="Montserrat" w:hAnsi="Montserrat"/>
          <w:sz w:val="24"/>
        </w:rPr>
        <w:t xml:space="preserve">h to Plan B. He did not know exactly what that plan was yet, but it started with scrapping his investment in Dragon. </w:t>
      </w:r>
    </w:p>
    <w:p w14:paraId="34D23029" w14:textId="77777777" w:rsidR="00F63DF0" w:rsidRPr="00A73992" w:rsidRDefault="00F63DF0">
      <w:pPr>
        <w:pStyle w:val="0DraftNormal"/>
        <w:rPr>
          <w:rFonts w:ascii="Montserrat" w:hAnsi="Montserrat"/>
          <w:sz w:val="24"/>
        </w:rPr>
      </w:pPr>
    </w:p>
    <w:p w14:paraId="7E8E7686" w14:textId="77777777" w:rsidR="00F63DF0" w:rsidRPr="00A73992" w:rsidRDefault="00A73992">
      <w:pPr>
        <w:pStyle w:val="0DraftNormal"/>
        <w:rPr>
          <w:rFonts w:ascii="Montserrat" w:hAnsi="Montserrat"/>
          <w:sz w:val="24"/>
        </w:rPr>
      </w:pPr>
      <w:r w:rsidRPr="00A73992">
        <w:rPr>
          <w:rFonts w:ascii="Montserrat" w:hAnsi="Montserrat"/>
          <w:sz w:val="24"/>
        </w:rPr>
        <w:t xml:space="preserve">If he had to abandon the identity of Dragon, he lost his carefully built interface with Dawn and her twin. That was the agonizing part. The feud that existed between Jack and Dragon made his interest in her lethal. He would end up dong the same thing over and over, striving to get close to her and then getting spotted by Thorn, who would just try to kill him again. He had toyed with the idea of taking Ares’ place, it was the perfect solution, but Thorn would see that too. It frustrated him so much he could </w:t>
      </w:r>
      <w:r w:rsidRPr="00A73992">
        <w:rPr>
          <w:rFonts w:ascii="Montserrat" w:hAnsi="Montserrat"/>
          <w:sz w:val="24"/>
        </w:rPr>
        <w:t xml:space="preserve">hardly think. There had to be some body he could use to remain close to her that Thorn would not guess at. He simply had to spot the obvious, which of course eluded him at the moment. </w:t>
      </w:r>
    </w:p>
    <w:p w14:paraId="3A65E685" w14:textId="77777777" w:rsidR="00F63DF0" w:rsidRPr="00A73992" w:rsidRDefault="00F63DF0">
      <w:pPr>
        <w:pStyle w:val="0DraftNormal"/>
        <w:rPr>
          <w:rFonts w:ascii="Montserrat" w:hAnsi="Montserrat"/>
          <w:sz w:val="24"/>
        </w:rPr>
      </w:pPr>
    </w:p>
    <w:p w14:paraId="72494F42" w14:textId="77777777" w:rsidR="00F63DF0" w:rsidRPr="00A73992" w:rsidRDefault="00A73992">
      <w:pPr>
        <w:pStyle w:val="0DraftNormal"/>
        <w:rPr>
          <w:rFonts w:ascii="Montserrat" w:hAnsi="Montserrat"/>
          <w:sz w:val="24"/>
        </w:rPr>
      </w:pPr>
      <w:r w:rsidRPr="00A73992">
        <w:rPr>
          <w:rFonts w:ascii="Montserrat" w:hAnsi="Montserrat"/>
          <w:sz w:val="24"/>
        </w:rPr>
        <w:t>What he did know was, if he jumped before Thorn exposed him, he would probably be safe in that next body, as long as Thorn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Thorn instead. he had been working on that for a while. No</w:t>
      </w:r>
      <w:r w:rsidRPr="00A73992">
        <w:rPr>
          <w:rFonts w:ascii="Montserrat" w:hAnsi="Montserrat"/>
          <w:sz w:val="24"/>
        </w:rPr>
        <w:t xml:space="preserve"> one was a match for him toe to toe, but enough of these young psionics might be able to take him out. It was a direction he had been working toward for some time, with the Wild-Psi’d but he was not sure if they were ready. They would need allies. Like Dawn’s friends, and quite possible her family. </w:t>
      </w:r>
    </w:p>
    <w:p w14:paraId="01729A1B" w14:textId="77777777" w:rsidR="00F63DF0" w:rsidRPr="00A73992" w:rsidRDefault="00F63DF0">
      <w:pPr>
        <w:pStyle w:val="0DraftNormal"/>
        <w:rPr>
          <w:rFonts w:ascii="Montserrat" w:hAnsi="Montserrat"/>
          <w:sz w:val="24"/>
        </w:rPr>
      </w:pPr>
    </w:p>
    <w:p w14:paraId="248EAC7E" w14:textId="77777777" w:rsidR="00F63DF0" w:rsidRPr="00A73992" w:rsidRDefault="00A73992">
      <w:pPr>
        <w:pStyle w:val="0DraftNormal"/>
        <w:rPr>
          <w:rFonts w:ascii="Montserrat" w:hAnsi="Montserrat"/>
          <w:sz w:val="24"/>
        </w:rPr>
      </w:pPr>
      <w:r w:rsidRPr="00A73992">
        <w:rPr>
          <w:rFonts w:ascii="Montserrat" w:hAnsi="Montserrat"/>
          <w:sz w:val="24"/>
        </w:rPr>
        <w:t>A long shot, he granted. He set these thoughts on the back burner and returned to the line of thought he had been following before spotting Thorn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14:paraId="107C1779" w14:textId="77777777" w:rsidR="00F63DF0" w:rsidRPr="00A73992" w:rsidRDefault="00F63DF0">
      <w:pPr>
        <w:pStyle w:val="0DraftNormal"/>
        <w:rPr>
          <w:rFonts w:ascii="Montserrat" w:hAnsi="Montserrat"/>
          <w:sz w:val="24"/>
        </w:rPr>
      </w:pPr>
    </w:p>
    <w:p w14:paraId="039D36B1" w14:textId="77777777" w:rsidR="00F63DF0" w:rsidRPr="00A73992" w:rsidRDefault="00A73992">
      <w:pPr>
        <w:pStyle w:val="0DraftNormal"/>
        <w:rPr>
          <w:rFonts w:ascii="Montserrat" w:hAnsi="Montserrat"/>
          <w:sz w:val="24"/>
        </w:rPr>
      </w:pPr>
      <w:r w:rsidRPr="00A73992">
        <w:rPr>
          <w:rFonts w:ascii="Montserrat" w:hAnsi="Montserrat"/>
          <w:sz w:val="24"/>
        </w:rPr>
        <w:t>Cougar had called another meeting. Once again, their mentor and overlord begged off, claiming other responsibilities. naturally that became the first topic of discussion. The Wild-Psi’d were concerned that Dragon’s judgment was unsound in regard to his twin obsession. In spite of that fact that he had been warned, he had only gotten closer to them. He was simply begging Thorn to catch him, and they all knew how much he feared Thorn. They just hoped that meant he had some respect for him, and would not get w</w:t>
      </w:r>
      <w:r w:rsidRPr="00A73992">
        <w:rPr>
          <w:rFonts w:ascii="Montserrat" w:hAnsi="Montserrat"/>
          <w:sz w:val="24"/>
        </w:rPr>
        <w:t xml:space="preserve">iped out. </w:t>
      </w:r>
    </w:p>
    <w:p w14:paraId="4147E933" w14:textId="77777777" w:rsidR="00F63DF0" w:rsidRPr="00A73992" w:rsidRDefault="00F63DF0">
      <w:pPr>
        <w:pStyle w:val="0DraftNormal"/>
        <w:rPr>
          <w:rFonts w:ascii="Montserrat" w:hAnsi="Montserrat"/>
          <w:sz w:val="24"/>
        </w:rPr>
      </w:pPr>
    </w:p>
    <w:p w14:paraId="7ECA10E5" w14:textId="77777777" w:rsidR="00F63DF0" w:rsidRPr="00A73992" w:rsidRDefault="00A73992">
      <w:pPr>
        <w:pStyle w:val="0DraftNormal"/>
        <w:rPr>
          <w:rFonts w:ascii="Montserrat" w:hAnsi="Montserrat"/>
          <w:sz w:val="24"/>
        </w:rPr>
      </w:pPr>
      <w:r w:rsidRPr="00A73992">
        <w:rPr>
          <w:rFonts w:ascii="Montserrat" w:hAnsi="Montserrat"/>
          <w:sz w:val="24"/>
        </w:rPr>
        <w:t>With the topic shifting to Thorn, they got down to the real business. From their surveillance, they had concluded that most of Dawn’s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w:t>
      </w:r>
      <w:r w:rsidRPr="00A73992">
        <w:rPr>
          <w:rFonts w:ascii="Montserrat" w:hAnsi="Montserrat"/>
          <w:sz w:val="24"/>
        </w:rPr>
        <w:t xml:space="preserve">ow. They concluded that it was time to approach their targets and warn them about Thorn. </w:t>
      </w:r>
    </w:p>
    <w:p w14:paraId="28F70EBD" w14:textId="77777777" w:rsidR="00F63DF0" w:rsidRPr="00A73992" w:rsidRDefault="00F63DF0">
      <w:pPr>
        <w:pStyle w:val="0DraftNormal"/>
        <w:rPr>
          <w:rFonts w:ascii="Montserrat" w:hAnsi="Montserrat"/>
          <w:sz w:val="24"/>
        </w:rPr>
      </w:pPr>
    </w:p>
    <w:p w14:paraId="28FD31B8" w14:textId="77777777" w:rsidR="00F63DF0" w:rsidRPr="00A73992" w:rsidRDefault="00A73992">
      <w:pPr>
        <w:pStyle w:val="0DraftNormal"/>
        <w:rPr>
          <w:rFonts w:ascii="Montserrat" w:hAnsi="Montserrat"/>
          <w:sz w:val="24"/>
        </w:rPr>
      </w:pPr>
      <w:r w:rsidRPr="00A73992">
        <w:rPr>
          <w:rFonts w:ascii="Montserrat" w:hAnsi="Montserrat"/>
          <w:sz w:val="24"/>
        </w:rPr>
        <w:t>They picked Angel,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w:t>
      </w:r>
      <w:r w:rsidRPr="00A73992">
        <w:rPr>
          <w:rFonts w:ascii="Montserrat" w:hAnsi="Montserrat"/>
          <w:sz w:val="24"/>
        </w:rPr>
        <w:t>e comment about going out of town, and the car parked at the airport was waiting to lead him off on a wild goose chase.</w:t>
      </w:r>
    </w:p>
    <w:p w14:paraId="14691725" w14:textId="77777777" w:rsidR="00F63DF0" w:rsidRPr="00A73992" w:rsidRDefault="00F63DF0">
      <w:pPr>
        <w:pStyle w:val="0DraftNormal"/>
        <w:rPr>
          <w:rFonts w:ascii="Montserrat" w:hAnsi="Montserrat"/>
          <w:sz w:val="24"/>
        </w:rPr>
      </w:pPr>
    </w:p>
    <w:p w14:paraId="1EA99BDE" w14:textId="77777777" w:rsidR="00F63DF0" w:rsidRPr="00A73992" w:rsidRDefault="00A73992">
      <w:pPr>
        <w:pStyle w:val="0DraftNormal"/>
        <w:rPr>
          <w:rFonts w:ascii="Montserrat" w:hAnsi="Montserrat"/>
          <w:sz w:val="24"/>
        </w:rPr>
      </w:pPr>
      <w:r w:rsidRPr="00A73992">
        <w:rPr>
          <w:rFonts w:ascii="Montserrat" w:hAnsi="Montserrat"/>
          <w:sz w:val="24"/>
        </w:rPr>
        <w:t>Angel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w:t>
      </w:r>
      <w:r w:rsidRPr="00A73992">
        <w:rPr>
          <w:rFonts w:ascii="Montserrat" w:hAnsi="Montserrat"/>
          <w:sz w:val="24"/>
        </w:rPr>
        <w:t xml:space="preserve"> confront her with their own power and give her their warning</w:t>
      </w:r>
    </w:p>
    <w:p w14:paraId="6BCD5AAE" w14:textId="77777777" w:rsidR="00F63DF0" w:rsidRPr="00A73992" w:rsidRDefault="00F63DF0">
      <w:pPr>
        <w:pStyle w:val="0DraftNormal"/>
        <w:rPr>
          <w:rFonts w:ascii="Montserrat" w:hAnsi="Montserrat"/>
          <w:sz w:val="24"/>
        </w:rPr>
      </w:pPr>
    </w:p>
    <w:p w14:paraId="401CA68B" w14:textId="77777777" w:rsidR="00F63DF0" w:rsidRPr="00A73992" w:rsidRDefault="00A73992">
      <w:pPr>
        <w:pStyle w:val="0DraftNormal"/>
        <w:rPr>
          <w:rFonts w:ascii="Montserrat" w:hAnsi="Montserrat"/>
          <w:sz w:val="24"/>
        </w:rPr>
      </w:pPr>
      <w:r w:rsidRPr="00A73992">
        <w:rPr>
          <w:rFonts w:ascii="Montserrat" w:hAnsi="Montserrat"/>
          <w:sz w:val="24"/>
        </w:rPr>
        <w:t>Dusk asked Dawn if Alt could take her place on the date, she had things to discuss with Ares in private. She agreed, confessing that she had hoped Dusk would resolve that matter. She took herself by the hand and Dawn and Alt bathed and dressed together. They were ready for Dragon when he arrived to pick them up. Dawn had resolved to avoid making guys wait for her to get ready, and made up for it by keeping him waiting on purpose just long enough for her rapid emergence to ensure that he appreciated it. On t</w:t>
      </w:r>
      <w:r w:rsidRPr="00A73992">
        <w:rPr>
          <w:rFonts w:ascii="Montserrat" w:hAnsi="Montserrat"/>
          <w:sz w:val="24"/>
        </w:rPr>
        <w:t>he way out, she picked up her key to the town house. Part of her duties that night lay in keeping Dragon fully entertained and assured of his place in her life.</w:t>
      </w:r>
    </w:p>
    <w:p w14:paraId="262DFA8A" w14:textId="77777777" w:rsidR="00F63DF0" w:rsidRPr="00A73992" w:rsidRDefault="00F63DF0">
      <w:pPr>
        <w:pStyle w:val="0DraftNormal"/>
        <w:rPr>
          <w:rFonts w:ascii="Montserrat" w:hAnsi="Montserrat"/>
          <w:sz w:val="24"/>
        </w:rPr>
      </w:pPr>
    </w:p>
    <w:p w14:paraId="4CF14404" w14:textId="77777777" w:rsidR="00F63DF0" w:rsidRPr="00A73992" w:rsidRDefault="00A73992">
      <w:pPr>
        <w:pStyle w:val="0DraftNormal"/>
        <w:rPr>
          <w:rFonts w:ascii="Montserrat" w:hAnsi="Montserrat"/>
          <w:sz w:val="24"/>
        </w:rPr>
      </w:pPr>
      <w:r w:rsidRPr="00A73992">
        <w:rPr>
          <w:rFonts w:ascii="Montserrat" w:hAnsi="Montserrat"/>
          <w:sz w:val="24"/>
        </w:rPr>
        <w:t>Dawn and Alt went out to the city with Dragon, to a nightclub concert. Afterwards, she would take him back to the townhouse. Officially, they were staying over night so that they could spend the following day in the city, but Dragon understood that it was primarily to give them a safe, private place to have sex. As always, he was a perfect gentleman and charming date throughout the evening, enjoying the sexual tension by pretending that the outcome was entirely uncertain, and dependant on his successful, su</w:t>
      </w:r>
      <w:r w:rsidRPr="00A73992">
        <w:rPr>
          <w:rFonts w:ascii="Montserrat" w:hAnsi="Montserrat"/>
          <w:sz w:val="24"/>
        </w:rPr>
        <w:t xml:space="preserve">btle, seduction. Dawn confided to herself, through Alt, that she really was falling in love with him, she just had to get used to his bridled intensity. </w:t>
      </w:r>
    </w:p>
    <w:p w14:paraId="5ECB3D05" w14:textId="77777777" w:rsidR="00F63DF0" w:rsidRPr="00A73992" w:rsidRDefault="00F63DF0">
      <w:pPr>
        <w:pStyle w:val="0DraftNormal"/>
        <w:rPr>
          <w:rFonts w:ascii="Montserrat" w:hAnsi="Montserrat"/>
          <w:sz w:val="24"/>
        </w:rPr>
      </w:pPr>
    </w:p>
    <w:p w14:paraId="35F0D46A" w14:textId="77777777" w:rsidR="00F63DF0" w:rsidRPr="00A73992" w:rsidRDefault="00A73992">
      <w:pPr>
        <w:pStyle w:val="0DraftNormal"/>
        <w:rPr>
          <w:rFonts w:ascii="Montserrat" w:hAnsi="Montserrat"/>
          <w:sz w:val="24"/>
        </w:rPr>
      </w:pPr>
      <w:r w:rsidRPr="00A73992">
        <w:rPr>
          <w:rFonts w:ascii="Montserrat" w:hAnsi="Montserrat"/>
          <w:sz w:val="24"/>
        </w:rPr>
        <w:t xml:space="preserve">Ares and Dusk had slipped out for a private date at Xanadu, asking to be left alone for the night. That left the girls looking for somewhere else to go for entertainment. Angel and Amber went out with Rain and Lion, also to the city, to visit the dance club the other girls had been talking about all week, expecting to use a couple of extra bedrooms in the townhouse for the night. The three girls argued with Lion, begging her to just be one of the girls for the night, and spare them all from having to cover </w:t>
      </w:r>
      <w:r w:rsidRPr="00A73992">
        <w:rPr>
          <w:rFonts w:ascii="Montserrat" w:hAnsi="Montserrat"/>
          <w:sz w:val="24"/>
        </w:rPr>
        <w:t xml:space="preserve">for her slips. Angel’s decision to remain female all the time, in spite of the fact she proved right away—to Amber—that she had been awakened and could shift back, protected her from giving herself away in the same fashion as Lion could, but in her case there were people actively looking for her. </w:t>
      </w:r>
    </w:p>
    <w:p w14:paraId="7311BA0D" w14:textId="77777777" w:rsidR="00F63DF0" w:rsidRPr="00A73992" w:rsidRDefault="00F63DF0">
      <w:pPr>
        <w:pStyle w:val="0DraftNormal"/>
        <w:rPr>
          <w:rFonts w:ascii="Montserrat" w:hAnsi="Montserrat"/>
          <w:sz w:val="24"/>
        </w:rPr>
      </w:pPr>
    </w:p>
    <w:p w14:paraId="0A1B72DF" w14:textId="77777777" w:rsidR="00F63DF0" w:rsidRPr="00A73992" w:rsidRDefault="00A73992">
      <w:pPr>
        <w:pStyle w:val="0DraftNormal"/>
        <w:rPr>
          <w:rFonts w:ascii="Montserrat" w:hAnsi="Montserrat"/>
          <w:sz w:val="24"/>
        </w:rPr>
      </w:pPr>
      <w:r w:rsidRPr="00A73992">
        <w:rPr>
          <w:rFonts w:ascii="Montserrat" w:hAnsi="Montserrat"/>
          <w:sz w:val="24"/>
        </w:rPr>
        <w:t xml:space="preserve">As sometimes happened, an exciting night suddenly seemed uneventful in contrast to the strange encounter that took place on the dance floor in the middle of the evening. Angel was approached during the night and warned by Cougar and Lynx about Jack Thorn. Cougar caught her on the dance floor, taking her hand and dancing her while speaking to mind to mind. He urged her not to react but just to listen. He told her that she and her friends were in great danger, and where to go for help. Lynx confronted her in </w:t>
      </w:r>
      <w:r w:rsidRPr="00A73992">
        <w:rPr>
          <w:rFonts w:ascii="Montserrat" w:hAnsi="Montserrat"/>
          <w:sz w:val="24"/>
        </w:rPr>
        <w:t xml:space="preserve">the bathroom to repeat the warning and assure her that it was real and deadly serious. </w:t>
      </w:r>
    </w:p>
    <w:p w14:paraId="5A128916" w14:textId="77777777" w:rsidR="00F63DF0" w:rsidRPr="00A73992" w:rsidRDefault="00F63DF0">
      <w:pPr>
        <w:pStyle w:val="0DraftNormal"/>
        <w:rPr>
          <w:rFonts w:ascii="Montserrat" w:hAnsi="Montserrat"/>
          <w:sz w:val="24"/>
        </w:rPr>
      </w:pPr>
    </w:p>
    <w:p w14:paraId="1421F40D" w14:textId="77777777" w:rsidR="00F63DF0" w:rsidRPr="00A73992" w:rsidRDefault="00A73992">
      <w:pPr>
        <w:pStyle w:val="0DraftNormal"/>
        <w:rPr>
          <w:rFonts w:ascii="Montserrat" w:hAnsi="Montserrat"/>
          <w:sz w:val="24"/>
        </w:rPr>
      </w:pPr>
      <w:r w:rsidRPr="00A73992">
        <w:rPr>
          <w:rFonts w:ascii="Montserrat" w:hAnsi="Montserrat"/>
          <w:sz w:val="24"/>
        </w:rPr>
        <w:t>Angel called her friends aside and told them what had happened. They all agreed that something was up, and cut their evening short to discuss it in safety back at the town house. They would have gone home, but they wanted to tell Dawn as soon as possible. They made a quick call home and then waited for Dawn, Alt and Dragon to arrive. She had talked to Dusk for a few minutes, Lauren and Morgan had invited themselves over to Xanadu, forcing her to bug out or reveal Alt’s secret. So she was sleeping alone that</w:t>
      </w:r>
      <w:r w:rsidRPr="00A73992">
        <w:rPr>
          <w:rFonts w:ascii="Montserrat" w:hAnsi="Montserrat"/>
          <w:sz w:val="24"/>
        </w:rPr>
        <w:t xml:space="preserve"> night while Ares entertained them. If he was not too distracted by her revelation.</w:t>
      </w:r>
    </w:p>
    <w:p w14:paraId="759C4F24" w14:textId="77777777" w:rsidR="00F63DF0" w:rsidRPr="00A73992" w:rsidRDefault="00F63DF0">
      <w:pPr>
        <w:pStyle w:val="0DraftNormal"/>
        <w:rPr>
          <w:rFonts w:ascii="Montserrat" w:hAnsi="Montserrat"/>
          <w:sz w:val="24"/>
        </w:rPr>
      </w:pPr>
    </w:p>
    <w:p w14:paraId="08950FAB" w14:textId="77777777" w:rsidR="00F63DF0" w:rsidRPr="00A73992" w:rsidRDefault="00A73992">
      <w:pPr>
        <w:pStyle w:val="0DraftNormal"/>
        <w:rPr>
          <w:rFonts w:ascii="Montserrat" w:hAnsi="Montserrat"/>
          <w:sz w:val="24"/>
        </w:rPr>
      </w:pPr>
      <w:r w:rsidRPr="00A73992">
        <w:rPr>
          <w:rFonts w:ascii="Montserrat" w:hAnsi="Montserrat"/>
          <w:sz w:val="24"/>
        </w:rPr>
        <w:t xml:space="preserve">Dragon had been very sweet all night, and naughty. He seemed to know her body so well, he could reach out and push Dawn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w:t>
      </w:r>
      <w:r w:rsidRPr="00A73992">
        <w:rPr>
          <w:rFonts w:ascii="Montserrat" w:hAnsi="Montserrat"/>
          <w:sz w:val="24"/>
        </w:rPr>
        <w:t xml:space="preserve">surface substituted for the passionate embrace so central to the act of sex. Alt asked her, how could a girl not fall for a man who could do that to her simply by escorting her through the world at large? </w:t>
      </w:r>
    </w:p>
    <w:p w14:paraId="5986C2B3" w14:textId="77777777" w:rsidR="00F63DF0" w:rsidRPr="00A73992" w:rsidRDefault="00F63DF0">
      <w:pPr>
        <w:pStyle w:val="0DraftNormal"/>
        <w:rPr>
          <w:rFonts w:ascii="Montserrat" w:hAnsi="Montserrat"/>
          <w:sz w:val="24"/>
        </w:rPr>
      </w:pPr>
    </w:p>
    <w:p w14:paraId="21E833FB" w14:textId="77777777" w:rsidR="00F63DF0" w:rsidRPr="00A73992" w:rsidRDefault="00A73992">
      <w:pPr>
        <w:pStyle w:val="0DraftNormal"/>
        <w:rPr>
          <w:rFonts w:ascii="Montserrat" w:hAnsi="Montserrat"/>
          <w:sz w:val="24"/>
        </w:rPr>
      </w:pPr>
      <w:r w:rsidRPr="00A73992">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Angel passed the warning on to Dawn when they arrived inside, who could hardly believe it. Amber also told Alt she had to become scarce before </w:t>
      </w:r>
      <w:r w:rsidRPr="00A73992">
        <w:rPr>
          <w:rFonts w:ascii="Montserrat" w:hAnsi="Montserrat"/>
          <w:sz w:val="24"/>
        </w:rPr>
        <w:t xml:space="preserve">morning, since Dusk needed to be able to be seen in public tomorrow to investigate the strange story. </w:t>
      </w:r>
    </w:p>
    <w:p w14:paraId="641EEDB0" w14:textId="77777777" w:rsidR="00F63DF0" w:rsidRPr="00A73992" w:rsidRDefault="00F63DF0">
      <w:pPr>
        <w:pStyle w:val="0DraftNormal"/>
        <w:rPr>
          <w:rFonts w:ascii="Montserrat" w:hAnsi="Montserrat"/>
          <w:sz w:val="24"/>
        </w:rPr>
      </w:pPr>
    </w:p>
    <w:p w14:paraId="11915A0C" w14:textId="77777777" w:rsidR="00F63DF0" w:rsidRPr="00A73992" w:rsidRDefault="00A73992">
      <w:pPr>
        <w:pStyle w:val="0DraftNormal"/>
        <w:rPr>
          <w:rFonts w:ascii="Montserrat" w:hAnsi="Montserrat"/>
          <w:sz w:val="24"/>
        </w:rPr>
      </w:pPr>
      <w:r w:rsidRPr="00A73992">
        <w:rPr>
          <w:rFonts w:ascii="Montserrat" w:hAnsi="Montserrat"/>
          <w:sz w:val="24"/>
        </w:rPr>
        <w:t xml:space="preserve">Considering the fact that they had Dragon among them, the other girls told her to stick to her plans with him, keep him distracted, and let them worry about the problem for the moment. Dawn promised she would keep her eye out for Thorn, and be careful when she went out the next day, and went back into deal with Dragon. Unfortunately, Dawn was a different predator’s target. Dragon had been brooding all night, and his inspiration had finally come. Thorn knew about his obsession with her. He would never guess </w:t>
      </w:r>
      <w:r w:rsidRPr="00A73992">
        <w:rPr>
          <w:rFonts w:ascii="Montserrat" w:hAnsi="Montserrat"/>
          <w:sz w:val="24"/>
        </w:rPr>
        <w:t>that he would dare to take over her body. Yet it was the ideal solution.</w:t>
      </w:r>
    </w:p>
    <w:p w14:paraId="1038416C" w14:textId="77777777" w:rsidR="00F63DF0" w:rsidRPr="00A73992" w:rsidRDefault="00F63DF0">
      <w:pPr>
        <w:pStyle w:val="0DraftNormal"/>
        <w:rPr>
          <w:rFonts w:ascii="Montserrat" w:hAnsi="Montserrat"/>
          <w:sz w:val="24"/>
        </w:rPr>
      </w:pPr>
    </w:p>
    <w:p w14:paraId="59329583" w14:textId="77777777" w:rsidR="00F63DF0" w:rsidRPr="00A73992" w:rsidRDefault="00A73992">
      <w:pPr>
        <w:pStyle w:val="0DraftNormal"/>
        <w:rPr>
          <w:rFonts w:ascii="Montserrat" w:hAnsi="Montserrat"/>
          <w:sz w:val="24"/>
        </w:rPr>
      </w:pPr>
      <w:r w:rsidRPr="00A73992">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Thorn had been as much in love with Dawn as he, he knew that she was probably the one person his brother would hesitate to slay to kill him. If he acted quickly, he would never even suspect it had happened. He thought about it all night, reminding himself that he had to get one of her alone to do it, </w:t>
      </w:r>
      <w:r w:rsidRPr="00A73992">
        <w:rPr>
          <w:rFonts w:ascii="Montserrat" w:hAnsi="Montserrat"/>
          <w:sz w:val="24"/>
        </w:rPr>
        <w:t xml:space="preserve">and that he would need time to study her before he could convince anyone he was she. </w:t>
      </w:r>
    </w:p>
    <w:p w14:paraId="049EB529" w14:textId="77777777" w:rsidR="00F63DF0" w:rsidRPr="00A73992" w:rsidRDefault="00F63DF0">
      <w:pPr>
        <w:pStyle w:val="0DraftNormal"/>
        <w:rPr>
          <w:rFonts w:ascii="Montserrat" w:hAnsi="Montserrat"/>
          <w:sz w:val="24"/>
        </w:rPr>
      </w:pPr>
    </w:p>
    <w:p w14:paraId="57988EF4" w14:textId="77777777" w:rsidR="00F63DF0" w:rsidRPr="00A73992" w:rsidRDefault="00A73992">
      <w:pPr>
        <w:pStyle w:val="0DraftNormal"/>
        <w:rPr>
          <w:rFonts w:ascii="Montserrat" w:hAnsi="Montserrat"/>
          <w:sz w:val="24"/>
        </w:rPr>
      </w:pPr>
      <w:r w:rsidRPr="00A73992">
        <w:rPr>
          <w:rFonts w:ascii="Montserrat" w:hAnsi="Montserrat"/>
          <w:sz w:val="24"/>
        </w:rPr>
        <w:t>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Dawn, ignorant of this darkness within him, was falling in love, opening herself to the one who would destroy her. After several hours of the most intense sex she had experienced, she slept soundly in hi</w:t>
      </w:r>
      <w:r w:rsidRPr="00A73992">
        <w:rPr>
          <w:rFonts w:ascii="Montserrat" w:hAnsi="Montserrat"/>
          <w:sz w:val="24"/>
        </w:rPr>
        <w:t xml:space="preserve">s arms, confident in her safety. </w:t>
      </w:r>
    </w:p>
    <w:p w14:paraId="12B1152A" w14:textId="77777777" w:rsidR="00F63DF0" w:rsidRPr="00A73992" w:rsidRDefault="00F63DF0">
      <w:pPr>
        <w:pStyle w:val="0DraftNormal"/>
        <w:rPr>
          <w:rFonts w:ascii="Montserrat" w:hAnsi="Montserrat"/>
          <w:sz w:val="24"/>
        </w:rPr>
      </w:pPr>
    </w:p>
    <w:p w14:paraId="2E859CAA" w14:textId="77777777" w:rsidR="00F63DF0" w:rsidRPr="00A73992" w:rsidRDefault="00A73992">
      <w:pPr>
        <w:pStyle w:val="0DraftNormal"/>
        <w:rPr>
          <w:rFonts w:ascii="Montserrat" w:hAnsi="Montserrat"/>
          <w:sz w:val="24"/>
        </w:rPr>
      </w:pPr>
      <w:r w:rsidRPr="00A73992">
        <w:rPr>
          <w:rFonts w:ascii="Montserrat" w:hAnsi="Montserrat"/>
          <w:sz w:val="24"/>
        </w:rPr>
        <w:t xml:space="preserve">Dawn rose before Dragon, and pulled herself together, tucking Alt away within her. She checked on the others and then slipped in the shower. She was happy. She had worried that her feelings for Ares and Dusk had spoiled her for any other. Dragon rose shortly after and joined her in the shower, asking where her twin had gone. Dawn told him she had to go home but that she was still free for the day. As his hands began to explore her body, she smiled at him and whispered encouragingly. None of the other girls </w:t>
      </w:r>
      <w:r w:rsidRPr="00A73992">
        <w:rPr>
          <w:rFonts w:ascii="Montserrat" w:hAnsi="Montserrat"/>
          <w:sz w:val="24"/>
        </w:rPr>
        <w:t xml:space="preserve">were awake yet, she told him; they could have some fun before breakfast. </w:t>
      </w:r>
    </w:p>
    <w:p w14:paraId="56D7E645" w14:textId="77777777" w:rsidR="00F63DF0" w:rsidRPr="00A73992" w:rsidRDefault="00F63DF0">
      <w:pPr>
        <w:pStyle w:val="0DraftNormal"/>
        <w:rPr>
          <w:rFonts w:ascii="Montserrat" w:hAnsi="Montserrat"/>
          <w:sz w:val="24"/>
        </w:rPr>
      </w:pPr>
    </w:p>
    <w:p w14:paraId="33A9CDF8" w14:textId="77777777" w:rsidR="00F63DF0" w:rsidRPr="00A73992" w:rsidRDefault="00A73992">
      <w:pPr>
        <w:pStyle w:val="0DraftNormal"/>
        <w:rPr>
          <w:rFonts w:ascii="Montserrat" w:hAnsi="Montserrat"/>
          <w:sz w:val="24"/>
        </w:rPr>
      </w:pPr>
      <w:r w:rsidRPr="00A73992">
        <w:rPr>
          <w:rFonts w:ascii="Montserrat" w:hAnsi="Montserrat"/>
          <w:sz w:val="24"/>
        </w:rPr>
        <w:t>He smiled in delight. It was the perfect opportunity, and it had come so soon. He caught her face and stared deeply into her eyes. Dawn gazed up at him, expecting a kiss when she realized she was being attacked by Dragon. She was completely off guard, opening herself, willing him to enter her—if in a different way than he intended—and he was a powerful and unsuspected psi. She had been given no warning. The world swam in her vision and then all went black.</w:t>
      </w:r>
    </w:p>
    <w:p w14:paraId="144F61F6" w14:textId="77777777" w:rsidR="00F63DF0" w:rsidRPr="00A73992" w:rsidRDefault="00F63DF0">
      <w:pPr>
        <w:pStyle w:val="0DraftNormal"/>
        <w:rPr>
          <w:rFonts w:ascii="Montserrat" w:hAnsi="Montserrat"/>
          <w:sz w:val="24"/>
        </w:rPr>
      </w:pPr>
    </w:p>
    <w:p w14:paraId="446DDD0E" w14:textId="77777777" w:rsidR="00F63DF0" w:rsidRPr="00A73992" w:rsidRDefault="00A73992">
      <w:pPr>
        <w:pStyle w:val="0DraftNormal"/>
        <w:rPr>
          <w:rFonts w:ascii="Montserrat" w:hAnsi="Montserrat"/>
          <w:sz w:val="24"/>
        </w:rPr>
      </w:pPr>
      <w:r w:rsidRPr="00A73992">
        <w:rPr>
          <w:rFonts w:ascii="Montserrat" w:hAnsi="Montserrat"/>
          <w:sz w:val="24"/>
        </w:rPr>
        <w:t xml:space="preserve">Dragon gasped as her body unfolded in his mind. Her senses were now his, and there was a heavy limp form pressing against her. She pushed it off, and then reached out quickly to grab Dragon’s vacant body before it crashed to the tile and woke people up. She turned the shower off—Dawn had been finishing when he entered—and gathered her old host body in her thoughts. Without wasting time, she teleported the water away from them, and hauled the body telekinetically over to the bed. </w:t>
      </w:r>
    </w:p>
    <w:p w14:paraId="45C62EE3" w14:textId="77777777" w:rsidR="00F63DF0" w:rsidRPr="00A73992" w:rsidRDefault="00F63DF0">
      <w:pPr>
        <w:pStyle w:val="0DraftNormal"/>
        <w:rPr>
          <w:rFonts w:ascii="Montserrat" w:hAnsi="Montserrat"/>
          <w:sz w:val="24"/>
        </w:rPr>
      </w:pPr>
    </w:p>
    <w:p w14:paraId="5F019B45" w14:textId="77777777" w:rsidR="00F63DF0" w:rsidRPr="00A73992" w:rsidRDefault="00A73992">
      <w:pPr>
        <w:pStyle w:val="0DraftNormal"/>
        <w:rPr>
          <w:rFonts w:ascii="Montserrat" w:hAnsi="Montserrat"/>
          <w:sz w:val="24"/>
        </w:rPr>
      </w:pPr>
      <w:r w:rsidRPr="00A73992">
        <w:rPr>
          <w:rFonts w:ascii="Montserrat" w:hAnsi="Montserrat"/>
          <w:sz w:val="24"/>
        </w:rPr>
        <w:t xml:space="preserve">There was no Dragon,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14:paraId="5BAE99FB" w14:textId="77777777" w:rsidR="00F63DF0" w:rsidRPr="00A73992" w:rsidRDefault="00F63DF0">
      <w:pPr>
        <w:pStyle w:val="0DraftNormal"/>
        <w:rPr>
          <w:rFonts w:ascii="Montserrat" w:hAnsi="Montserrat"/>
          <w:sz w:val="24"/>
        </w:rPr>
      </w:pPr>
    </w:p>
    <w:p w14:paraId="54560BF2" w14:textId="77777777" w:rsidR="00F63DF0" w:rsidRPr="00A73992" w:rsidRDefault="00A73992">
      <w:pPr>
        <w:pStyle w:val="0DraftNormal"/>
        <w:rPr>
          <w:rFonts w:ascii="Montserrat" w:hAnsi="Montserrat"/>
          <w:sz w:val="24"/>
        </w:rPr>
      </w:pPr>
      <w:r w:rsidRPr="00A73992">
        <w:rPr>
          <w:rFonts w:ascii="Montserrat" w:hAnsi="Montserrat"/>
          <w:sz w:val="24"/>
        </w:rPr>
        <w:t>She slipped into the clothes Dawn had laid out to wear and checked the town house for signs of waking. No one had stirred. There was a lot still up in the air, but all the options were open. Dawn could always reappear and claim to have fled from Thorn, or some other agent, when he had fully digested her. The body of Dragon made up for the absence of any sign of struggle, while convincing any who investigated that Dawn had been forced to flee on her own, or had never had a chance to defend herself from abduc</w:t>
      </w:r>
      <w:r w:rsidRPr="00A73992">
        <w:rPr>
          <w:rFonts w:ascii="Montserrat" w:hAnsi="Montserrat"/>
          <w:sz w:val="24"/>
        </w:rPr>
        <w:t xml:space="preserve">tion. In full possession of her new body, she simply walked out of the apartment without a hint of trouble. </w:t>
      </w:r>
    </w:p>
    <w:p w14:paraId="041533FC" w14:textId="77777777" w:rsidR="00F63DF0" w:rsidRPr="00A73992" w:rsidRDefault="00F63DF0">
      <w:pPr>
        <w:pStyle w:val="0DraftNormal"/>
        <w:rPr>
          <w:rFonts w:ascii="Montserrat" w:hAnsi="Montserrat"/>
          <w:sz w:val="24"/>
        </w:rPr>
      </w:pPr>
    </w:p>
    <w:p w14:paraId="3C7801B2"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62E5D783" w14:textId="77777777" w:rsidR="00F63DF0" w:rsidRPr="00A73992" w:rsidRDefault="00F63DF0">
      <w:pPr>
        <w:pStyle w:val="0DraftNormal"/>
        <w:rPr>
          <w:rFonts w:ascii="Montserrat" w:hAnsi="Montserrat"/>
          <w:sz w:val="24"/>
        </w:rPr>
      </w:pPr>
    </w:p>
    <w:p w14:paraId="2689B23B"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20</w:t>
      </w:r>
      <w:r w:rsidRPr="00A73992">
        <w:rPr>
          <w:rFonts w:ascii="Montserrat" w:hAnsi="Montserrat"/>
          <w:sz w:val="24"/>
        </w:rPr>
        <w:tab/>
      </w:r>
    </w:p>
    <w:p w14:paraId="0B873BA8" w14:textId="77777777" w:rsidR="00F63DF0" w:rsidRPr="00A73992" w:rsidRDefault="00F63DF0">
      <w:pPr>
        <w:pStyle w:val="0DraftNormal"/>
        <w:rPr>
          <w:rFonts w:ascii="Montserrat" w:hAnsi="Montserrat"/>
          <w:sz w:val="24"/>
        </w:rPr>
      </w:pPr>
    </w:p>
    <w:p w14:paraId="5E0854AD" w14:textId="77777777" w:rsidR="00F63DF0" w:rsidRPr="00A73992" w:rsidRDefault="00A73992">
      <w:pPr>
        <w:pStyle w:val="0DraftNormal"/>
        <w:rPr>
          <w:rFonts w:ascii="Montserrat" w:hAnsi="Montserrat"/>
          <w:sz w:val="24"/>
        </w:rPr>
      </w:pPr>
      <w:r w:rsidRPr="00A73992">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Dawn. Arguing with him to consent to their desire for children by him, a license for which their parents had given them as soon as they were old enough to breed. He argued that a child needed more than</w:t>
      </w:r>
      <w:r w:rsidRPr="00A73992">
        <w:rPr>
          <w:rFonts w:ascii="Montserrat" w:hAnsi="Montserrat"/>
          <w:sz w:val="24"/>
        </w:rPr>
        <w:t xml:space="preserve"> the best genes, and he would not be able to be their father.</w:t>
      </w:r>
    </w:p>
    <w:p w14:paraId="00A556FB" w14:textId="77777777" w:rsidR="00F63DF0" w:rsidRPr="00A73992" w:rsidRDefault="00F63DF0">
      <w:pPr>
        <w:pStyle w:val="0DraftNormal"/>
        <w:rPr>
          <w:rFonts w:ascii="Montserrat" w:hAnsi="Montserrat"/>
          <w:sz w:val="24"/>
        </w:rPr>
      </w:pPr>
    </w:p>
    <w:p w14:paraId="62067E66" w14:textId="77777777" w:rsidR="00F63DF0" w:rsidRPr="00A73992" w:rsidRDefault="00A73992">
      <w:pPr>
        <w:pStyle w:val="0DraftNormal"/>
        <w:rPr>
          <w:rFonts w:ascii="Montserrat" w:hAnsi="Montserrat"/>
          <w:sz w:val="24"/>
        </w:rPr>
      </w:pPr>
      <w:r w:rsidRPr="00A73992">
        <w:rPr>
          <w:rFonts w:ascii="Montserrat" w:hAnsi="Montserrat"/>
          <w:sz w:val="24"/>
        </w:rPr>
        <w:t>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w:t>
      </w:r>
      <w:r w:rsidRPr="00A73992">
        <w:rPr>
          <w:rFonts w:ascii="Montserrat" w:hAnsi="Montserrat"/>
          <w:sz w:val="24"/>
        </w:rPr>
        <w:t xml:space="preserve"> only complicated things. It was not that he was not the person they thought he was, but he had not gotten there by the route they assumed. </w:t>
      </w:r>
    </w:p>
    <w:p w14:paraId="2E2BF722" w14:textId="77777777" w:rsidR="00F63DF0" w:rsidRPr="00A73992" w:rsidRDefault="00F63DF0">
      <w:pPr>
        <w:pStyle w:val="0DraftNormal"/>
        <w:rPr>
          <w:rFonts w:ascii="Montserrat" w:hAnsi="Montserrat"/>
          <w:sz w:val="24"/>
        </w:rPr>
      </w:pPr>
    </w:p>
    <w:p w14:paraId="67B49DC1" w14:textId="77777777" w:rsidR="00F63DF0" w:rsidRPr="00A73992" w:rsidRDefault="00A73992">
      <w:pPr>
        <w:pStyle w:val="0DraftNormal"/>
        <w:rPr>
          <w:rFonts w:ascii="Montserrat" w:hAnsi="Montserrat"/>
          <w:sz w:val="24"/>
        </w:rPr>
      </w:pPr>
      <w:r w:rsidRPr="00A73992">
        <w:rPr>
          <w:rFonts w:ascii="Montserrat" w:hAnsi="Montserrat"/>
          <w:sz w:val="24"/>
        </w:rPr>
        <w:t xml:space="preserve">But that was just distracting himself from Dusk’s confession. As a boy who had once been Dawn,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A73992">
        <w:rPr>
          <w:rFonts w:ascii="Montserrat" w:hAnsi="Montserrat"/>
          <w:i/>
          <w:sz w:val="24"/>
        </w:rPr>
        <w:t>being</w:t>
      </w:r>
      <w:r w:rsidRPr="00A73992">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14:paraId="1714DD1E" w14:textId="77777777" w:rsidR="00F63DF0" w:rsidRPr="00A73992" w:rsidRDefault="00F63DF0">
      <w:pPr>
        <w:pStyle w:val="0DraftNormal"/>
        <w:rPr>
          <w:rFonts w:ascii="Montserrat" w:hAnsi="Montserrat"/>
          <w:sz w:val="24"/>
        </w:rPr>
      </w:pPr>
    </w:p>
    <w:p w14:paraId="16737FDF" w14:textId="77777777" w:rsidR="00F63DF0" w:rsidRPr="00A73992" w:rsidRDefault="00A73992">
      <w:pPr>
        <w:pStyle w:val="0DraftNormal"/>
        <w:rPr>
          <w:rFonts w:ascii="Montserrat" w:hAnsi="Montserrat"/>
          <w:sz w:val="24"/>
        </w:rPr>
      </w:pPr>
      <w:r w:rsidRPr="00A73992">
        <w:rPr>
          <w:rFonts w:ascii="Montserrat" w:hAnsi="Montserrat"/>
          <w:sz w:val="24"/>
        </w:rPr>
        <w:t>Now she was not so sure. Dusk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w:t>
      </w:r>
      <w:r w:rsidRPr="00A73992">
        <w:rPr>
          <w:rFonts w:ascii="Montserrat" w:hAnsi="Montserrat"/>
          <w:sz w:val="24"/>
        </w:rPr>
        <w:t xml:space="preserve">eler looped on herself. </w:t>
      </w:r>
    </w:p>
    <w:p w14:paraId="67FD5BC9" w14:textId="77777777" w:rsidR="00F63DF0" w:rsidRPr="00A73992" w:rsidRDefault="00F63DF0">
      <w:pPr>
        <w:pStyle w:val="0DraftNormal"/>
        <w:rPr>
          <w:rFonts w:ascii="Montserrat" w:hAnsi="Montserrat"/>
          <w:sz w:val="24"/>
        </w:rPr>
      </w:pPr>
    </w:p>
    <w:p w14:paraId="7DB71CAF" w14:textId="77777777" w:rsidR="00F63DF0" w:rsidRPr="00A73992" w:rsidRDefault="00A73992">
      <w:pPr>
        <w:pStyle w:val="0DraftNormal"/>
        <w:rPr>
          <w:rFonts w:ascii="Montserrat" w:hAnsi="Montserrat"/>
          <w:sz w:val="24"/>
        </w:rPr>
      </w:pPr>
      <w:r w:rsidRPr="00A73992">
        <w:rPr>
          <w:rFonts w:ascii="Montserrat" w:hAnsi="Montserrat"/>
          <w:sz w:val="24"/>
        </w:rPr>
        <w:t>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Dawn. Her soul mate, her completion, Dawn was a different person. She had come from an entirely different place, met her half w</w:t>
      </w:r>
      <w:r w:rsidRPr="00A73992">
        <w:rPr>
          <w:rFonts w:ascii="Montserrat" w:hAnsi="Montserrat"/>
          <w:sz w:val="24"/>
        </w:rPr>
        <w:t xml:space="preserve">ay and then become her—by embracing her to become her equal. What was true for Ares and Dusk was true for her. </w:t>
      </w:r>
    </w:p>
    <w:p w14:paraId="74D470A3" w14:textId="77777777" w:rsidR="00F63DF0" w:rsidRPr="00A73992" w:rsidRDefault="00F63DF0">
      <w:pPr>
        <w:pStyle w:val="0DraftNormal"/>
        <w:rPr>
          <w:rFonts w:ascii="Montserrat" w:hAnsi="Montserrat"/>
          <w:sz w:val="24"/>
        </w:rPr>
      </w:pPr>
    </w:p>
    <w:p w14:paraId="14F22237" w14:textId="77777777" w:rsidR="00F63DF0" w:rsidRPr="00A73992" w:rsidRDefault="00A73992">
      <w:pPr>
        <w:pStyle w:val="0DraftNormal"/>
        <w:rPr>
          <w:rFonts w:ascii="Montserrat" w:hAnsi="Montserrat"/>
          <w:sz w:val="24"/>
        </w:rPr>
      </w:pPr>
      <w:r w:rsidRPr="00A73992">
        <w:rPr>
          <w:rFonts w:ascii="Montserrat" w:hAnsi="Montserrat"/>
          <w:sz w:val="24"/>
        </w:rPr>
        <w:t>Dawn was meant to be what she had become, and Ares—as Ares or Dusk,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w:t>
      </w:r>
      <w:r w:rsidRPr="00A73992">
        <w:rPr>
          <w:rFonts w:ascii="Montserrat" w:hAnsi="Montserrat"/>
          <w:sz w:val="24"/>
        </w:rPr>
        <w:t xml:space="preserve">one. </w:t>
      </w:r>
    </w:p>
    <w:p w14:paraId="28175B58" w14:textId="77777777" w:rsidR="00F63DF0" w:rsidRPr="00A73992" w:rsidRDefault="00F63DF0">
      <w:pPr>
        <w:pStyle w:val="0DraftNormal"/>
        <w:rPr>
          <w:rFonts w:ascii="Montserrat" w:hAnsi="Montserrat"/>
          <w:sz w:val="24"/>
        </w:rPr>
      </w:pPr>
    </w:p>
    <w:p w14:paraId="2317FDC3" w14:textId="77777777" w:rsidR="00F63DF0" w:rsidRPr="00A73992" w:rsidRDefault="00A73992">
      <w:pPr>
        <w:pStyle w:val="0DraftNormal"/>
        <w:rPr>
          <w:rFonts w:ascii="Montserrat" w:hAnsi="Montserrat"/>
          <w:sz w:val="24"/>
        </w:rPr>
      </w:pPr>
      <w:r w:rsidRPr="00A73992">
        <w:rPr>
          <w:rFonts w:ascii="Montserrat" w:hAnsi="Montserrat"/>
          <w:sz w:val="24"/>
        </w:rPr>
        <w:t>Ares had seen that. Finding the missing piece of her life had given her no choice. If she remained Ares, she would be an exile from herself. If Dawn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w:t>
      </w:r>
      <w:r w:rsidRPr="00A73992">
        <w:rPr>
          <w:rFonts w:ascii="Montserrat" w:hAnsi="Montserrat"/>
          <w:sz w:val="24"/>
        </w:rPr>
        <w:t xml:space="preserve">ke steps to keep from stifling themselves and each other to meet the expectations of others. </w:t>
      </w:r>
    </w:p>
    <w:p w14:paraId="6A6EDD8E" w14:textId="77777777" w:rsidR="00F63DF0" w:rsidRPr="00A73992" w:rsidRDefault="00F63DF0">
      <w:pPr>
        <w:pStyle w:val="0DraftNormal"/>
        <w:rPr>
          <w:rFonts w:ascii="Montserrat" w:hAnsi="Montserrat"/>
          <w:sz w:val="24"/>
        </w:rPr>
      </w:pPr>
    </w:p>
    <w:p w14:paraId="3A3687DF" w14:textId="77777777" w:rsidR="00F63DF0" w:rsidRPr="00A73992" w:rsidRDefault="00A73992">
      <w:pPr>
        <w:pStyle w:val="0DraftNormal"/>
        <w:rPr>
          <w:rFonts w:ascii="Montserrat" w:hAnsi="Montserrat"/>
          <w:sz w:val="24"/>
        </w:rPr>
      </w:pPr>
      <w:r w:rsidRPr="00A73992">
        <w:rPr>
          <w:rFonts w:ascii="Montserrat" w:hAnsi="Montserrat"/>
          <w:sz w:val="24"/>
        </w:rPr>
        <w:t>Dusk showed up to collect Ares and give the two girls a lift home. While they were waking up, with a few laps in the pool, she told them about the warning Angel had received. They dried off and dressed, and on the way to their own homes, Dusk suggested that the two watch each other’s backs. There was no saying if the warning was legitimate, but an outside group of psionics had taken an interest in them. They had to have observed the group before introducing themselves. Lion had been the only one who they kn</w:t>
      </w:r>
      <w:r w:rsidRPr="00A73992">
        <w:rPr>
          <w:rFonts w:ascii="Montserrat" w:hAnsi="Montserrat"/>
          <w:sz w:val="24"/>
        </w:rPr>
        <w:t xml:space="preserve">ew had revealed her powers in public, but they had approached Angel, which meant they were certain about her. </w:t>
      </w:r>
    </w:p>
    <w:p w14:paraId="59075671" w14:textId="77777777" w:rsidR="00F63DF0" w:rsidRPr="00A73992" w:rsidRDefault="00F63DF0">
      <w:pPr>
        <w:pStyle w:val="0DraftNormal"/>
        <w:rPr>
          <w:rFonts w:ascii="Montserrat" w:hAnsi="Montserrat"/>
          <w:sz w:val="24"/>
        </w:rPr>
      </w:pPr>
    </w:p>
    <w:p w14:paraId="098C247D" w14:textId="77777777" w:rsidR="00F63DF0" w:rsidRPr="00A73992" w:rsidRDefault="00A73992">
      <w:pPr>
        <w:pStyle w:val="0DraftNormal"/>
        <w:rPr>
          <w:rFonts w:ascii="Montserrat" w:hAnsi="Montserrat"/>
          <w:sz w:val="24"/>
        </w:rPr>
      </w:pPr>
      <w:r w:rsidRPr="00A73992">
        <w:rPr>
          <w:rFonts w:ascii="Montserrat" w:hAnsi="Montserrat"/>
          <w:sz w:val="24"/>
        </w:rPr>
        <w:t xml:space="preserve">If they could be certain of Angel,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Dusk promised to keep them informed and focused her attention on Ares. She told him that she needed to figure out some way to check on Thorn. He had been her mentor, did she dare confront </w:t>
      </w:r>
      <w:r w:rsidRPr="00A73992">
        <w:rPr>
          <w:rFonts w:ascii="Montserrat" w:hAnsi="Montserrat"/>
          <w:sz w:val="24"/>
        </w:rPr>
        <w:t>him directly, or was there some other way to verify his past?</w:t>
      </w:r>
    </w:p>
    <w:p w14:paraId="6060976A" w14:textId="77777777" w:rsidR="00F63DF0" w:rsidRPr="00A73992" w:rsidRDefault="00F63DF0">
      <w:pPr>
        <w:pStyle w:val="0DraftNormal"/>
        <w:rPr>
          <w:rFonts w:ascii="Montserrat" w:hAnsi="Montserrat"/>
          <w:sz w:val="24"/>
        </w:rPr>
      </w:pPr>
    </w:p>
    <w:p w14:paraId="749DACB3" w14:textId="77777777" w:rsidR="00F63DF0" w:rsidRPr="00A73992" w:rsidRDefault="00A73992">
      <w:pPr>
        <w:pStyle w:val="0DraftNormal"/>
        <w:rPr>
          <w:rFonts w:ascii="Montserrat" w:hAnsi="Montserrat"/>
          <w:sz w:val="24"/>
        </w:rPr>
      </w:pPr>
      <w:r w:rsidRPr="00A73992">
        <w:rPr>
          <w:rFonts w:ascii="Montserrat" w:hAnsi="Montserrat"/>
          <w:sz w:val="24"/>
        </w:rPr>
        <w:t>Ares could hardly think. Instead of responding, he told Dusk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w:t>
      </w:r>
      <w:r w:rsidRPr="00A73992">
        <w:rPr>
          <w:rFonts w:ascii="Montserrat" w:hAnsi="Montserrat"/>
          <w:sz w:val="24"/>
        </w:rPr>
        <w:t xml:space="preserve">e had to divide herself up along those lines. </w:t>
      </w:r>
    </w:p>
    <w:p w14:paraId="5FF73E25" w14:textId="77777777" w:rsidR="00F63DF0" w:rsidRPr="00A73992" w:rsidRDefault="00F63DF0">
      <w:pPr>
        <w:pStyle w:val="0DraftNormal"/>
        <w:rPr>
          <w:rFonts w:ascii="Montserrat" w:hAnsi="Montserrat"/>
          <w:sz w:val="24"/>
        </w:rPr>
      </w:pPr>
    </w:p>
    <w:p w14:paraId="2B17F9AB" w14:textId="77777777" w:rsidR="00F63DF0" w:rsidRPr="00A73992" w:rsidRDefault="00A73992">
      <w:pPr>
        <w:pStyle w:val="0DraftNormal"/>
        <w:rPr>
          <w:rFonts w:ascii="Montserrat" w:hAnsi="Montserrat"/>
          <w:sz w:val="24"/>
        </w:rPr>
      </w:pPr>
      <w:r w:rsidRPr="00A73992">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Dusk pulled over to the side of the road and took him in. It seemed strange that she should cry, but then again, it was the first time in years that she had truly been alone. She could not divide. Th</w:t>
      </w:r>
      <w:r w:rsidRPr="00A73992">
        <w:rPr>
          <w:rFonts w:ascii="Montserrat" w:hAnsi="Montserrat"/>
          <w:sz w:val="24"/>
        </w:rPr>
        <w:t>ere was no other within her to take the option, though she could still form the second attention as easily as ever.</w:t>
      </w:r>
    </w:p>
    <w:p w14:paraId="51D1E1FF" w14:textId="77777777" w:rsidR="00F63DF0" w:rsidRPr="00A73992" w:rsidRDefault="00F63DF0">
      <w:pPr>
        <w:pStyle w:val="0DraftNormal"/>
        <w:rPr>
          <w:rFonts w:ascii="Montserrat" w:hAnsi="Montserrat"/>
          <w:sz w:val="24"/>
        </w:rPr>
      </w:pPr>
    </w:p>
    <w:p w14:paraId="7BD7DB69" w14:textId="77777777" w:rsidR="00F63DF0" w:rsidRPr="00A73992" w:rsidRDefault="00A73992">
      <w:pPr>
        <w:pStyle w:val="0DraftNormal"/>
        <w:rPr>
          <w:rFonts w:ascii="Montserrat" w:hAnsi="Montserrat"/>
          <w:sz w:val="24"/>
        </w:rPr>
      </w:pPr>
      <w:r w:rsidRPr="00A73992">
        <w:rPr>
          <w:rFonts w:ascii="Montserrat" w:hAnsi="Montserrat"/>
          <w:sz w:val="24"/>
        </w:rPr>
        <w:t xml:space="preserve">She got a hold of herself and drove home. She was in no condition to face Thorn, or make suspicious accusations. She needed to explain to her family that there would be no fiancée, there would be no wedding, and think hard about how to explain this to Dawn—how to keep her from making the mistake she had almost made. As she walked in the door, she was greeted by worried and anxious faces. Cold fingers raked up her spine. The way they looked at her told her more than she wanted to hear. </w:t>
      </w:r>
    </w:p>
    <w:p w14:paraId="23093AF1" w14:textId="77777777" w:rsidR="00F63DF0" w:rsidRPr="00A73992" w:rsidRDefault="00F63DF0">
      <w:pPr>
        <w:pStyle w:val="0DraftNormal"/>
        <w:rPr>
          <w:rFonts w:ascii="Montserrat" w:hAnsi="Montserrat"/>
          <w:sz w:val="24"/>
        </w:rPr>
      </w:pPr>
    </w:p>
    <w:p w14:paraId="3426E354" w14:textId="77777777" w:rsidR="00F63DF0" w:rsidRPr="00A73992" w:rsidRDefault="00A73992">
      <w:pPr>
        <w:pStyle w:val="0DraftNormal"/>
        <w:rPr>
          <w:rFonts w:ascii="Montserrat" w:hAnsi="Montserrat"/>
          <w:sz w:val="24"/>
        </w:rPr>
      </w:pPr>
      <w:r w:rsidRPr="00A73992">
        <w:rPr>
          <w:rFonts w:ascii="Montserrat" w:hAnsi="Montserrat"/>
          <w:sz w:val="24"/>
        </w:rPr>
        <w:t>Dragon had been found in the town house with a mind as naked as his body. Dawn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Raven was str</w:t>
      </w:r>
      <w:r w:rsidRPr="00A73992">
        <w:rPr>
          <w:rFonts w:ascii="Montserrat" w:hAnsi="Montserrat"/>
          <w:sz w:val="24"/>
        </w:rPr>
        <w:t xml:space="preserve">icken. Just as his daughter went missing, he realized that he had lost his son forever. Eve caught him and told the others to just go. She would stay with him and together they would hold down the fort. </w:t>
      </w:r>
    </w:p>
    <w:p w14:paraId="52EBD4B2" w14:textId="77777777" w:rsidR="00F63DF0" w:rsidRPr="00A73992" w:rsidRDefault="00F63DF0">
      <w:pPr>
        <w:pStyle w:val="0DraftNormal"/>
        <w:rPr>
          <w:rFonts w:ascii="Montserrat" w:hAnsi="Montserrat"/>
          <w:sz w:val="24"/>
        </w:rPr>
      </w:pPr>
    </w:p>
    <w:p w14:paraId="3C4B9FEF" w14:textId="77777777" w:rsidR="00F63DF0" w:rsidRPr="00A73992" w:rsidRDefault="00A73992">
      <w:pPr>
        <w:pStyle w:val="0DraftNormal"/>
        <w:rPr>
          <w:rFonts w:ascii="Montserrat" w:hAnsi="Montserrat"/>
          <w:sz w:val="24"/>
        </w:rPr>
      </w:pPr>
      <w:r w:rsidRPr="00A73992">
        <w:rPr>
          <w:rFonts w:ascii="Montserrat" w:hAnsi="Montserrat"/>
          <w:sz w:val="24"/>
        </w:rPr>
        <w:t xml:space="preserve">Dusk had spoken to Angel and Amber on the phone the night before. The warning they had described receiving was still fresh in her mind, as well as the alarm it had caused. Angel, Rain and Lion, struggling with awakened minds and switched sexes, had been startled to learn that they had drawn the attention of a gang of psionic kids and some kind of psionic underground that they had broken away from. She kept thinking the scene over and over in her mind. </w:t>
      </w:r>
    </w:p>
    <w:p w14:paraId="3C43638C" w14:textId="77777777" w:rsidR="00F63DF0" w:rsidRPr="00A73992" w:rsidRDefault="00F63DF0">
      <w:pPr>
        <w:pStyle w:val="0DraftNormal"/>
        <w:rPr>
          <w:rFonts w:ascii="Montserrat" w:hAnsi="Montserrat"/>
          <w:sz w:val="24"/>
        </w:rPr>
      </w:pPr>
    </w:p>
    <w:p w14:paraId="004ED5E5" w14:textId="77777777" w:rsidR="00F63DF0" w:rsidRPr="00A73992" w:rsidRDefault="00A73992">
      <w:pPr>
        <w:pStyle w:val="0DraftNormal"/>
        <w:rPr>
          <w:rFonts w:ascii="Montserrat" w:hAnsi="Montserrat"/>
          <w:sz w:val="24"/>
        </w:rPr>
      </w:pPr>
      <w:r w:rsidRPr="00A73992">
        <w:rPr>
          <w:rFonts w:ascii="Montserrat" w:hAnsi="Montserrat"/>
          <w:sz w:val="24"/>
        </w:rPr>
        <w:t xml:space="preserve">She had wanted to run straight out there, to be with Dawn, but Alt had been there and it had seemed too complicated. She could not just show up when she was already there, and was afraid to risk teleporting in, for fear of being seen by Dragon. Again, because of Dragon, but by no fault of his own, they could not teleport over now. An ambulance had been called to pick him up and the EMT’s were taking their time getting him out. They could have waited, but they got in the car and started driving just to have </w:t>
      </w:r>
      <w:r w:rsidRPr="00A73992">
        <w:rPr>
          <w:rFonts w:ascii="Montserrat" w:hAnsi="Montserrat"/>
          <w:sz w:val="24"/>
        </w:rPr>
        <w:t xml:space="preserve">something to do. </w:t>
      </w:r>
    </w:p>
    <w:p w14:paraId="6B70521C" w14:textId="77777777" w:rsidR="00F63DF0" w:rsidRPr="00A73992" w:rsidRDefault="00F63DF0">
      <w:pPr>
        <w:pStyle w:val="0DraftNormal"/>
        <w:rPr>
          <w:rFonts w:ascii="Montserrat" w:hAnsi="Montserrat"/>
          <w:sz w:val="24"/>
        </w:rPr>
      </w:pPr>
    </w:p>
    <w:p w14:paraId="4F0AE48C" w14:textId="77777777" w:rsidR="00F63DF0" w:rsidRPr="00A73992" w:rsidRDefault="00A73992">
      <w:pPr>
        <w:pStyle w:val="0DraftNormal"/>
        <w:rPr>
          <w:rFonts w:ascii="Montserrat" w:hAnsi="Montserrat"/>
          <w:sz w:val="24"/>
        </w:rPr>
      </w:pPr>
      <w:r w:rsidRPr="00A73992">
        <w:rPr>
          <w:rFonts w:ascii="Montserrat" w:hAnsi="Montserrat"/>
          <w:sz w:val="24"/>
        </w:rPr>
        <w:t>They debated about whether they kept Dawn’s disappearance a secret, or whether they should report her missing when they could. The girls who had found Dragon had told the EMT’s that Dragon had spent the night, with plans to go out with Dawn. They said that Dawn had slipped out while everyone was sleeping and had not come back yet. The EMT’s had wanted to know if Dragon had taken any drugs, and her absence had to have stuck in their minds. The best thing seemed to be to say nothing, since there was little po</w:t>
      </w:r>
      <w:r w:rsidRPr="00A73992">
        <w:rPr>
          <w:rFonts w:ascii="Montserrat" w:hAnsi="Montserrat"/>
          <w:sz w:val="24"/>
        </w:rPr>
        <w:t xml:space="preserve">lice could do if she had been abducted by a psionic, and only a powerful psionic could have managed it without Dawn waking the entire neighborhood. </w:t>
      </w:r>
    </w:p>
    <w:p w14:paraId="6FEEB822" w14:textId="77777777" w:rsidR="00F63DF0" w:rsidRPr="00A73992" w:rsidRDefault="00F63DF0">
      <w:pPr>
        <w:pStyle w:val="0DraftNormal"/>
        <w:rPr>
          <w:rFonts w:ascii="Montserrat" w:hAnsi="Montserrat"/>
          <w:sz w:val="24"/>
        </w:rPr>
      </w:pPr>
    </w:p>
    <w:p w14:paraId="341AD20F" w14:textId="77777777" w:rsidR="00F63DF0" w:rsidRPr="00A73992" w:rsidRDefault="00A73992">
      <w:pPr>
        <w:pStyle w:val="0DraftNormal"/>
        <w:rPr>
          <w:rFonts w:ascii="Montserrat" w:hAnsi="Montserrat"/>
          <w:sz w:val="24"/>
        </w:rPr>
      </w:pPr>
      <w:r w:rsidRPr="00A73992">
        <w:rPr>
          <w:rFonts w:ascii="Montserrat" w:hAnsi="Montserrat"/>
          <w:sz w:val="24"/>
        </w:rPr>
        <w:t>They had agreed to keep Dawn’s disappearance to themselves, by the time they arrived in San Francisco. The older, and more experienced psionics combed the entire town house, searching for clues to what happened to her. The younger psionics hit the halls and streets asking neighbors if they had seen Dusk’s twin at any point that morning. Most of them assured that if they had seen a girl like her they would not only remember it, they would have pointed her out to others, and thought about it afterward. So the</w:t>
      </w:r>
      <w:r w:rsidRPr="00A73992">
        <w:rPr>
          <w:rFonts w:ascii="Montserrat" w:hAnsi="Montserrat"/>
          <w:sz w:val="24"/>
        </w:rPr>
        <w:t xml:space="preserve"> short answer was no. </w:t>
      </w:r>
    </w:p>
    <w:p w14:paraId="03F95DE6" w14:textId="77777777" w:rsidR="00F63DF0" w:rsidRPr="00A73992" w:rsidRDefault="00F63DF0">
      <w:pPr>
        <w:pStyle w:val="0DraftNormal"/>
        <w:rPr>
          <w:rFonts w:ascii="Montserrat" w:hAnsi="Montserrat"/>
          <w:sz w:val="24"/>
        </w:rPr>
      </w:pPr>
    </w:p>
    <w:p w14:paraId="1093E8DF" w14:textId="77777777" w:rsidR="00F63DF0" w:rsidRPr="00A73992" w:rsidRDefault="00A73992">
      <w:pPr>
        <w:pStyle w:val="0DraftNormal"/>
        <w:rPr>
          <w:rFonts w:ascii="Montserrat" w:hAnsi="Montserrat"/>
          <w:sz w:val="24"/>
        </w:rPr>
      </w:pPr>
      <w:r w:rsidRPr="00A73992">
        <w:rPr>
          <w:rFonts w:ascii="Montserrat" w:hAnsi="Montserrat"/>
          <w:sz w:val="24"/>
        </w:rPr>
        <w:t>Dusk, her sisters and her friends started searching further out for Dawn,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Dawn like that boggled the mind, and they found themselv</w:t>
      </w:r>
      <w:r w:rsidRPr="00A73992">
        <w:rPr>
          <w:rFonts w:ascii="Montserrat" w:hAnsi="Montserrat"/>
          <w:sz w:val="24"/>
        </w:rPr>
        <w:t xml:space="preserve">es disbelieving it simply because they hated to think about confronting that kind of power. </w:t>
      </w:r>
    </w:p>
    <w:p w14:paraId="15595BDA" w14:textId="77777777" w:rsidR="00F63DF0" w:rsidRPr="00A73992" w:rsidRDefault="00F63DF0">
      <w:pPr>
        <w:pStyle w:val="0DraftNormal"/>
        <w:rPr>
          <w:rFonts w:ascii="Montserrat" w:hAnsi="Montserrat"/>
          <w:sz w:val="24"/>
        </w:rPr>
      </w:pPr>
    </w:p>
    <w:p w14:paraId="20256D73" w14:textId="77777777" w:rsidR="00F63DF0" w:rsidRPr="00A73992" w:rsidRDefault="00A73992">
      <w:pPr>
        <w:pStyle w:val="0DraftNormal"/>
        <w:rPr>
          <w:rFonts w:ascii="Montserrat" w:hAnsi="Montserrat"/>
          <w:sz w:val="24"/>
        </w:rPr>
      </w:pPr>
      <w:r w:rsidRPr="00A73992">
        <w:rPr>
          <w:rFonts w:ascii="Montserrat" w:hAnsi="Montserrat"/>
          <w:sz w:val="24"/>
        </w:rPr>
        <w:t>Angel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Ash and Eve. It was now safe to assume that Dawn had not somehow fled from the attack and found some place to hide. If she had been able, she would have attempted to contact them, rathe</w:t>
      </w:r>
      <w:r w:rsidRPr="00A73992">
        <w:rPr>
          <w:rFonts w:ascii="Montserrat" w:hAnsi="Montserrat"/>
          <w:sz w:val="24"/>
        </w:rPr>
        <w:t xml:space="preserve">r than resist every attempt by them to contact her. If there was a group of rogue psionics who were keeping tabs on them, they just might have a real lead for them to follow. </w:t>
      </w:r>
    </w:p>
    <w:p w14:paraId="56E4918B" w14:textId="77777777" w:rsidR="00F63DF0" w:rsidRPr="00A73992" w:rsidRDefault="00F63DF0">
      <w:pPr>
        <w:pStyle w:val="0DraftNormal"/>
        <w:rPr>
          <w:rFonts w:ascii="Montserrat" w:hAnsi="Montserrat"/>
          <w:sz w:val="24"/>
        </w:rPr>
      </w:pPr>
    </w:p>
    <w:p w14:paraId="19B06740" w14:textId="77777777" w:rsidR="00F63DF0" w:rsidRPr="00A73992" w:rsidRDefault="00A73992">
      <w:pPr>
        <w:pStyle w:val="0DraftNormal"/>
        <w:rPr>
          <w:rFonts w:ascii="Montserrat" w:hAnsi="Montserrat"/>
          <w:sz w:val="24"/>
        </w:rPr>
      </w:pPr>
      <w:r w:rsidRPr="00A73992">
        <w:rPr>
          <w:rFonts w:ascii="Montserrat" w:hAnsi="Montserrat"/>
          <w:sz w:val="24"/>
        </w:rPr>
        <w:t>Before they could go to the place that Angel had been instructed to ask for them at, a group of them showed up at the town house. Word of Dawn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Dusk discovered that her parents had known her gymnastics traine</w:t>
      </w:r>
      <w:r w:rsidRPr="00A73992">
        <w:rPr>
          <w:rFonts w:ascii="Montserrat" w:hAnsi="Montserrat"/>
          <w:sz w:val="24"/>
        </w:rPr>
        <w:t>r was an agent of the psionic underground, a very dangerous psionic. He was the embodiment of evil as far as the Wild-Psi'ders were concerned</w:t>
      </w:r>
    </w:p>
    <w:p w14:paraId="1F75CF5B" w14:textId="77777777" w:rsidR="00F63DF0" w:rsidRPr="00A73992" w:rsidRDefault="00F63DF0">
      <w:pPr>
        <w:pStyle w:val="0DraftNormal"/>
        <w:rPr>
          <w:rFonts w:ascii="Montserrat" w:hAnsi="Montserrat"/>
          <w:sz w:val="24"/>
        </w:rPr>
      </w:pPr>
    </w:p>
    <w:p w14:paraId="05A08604" w14:textId="77777777" w:rsidR="00F63DF0" w:rsidRPr="00A73992" w:rsidRDefault="00A73992">
      <w:pPr>
        <w:pStyle w:val="0DraftNormal"/>
        <w:rPr>
          <w:rFonts w:ascii="Montserrat" w:hAnsi="Montserrat"/>
          <w:sz w:val="24"/>
        </w:rPr>
      </w:pPr>
      <w:r w:rsidRPr="00A73992">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14:paraId="7A420484" w14:textId="77777777" w:rsidR="00F63DF0" w:rsidRPr="00A73992" w:rsidRDefault="00F63DF0">
      <w:pPr>
        <w:pStyle w:val="0DraftNormal"/>
        <w:rPr>
          <w:rFonts w:ascii="Montserrat" w:hAnsi="Montserrat"/>
          <w:sz w:val="24"/>
        </w:rPr>
      </w:pPr>
    </w:p>
    <w:p w14:paraId="51B43D94"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0AAB39E6" w14:textId="77777777" w:rsidR="00F63DF0" w:rsidRPr="00A73992" w:rsidRDefault="00F63DF0">
      <w:pPr>
        <w:pStyle w:val="0DraftNormal"/>
        <w:rPr>
          <w:rFonts w:ascii="Montserrat" w:hAnsi="Montserrat"/>
          <w:sz w:val="24"/>
        </w:rPr>
      </w:pPr>
    </w:p>
    <w:p w14:paraId="65D8EBF1"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21</w:t>
      </w:r>
      <w:r w:rsidRPr="00A73992">
        <w:rPr>
          <w:rFonts w:ascii="Montserrat" w:hAnsi="Montserrat"/>
          <w:sz w:val="24"/>
        </w:rPr>
        <w:tab/>
      </w:r>
    </w:p>
    <w:p w14:paraId="4DE07004" w14:textId="77777777" w:rsidR="00F63DF0" w:rsidRPr="00A73992" w:rsidRDefault="00F63DF0">
      <w:pPr>
        <w:pStyle w:val="0DraftNormal"/>
        <w:rPr>
          <w:rFonts w:ascii="Montserrat" w:hAnsi="Montserrat"/>
          <w:sz w:val="24"/>
        </w:rPr>
      </w:pPr>
    </w:p>
    <w:p w14:paraId="36361FC5" w14:textId="77777777" w:rsidR="00F63DF0" w:rsidRPr="00A73992" w:rsidRDefault="00A73992">
      <w:pPr>
        <w:pStyle w:val="0DraftNormal"/>
        <w:rPr>
          <w:rFonts w:ascii="Montserrat" w:hAnsi="Montserrat"/>
          <w:sz w:val="24"/>
        </w:rPr>
      </w:pPr>
      <w:r w:rsidRPr="00A73992">
        <w:rPr>
          <w:rFonts w:ascii="Montserrat" w:hAnsi="Montserrat"/>
          <w:sz w:val="24"/>
        </w:rPr>
        <w:t>Dawn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w:t>
      </w:r>
      <w:r w:rsidRPr="00A73992">
        <w:rPr>
          <w:rFonts w:ascii="Montserrat" w:hAnsi="Montserrat"/>
          <w:sz w:val="24"/>
        </w:rPr>
        <w:t xml:space="preserve">e, drinking in the awesome detail, and confirmed with all her senses that it was a real, true and subtly alien universe. </w:t>
      </w:r>
    </w:p>
    <w:p w14:paraId="556DABFF" w14:textId="77777777" w:rsidR="00F63DF0" w:rsidRPr="00A73992" w:rsidRDefault="00F63DF0">
      <w:pPr>
        <w:pStyle w:val="0DraftNormal"/>
        <w:rPr>
          <w:rFonts w:ascii="Montserrat" w:hAnsi="Montserrat"/>
          <w:sz w:val="24"/>
        </w:rPr>
      </w:pPr>
    </w:p>
    <w:p w14:paraId="6B6C30E6" w14:textId="77777777" w:rsidR="00F63DF0" w:rsidRPr="00A73992" w:rsidRDefault="00A73992">
      <w:pPr>
        <w:pStyle w:val="0DraftNormal"/>
        <w:rPr>
          <w:rFonts w:ascii="Montserrat" w:hAnsi="Montserrat"/>
          <w:sz w:val="24"/>
        </w:rPr>
      </w:pPr>
      <w:r w:rsidRPr="00A73992">
        <w:rPr>
          <w:rFonts w:ascii="Montserrat" w:hAnsi="Montserrat"/>
          <w:sz w:val="24"/>
        </w:rPr>
        <w:t>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w:t>
      </w:r>
      <w:r w:rsidRPr="00A73992">
        <w:rPr>
          <w:rFonts w:ascii="Montserrat" w:hAnsi="Montserrat"/>
          <w:sz w:val="24"/>
        </w:rPr>
        <w:t xml:space="preserve">e seemed to be two, and in places three, different pasts which she recognized as her own. </w:t>
      </w:r>
    </w:p>
    <w:p w14:paraId="309CCA89" w14:textId="77777777" w:rsidR="00F63DF0" w:rsidRPr="00A73992" w:rsidRDefault="00F63DF0">
      <w:pPr>
        <w:pStyle w:val="0DraftNormal"/>
        <w:rPr>
          <w:rFonts w:ascii="Montserrat" w:hAnsi="Montserrat"/>
          <w:sz w:val="24"/>
        </w:rPr>
      </w:pPr>
    </w:p>
    <w:p w14:paraId="0A12C1AA" w14:textId="77777777" w:rsidR="00F63DF0" w:rsidRPr="00A73992" w:rsidRDefault="00A73992">
      <w:pPr>
        <w:pStyle w:val="0DraftNormal"/>
        <w:rPr>
          <w:rFonts w:ascii="Montserrat" w:hAnsi="Montserrat"/>
          <w:sz w:val="24"/>
        </w:rPr>
      </w:pPr>
      <w:r w:rsidRPr="00A73992">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14:paraId="0C9C4CB6" w14:textId="77777777" w:rsidR="00F63DF0" w:rsidRPr="00A73992" w:rsidRDefault="00F63DF0">
      <w:pPr>
        <w:pStyle w:val="0DraftNormal"/>
        <w:rPr>
          <w:rFonts w:ascii="Montserrat" w:hAnsi="Montserrat"/>
          <w:sz w:val="24"/>
        </w:rPr>
      </w:pPr>
    </w:p>
    <w:p w14:paraId="63378D33" w14:textId="77777777" w:rsidR="00F63DF0" w:rsidRPr="00A73992" w:rsidRDefault="00A73992">
      <w:pPr>
        <w:pStyle w:val="0DraftNormal"/>
        <w:rPr>
          <w:rFonts w:ascii="Montserrat" w:hAnsi="Montserrat"/>
          <w:sz w:val="24"/>
        </w:rPr>
      </w:pPr>
      <w:r w:rsidRPr="00A73992">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mentor had told her stories about such things. She had never believed him, how could people have entire wo</w:t>
      </w:r>
      <w:r w:rsidRPr="00A73992">
        <w:rPr>
          <w:rFonts w:ascii="Montserrat" w:hAnsi="Montserrat"/>
          <w:sz w:val="24"/>
        </w:rPr>
        <w:t>rlds—universes—inside them?</w:t>
      </w:r>
    </w:p>
    <w:p w14:paraId="6530C860" w14:textId="77777777" w:rsidR="00F63DF0" w:rsidRPr="00A73992" w:rsidRDefault="00F63DF0">
      <w:pPr>
        <w:pStyle w:val="0DraftNormal"/>
        <w:rPr>
          <w:rFonts w:ascii="Montserrat" w:hAnsi="Montserrat"/>
          <w:sz w:val="24"/>
        </w:rPr>
      </w:pPr>
    </w:p>
    <w:p w14:paraId="1B83E577" w14:textId="77777777" w:rsidR="00F63DF0" w:rsidRPr="00A73992" w:rsidRDefault="00A73992">
      <w:pPr>
        <w:pStyle w:val="0DraftNormal"/>
        <w:rPr>
          <w:rFonts w:ascii="Montserrat" w:hAnsi="Montserrat"/>
          <w:sz w:val="24"/>
        </w:rPr>
      </w:pPr>
      <w:r w:rsidRPr="00A73992">
        <w:rPr>
          <w:rFonts w:ascii="Montserrat" w:hAnsi="Montserrat"/>
          <w:sz w:val="24"/>
        </w:rPr>
        <w:t>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w:t>
      </w:r>
      <w:r w:rsidRPr="00A73992">
        <w:rPr>
          <w:rFonts w:ascii="Montserrat" w:hAnsi="Montserrat"/>
          <w:sz w:val="24"/>
        </w:rPr>
        <w:t xml:space="preserve"> second attention, and she had avoided confronting his consciousness. She had escaped from him by hiding in his own unconscious mind. </w:t>
      </w:r>
    </w:p>
    <w:p w14:paraId="2E06D0DC" w14:textId="77777777" w:rsidR="00F63DF0" w:rsidRPr="00A73992" w:rsidRDefault="00F63DF0">
      <w:pPr>
        <w:pStyle w:val="0DraftNormal"/>
        <w:rPr>
          <w:rFonts w:ascii="Montserrat" w:hAnsi="Montserrat"/>
          <w:sz w:val="24"/>
        </w:rPr>
      </w:pPr>
    </w:p>
    <w:p w14:paraId="56875E77" w14:textId="77777777" w:rsidR="00F63DF0" w:rsidRPr="00A73992" w:rsidRDefault="00A73992">
      <w:pPr>
        <w:pStyle w:val="0DraftNormal"/>
        <w:rPr>
          <w:rFonts w:ascii="Montserrat" w:hAnsi="Montserrat"/>
          <w:sz w:val="24"/>
        </w:rPr>
      </w:pPr>
      <w:r w:rsidRPr="00A73992">
        <w:rPr>
          <w:rFonts w:ascii="Montserrat" w:hAnsi="Montserrat"/>
          <w:sz w:val="24"/>
        </w:rPr>
        <w:t>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Dawn’s mind. Except this was not Dawn’s mind, her birth mind. She had been trapped among his thoughts, his fears, his hopes,</w:t>
      </w:r>
      <w:r w:rsidRPr="00A73992">
        <w:rPr>
          <w:rFonts w:ascii="Montserrat" w:hAnsi="Montserrat"/>
          <w:sz w:val="24"/>
        </w:rPr>
        <w:t xml:space="preserve"> his memories, a captive audience. </w:t>
      </w:r>
    </w:p>
    <w:p w14:paraId="223FCD34" w14:textId="77777777" w:rsidR="00F63DF0" w:rsidRPr="00A73992" w:rsidRDefault="00F63DF0">
      <w:pPr>
        <w:pStyle w:val="0DraftNormal"/>
        <w:rPr>
          <w:rFonts w:ascii="Montserrat" w:hAnsi="Montserrat"/>
          <w:sz w:val="24"/>
        </w:rPr>
      </w:pPr>
    </w:p>
    <w:p w14:paraId="04B012CB" w14:textId="77777777" w:rsidR="00F63DF0" w:rsidRPr="00A73992" w:rsidRDefault="00A73992">
      <w:pPr>
        <w:pStyle w:val="0DraftNormal"/>
        <w:rPr>
          <w:rFonts w:ascii="Montserrat" w:hAnsi="Montserrat"/>
          <w:sz w:val="24"/>
        </w:rPr>
      </w:pPr>
      <w:r w:rsidRPr="00A73992">
        <w:rPr>
          <w:rFonts w:ascii="Montserrat" w:hAnsi="Montserrat"/>
          <w:sz w:val="24"/>
        </w:rPr>
        <w:t>After several hours of total immersion in him, she regained the ability to think, but already knew all the answers to any question she might ask of him. She need not wonder how Dragon had become so powerful a psionic and kept it hidden. He was not Dragon at all. He was Jack Thorn’s brother. The two had a couple other things in common. They both possessed dragon potential and both had been inducted into and trained as assassins for the psionic underground. They both had tremendous psionic potential, but only</w:t>
      </w:r>
      <w:r w:rsidRPr="00A73992">
        <w:rPr>
          <w:rFonts w:ascii="Montserrat" w:hAnsi="Montserrat"/>
          <w:sz w:val="24"/>
        </w:rPr>
        <w:t xml:space="preserve"> Dragon had been scarred by his experiences with young Dawn. </w:t>
      </w:r>
    </w:p>
    <w:p w14:paraId="71CDB37C" w14:textId="77777777" w:rsidR="00F63DF0" w:rsidRPr="00A73992" w:rsidRDefault="00F63DF0">
      <w:pPr>
        <w:pStyle w:val="0DraftNormal"/>
        <w:rPr>
          <w:rFonts w:ascii="Montserrat" w:hAnsi="Montserrat"/>
          <w:sz w:val="24"/>
        </w:rPr>
      </w:pPr>
    </w:p>
    <w:p w14:paraId="7B6B8FA8" w14:textId="77777777" w:rsidR="00F63DF0" w:rsidRPr="00A73992" w:rsidRDefault="00A73992">
      <w:pPr>
        <w:pStyle w:val="0DraftNormal"/>
        <w:rPr>
          <w:rFonts w:ascii="Montserrat" w:hAnsi="Montserrat"/>
          <w:sz w:val="24"/>
        </w:rPr>
      </w:pPr>
      <w:r w:rsidRPr="00A73992">
        <w:rPr>
          <w:rFonts w:ascii="Montserrat" w:hAnsi="Montserrat"/>
          <w:sz w:val="24"/>
        </w:rPr>
        <w:t>Dragon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w:t>
      </w:r>
      <w:r w:rsidRPr="00A73992">
        <w:rPr>
          <w:rFonts w:ascii="Montserrat" w:hAnsi="Montserrat"/>
          <w:sz w:val="24"/>
        </w:rPr>
        <w:t xml:space="preserve"> abandoning him for Jack all those years ago. </w:t>
      </w:r>
    </w:p>
    <w:p w14:paraId="68732AB9" w14:textId="77777777" w:rsidR="00F63DF0" w:rsidRPr="00A73992" w:rsidRDefault="00F63DF0">
      <w:pPr>
        <w:pStyle w:val="0DraftNormal"/>
        <w:rPr>
          <w:rFonts w:ascii="Montserrat" w:hAnsi="Montserrat"/>
          <w:sz w:val="24"/>
        </w:rPr>
      </w:pPr>
    </w:p>
    <w:p w14:paraId="253ADD71" w14:textId="77777777" w:rsidR="00F63DF0" w:rsidRPr="00A73992" w:rsidRDefault="00A73992">
      <w:pPr>
        <w:pStyle w:val="0DraftNormal"/>
        <w:rPr>
          <w:rFonts w:ascii="Montserrat" w:hAnsi="Montserrat"/>
          <w:sz w:val="24"/>
        </w:rPr>
      </w:pPr>
      <w:r w:rsidRPr="00A73992">
        <w:rPr>
          <w:rFonts w:ascii="Montserrat" w:hAnsi="Montserrat"/>
          <w:sz w:val="24"/>
        </w:rPr>
        <w:t>It left her afraid to think. She had never been this vulnerable, and only the experience passed on to her from Dusk—the original Dawn’s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Dawn had been mated to Ares and Dusk.</w:t>
      </w:r>
      <w:r w:rsidRPr="00A73992">
        <w:rPr>
          <w:rFonts w:ascii="Montserrat" w:hAnsi="Montserrat"/>
          <w:sz w:val="24"/>
        </w:rPr>
        <w:t xml:space="preserve"> That might be a good thing, since he could hardly dispose of her mind if he welded his own to it. </w:t>
      </w:r>
    </w:p>
    <w:p w14:paraId="5E4DF08C" w14:textId="77777777" w:rsidR="00F63DF0" w:rsidRPr="00A73992" w:rsidRDefault="00F63DF0">
      <w:pPr>
        <w:pStyle w:val="0DraftNormal"/>
        <w:rPr>
          <w:rFonts w:ascii="Montserrat" w:hAnsi="Montserrat"/>
          <w:sz w:val="24"/>
        </w:rPr>
      </w:pPr>
    </w:p>
    <w:p w14:paraId="6F12030C" w14:textId="77777777" w:rsidR="00F63DF0" w:rsidRPr="00A73992" w:rsidRDefault="00A73992">
      <w:pPr>
        <w:pStyle w:val="0DraftNormal"/>
        <w:rPr>
          <w:rFonts w:ascii="Montserrat" w:hAnsi="Montserrat"/>
          <w:sz w:val="24"/>
        </w:rPr>
      </w:pPr>
      <w:r w:rsidRPr="00A73992">
        <w:rPr>
          <w:rFonts w:ascii="Montserrat" w:hAnsi="Montserrat"/>
          <w:sz w:val="24"/>
        </w:rPr>
        <w:t>Then again, he had done just that at least once before to the young boy who had been Dragon. When his brother had begun to hunt him, he had sought refuge in the mind of a little boy. When it became clear that Thorn would never quit until he was dead, he had shoved that boy’s mind into his own body to take the fall. Dragon-Dragon had been a redundancy to him, an unnecessary copy he had not hesitated to sacrifice for his own purposes. Since he had been motivated by fear and desperation to survive, Dragon-Drag</w:t>
      </w:r>
      <w:r w:rsidRPr="00A73992">
        <w:rPr>
          <w:rFonts w:ascii="Montserrat" w:hAnsi="Montserrat"/>
          <w:sz w:val="24"/>
        </w:rPr>
        <w:t xml:space="preserve">on had not even flinched to do it. </w:t>
      </w:r>
    </w:p>
    <w:p w14:paraId="210BDB8C" w14:textId="77777777" w:rsidR="00F63DF0" w:rsidRPr="00A73992" w:rsidRDefault="00F63DF0">
      <w:pPr>
        <w:pStyle w:val="0DraftNormal"/>
        <w:rPr>
          <w:rFonts w:ascii="Montserrat" w:hAnsi="Montserrat"/>
          <w:sz w:val="24"/>
        </w:rPr>
      </w:pPr>
    </w:p>
    <w:p w14:paraId="5EF24AD2" w14:textId="77777777" w:rsidR="00F63DF0" w:rsidRPr="00A73992" w:rsidRDefault="00A73992">
      <w:pPr>
        <w:pStyle w:val="0DraftNormal"/>
        <w:rPr>
          <w:rFonts w:ascii="Montserrat" w:hAnsi="Montserrat"/>
          <w:sz w:val="24"/>
        </w:rPr>
      </w:pPr>
      <w:r w:rsidRPr="00A73992">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Dragon more so than Dawn, </w:t>
      </w:r>
      <w:r w:rsidRPr="00A73992">
        <w:rPr>
          <w:rFonts w:ascii="Montserrat" w:hAnsi="Montserrat"/>
          <w:sz w:val="24"/>
        </w:rPr>
        <w:t xml:space="preserve">being herself unattached. </w:t>
      </w:r>
    </w:p>
    <w:p w14:paraId="102D46A3" w14:textId="77777777" w:rsidR="00F63DF0" w:rsidRPr="00A73992" w:rsidRDefault="00F63DF0">
      <w:pPr>
        <w:pStyle w:val="0DraftNormal"/>
        <w:rPr>
          <w:rFonts w:ascii="Montserrat" w:hAnsi="Montserrat"/>
          <w:sz w:val="24"/>
        </w:rPr>
      </w:pPr>
    </w:p>
    <w:p w14:paraId="33FBA7B8" w14:textId="77777777" w:rsidR="00F63DF0" w:rsidRPr="00A73992" w:rsidRDefault="00A73992">
      <w:pPr>
        <w:pStyle w:val="0DraftNormal"/>
        <w:rPr>
          <w:rFonts w:ascii="Montserrat" w:hAnsi="Montserrat"/>
          <w:sz w:val="24"/>
        </w:rPr>
      </w:pPr>
      <w:r w:rsidRPr="00A73992">
        <w:rPr>
          <w:rFonts w:ascii="Montserrat" w:hAnsi="Montserrat"/>
          <w:sz w:val="24"/>
        </w:rPr>
        <w:t>Dawn would never have considered jumping out of her own body to escape his grasp. If Dawn had turned her head up to receive his kiss, he would have seized her mind, and she would not have even considered the option Alt was silently thinking of. She had no idea precisely where Dawn had gotten off to, but she was safe wherever she now was. At least her mind was safe, no telling what sort of nightmare she was enduring in the darkest depths of her assailant’s mind. She was certainly not in a position to fall in</w:t>
      </w:r>
      <w:r w:rsidRPr="00A73992">
        <w:rPr>
          <w:rFonts w:ascii="Montserrat" w:hAnsi="Montserrat"/>
          <w:sz w:val="24"/>
        </w:rPr>
        <w:t xml:space="preserve">to Dragon’s grasp the instant Alt slipped free of it. </w:t>
      </w:r>
    </w:p>
    <w:p w14:paraId="585E02C7" w14:textId="77777777" w:rsidR="00F63DF0" w:rsidRPr="00A73992" w:rsidRDefault="00F63DF0">
      <w:pPr>
        <w:pStyle w:val="0DraftNormal"/>
        <w:rPr>
          <w:rFonts w:ascii="Montserrat" w:hAnsi="Montserrat"/>
          <w:sz w:val="24"/>
        </w:rPr>
      </w:pPr>
    </w:p>
    <w:p w14:paraId="299D6A54" w14:textId="77777777" w:rsidR="00F63DF0" w:rsidRPr="00A73992" w:rsidRDefault="00A73992">
      <w:pPr>
        <w:pStyle w:val="0DraftNormal"/>
        <w:rPr>
          <w:rFonts w:ascii="Montserrat" w:hAnsi="Montserrat"/>
          <w:sz w:val="24"/>
        </w:rPr>
      </w:pPr>
      <w:r w:rsidRPr="00A73992">
        <w:rPr>
          <w:rFonts w:ascii="Montserrat" w:hAnsi="Montserrat"/>
          <w:sz w:val="24"/>
        </w:rPr>
        <w:t xml:space="preserve">If Alt jumped free, Dragon would have sole possession of Dawn’s body. It seemed like a terrible thing to do to Dawn, but Dawn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w:t>
      </w:r>
      <w:r w:rsidRPr="00A73992">
        <w:rPr>
          <w:rFonts w:ascii="Montserrat" w:hAnsi="Montserrat"/>
          <w:sz w:val="24"/>
        </w:rPr>
        <w:t>he caught her and took her, she would have no secrets. She could only prevent that by doing what she was doing.</w:t>
      </w:r>
    </w:p>
    <w:p w14:paraId="1704F0C9" w14:textId="77777777" w:rsidR="00F63DF0" w:rsidRPr="00A73992" w:rsidRDefault="00F63DF0">
      <w:pPr>
        <w:pStyle w:val="0DraftNormal"/>
        <w:rPr>
          <w:rFonts w:ascii="Montserrat" w:hAnsi="Montserrat"/>
          <w:sz w:val="24"/>
        </w:rPr>
      </w:pPr>
    </w:p>
    <w:p w14:paraId="33960173" w14:textId="77777777" w:rsidR="00F63DF0" w:rsidRPr="00A73992" w:rsidRDefault="00A73992">
      <w:pPr>
        <w:pStyle w:val="0DraftNormal"/>
        <w:rPr>
          <w:rFonts w:ascii="Montserrat" w:hAnsi="Montserrat"/>
          <w:sz w:val="24"/>
        </w:rPr>
      </w:pPr>
      <w:r w:rsidRPr="00A73992">
        <w:rPr>
          <w:rFonts w:ascii="Montserrat" w:hAnsi="Montserrat"/>
          <w:sz w:val="24"/>
        </w:rPr>
        <w:t>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w:t>
      </w:r>
      <w:r w:rsidRPr="00A73992">
        <w:rPr>
          <w:rFonts w:ascii="Montserrat" w:hAnsi="Montserrat"/>
          <w:sz w:val="24"/>
        </w:rPr>
        <w:t xml:space="preserve"> she had learned. She still allowed him to feel her, a stunned and helpless mind, as a shell concealing the manner in which she had changed. </w:t>
      </w:r>
    </w:p>
    <w:p w14:paraId="1CC2559F" w14:textId="77777777" w:rsidR="00F63DF0" w:rsidRPr="00A73992" w:rsidRDefault="00F63DF0">
      <w:pPr>
        <w:pStyle w:val="0DraftNormal"/>
        <w:rPr>
          <w:rFonts w:ascii="Montserrat" w:hAnsi="Montserrat"/>
          <w:sz w:val="24"/>
        </w:rPr>
      </w:pPr>
    </w:p>
    <w:p w14:paraId="665B7B1E" w14:textId="77777777" w:rsidR="00F63DF0" w:rsidRPr="00A73992" w:rsidRDefault="00A73992">
      <w:pPr>
        <w:pStyle w:val="0DraftNormal"/>
        <w:rPr>
          <w:rFonts w:ascii="Montserrat" w:hAnsi="Montserrat"/>
          <w:sz w:val="24"/>
        </w:rPr>
      </w:pPr>
      <w:r w:rsidRPr="00A73992">
        <w:rPr>
          <w:rFonts w:ascii="Montserrat" w:hAnsi="Montserrat"/>
          <w:sz w:val="24"/>
        </w:rPr>
        <w:t>Dragon had taken a long time to reach her lair. She had traveled all over the Bay Area to confuse any attempt Dawn’s friends and family could mount to track her. It was a wonderful body, young and strong, but she was tired after the long day. She needed to crack open the mind within her and digest it, if her plan was going to work, but she longed for sleep. It would have to wait for the morning. Dawn had a mind as strong as her body, and she would fight, so Dragon would need the rest. If Dawn tried to throw</w:t>
      </w:r>
      <w:r w:rsidRPr="00A73992">
        <w:rPr>
          <w:rFonts w:ascii="Montserrat" w:hAnsi="Montserrat"/>
          <w:sz w:val="24"/>
        </w:rPr>
        <w:t xml:space="preserve"> Dragon off while she was asleep, she would sense it and wake up to deal with it, but she had not come out of her shock all day.</w:t>
      </w:r>
    </w:p>
    <w:p w14:paraId="5E8F1D3E" w14:textId="77777777" w:rsidR="00F63DF0" w:rsidRPr="00A73992" w:rsidRDefault="00F63DF0">
      <w:pPr>
        <w:pStyle w:val="0DraftNormal"/>
        <w:rPr>
          <w:rFonts w:ascii="Montserrat" w:hAnsi="Montserrat"/>
          <w:sz w:val="24"/>
        </w:rPr>
      </w:pPr>
    </w:p>
    <w:p w14:paraId="3361AA37" w14:textId="77777777" w:rsidR="00F63DF0" w:rsidRPr="00A73992" w:rsidRDefault="00A73992">
      <w:pPr>
        <w:pStyle w:val="0DraftNormal"/>
        <w:rPr>
          <w:rFonts w:ascii="Montserrat" w:hAnsi="Montserrat"/>
          <w:sz w:val="24"/>
        </w:rPr>
      </w:pPr>
      <w:r w:rsidRPr="00A73992">
        <w:rPr>
          <w:rFonts w:ascii="Montserrat" w:hAnsi="Montserrat"/>
          <w:sz w:val="24"/>
        </w:rPr>
        <w:t>Alt waited until Dragon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w:t>
      </w:r>
      <w:r w:rsidRPr="00A73992">
        <w:rPr>
          <w:rFonts w:ascii="Montserrat" w:hAnsi="Montserrat"/>
          <w:sz w:val="24"/>
        </w:rPr>
        <w:t>red one last thought for Dawn, praying that she would be safe.</w:t>
      </w:r>
    </w:p>
    <w:p w14:paraId="44CBDFE4" w14:textId="77777777" w:rsidR="00F63DF0" w:rsidRPr="00A73992" w:rsidRDefault="00F63DF0">
      <w:pPr>
        <w:pStyle w:val="0DraftNormal"/>
        <w:rPr>
          <w:rFonts w:ascii="Montserrat" w:hAnsi="Montserrat"/>
          <w:sz w:val="24"/>
        </w:rPr>
      </w:pPr>
    </w:p>
    <w:p w14:paraId="5C58F47C" w14:textId="77777777" w:rsidR="00F63DF0" w:rsidRPr="00A73992" w:rsidRDefault="00A73992">
      <w:pPr>
        <w:pStyle w:val="0DraftNormal"/>
        <w:rPr>
          <w:rFonts w:ascii="Montserrat" w:hAnsi="Montserrat"/>
          <w:sz w:val="24"/>
        </w:rPr>
      </w:pPr>
      <w:r w:rsidRPr="00A73992">
        <w:rPr>
          <w:rFonts w:ascii="Montserrat" w:hAnsi="Montserrat"/>
          <w:sz w:val="24"/>
        </w:rPr>
        <w:t>Dawn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Dawn could stand off such an assault forever. A trick which the original Dawn could do with her other had been a cold swap, for those times when both were e</w:t>
      </w:r>
      <w:r w:rsidRPr="00A73992">
        <w:rPr>
          <w:rFonts w:ascii="Montserrat" w:hAnsi="Montserrat"/>
          <w:sz w:val="24"/>
        </w:rPr>
        <w:t>xpressed, but one needed to address something the other knew nothing about.</w:t>
      </w:r>
    </w:p>
    <w:p w14:paraId="5BA81DE6" w14:textId="77777777" w:rsidR="00F63DF0" w:rsidRPr="00A73992" w:rsidRDefault="00F63DF0">
      <w:pPr>
        <w:pStyle w:val="0DraftNormal"/>
        <w:rPr>
          <w:rFonts w:ascii="Montserrat" w:hAnsi="Montserrat"/>
          <w:sz w:val="24"/>
        </w:rPr>
      </w:pPr>
    </w:p>
    <w:p w14:paraId="5B8FED20" w14:textId="77777777" w:rsidR="00F63DF0" w:rsidRPr="00A73992" w:rsidRDefault="00A73992">
      <w:pPr>
        <w:pStyle w:val="0DraftNormal"/>
        <w:rPr>
          <w:rFonts w:ascii="Montserrat" w:hAnsi="Montserrat"/>
          <w:sz w:val="24"/>
        </w:rPr>
      </w:pPr>
      <w:r w:rsidRPr="00A73992">
        <w:rPr>
          <w:rFonts w:ascii="Montserrat" w:hAnsi="Montserrat"/>
          <w:sz w:val="24"/>
        </w:rPr>
        <w:t>Dawn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w:t>
      </w:r>
      <w:r w:rsidRPr="00A73992">
        <w:rPr>
          <w:rFonts w:ascii="Montserrat" w:hAnsi="Montserrat"/>
          <w:sz w:val="24"/>
        </w:rPr>
        <w:t>new that her family—or families—did not exist in this universe.</w:t>
      </w:r>
    </w:p>
    <w:p w14:paraId="3B88C608" w14:textId="77777777" w:rsidR="00F63DF0" w:rsidRPr="00A73992" w:rsidRDefault="00F63DF0">
      <w:pPr>
        <w:pStyle w:val="0DraftNormal"/>
        <w:rPr>
          <w:rFonts w:ascii="Montserrat" w:hAnsi="Montserrat"/>
          <w:sz w:val="24"/>
        </w:rPr>
      </w:pPr>
    </w:p>
    <w:p w14:paraId="0921FFD8" w14:textId="77777777" w:rsidR="00F63DF0" w:rsidRPr="00A73992" w:rsidRDefault="00A73992">
      <w:pPr>
        <w:pStyle w:val="0DraftNormal"/>
        <w:rPr>
          <w:rFonts w:ascii="Montserrat" w:hAnsi="Montserrat"/>
          <w:sz w:val="24"/>
        </w:rPr>
      </w:pPr>
      <w:r w:rsidRPr="00A73992">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w:t>
      </w:r>
      <w:r w:rsidRPr="00A73992">
        <w:rPr>
          <w:rFonts w:ascii="Montserrat" w:hAnsi="Montserrat"/>
          <w:sz w:val="24"/>
        </w:rPr>
        <w:t>sure on her to have sex. He had simply wanted her to do some modeling in exchange for food and a place to sleep, and a little bit of money.</w:t>
      </w:r>
    </w:p>
    <w:p w14:paraId="7860BA43" w14:textId="77777777" w:rsidR="00F63DF0" w:rsidRPr="00A73992" w:rsidRDefault="00F63DF0">
      <w:pPr>
        <w:pStyle w:val="0DraftNormal"/>
        <w:rPr>
          <w:rFonts w:ascii="Montserrat" w:hAnsi="Montserrat"/>
          <w:sz w:val="24"/>
        </w:rPr>
      </w:pPr>
    </w:p>
    <w:p w14:paraId="31D69068" w14:textId="77777777" w:rsidR="00F63DF0" w:rsidRPr="00A73992" w:rsidRDefault="00A73992">
      <w:pPr>
        <w:pStyle w:val="0DraftNormal"/>
        <w:rPr>
          <w:rFonts w:ascii="Montserrat" w:hAnsi="Montserrat"/>
          <w:sz w:val="24"/>
        </w:rPr>
      </w:pPr>
      <w:r w:rsidRPr="00A73992">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w:t>
      </w:r>
      <w:r w:rsidRPr="00A73992">
        <w:rPr>
          <w:rFonts w:ascii="Montserrat" w:hAnsi="Montserrat"/>
          <w:sz w:val="24"/>
        </w:rPr>
        <w:t xml:space="preserve"> than the alternative.</w:t>
      </w:r>
    </w:p>
    <w:p w14:paraId="0F6EA732" w14:textId="77777777" w:rsidR="00F63DF0" w:rsidRPr="00A73992" w:rsidRDefault="00F63DF0">
      <w:pPr>
        <w:pStyle w:val="0DraftNormal"/>
        <w:rPr>
          <w:rFonts w:ascii="Montserrat" w:hAnsi="Montserrat"/>
          <w:sz w:val="24"/>
        </w:rPr>
      </w:pPr>
    </w:p>
    <w:p w14:paraId="2310F299" w14:textId="77777777" w:rsidR="00F63DF0" w:rsidRPr="00A73992" w:rsidRDefault="00A73992">
      <w:pPr>
        <w:pStyle w:val="0DraftNormal"/>
        <w:rPr>
          <w:rFonts w:ascii="Montserrat" w:hAnsi="Montserrat"/>
          <w:sz w:val="24"/>
        </w:rPr>
      </w:pPr>
      <w:r w:rsidRPr="00A73992">
        <w:rPr>
          <w:rFonts w:ascii="Montserrat" w:hAnsi="Montserrat"/>
          <w:sz w:val="24"/>
        </w:rPr>
        <w:t>Alt gathered her nerve and pushed through. At the same time Dawn committed herself to doing what she had planned. Alt cleared the hurdle of Dragon’s mind without even bumping the rail. She was out, in the clear in her own body as Dragon twitched and woke up. Dawn took a deep breath and reached in through herself. Alt was getting ready to defend herself from Dragon’s instant, all out assault, when she felt a strange tug and the world spun around her. Dawn opened her eyes, surprised to find herself in her bir</w:t>
      </w:r>
      <w:r w:rsidRPr="00A73992">
        <w:rPr>
          <w:rFonts w:ascii="Montserrat" w:hAnsi="Montserrat"/>
          <w:sz w:val="24"/>
        </w:rPr>
        <w:t xml:space="preserve">th world, in full command of her faculties, and then she was slammed against the wall behind her. She impacted so hard she blacked out. </w:t>
      </w:r>
    </w:p>
    <w:p w14:paraId="5C378B5B" w14:textId="77777777" w:rsidR="00F63DF0" w:rsidRPr="00A73992" w:rsidRDefault="00F63DF0">
      <w:pPr>
        <w:pStyle w:val="0DraftNormal"/>
        <w:rPr>
          <w:rFonts w:ascii="Montserrat" w:hAnsi="Montserrat"/>
          <w:sz w:val="24"/>
        </w:rPr>
      </w:pPr>
    </w:p>
    <w:p w14:paraId="59EA0F9A"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03657638" w14:textId="77777777" w:rsidR="00F63DF0" w:rsidRPr="00A73992" w:rsidRDefault="00F63DF0">
      <w:pPr>
        <w:pStyle w:val="0DraftNormal"/>
        <w:rPr>
          <w:rFonts w:ascii="Montserrat" w:hAnsi="Montserrat"/>
          <w:sz w:val="24"/>
        </w:rPr>
      </w:pPr>
    </w:p>
    <w:p w14:paraId="6674EBB4"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22</w:t>
      </w:r>
      <w:r w:rsidRPr="00A73992">
        <w:rPr>
          <w:rFonts w:ascii="Montserrat" w:hAnsi="Montserrat"/>
          <w:sz w:val="24"/>
        </w:rPr>
        <w:tab/>
      </w:r>
    </w:p>
    <w:p w14:paraId="2E833C6C" w14:textId="77777777" w:rsidR="00F63DF0" w:rsidRPr="00A73992" w:rsidRDefault="00F63DF0">
      <w:pPr>
        <w:pStyle w:val="0DraftNormal"/>
        <w:rPr>
          <w:rFonts w:ascii="Montserrat" w:hAnsi="Montserrat"/>
          <w:sz w:val="24"/>
        </w:rPr>
      </w:pPr>
    </w:p>
    <w:p w14:paraId="7BB1C184" w14:textId="77777777" w:rsidR="00F63DF0" w:rsidRPr="00A73992" w:rsidRDefault="00A73992">
      <w:pPr>
        <w:pStyle w:val="0DraftNormal"/>
        <w:rPr>
          <w:rFonts w:ascii="Montserrat" w:hAnsi="Montserrat"/>
          <w:sz w:val="24"/>
        </w:rPr>
      </w:pPr>
      <w:r w:rsidRPr="00A73992">
        <w:rPr>
          <w:rFonts w:ascii="Montserrat" w:hAnsi="Montserrat"/>
          <w:sz w:val="24"/>
        </w:rPr>
        <w:t>In the split second of alarm, as she lurched awake and acted, Dragon assumed that Dawn’s twin, Dusk,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Dragon by his brother. Jack had believed that the leash</w:t>
      </w:r>
      <w:r w:rsidRPr="00A73992">
        <w:rPr>
          <w:rFonts w:ascii="Montserrat" w:hAnsi="Montserrat"/>
          <w:sz w:val="24"/>
        </w:rPr>
        <w:t xml:space="preserve"> could not be slipped, but Dragon had been motivated. Once Jack had realized he could not chain Dragon, he had tried to kill him. </w:t>
      </w:r>
    </w:p>
    <w:p w14:paraId="6D59CD53" w14:textId="77777777" w:rsidR="00F63DF0" w:rsidRPr="00A73992" w:rsidRDefault="00F63DF0">
      <w:pPr>
        <w:pStyle w:val="0DraftNormal"/>
        <w:rPr>
          <w:rFonts w:ascii="Montserrat" w:hAnsi="Montserrat"/>
          <w:sz w:val="24"/>
        </w:rPr>
      </w:pPr>
    </w:p>
    <w:p w14:paraId="2926EA68" w14:textId="77777777" w:rsidR="00F63DF0" w:rsidRPr="00A73992" w:rsidRDefault="00A73992">
      <w:pPr>
        <w:pStyle w:val="0DraftNormal"/>
        <w:rPr>
          <w:rFonts w:ascii="Montserrat" w:hAnsi="Montserrat"/>
          <w:sz w:val="24"/>
        </w:rPr>
      </w:pPr>
      <w:r w:rsidRPr="00A73992">
        <w:rPr>
          <w:rFonts w:ascii="Montserrat" w:hAnsi="Montserrat"/>
          <w:sz w:val="24"/>
        </w:rPr>
        <w:t>Just another detail leading to the present situation, but one Dragon had learned from. The underground had developed new technology based on the understanding of psi, and designed to possess, modify, enhance, or inhibit psi potential. Once she placed the collar around Dawn’s neck, and closed it, it activated and arrested the girl’s psi. Dragon slipped the collar off over her head and stashed it outside the cell she had slept in. Dragon had anticipated the possibility of an uninvited guest, and been prepared</w:t>
      </w:r>
      <w:r w:rsidRPr="00A73992">
        <w:rPr>
          <w:rFonts w:ascii="Montserrat" w:hAnsi="Montserrat"/>
          <w:sz w:val="24"/>
        </w:rPr>
        <w:t>.</w:t>
      </w:r>
    </w:p>
    <w:p w14:paraId="54FB57FE" w14:textId="77777777" w:rsidR="00F63DF0" w:rsidRPr="00A73992" w:rsidRDefault="00F63DF0">
      <w:pPr>
        <w:pStyle w:val="0DraftNormal"/>
        <w:rPr>
          <w:rFonts w:ascii="Montserrat" w:hAnsi="Montserrat"/>
          <w:sz w:val="24"/>
        </w:rPr>
      </w:pPr>
    </w:p>
    <w:p w14:paraId="496B9EAA" w14:textId="77777777" w:rsidR="00F63DF0" w:rsidRPr="00A73992" w:rsidRDefault="00A73992">
      <w:pPr>
        <w:pStyle w:val="0DraftNormal"/>
        <w:rPr>
          <w:rFonts w:ascii="Montserrat" w:hAnsi="Montserrat"/>
          <w:sz w:val="24"/>
        </w:rPr>
      </w:pPr>
      <w:r w:rsidRPr="00A73992">
        <w:rPr>
          <w:rFonts w:ascii="Montserrat" w:hAnsi="Montserrat"/>
          <w:sz w:val="24"/>
        </w:rPr>
        <w:t>The room she had left Dawn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Dragon could teleport into and out of freely without any fear of Dawn trying to escape. Now that she was secured, Dragon could pop back in to examine her at leisure. Since she was awa</w:t>
      </w:r>
      <w:r w:rsidRPr="00A73992">
        <w:rPr>
          <w:rFonts w:ascii="Montserrat" w:hAnsi="Montserrat"/>
          <w:sz w:val="24"/>
        </w:rPr>
        <w:t>ke, her first concern was digesting her sister’s mind.</w:t>
      </w:r>
    </w:p>
    <w:p w14:paraId="40B2AF1B" w14:textId="77777777" w:rsidR="00F63DF0" w:rsidRPr="00A73992" w:rsidRDefault="00F63DF0">
      <w:pPr>
        <w:pStyle w:val="0DraftNormal"/>
        <w:rPr>
          <w:rFonts w:ascii="Montserrat" w:hAnsi="Montserrat"/>
          <w:sz w:val="24"/>
        </w:rPr>
      </w:pPr>
    </w:p>
    <w:p w14:paraId="21F4865D" w14:textId="77777777" w:rsidR="00F63DF0" w:rsidRPr="00A73992" w:rsidRDefault="00A73992">
      <w:pPr>
        <w:pStyle w:val="0DraftNormal"/>
        <w:rPr>
          <w:rFonts w:ascii="Montserrat" w:hAnsi="Montserrat"/>
          <w:sz w:val="24"/>
        </w:rPr>
      </w:pPr>
      <w:r w:rsidRPr="00A73992">
        <w:rPr>
          <w:rFonts w:ascii="Montserrat" w:hAnsi="Montserrat"/>
          <w:sz w:val="24"/>
        </w:rPr>
        <w:t xml:space="preserve">Dragon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w:t>
      </w:r>
      <w:r w:rsidRPr="00A73992">
        <w:rPr>
          <w:rFonts w:ascii="Montserrat" w:hAnsi="Montserrat"/>
          <w:sz w:val="24"/>
        </w:rPr>
        <w:t xml:space="preserve">jump to her sister’s side. </w:t>
      </w:r>
    </w:p>
    <w:p w14:paraId="3CD3524F" w14:textId="77777777" w:rsidR="00F63DF0" w:rsidRPr="00A73992" w:rsidRDefault="00F63DF0">
      <w:pPr>
        <w:pStyle w:val="0DraftNormal"/>
        <w:rPr>
          <w:rFonts w:ascii="Montserrat" w:hAnsi="Montserrat"/>
          <w:sz w:val="24"/>
        </w:rPr>
      </w:pPr>
    </w:p>
    <w:p w14:paraId="12098734" w14:textId="77777777" w:rsidR="00F63DF0" w:rsidRPr="00A73992" w:rsidRDefault="00A73992">
      <w:pPr>
        <w:pStyle w:val="0DraftNormal"/>
        <w:rPr>
          <w:rFonts w:ascii="Montserrat" w:hAnsi="Montserrat"/>
          <w:sz w:val="24"/>
        </w:rPr>
      </w:pPr>
      <w:r w:rsidRPr="00A73992">
        <w:rPr>
          <w:rFonts w:ascii="Montserrat" w:hAnsi="Montserrat"/>
          <w:sz w:val="24"/>
        </w:rPr>
        <w:t xml:space="preserve">Dragon let out her breath. The situation had become more complicated, but the basic plan might still work. Dusk, she still assumed it was Dusk, had not had a chance to see anything when she emerged. Dragon wished she knew what had happened to Dawn’s mind. It was conceivable that she had died of shock, simply blew right out like a candle in a high wind. A strong mind could prove the most fragile under certain pressures. She would have to keep that in mind with Dusk. </w:t>
      </w:r>
    </w:p>
    <w:p w14:paraId="12949BF4" w14:textId="77777777" w:rsidR="00F63DF0" w:rsidRPr="00A73992" w:rsidRDefault="00F63DF0">
      <w:pPr>
        <w:pStyle w:val="0DraftNormal"/>
        <w:rPr>
          <w:rFonts w:ascii="Montserrat" w:hAnsi="Montserrat"/>
          <w:sz w:val="24"/>
        </w:rPr>
      </w:pPr>
    </w:p>
    <w:p w14:paraId="6A2F8CBF" w14:textId="77777777" w:rsidR="00F63DF0" w:rsidRPr="00A73992" w:rsidRDefault="00A73992">
      <w:pPr>
        <w:pStyle w:val="0DraftNormal"/>
        <w:rPr>
          <w:rFonts w:ascii="Montserrat" w:hAnsi="Montserrat"/>
          <w:sz w:val="24"/>
        </w:rPr>
      </w:pPr>
      <w:r w:rsidRPr="00A73992">
        <w:rPr>
          <w:rFonts w:ascii="Montserrat" w:hAnsi="Montserrat"/>
          <w:sz w:val="24"/>
        </w:rPr>
        <w:t>Dragon went back into the cell, and saw that the girl was still unconscious. Dragon would have to break her mind from without, and the body of Dawn would hardly do for that sort of thing. Since it was now mindless, Dragon could set it aside for later. It was time to call up a resource he had never expected to need again. His original body had died, but Dragon had translated it to and from thought enough times to have memorized it. It was easy to jump out of a host into his own flesh, hardly any different fr</w:t>
      </w:r>
      <w:r w:rsidRPr="00A73992">
        <w:rPr>
          <w:rFonts w:ascii="Montserrat" w:hAnsi="Montserrat"/>
          <w:sz w:val="24"/>
        </w:rPr>
        <w:t xml:space="preserve">om simply teleporting from one place to another. Dawn’s body crumpled to the floor, but lay there awake and empty, as innocent as a baby. </w:t>
      </w:r>
    </w:p>
    <w:p w14:paraId="3D376290" w14:textId="77777777" w:rsidR="00F63DF0" w:rsidRPr="00A73992" w:rsidRDefault="00F63DF0">
      <w:pPr>
        <w:pStyle w:val="0DraftNormal"/>
        <w:rPr>
          <w:rFonts w:ascii="Montserrat" w:hAnsi="Montserrat"/>
          <w:sz w:val="24"/>
        </w:rPr>
      </w:pPr>
    </w:p>
    <w:p w14:paraId="10CD0CBA" w14:textId="77777777" w:rsidR="00F63DF0" w:rsidRPr="00A73992" w:rsidRDefault="00A73992">
      <w:pPr>
        <w:pStyle w:val="0DraftNormal"/>
        <w:rPr>
          <w:rFonts w:ascii="Montserrat" w:hAnsi="Montserrat"/>
          <w:sz w:val="24"/>
        </w:rPr>
      </w:pPr>
      <w:r w:rsidRPr="00A73992">
        <w:rPr>
          <w:rFonts w:ascii="Montserrat" w:hAnsi="Montserrat"/>
          <w:sz w:val="24"/>
        </w:rPr>
        <w:t xml:space="preserve">Dragon picked the body up and moved it to the bed. Dusk would awake and find her twin in the same condition Dragon had been in and her own mind crippled. Dragon, who looked so much like his older brother, could go in and start working her over. It would take more time this way, but the bright side of it was that he would not have to dispose of her afterwards. She would be easy to manipulate into believing she was Dawn, shattered by the horrible experience, and Dragon could take over the role of Dusk. Their </w:t>
      </w:r>
      <w:r w:rsidRPr="00A73992">
        <w:rPr>
          <w:rFonts w:ascii="Montserrat" w:hAnsi="Montserrat"/>
          <w:sz w:val="24"/>
        </w:rPr>
        <w:t xml:space="preserve">friends and family would be so glad to have them back alive they would not question that assumption. </w:t>
      </w:r>
    </w:p>
    <w:p w14:paraId="256DE9F4" w14:textId="77777777" w:rsidR="00F63DF0" w:rsidRPr="00A73992" w:rsidRDefault="00F63DF0">
      <w:pPr>
        <w:pStyle w:val="0DraftNormal"/>
        <w:rPr>
          <w:rFonts w:ascii="Montserrat" w:hAnsi="Montserrat"/>
          <w:sz w:val="24"/>
        </w:rPr>
      </w:pPr>
    </w:p>
    <w:p w14:paraId="04B4F9D4" w14:textId="77777777" w:rsidR="00F63DF0" w:rsidRPr="00A73992" w:rsidRDefault="00A73992">
      <w:pPr>
        <w:pStyle w:val="0DraftNormal"/>
        <w:rPr>
          <w:rFonts w:ascii="Montserrat" w:hAnsi="Montserrat"/>
          <w:sz w:val="24"/>
        </w:rPr>
      </w:pPr>
      <w:r w:rsidRPr="00A73992">
        <w:rPr>
          <w:rFonts w:ascii="Montserrat" w:hAnsi="Montserrat"/>
          <w:sz w:val="24"/>
        </w:rPr>
        <w:t>He was waiting for her to wake up. When he did, he welcomed her to the party, calling her Dusk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w:t>
      </w:r>
      <w:r w:rsidRPr="00A73992">
        <w:rPr>
          <w:rFonts w:ascii="Montserrat" w:hAnsi="Montserrat"/>
          <w:sz w:val="24"/>
        </w:rPr>
        <w:t xml:space="preserve">cus it, wield it. She made a show of defeat and asked for an explanation. </w:t>
      </w:r>
    </w:p>
    <w:p w14:paraId="2DE0F8BB" w14:textId="77777777" w:rsidR="00F63DF0" w:rsidRPr="00A73992" w:rsidRDefault="00F63DF0">
      <w:pPr>
        <w:pStyle w:val="0DraftNormal"/>
        <w:rPr>
          <w:rFonts w:ascii="Montserrat" w:hAnsi="Montserrat"/>
          <w:sz w:val="24"/>
        </w:rPr>
      </w:pPr>
    </w:p>
    <w:p w14:paraId="2AB2F90C" w14:textId="77777777" w:rsidR="00F63DF0" w:rsidRPr="00A73992" w:rsidRDefault="00A73992">
      <w:pPr>
        <w:pStyle w:val="0DraftNormal"/>
        <w:rPr>
          <w:rFonts w:ascii="Montserrat" w:hAnsi="Montserrat"/>
          <w:sz w:val="24"/>
        </w:rPr>
      </w:pPr>
      <w:r w:rsidRPr="00A73992">
        <w:rPr>
          <w:rFonts w:ascii="Montserrat" w:hAnsi="Montserrat"/>
          <w:sz w:val="24"/>
        </w:rPr>
        <w:t>Dawn believed for a moment that it really was Thorn, and he too went along with it. He explained “Dawn’s”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w:t>
      </w:r>
      <w:r w:rsidRPr="00A73992">
        <w:rPr>
          <w:rFonts w:ascii="Montserrat" w:hAnsi="Montserrat"/>
          <w:sz w:val="24"/>
        </w:rPr>
        <w:t xml:space="preserve">s, but she would fight. He promised to enjoy it, there were, after all, so many ways to break a person. </w:t>
      </w:r>
    </w:p>
    <w:p w14:paraId="2F091668" w14:textId="77777777" w:rsidR="00F63DF0" w:rsidRPr="00A73992" w:rsidRDefault="00F63DF0">
      <w:pPr>
        <w:pStyle w:val="0DraftNormal"/>
        <w:rPr>
          <w:rFonts w:ascii="Montserrat" w:hAnsi="Montserrat"/>
          <w:sz w:val="24"/>
        </w:rPr>
      </w:pPr>
    </w:p>
    <w:p w14:paraId="0AAD4D7B" w14:textId="77777777" w:rsidR="00F63DF0" w:rsidRPr="00A73992" w:rsidRDefault="00A73992">
      <w:pPr>
        <w:pStyle w:val="0DraftNormal"/>
        <w:rPr>
          <w:rFonts w:ascii="Montserrat" w:hAnsi="Montserrat"/>
          <w:sz w:val="24"/>
        </w:rPr>
      </w:pPr>
      <w:r w:rsidRPr="00A73992">
        <w:rPr>
          <w:rFonts w:ascii="Montserrat" w:hAnsi="Montserrat"/>
          <w:sz w:val="24"/>
        </w:rPr>
        <w:t>It had been almost impossible to sleep through the night. Dusk finally gave up and went out into the main room where Ash and Eve were still talking with the leader of the Wild-Psi’d, Cougar. Dusk and her parents had been shocked when their new allies in the Wild Psi’d identified Thorn as one of the people who had abducted and then inducted them into the underground. Dusk’s experience partly confirmed that, Thorn had often lectured her about such dangers when he was her mentor. Dusk had helped confirm the fa</w:t>
      </w:r>
      <w:r w:rsidRPr="00A73992">
        <w:rPr>
          <w:rFonts w:ascii="Montserrat" w:hAnsi="Montserrat"/>
          <w:sz w:val="24"/>
        </w:rPr>
        <w:t xml:space="preserve">cts, but remembered what Thorn had been trying to do with her somewhat fondly. </w:t>
      </w:r>
    </w:p>
    <w:p w14:paraId="358215EA" w14:textId="77777777" w:rsidR="00F63DF0" w:rsidRPr="00A73992" w:rsidRDefault="00F63DF0">
      <w:pPr>
        <w:pStyle w:val="0DraftNormal"/>
        <w:rPr>
          <w:rFonts w:ascii="Montserrat" w:hAnsi="Montserrat"/>
          <w:sz w:val="24"/>
        </w:rPr>
      </w:pPr>
    </w:p>
    <w:p w14:paraId="5A8F8E9E" w14:textId="77777777" w:rsidR="00F63DF0" w:rsidRPr="00A73992" w:rsidRDefault="00A73992">
      <w:pPr>
        <w:pStyle w:val="0DraftNormal"/>
        <w:rPr>
          <w:rFonts w:ascii="Montserrat" w:hAnsi="Montserrat"/>
          <w:sz w:val="24"/>
        </w:rPr>
      </w:pPr>
      <w:r w:rsidRPr="00A73992">
        <w:rPr>
          <w:rFonts w:ascii="Montserrat" w:hAnsi="Montserrat"/>
          <w:sz w:val="24"/>
        </w:rPr>
        <w:t>Her parents quickly shared what they had learned about the Wild-Psi’d. They had escaped from induction into the psionic underground, following a warning from an outsider, Dragon, she was surprised to learn. They called him Dragon, and struggled to explain the story of Dragon, Jack Thorn’s brother, who had left an impression of himself in Dragon before Thorn killed him, and Dragon had acted in Dragon’s name to protect other kids from the dangerous man. He had helped create the Wild-Psi'd and suggested the pr</w:t>
      </w:r>
      <w:r w:rsidRPr="00A73992">
        <w:rPr>
          <w:rFonts w:ascii="Montserrat" w:hAnsi="Montserrat"/>
          <w:sz w:val="24"/>
        </w:rPr>
        <w:t xml:space="preserve">actice of scouting potentials and trying to beat underground agents to them when they went active. </w:t>
      </w:r>
    </w:p>
    <w:p w14:paraId="505F30B8" w14:textId="77777777" w:rsidR="00F63DF0" w:rsidRPr="00A73992" w:rsidRDefault="00F63DF0">
      <w:pPr>
        <w:pStyle w:val="0DraftNormal"/>
        <w:rPr>
          <w:rFonts w:ascii="Montserrat" w:hAnsi="Montserrat"/>
          <w:sz w:val="24"/>
        </w:rPr>
      </w:pPr>
    </w:p>
    <w:p w14:paraId="6EDCDD34" w14:textId="77777777" w:rsidR="00F63DF0" w:rsidRPr="00A73992" w:rsidRDefault="00A73992">
      <w:pPr>
        <w:pStyle w:val="0DraftNormal"/>
        <w:rPr>
          <w:rFonts w:ascii="Montserrat" w:hAnsi="Montserrat"/>
          <w:sz w:val="24"/>
        </w:rPr>
      </w:pPr>
      <w:r w:rsidRPr="00A73992">
        <w:rPr>
          <w:rFonts w:ascii="Montserrat" w:hAnsi="Montserrat"/>
          <w:sz w:val="24"/>
        </w:rPr>
        <w:t>They explained that Dragon had fallen in love with Dawn and had constantly argued for the group to take her in, but they had never been able to prove that she was an active until recently. They feared that Dragon had gotten himself wiped out trying to stop Thorn from moving on Dawn; he had left a message for the group saying that Thorn had finally confirmed that he knew she was active. They mourned his loss, and a couple of them haunted the hospital where he had been taken, protecting him and waiting to see</w:t>
      </w:r>
      <w:r w:rsidRPr="00A73992">
        <w:rPr>
          <w:rFonts w:ascii="Montserrat" w:hAnsi="Montserrat"/>
          <w:sz w:val="24"/>
        </w:rPr>
        <w:t xml:space="preserve"> if he would recover. Dusk listened to this and still found it hard to swallow. </w:t>
      </w:r>
    </w:p>
    <w:p w14:paraId="2A1F1658" w14:textId="77777777" w:rsidR="00F63DF0" w:rsidRPr="00A73992" w:rsidRDefault="00F63DF0">
      <w:pPr>
        <w:pStyle w:val="0DraftNormal"/>
        <w:rPr>
          <w:rFonts w:ascii="Montserrat" w:hAnsi="Montserrat"/>
          <w:sz w:val="24"/>
        </w:rPr>
      </w:pPr>
    </w:p>
    <w:p w14:paraId="05A8EA97" w14:textId="77777777" w:rsidR="00F63DF0" w:rsidRPr="00A73992" w:rsidRDefault="00A73992">
      <w:pPr>
        <w:pStyle w:val="0DraftNormal"/>
        <w:rPr>
          <w:rFonts w:ascii="Montserrat" w:hAnsi="Montserrat"/>
          <w:sz w:val="24"/>
        </w:rPr>
      </w:pPr>
      <w:r w:rsidRPr="00A73992">
        <w:rPr>
          <w:rFonts w:ascii="Montserrat" w:hAnsi="Montserrat"/>
          <w:sz w:val="24"/>
        </w:rPr>
        <w:t>Dusk did not know what to do. According to her new allies, Thorn was as ruthless without the excuse of being psychotic. The kids really did fear and hate Thorn, but there were flaws in their arguments. Thorn had not just recently found out about her ability. He had been one of the people who had trained her. He was her mentor, for crying out loud. As Dawn, she had been under the wing of Thorn—the man who had been contracted to kill her as a child, according to her parents—for a lot longer than she had indic</w:t>
      </w:r>
      <w:r w:rsidRPr="00A73992">
        <w:rPr>
          <w:rFonts w:ascii="Montserrat" w:hAnsi="Montserrat"/>
          <w:sz w:val="24"/>
        </w:rPr>
        <w:t xml:space="preserve">ated when she first met the original Dusk. </w:t>
      </w:r>
    </w:p>
    <w:p w14:paraId="3C3C544F" w14:textId="77777777" w:rsidR="00F63DF0" w:rsidRPr="00A73992" w:rsidRDefault="00F63DF0">
      <w:pPr>
        <w:pStyle w:val="0DraftNormal"/>
        <w:rPr>
          <w:rFonts w:ascii="Montserrat" w:hAnsi="Montserrat"/>
          <w:sz w:val="24"/>
        </w:rPr>
      </w:pPr>
    </w:p>
    <w:p w14:paraId="717B300A" w14:textId="77777777" w:rsidR="00F63DF0" w:rsidRPr="00A73992" w:rsidRDefault="00A73992">
      <w:pPr>
        <w:pStyle w:val="0DraftNormal"/>
        <w:rPr>
          <w:rFonts w:ascii="Montserrat" w:hAnsi="Montserrat"/>
          <w:sz w:val="24"/>
        </w:rPr>
      </w:pPr>
      <w:r w:rsidRPr="00A73992">
        <w:rPr>
          <w:rFonts w:ascii="Montserrat" w:hAnsi="Montserrat"/>
          <w:sz w:val="24"/>
        </w:rPr>
        <w:t>A lot longer than she had even admitted to her self until recently. A consequence of keeping secrets from herself. Only recently had she confronted those secrets. The reason Thorn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w:t>
      </w:r>
      <w:r w:rsidRPr="00A73992">
        <w:rPr>
          <w:rFonts w:ascii="Montserrat" w:hAnsi="Montserrat"/>
          <w:sz w:val="24"/>
        </w:rPr>
        <w:t xml:space="preserve">r influence in her life. </w:t>
      </w:r>
    </w:p>
    <w:p w14:paraId="1DEEEB91" w14:textId="77777777" w:rsidR="00F63DF0" w:rsidRPr="00A73992" w:rsidRDefault="00F63DF0">
      <w:pPr>
        <w:pStyle w:val="0DraftNormal"/>
        <w:rPr>
          <w:rFonts w:ascii="Montserrat" w:hAnsi="Montserrat"/>
          <w:sz w:val="24"/>
        </w:rPr>
      </w:pPr>
    </w:p>
    <w:p w14:paraId="71CFDDEF" w14:textId="77777777" w:rsidR="00F63DF0" w:rsidRPr="00A73992" w:rsidRDefault="00A73992">
      <w:pPr>
        <w:pStyle w:val="0DraftNormal"/>
        <w:rPr>
          <w:rFonts w:ascii="Montserrat" w:hAnsi="Montserrat"/>
          <w:sz w:val="24"/>
        </w:rPr>
      </w:pPr>
      <w:r w:rsidRPr="00A73992">
        <w:rPr>
          <w:rFonts w:ascii="Montserrat" w:hAnsi="Montserrat"/>
          <w:sz w:val="24"/>
        </w:rPr>
        <w:t>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Dawn as her other, or that she had kept it secret from her self? In her mind, Dawn, as Dusk, was still her first, but in Dusk’s memory, as Dawn</w:t>
      </w:r>
      <w:r w:rsidRPr="00A73992">
        <w:rPr>
          <w:rFonts w:ascii="Montserrat" w:hAnsi="Montserrat"/>
          <w:sz w:val="24"/>
        </w:rPr>
        <w:t xml:space="preserve">, she had given herself away as a child. Once again her mind had wandered back to her love, she forced herself back to the point. </w:t>
      </w:r>
    </w:p>
    <w:p w14:paraId="4E8205DF" w14:textId="77777777" w:rsidR="00F63DF0" w:rsidRPr="00A73992" w:rsidRDefault="00F63DF0">
      <w:pPr>
        <w:pStyle w:val="0DraftNormal"/>
        <w:rPr>
          <w:rFonts w:ascii="Montserrat" w:hAnsi="Montserrat"/>
          <w:sz w:val="24"/>
        </w:rPr>
      </w:pPr>
    </w:p>
    <w:p w14:paraId="6D281327" w14:textId="77777777" w:rsidR="00F63DF0" w:rsidRPr="00A73992" w:rsidRDefault="00A73992">
      <w:pPr>
        <w:pStyle w:val="0DraftNormal"/>
        <w:rPr>
          <w:rFonts w:ascii="Montserrat" w:hAnsi="Montserrat"/>
          <w:sz w:val="24"/>
        </w:rPr>
      </w:pPr>
      <w:r w:rsidRPr="00A73992">
        <w:rPr>
          <w:rFonts w:ascii="Montserrat" w:hAnsi="Montserrat"/>
          <w:sz w:val="24"/>
        </w:rPr>
        <w:t xml:space="preserve">Dusk could not answer these new doubts. The stories her new friends told her about Thorn just did not sound like him, but they did remind Dusk painfully of his brother. She had not thought about him in almost seven years. Mention of Dragon had opened the door to a whole new bag of worms. Now she finally knew where Dragon had learned to touch her so perfectly. Dragon had only been about fourteen when he was sucked into her thrall, but he had already possessed a disturbing and dangerous mind. </w:t>
      </w:r>
    </w:p>
    <w:p w14:paraId="3573A286" w14:textId="77777777" w:rsidR="00F63DF0" w:rsidRPr="00A73992" w:rsidRDefault="00F63DF0">
      <w:pPr>
        <w:pStyle w:val="0DraftNormal"/>
        <w:rPr>
          <w:rFonts w:ascii="Montserrat" w:hAnsi="Montserrat"/>
          <w:sz w:val="24"/>
        </w:rPr>
      </w:pPr>
    </w:p>
    <w:p w14:paraId="302EC320" w14:textId="77777777" w:rsidR="00F63DF0" w:rsidRPr="00A73992" w:rsidRDefault="00A73992">
      <w:pPr>
        <w:pStyle w:val="0DraftNormal"/>
        <w:rPr>
          <w:rFonts w:ascii="Montserrat" w:hAnsi="Montserrat"/>
          <w:sz w:val="24"/>
        </w:rPr>
      </w:pPr>
      <w:r w:rsidRPr="00A73992">
        <w:rPr>
          <w:rFonts w:ascii="Montserrat" w:hAnsi="Montserrat"/>
          <w:sz w:val="24"/>
        </w:rPr>
        <w:t xml:space="preserve">Many of the boys and young men she had been with had felt shame, but only after the fact, they had not been able to control themselves. Dragon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Thorn had come to her and promised her that </w:t>
      </w:r>
      <w:r w:rsidRPr="00A73992">
        <w:rPr>
          <w:rFonts w:ascii="Montserrat" w:hAnsi="Montserrat"/>
          <w:sz w:val="24"/>
        </w:rPr>
        <w:t xml:space="preserve">he would never be a threat to her again, she had gratefully forgotten him. She could not write off Thorn so easily. She wanted to see him in person. She had to ask him if these stories were true. </w:t>
      </w:r>
    </w:p>
    <w:p w14:paraId="0D00714E" w14:textId="77777777" w:rsidR="00F63DF0" w:rsidRPr="00A73992" w:rsidRDefault="00F63DF0">
      <w:pPr>
        <w:pStyle w:val="0DraftNormal"/>
        <w:rPr>
          <w:rFonts w:ascii="Montserrat" w:hAnsi="Montserrat"/>
          <w:sz w:val="24"/>
        </w:rPr>
      </w:pPr>
    </w:p>
    <w:p w14:paraId="6507662C" w14:textId="77777777" w:rsidR="00F63DF0" w:rsidRPr="00A73992" w:rsidRDefault="00A73992">
      <w:pPr>
        <w:pStyle w:val="0DraftNormal"/>
        <w:rPr>
          <w:rFonts w:ascii="Montserrat" w:hAnsi="Montserrat"/>
          <w:sz w:val="24"/>
        </w:rPr>
      </w:pPr>
      <w:r w:rsidRPr="00A73992">
        <w:rPr>
          <w:rFonts w:ascii="Montserrat" w:hAnsi="Montserrat"/>
          <w:sz w:val="24"/>
        </w:rPr>
        <w:t>Dusk called her parents aside. She pointed out that they were all in a fix. She had school tomorrow, and saw two immediate problems. One was the consequence of Dawn’s disappearance, people were going to ask her why she was not at school, and she did not know what to tell them. They could say she was sick, but they had no idea how long that story would have to last, and Dawn’s dead body could turn up at any time to catch them in a horrible lie. Family was always at the top of any list of suspects, so they da</w:t>
      </w:r>
      <w:r w:rsidRPr="00A73992">
        <w:rPr>
          <w:rFonts w:ascii="Montserrat" w:hAnsi="Montserrat"/>
          <w:sz w:val="24"/>
        </w:rPr>
        <w:t>red do nothing suspicious. Until they knew what had happened to her, hiding what they did know would only damn them.</w:t>
      </w:r>
    </w:p>
    <w:p w14:paraId="67E77F99" w14:textId="77777777" w:rsidR="00F63DF0" w:rsidRPr="00A73992" w:rsidRDefault="00F63DF0">
      <w:pPr>
        <w:pStyle w:val="0DraftNormal"/>
        <w:rPr>
          <w:rFonts w:ascii="Montserrat" w:hAnsi="Montserrat"/>
          <w:sz w:val="24"/>
        </w:rPr>
      </w:pPr>
    </w:p>
    <w:p w14:paraId="3716F3B7" w14:textId="77777777" w:rsidR="00F63DF0" w:rsidRPr="00A73992" w:rsidRDefault="00A73992">
      <w:pPr>
        <w:pStyle w:val="0DraftNormal"/>
        <w:rPr>
          <w:rFonts w:ascii="Montserrat" w:hAnsi="Montserrat"/>
          <w:sz w:val="24"/>
        </w:rPr>
      </w:pPr>
      <w:r w:rsidRPr="00A73992">
        <w:rPr>
          <w:rFonts w:ascii="Montserrat" w:hAnsi="Montserrat"/>
          <w:sz w:val="24"/>
        </w:rPr>
        <w:t>The other thing was of course Thorn. She was in his class, she could hardly avoid him, and considering how important gymnastics was to her, and Dawn, they would be expected to make heroic attempts to be there as opposed to actively avoiding it. Listening to accusations about Thorn was only going to get them into trouble. Such accusations had to be confirmed, and there was only one person who could confirm or deny Thorn’s actions. Thorn himself. She was not asking them to agree, she was simply telling them w</w:t>
      </w:r>
      <w:r w:rsidRPr="00A73992">
        <w:rPr>
          <w:rFonts w:ascii="Montserrat" w:hAnsi="Montserrat"/>
          <w:sz w:val="24"/>
        </w:rPr>
        <w:t xml:space="preserve">hat she was going to do. She was asking them not to interfere. </w:t>
      </w:r>
    </w:p>
    <w:p w14:paraId="069072E0" w14:textId="77777777" w:rsidR="00F63DF0" w:rsidRPr="00A73992" w:rsidRDefault="00F63DF0">
      <w:pPr>
        <w:pStyle w:val="0DraftNormal"/>
        <w:rPr>
          <w:rFonts w:ascii="Montserrat" w:hAnsi="Montserrat"/>
          <w:sz w:val="24"/>
        </w:rPr>
      </w:pPr>
    </w:p>
    <w:p w14:paraId="6E93A21C" w14:textId="77777777" w:rsidR="00F63DF0" w:rsidRPr="00A73992" w:rsidRDefault="00A73992">
      <w:pPr>
        <w:pStyle w:val="0DraftNormal"/>
        <w:rPr>
          <w:rFonts w:ascii="Montserrat" w:hAnsi="Montserrat"/>
          <w:sz w:val="24"/>
        </w:rPr>
      </w:pPr>
      <w:r w:rsidRPr="00A73992">
        <w:rPr>
          <w:rFonts w:ascii="Montserrat" w:hAnsi="Montserrat"/>
          <w:sz w:val="24"/>
        </w:rPr>
        <w:t>Dusk promised to be on guard, but asserted that she was going alone. If she did not return, everyone would have their answer and she would at least be in the same boat with Dawn. The truth was, she would rather be someone’s prisoner with Dawn than be perfectly safe without her. As long as Dawn was in unknown danger, Dusk herself was no good to anyone trying to help her. She was just a hair shy of absolute panic already. She was ready to tear down the mountains looking for her soul mate. Masquerade be damned</w:t>
      </w:r>
      <w:r w:rsidRPr="00A73992">
        <w:rPr>
          <w:rFonts w:ascii="Montserrat" w:hAnsi="Montserrat"/>
          <w:sz w:val="24"/>
        </w:rPr>
        <w:t xml:space="preserve">. Her parents loaned her the car and let her go. </w:t>
      </w:r>
    </w:p>
    <w:p w14:paraId="30BF08DB" w14:textId="77777777" w:rsidR="00F63DF0" w:rsidRPr="00A73992" w:rsidRDefault="00F63DF0">
      <w:pPr>
        <w:pStyle w:val="0DraftNormal"/>
        <w:rPr>
          <w:rFonts w:ascii="Montserrat" w:hAnsi="Montserrat"/>
          <w:sz w:val="24"/>
        </w:rPr>
      </w:pPr>
    </w:p>
    <w:p w14:paraId="2BC376A0" w14:textId="77777777" w:rsidR="00F63DF0" w:rsidRPr="00A73992" w:rsidRDefault="00A73992">
      <w:pPr>
        <w:pStyle w:val="0DraftNormal"/>
        <w:rPr>
          <w:rFonts w:ascii="Montserrat" w:hAnsi="Montserrat"/>
          <w:sz w:val="24"/>
        </w:rPr>
      </w:pPr>
      <w:r w:rsidRPr="00A73992">
        <w:rPr>
          <w:rFonts w:ascii="Montserrat" w:hAnsi="Montserrat"/>
          <w:sz w:val="24"/>
        </w:rPr>
        <w:t xml:space="preserve">Dusk knew where to find Thorn on a Sunday. She did not hesitate to confront him and demand he tell her where Dusk was. She had to explain that Dawn had vanished. She had learned about Thorn and his past, and out of respect for his past with her, she came directly to him to find out if he had abducted her, like he had so many others. Thorn denied it, but could not convince her. He </w:t>
      </w:r>
      <w:r w:rsidRPr="00A73992">
        <w:rPr>
          <w:rFonts w:ascii="Montserrat" w:hAnsi="Montserrat"/>
          <w:i/>
          <w:sz w:val="24"/>
        </w:rPr>
        <w:t xml:space="preserve">had </w:t>
      </w:r>
      <w:r w:rsidRPr="00A73992">
        <w:rPr>
          <w:rFonts w:ascii="Montserrat" w:hAnsi="Montserrat"/>
          <w:sz w:val="24"/>
        </w:rPr>
        <w:t xml:space="preserve">fooled Dawn and her parents, keeping his ties to the underground a secret. Thorn had reportedly abducted, beaten, abused, raped and murdered kids like Dawn for the mysterious psionic underground. </w:t>
      </w:r>
    </w:p>
    <w:p w14:paraId="04AAB364" w14:textId="77777777" w:rsidR="00F63DF0" w:rsidRPr="00A73992" w:rsidRDefault="00F63DF0">
      <w:pPr>
        <w:pStyle w:val="0DraftNormal"/>
        <w:rPr>
          <w:rFonts w:ascii="Montserrat" w:hAnsi="Montserrat"/>
          <w:sz w:val="24"/>
        </w:rPr>
      </w:pPr>
    </w:p>
    <w:p w14:paraId="23B0BFF2" w14:textId="77777777" w:rsidR="00F63DF0" w:rsidRPr="00A73992" w:rsidRDefault="00A73992">
      <w:pPr>
        <w:pStyle w:val="0DraftNormal"/>
        <w:rPr>
          <w:rFonts w:ascii="Montserrat" w:hAnsi="Montserrat"/>
          <w:sz w:val="24"/>
        </w:rPr>
      </w:pPr>
      <w:r w:rsidRPr="00A73992">
        <w:rPr>
          <w:rFonts w:ascii="Montserrat" w:hAnsi="Montserrat"/>
          <w:sz w:val="24"/>
        </w:rPr>
        <w:t xml:space="preserve">Dusk realized that there was no way he could convince her of his innocence, only of his guilt. They argued for a couple of hours, but Thorn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t>
      </w:r>
      <w:r w:rsidRPr="00A73992">
        <w:rPr>
          <w:rFonts w:ascii="Montserrat" w:hAnsi="Montserrat"/>
          <w:sz w:val="24"/>
        </w:rPr>
        <w:t xml:space="preserve">would never be allowed to confront them on a matter of policy. </w:t>
      </w:r>
    </w:p>
    <w:p w14:paraId="4EC07EBB" w14:textId="77777777" w:rsidR="00F63DF0" w:rsidRPr="00A73992" w:rsidRDefault="00F63DF0">
      <w:pPr>
        <w:pStyle w:val="0DraftNormal"/>
        <w:rPr>
          <w:rFonts w:ascii="Montserrat" w:hAnsi="Montserrat"/>
          <w:sz w:val="24"/>
        </w:rPr>
      </w:pPr>
    </w:p>
    <w:p w14:paraId="49CAA147" w14:textId="77777777" w:rsidR="00F63DF0" w:rsidRPr="00A73992" w:rsidRDefault="00A73992">
      <w:pPr>
        <w:pStyle w:val="0DraftNormal"/>
        <w:rPr>
          <w:rFonts w:ascii="Montserrat" w:hAnsi="Montserrat"/>
          <w:sz w:val="24"/>
        </w:rPr>
      </w:pPr>
      <w:r w:rsidRPr="00A73992">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w:t>
      </w:r>
      <w:r w:rsidRPr="00A73992">
        <w:rPr>
          <w:rFonts w:ascii="Montserrat" w:hAnsi="Montserrat"/>
          <w:sz w:val="24"/>
        </w:rPr>
        <w:t>eited his protection, others would start to move against her. She agonized over the decision, but ultimately she cut him off.</w:t>
      </w:r>
    </w:p>
    <w:p w14:paraId="7D99F65C" w14:textId="77777777" w:rsidR="00F63DF0" w:rsidRPr="00A73992" w:rsidRDefault="00F63DF0">
      <w:pPr>
        <w:pStyle w:val="0DraftNormal"/>
        <w:rPr>
          <w:rFonts w:ascii="Montserrat" w:hAnsi="Montserrat"/>
          <w:sz w:val="24"/>
        </w:rPr>
      </w:pPr>
    </w:p>
    <w:p w14:paraId="168D11E6"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3CF45C60" w14:textId="77777777" w:rsidR="00F63DF0" w:rsidRPr="00A73992" w:rsidRDefault="00F63DF0">
      <w:pPr>
        <w:pStyle w:val="0DraftNormal"/>
        <w:rPr>
          <w:rFonts w:ascii="Montserrat" w:hAnsi="Montserrat"/>
          <w:sz w:val="24"/>
        </w:rPr>
      </w:pPr>
    </w:p>
    <w:p w14:paraId="0588B515"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23</w:t>
      </w:r>
      <w:r w:rsidRPr="00A73992">
        <w:rPr>
          <w:rFonts w:ascii="Montserrat" w:hAnsi="Montserrat"/>
          <w:sz w:val="24"/>
        </w:rPr>
        <w:tab/>
      </w:r>
    </w:p>
    <w:p w14:paraId="689790D0" w14:textId="77777777" w:rsidR="00F63DF0" w:rsidRPr="00A73992" w:rsidRDefault="00F63DF0">
      <w:pPr>
        <w:pStyle w:val="0DraftNormal"/>
        <w:rPr>
          <w:rFonts w:ascii="Montserrat" w:hAnsi="Montserrat"/>
          <w:sz w:val="24"/>
        </w:rPr>
      </w:pPr>
    </w:p>
    <w:p w14:paraId="199B5F85" w14:textId="77777777" w:rsidR="00F63DF0" w:rsidRPr="00A73992" w:rsidRDefault="00A73992">
      <w:pPr>
        <w:pStyle w:val="0DraftNormal"/>
        <w:rPr>
          <w:rFonts w:ascii="Montserrat" w:hAnsi="Montserrat"/>
          <w:sz w:val="24"/>
        </w:rPr>
      </w:pPr>
      <w:r w:rsidRPr="00A73992">
        <w:rPr>
          <w:rFonts w:ascii="Montserrat" w:hAnsi="Montserrat"/>
          <w:sz w:val="24"/>
        </w:rPr>
        <w:t>Dawn studied the man before her, wondering what in the hell was going on. He was pretending to be Thorn, but she was certain now that he was not. His deception was as necessary for him, for whatever scheme he was pursuing, as her own deception was critical to her. Who ever he was, it made sense to stall him for as long as possible. She asked him about Dragon. He pounced on her inquiry, asking her why she was asking. Since he believed that she was Dusk, she lied and said that the last impression she had rece</w:t>
      </w:r>
      <w:r w:rsidRPr="00A73992">
        <w:rPr>
          <w:rFonts w:ascii="Montserrat" w:hAnsi="Montserrat"/>
          <w:sz w:val="24"/>
        </w:rPr>
        <w:t>ived from Dawn had been of the two of them in the shower. The real Dusk probably knew where he was, but might well need an explanation of what had happened to him and why.</w:t>
      </w:r>
    </w:p>
    <w:p w14:paraId="78AC30A1" w14:textId="77777777" w:rsidR="00F63DF0" w:rsidRPr="00A73992" w:rsidRDefault="00F63DF0">
      <w:pPr>
        <w:pStyle w:val="0DraftNormal"/>
        <w:rPr>
          <w:rFonts w:ascii="Montserrat" w:hAnsi="Montserrat"/>
          <w:sz w:val="24"/>
        </w:rPr>
      </w:pPr>
    </w:p>
    <w:p w14:paraId="00D27CFD" w14:textId="77777777" w:rsidR="00F63DF0" w:rsidRPr="00A73992" w:rsidRDefault="00A73992">
      <w:pPr>
        <w:pStyle w:val="0DraftNormal"/>
        <w:rPr>
          <w:rFonts w:ascii="Montserrat" w:hAnsi="Montserrat"/>
          <w:sz w:val="24"/>
        </w:rPr>
      </w:pPr>
      <w:r w:rsidRPr="00A73992">
        <w:rPr>
          <w:rFonts w:ascii="Montserrat" w:hAnsi="Montserrat"/>
          <w:sz w:val="24"/>
        </w:rPr>
        <w:t xml:space="preserve">He knew what condition Dragon was in expected that she had seen it. He assumed she was asking about Dragon to learn about Dawn’s condition. He explained that Dragon’s mind had crumbled under his attack and evaporated. With therapy a new mind could be raised on whatever foundation remained, but he had not been interested in Dragon. He was concerned about Dawn. Her mind was gone, shattered in a useless conflict with him. Still, he needed her, and intended to rebuild her, with Dusk’s help, using her mind as a </w:t>
      </w:r>
      <w:r w:rsidRPr="00A73992">
        <w:rPr>
          <w:rFonts w:ascii="Montserrat" w:hAnsi="Montserrat"/>
          <w:sz w:val="24"/>
        </w:rPr>
        <w:t>template. She replied coldly that after telling her that he had destroyed two minds already, she was hardly inclined to let him touch her mind.</w:t>
      </w:r>
    </w:p>
    <w:p w14:paraId="2611A9FD" w14:textId="77777777" w:rsidR="00F63DF0" w:rsidRPr="00A73992" w:rsidRDefault="00F63DF0">
      <w:pPr>
        <w:pStyle w:val="0DraftNormal"/>
        <w:rPr>
          <w:rFonts w:ascii="Montserrat" w:hAnsi="Montserrat"/>
          <w:sz w:val="24"/>
        </w:rPr>
      </w:pPr>
    </w:p>
    <w:p w14:paraId="0EB30B9B" w14:textId="77777777" w:rsidR="00F63DF0" w:rsidRPr="00A73992" w:rsidRDefault="00A73992">
      <w:pPr>
        <w:pStyle w:val="0DraftNormal"/>
        <w:rPr>
          <w:rFonts w:ascii="Montserrat" w:hAnsi="Montserrat"/>
          <w:sz w:val="24"/>
        </w:rPr>
      </w:pPr>
      <w:r w:rsidRPr="00A73992">
        <w:rPr>
          <w:rFonts w:ascii="Montserrat" w:hAnsi="Montserrat"/>
          <w:sz w:val="24"/>
        </w:rPr>
        <w:t xml:space="preserve">To distract him, she pointed out that he had changed; he was not like the Thorn she knew. He laughed and told her it had of course been an act. He returned to the main topic. Before he started in on her, Dragon tried to explain himself. He gave her the whole lecture, probably exactly what Thorn would have said to her if he were the man Dragon was trying to portray. He actually was appealing to her, while at the same time assuring her that he would take what he needed if she would not help him by giving it. </w:t>
      </w:r>
      <w:r w:rsidRPr="00A73992">
        <w:rPr>
          <w:rFonts w:ascii="Montserrat" w:hAnsi="Montserrat"/>
          <w:sz w:val="24"/>
        </w:rPr>
        <w:t xml:space="preserve">Dawn was caught in a bind. If she were Dusk, in this situation and she had believed him for a minute, she would of course have risked anything to restore Dawn’s mind. </w:t>
      </w:r>
    </w:p>
    <w:p w14:paraId="05D0FD3C" w14:textId="77777777" w:rsidR="00F63DF0" w:rsidRPr="00A73992" w:rsidRDefault="00F63DF0">
      <w:pPr>
        <w:pStyle w:val="0DraftNormal"/>
        <w:rPr>
          <w:rFonts w:ascii="Montserrat" w:hAnsi="Montserrat"/>
          <w:sz w:val="24"/>
        </w:rPr>
      </w:pPr>
    </w:p>
    <w:p w14:paraId="3D8FA04E" w14:textId="77777777" w:rsidR="00F63DF0" w:rsidRPr="00A73992" w:rsidRDefault="00A73992">
      <w:pPr>
        <w:pStyle w:val="0DraftNormal"/>
        <w:rPr>
          <w:rFonts w:ascii="Montserrat" w:hAnsi="Montserrat"/>
          <w:sz w:val="24"/>
        </w:rPr>
      </w:pPr>
      <w:r w:rsidRPr="00A73992">
        <w:rPr>
          <w:rFonts w:ascii="Montserrat" w:hAnsi="Montserrat"/>
          <w:sz w:val="24"/>
        </w:rPr>
        <w:t>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w:t>
      </w:r>
      <w:r w:rsidRPr="00A73992">
        <w:rPr>
          <w:rFonts w:ascii="Montserrat" w:hAnsi="Montserrat"/>
          <w:sz w:val="24"/>
        </w:rPr>
        <w:t xml:space="preserve">ghed. He did not need to torture her; he already knew how to get past her defenses. He simply reached out and touched her; touching her the way Dragon had touched her. </w:t>
      </w:r>
    </w:p>
    <w:p w14:paraId="4A05A6B1" w14:textId="77777777" w:rsidR="00F63DF0" w:rsidRPr="00A73992" w:rsidRDefault="00F63DF0">
      <w:pPr>
        <w:pStyle w:val="0DraftNormal"/>
        <w:rPr>
          <w:rFonts w:ascii="Montserrat" w:hAnsi="Montserrat"/>
          <w:sz w:val="24"/>
        </w:rPr>
      </w:pPr>
    </w:p>
    <w:p w14:paraId="55D8A812" w14:textId="77777777" w:rsidR="00F63DF0" w:rsidRPr="00A73992" w:rsidRDefault="00A73992">
      <w:pPr>
        <w:pStyle w:val="0DraftNormal"/>
        <w:rPr>
          <w:rFonts w:ascii="Montserrat" w:hAnsi="Montserrat"/>
          <w:sz w:val="24"/>
        </w:rPr>
      </w:pPr>
      <w:r w:rsidRPr="00A73992">
        <w:rPr>
          <w:rFonts w:ascii="Montserrat" w:hAnsi="Montserrat"/>
          <w:sz w:val="24"/>
        </w:rPr>
        <w:t>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Dragon, there was no chance she could withdraw and refuse to participate. On the physical level, it w</w:t>
      </w:r>
      <w:r w:rsidRPr="00A73992">
        <w:rPr>
          <w:rFonts w:ascii="Montserrat" w:hAnsi="Montserrat"/>
          <w:sz w:val="24"/>
        </w:rPr>
        <w:t xml:space="preserve">ould not even be rape. It did not have to be. He was not interested in her body except as a way to get to her mind. </w:t>
      </w:r>
    </w:p>
    <w:p w14:paraId="73B49739" w14:textId="77777777" w:rsidR="00F63DF0" w:rsidRPr="00A73992" w:rsidRDefault="00F63DF0">
      <w:pPr>
        <w:pStyle w:val="0DraftNormal"/>
        <w:rPr>
          <w:rFonts w:ascii="Montserrat" w:hAnsi="Montserrat"/>
          <w:sz w:val="24"/>
        </w:rPr>
      </w:pPr>
    </w:p>
    <w:p w14:paraId="721A59FE" w14:textId="77777777" w:rsidR="00F63DF0" w:rsidRPr="00A73992" w:rsidRDefault="00A73992">
      <w:pPr>
        <w:pStyle w:val="0DraftNormal"/>
        <w:rPr>
          <w:rFonts w:ascii="Montserrat" w:hAnsi="Montserrat"/>
          <w:sz w:val="24"/>
        </w:rPr>
      </w:pPr>
      <w:r w:rsidRPr="00A73992">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14:paraId="77FB61E0" w14:textId="77777777" w:rsidR="00F63DF0" w:rsidRPr="00A73992" w:rsidRDefault="00F63DF0">
      <w:pPr>
        <w:pStyle w:val="0DraftNormal"/>
        <w:rPr>
          <w:rFonts w:ascii="Montserrat" w:hAnsi="Montserrat"/>
          <w:sz w:val="24"/>
        </w:rPr>
      </w:pPr>
    </w:p>
    <w:p w14:paraId="01E6D147" w14:textId="77777777" w:rsidR="00F63DF0" w:rsidRPr="00A73992" w:rsidRDefault="00A73992">
      <w:pPr>
        <w:pStyle w:val="0DraftNormal"/>
        <w:rPr>
          <w:rFonts w:ascii="Montserrat" w:hAnsi="Montserrat"/>
          <w:sz w:val="24"/>
        </w:rPr>
      </w:pPr>
      <w:r w:rsidRPr="00A73992">
        <w:rPr>
          <w:rFonts w:ascii="Montserrat" w:hAnsi="Montserrat"/>
          <w:sz w:val="24"/>
        </w:rPr>
        <w:t>Her eyes filled with a desperate horror. If he teased her open, he would spot her lie, realize that she was not Dusk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w:t>
      </w:r>
      <w:r w:rsidRPr="00A73992">
        <w:rPr>
          <w:rFonts w:ascii="Montserrat" w:hAnsi="Montserrat"/>
          <w:sz w:val="24"/>
        </w:rPr>
        <w:t>. Just the thought of her own vulnerability had keyed her up. Forcing her to a cold realization.</w:t>
      </w:r>
    </w:p>
    <w:p w14:paraId="0EF750DC" w14:textId="77777777" w:rsidR="00F63DF0" w:rsidRPr="00A73992" w:rsidRDefault="00F63DF0">
      <w:pPr>
        <w:pStyle w:val="0DraftNormal"/>
        <w:rPr>
          <w:rFonts w:ascii="Montserrat" w:hAnsi="Montserrat"/>
          <w:sz w:val="24"/>
        </w:rPr>
      </w:pPr>
    </w:p>
    <w:p w14:paraId="40E5C704" w14:textId="77777777" w:rsidR="00F63DF0" w:rsidRPr="00A73992" w:rsidRDefault="00A73992">
      <w:pPr>
        <w:pStyle w:val="0DraftNormal"/>
        <w:rPr>
          <w:rFonts w:ascii="Montserrat" w:hAnsi="Montserrat"/>
          <w:sz w:val="24"/>
        </w:rPr>
      </w:pPr>
      <w:r w:rsidRPr="00A73992">
        <w:rPr>
          <w:rFonts w:ascii="Montserrat" w:hAnsi="Montserrat"/>
          <w:sz w:val="24"/>
        </w:rPr>
        <w:t>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w:t>
      </w:r>
      <w:r w:rsidRPr="00A73992">
        <w:rPr>
          <w:rFonts w:ascii="Montserrat" w:hAnsi="Montserrat"/>
          <w:sz w:val="24"/>
        </w:rPr>
        <w:t xml:space="preserve">erstood he was not playing with her. It was like he was building a fire with his fingers, making her feel warm and happy, making her squirm and fuss. </w:t>
      </w:r>
    </w:p>
    <w:p w14:paraId="4A10ACAF" w14:textId="77777777" w:rsidR="00F63DF0" w:rsidRPr="00A73992" w:rsidRDefault="00F63DF0">
      <w:pPr>
        <w:pStyle w:val="0DraftNormal"/>
        <w:rPr>
          <w:rFonts w:ascii="Montserrat" w:hAnsi="Montserrat"/>
          <w:sz w:val="24"/>
        </w:rPr>
      </w:pPr>
    </w:p>
    <w:p w14:paraId="7CBD934E" w14:textId="77777777" w:rsidR="00F63DF0" w:rsidRPr="00A73992" w:rsidRDefault="00A73992">
      <w:pPr>
        <w:pStyle w:val="0DraftNormal"/>
        <w:rPr>
          <w:rFonts w:ascii="Montserrat" w:hAnsi="Montserrat"/>
          <w:sz w:val="24"/>
        </w:rPr>
      </w:pPr>
      <w:r w:rsidRPr="00A73992">
        <w:rPr>
          <w:rFonts w:ascii="Montserrat" w:hAnsi="Montserrat"/>
          <w:sz w:val="24"/>
        </w:rPr>
        <w:t>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w:t>
      </w:r>
      <w:r w:rsidRPr="00A73992">
        <w:rPr>
          <w:rFonts w:ascii="Montserrat" w:hAnsi="Montserrat"/>
          <w:sz w:val="24"/>
        </w:rPr>
        <w:t xml:space="preserve">shed. She was the amaranth, the immortal flower of the gods, replacing the part of herself he took even as he swallowed it. That first morsel was now a part of both of them. A common thread. The first step to becoming her twin. </w:t>
      </w:r>
    </w:p>
    <w:p w14:paraId="0FC92075" w14:textId="77777777" w:rsidR="00F63DF0" w:rsidRPr="00A73992" w:rsidRDefault="00F63DF0">
      <w:pPr>
        <w:pStyle w:val="0DraftNormal"/>
        <w:rPr>
          <w:rFonts w:ascii="Montserrat" w:hAnsi="Montserrat"/>
          <w:sz w:val="24"/>
        </w:rPr>
      </w:pPr>
    </w:p>
    <w:p w14:paraId="31EEEB91" w14:textId="77777777" w:rsidR="00F63DF0" w:rsidRPr="00A73992" w:rsidRDefault="00A73992">
      <w:pPr>
        <w:pStyle w:val="0DraftNormal"/>
        <w:rPr>
          <w:rFonts w:ascii="Montserrat" w:hAnsi="Montserrat"/>
          <w:sz w:val="24"/>
        </w:rPr>
      </w:pPr>
      <w:r w:rsidRPr="00A73992">
        <w:rPr>
          <w:rFonts w:ascii="Montserrat" w:hAnsi="Montserrat"/>
          <w:sz w:val="24"/>
        </w:rPr>
        <w:t>Thorn brooded after Dusk left. He had to respect her decision; she had the right to leave him. The problem was he did not feel she was ready. What had happened to Dawn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w:t>
      </w:r>
      <w:r w:rsidRPr="00A73992">
        <w:rPr>
          <w:rFonts w:ascii="Montserrat" w:hAnsi="Montserrat"/>
          <w:sz w:val="24"/>
        </w:rPr>
        <w:t xml:space="preserve">me for her to be tested. She was already being tested by life, and additional pressure would only ensure that she would crack. </w:t>
      </w:r>
    </w:p>
    <w:p w14:paraId="35CFE2F5" w14:textId="77777777" w:rsidR="00F63DF0" w:rsidRPr="00A73992" w:rsidRDefault="00F63DF0">
      <w:pPr>
        <w:pStyle w:val="0DraftNormal"/>
        <w:rPr>
          <w:rFonts w:ascii="Montserrat" w:hAnsi="Montserrat"/>
          <w:sz w:val="24"/>
        </w:rPr>
      </w:pPr>
    </w:p>
    <w:p w14:paraId="03429D36" w14:textId="77777777" w:rsidR="00F63DF0" w:rsidRPr="00A73992" w:rsidRDefault="00A73992">
      <w:pPr>
        <w:pStyle w:val="0DraftNormal"/>
        <w:rPr>
          <w:rFonts w:ascii="Montserrat" w:hAnsi="Montserrat"/>
          <w:sz w:val="24"/>
        </w:rPr>
      </w:pPr>
      <w:r w:rsidRPr="00A73992">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Dusk had come to him to ask him if he had been responsible for Dawn’s disappearance. He protested his innocence. It was then that he was confronted with the possibility that Dragon might still be alive. They told </w:t>
      </w:r>
      <w:r w:rsidRPr="00A73992">
        <w:rPr>
          <w:rFonts w:ascii="Montserrat" w:hAnsi="Montserrat"/>
          <w:sz w:val="24"/>
        </w:rPr>
        <w:t xml:space="preserve">him that Dragon had warned them about him, and had attempted to keep Dawn and Dusk away from the underground. He tried to pursue the matter, tried to force them to explain. </w:t>
      </w:r>
    </w:p>
    <w:p w14:paraId="2D95C9AE" w14:textId="77777777" w:rsidR="00F63DF0" w:rsidRPr="00A73992" w:rsidRDefault="00F63DF0">
      <w:pPr>
        <w:pStyle w:val="0DraftNormal"/>
        <w:rPr>
          <w:rFonts w:ascii="Montserrat" w:hAnsi="Montserrat"/>
          <w:sz w:val="24"/>
        </w:rPr>
      </w:pPr>
    </w:p>
    <w:p w14:paraId="6666E05E" w14:textId="77777777" w:rsidR="00F63DF0" w:rsidRPr="00A73992" w:rsidRDefault="00A73992">
      <w:pPr>
        <w:pStyle w:val="0DraftNormal"/>
        <w:rPr>
          <w:rFonts w:ascii="Montserrat" w:hAnsi="Montserrat"/>
          <w:sz w:val="24"/>
        </w:rPr>
      </w:pPr>
      <w:r w:rsidRPr="00A73992">
        <w:rPr>
          <w:rFonts w:ascii="Montserrat" w:hAnsi="Montserrat"/>
          <w:sz w:val="24"/>
        </w:rPr>
        <w:t>Thorn listened to the accusations his brother had made against him and confronted Dusk.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Dusk asked him to leave. They threaten</w:t>
      </w:r>
      <w:r w:rsidRPr="00A73992">
        <w:rPr>
          <w:rFonts w:ascii="Montserrat" w:hAnsi="Montserrat"/>
          <w:sz w:val="24"/>
        </w:rPr>
        <w:t xml:space="preserve">ed him, when he did not move to obey. He asked one more time for her to listen, he had much more to say. </w:t>
      </w:r>
    </w:p>
    <w:p w14:paraId="13BA63EC" w14:textId="77777777" w:rsidR="00F63DF0" w:rsidRPr="00A73992" w:rsidRDefault="00F63DF0">
      <w:pPr>
        <w:pStyle w:val="0DraftNormal"/>
        <w:rPr>
          <w:rFonts w:ascii="Montserrat" w:hAnsi="Montserrat"/>
          <w:sz w:val="24"/>
        </w:rPr>
      </w:pPr>
    </w:p>
    <w:p w14:paraId="70980C2E" w14:textId="77777777" w:rsidR="00F63DF0" w:rsidRPr="00A73992" w:rsidRDefault="00A73992">
      <w:pPr>
        <w:pStyle w:val="0DraftNormal"/>
        <w:rPr>
          <w:rFonts w:ascii="Montserrat" w:hAnsi="Montserrat"/>
          <w:sz w:val="24"/>
        </w:rPr>
      </w:pPr>
      <w:r w:rsidRPr="00A73992">
        <w:rPr>
          <w:rFonts w:ascii="Montserrat" w:hAnsi="Montserrat"/>
          <w:sz w:val="24"/>
        </w:rPr>
        <w:t>Dusk told him flatly that she was not interested in anything he had to say. Standing him off, with the help of her friends, she finally made him mad. He turned to confront her family, revealing to all of them Dawn’s childhood secrets as he demanded her parents confirm that the man they accused, about whom such terrible stories were told, was her mentor. Her parents only wanted to hear one thing from him, were the kids telling the truth. Thorn had already admitted to his actions, and said that from their sid</w:t>
      </w:r>
      <w:r w:rsidRPr="00A73992">
        <w:rPr>
          <w:rFonts w:ascii="Montserrat" w:hAnsi="Montserrat"/>
          <w:sz w:val="24"/>
        </w:rPr>
        <w:t xml:space="preserve">e of it, they were telling the truth. Her parents did not give him a chance to make further excuses. They just sent him away. </w:t>
      </w:r>
    </w:p>
    <w:p w14:paraId="14182A70" w14:textId="77777777" w:rsidR="00F63DF0" w:rsidRPr="00A73992" w:rsidRDefault="00F63DF0">
      <w:pPr>
        <w:pStyle w:val="0DraftNormal"/>
        <w:rPr>
          <w:rFonts w:ascii="Montserrat" w:hAnsi="Montserrat"/>
          <w:sz w:val="24"/>
        </w:rPr>
      </w:pPr>
    </w:p>
    <w:p w14:paraId="7E20C98D" w14:textId="77777777" w:rsidR="00F63DF0" w:rsidRPr="00A73992" w:rsidRDefault="00A73992">
      <w:pPr>
        <w:pStyle w:val="0DraftNormal"/>
        <w:rPr>
          <w:rFonts w:ascii="Montserrat" w:hAnsi="Montserrat"/>
          <w:sz w:val="24"/>
        </w:rPr>
      </w:pPr>
      <w:r w:rsidRPr="00A73992">
        <w:rPr>
          <w:rFonts w:ascii="Montserrat" w:hAnsi="Montserrat"/>
          <w:sz w:val="24"/>
        </w:rPr>
        <w:t>Thorn grinned in restrained anger. Teleporting him to Antarctica was going a bit far to make a point. There were days when he really hated his job. The truth of it was, it took burned hands to understand fire. Thorn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w:t>
      </w:r>
      <w:r w:rsidRPr="00A73992">
        <w:rPr>
          <w:rFonts w:ascii="Montserrat" w:hAnsi="Montserrat"/>
          <w:sz w:val="24"/>
        </w:rPr>
        <w:t xml:space="preserve">is job, and one he was good at. In Dusk, he feared the worst disease, self-righteousness. She was in danger of catching it from her parents. </w:t>
      </w:r>
    </w:p>
    <w:p w14:paraId="4AE10F46" w14:textId="77777777" w:rsidR="00F63DF0" w:rsidRPr="00A73992" w:rsidRDefault="00F63DF0">
      <w:pPr>
        <w:pStyle w:val="0DraftNormal"/>
        <w:rPr>
          <w:rFonts w:ascii="Montserrat" w:hAnsi="Montserrat"/>
          <w:sz w:val="24"/>
        </w:rPr>
      </w:pPr>
    </w:p>
    <w:p w14:paraId="3713BD62" w14:textId="77777777" w:rsidR="00F63DF0" w:rsidRPr="00A73992" w:rsidRDefault="00A73992">
      <w:pPr>
        <w:pStyle w:val="0DraftNormal"/>
        <w:rPr>
          <w:rFonts w:ascii="Montserrat" w:hAnsi="Montserrat"/>
          <w:sz w:val="24"/>
        </w:rPr>
      </w:pPr>
      <w:r w:rsidRPr="00A73992">
        <w:rPr>
          <w:rFonts w:ascii="Montserrat" w:hAnsi="Montserrat"/>
          <w:sz w:val="24"/>
        </w:rPr>
        <w:t xml:space="preserve">The underground had had dealings with the parents of the current generation of young avatars. The core members of the organization were themselves products of the Avatar Families. Ash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w:t>
      </w:r>
      <w:r w:rsidRPr="00A73992">
        <w:rPr>
          <w:rFonts w:ascii="Montserrat" w:hAnsi="Montserrat"/>
          <w:sz w:val="24"/>
        </w:rPr>
        <w:t xml:space="preserve">could only test her at this point. Her new friends were not on his watch list and her old friends were on someone else’s. </w:t>
      </w:r>
    </w:p>
    <w:p w14:paraId="0B5520FC" w14:textId="77777777" w:rsidR="00F63DF0" w:rsidRPr="00A73992" w:rsidRDefault="00F63DF0">
      <w:pPr>
        <w:pStyle w:val="0DraftNormal"/>
        <w:rPr>
          <w:rFonts w:ascii="Montserrat" w:hAnsi="Montserrat"/>
          <w:sz w:val="24"/>
        </w:rPr>
      </w:pPr>
    </w:p>
    <w:p w14:paraId="5BDF28DB" w14:textId="77777777" w:rsidR="00F63DF0" w:rsidRPr="00A73992" w:rsidRDefault="00A73992">
      <w:pPr>
        <w:pStyle w:val="0DraftNormal"/>
        <w:rPr>
          <w:rFonts w:ascii="Montserrat" w:hAnsi="Montserrat"/>
          <w:sz w:val="24"/>
        </w:rPr>
      </w:pPr>
      <w:r w:rsidRPr="00A73992">
        <w:rPr>
          <w:rFonts w:ascii="Montserrat" w:hAnsi="Montserrat"/>
          <w:sz w:val="24"/>
        </w:rPr>
        <w:t>Testing Dusk—and by extension, Dawn—was his prerogative, and it would not save them from the real test later, but he could call it the final examination, and use the exercise to shake some sense into the kids while he could. Her family and their friends firmly believed Dusk—and Dawn—were his current targets. If such had been the case when he confronted Dusk, neither her parents, nor their new Wild-Psi'd friends could have protected her from him. It was time to teach her—and the rest of those kids—not to pla</w:t>
      </w:r>
      <w:r w:rsidRPr="00A73992">
        <w:rPr>
          <w:rFonts w:ascii="Montserrat" w:hAnsi="Montserrat"/>
          <w:sz w:val="24"/>
        </w:rPr>
        <w:t>y with fire, show them what they were so afraid of. Particularly Dusk. So, he moved her to the top of his list of targets, giving the poor kid he had been about to put through the wringer a temporary stay of excruciation, and submitted his intentions to his superiors.</w:t>
      </w:r>
    </w:p>
    <w:p w14:paraId="1B2F3413" w14:textId="77777777" w:rsidR="00F63DF0" w:rsidRPr="00A73992" w:rsidRDefault="00F63DF0">
      <w:pPr>
        <w:pStyle w:val="0DraftNormal"/>
        <w:rPr>
          <w:rFonts w:ascii="Montserrat" w:hAnsi="Montserrat"/>
          <w:sz w:val="24"/>
        </w:rPr>
      </w:pPr>
    </w:p>
    <w:p w14:paraId="7CED808F" w14:textId="77777777" w:rsidR="00F63DF0" w:rsidRPr="00A73992" w:rsidRDefault="00A73992">
      <w:pPr>
        <w:pStyle w:val="0DraftNormal"/>
        <w:rPr>
          <w:rFonts w:ascii="Montserrat" w:hAnsi="Montserrat"/>
          <w:sz w:val="24"/>
        </w:rPr>
      </w:pPr>
      <w:r w:rsidRPr="00A73992">
        <w:rPr>
          <w:rFonts w:ascii="Montserrat" w:hAnsi="Montserrat"/>
          <w:sz w:val="24"/>
        </w:rPr>
        <w:t>That did not resolve the real problem. The fact was, he was genuinely concerned about Dawn and he needed to investigate on his own. Thorn, from the moment he heard from Dusk about Dawn’s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w:t>
      </w:r>
      <w:r w:rsidRPr="00A73992">
        <w:rPr>
          <w:rFonts w:ascii="Montserrat" w:hAnsi="Montserrat"/>
          <w:sz w:val="24"/>
        </w:rPr>
        <w:t xml:space="preserve"> danger to her. His brother. He realized the minute they told that farce that Dragon had survived their last encounter. </w:t>
      </w:r>
    </w:p>
    <w:p w14:paraId="3E69EEFA" w14:textId="77777777" w:rsidR="00F63DF0" w:rsidRPr="00A73992" w:rsidRDefault="00F63DF0">
      <w:pPr>
        <w:pStyle w:val="0DraftNormal"/>
        <w:rPr>
          <w:rFonts w:ascii="Montserrat" w:hAnsi="Montserrat"/>
          <w:sz w:val="24"/>
        </w:rPr>
      </w:pPr>
    </w:p>
    <w:p w14:paraId="0101BE92" w14:textId="77777777" w:rsidR="00F63DF0" w:rsidRPr="00A73992" w:rsidRDefault="00A73992">
      <w:pPr>
        <w:pStyle w:val="0DraftNormal"/>
        <w:rPr>
          <w:rFonts w:ascii="Montserrat" w:hAnsi="Montserrat"/>
          <w:sz w:val="24"/>
        </w:rPr>
      </w:pPr>
      <w:r w:rsidRPr="00A73992">
        <w:rPr>
          <w:rFonts w:ascii="Montserrat" w:hAnsi="Montserrat"/>
          <w:sz w:val="24"/>
        </w:rPr>
        <w:t>There was not a chance in the world that Dragon would have imprinted a little boy to carry the warning when he could simply trade places with him and let him die in his place. His little brother had always been a problem. He had trouble believing that other people were entirely real. His obsession with the girl Dawn had ruined him. Jack had leashed him, before Dragon convinced the underground that he was a loose cannon. He had never lost control of his powers, as some in the organization had suggested, he s</w:t>
      </w:r>
      <w:r w:rsidRPr="00A73992">
        <w:rPr>
          <w:rFonts w:ascii="Montserrat" w:hAnsi="Montserrat"/>
          <w:sz w:val="24"/>
        </w:rPr>
        <w:t xml:space="preserve">imply had redefined his priorities, and refused to observe the imposed discipline of the underground. When he slipped his leash, Thorn had been given no choice but to terminate him. They boy had been too powerful, and too wild. </w:t>
      </w:r>
    </w:p>
    <w:p w14:paraId="3AF8A109" w14:textId="77777777" w:rsidR="00F63DF0" w:rsidRPr="00A73992" w:rsidRDefault="00F63DF0">
      <w:pPr>
        <w:pStyle w:val="0DraftNormal"/>
        <w:rPr>
          <w:rFonts w:ascii="Montserrat" w:hAnsi="Montserrat"/>
          <w:sz w:val="24"/>
        </w:rPr>
      </w:pPr>
    </w:p>
    <w:p w14:paraId="6F46A05F" w14:textId="77777777" w:rsidR="00F63DF0" w:rsidRPr="00A73992" w:rsidRDefault="00A73992">
      <w:pPr>
        <w:pStyle w:val="0DraftNormal"/>
        <w:rPr>
          <w:rFonts w:ascii="Montserrat" w:hAnsi="Montserrat"/>
          <w:sz w:val="24"/>
        </w:rPr>
      </w:pPr>
      <w:r w:rsidRPr="00A73992">
        <w:rPr>
          <w:rFonts w:ascii="Montserrat" w:hAnsi="Montserrat"/>
          <w:sz w:val="24"/>
        </w:rPr>
        <w:t>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Thorn could always find him if he had to. He started by visiting a number of his brother’s cronies. The Wild-Psi'd had given away far too much in their little confrontation. Skimming carefully, he had</w:t>
      </w:r>
      <w:r w:rsidRPr="00A73992">
        <w:rPr>
          <w:rFonts w:ascii="Montserrat" w:hAnsi="Montserrat"/>
          <w:sz w:val="24"/>
        </w:rPr>
        <w:t xml:space="preserve"> figured out how they were organized and the way they operated. </w:t>
      </w:r>
    </w:p>
    <w:p w14:paraId="03835A78" w14:textId="77777777" w:rsidR="00F63DF0" w:rsidRPr="00A73992" w:rsidRDefault="00F63DF0">
      <w:pPr>
        <w:pStyle w:val="0DraftNormal"/>
        <w:rPr>
          <w:rFonts w:ascii="Montserrat" w:hAnsi="Montserrat"/>
          <w:sz w:val="24"/>
        </w:rPr>
      </w:pPr>
    </w:p>
    <w:p w14:paraId="61326E1B" w14:textId="77777777" w:rsidR="00F63DF0" w:rsidRPr="00A73992" w:rsidRDefault="00A73992">
      <w:pPr>
        <w:pStyle w:val="0DraftNormal"/>
        <w:rPr>
          <w:rFonts w:ascii="Montserrat" w:hAnsi="Montserrat"/>
          <w:sz w:val="24"/>
        </w:rPr>
      </w:pPr>
      <w:r w:rsidRPr="00A73992">
        <w:rPr>
          <w:rFonts w:ascii="Montserrat" w:hAnsi="Montserrat"/>
          <w:sz w:val="24"/>
        </w:rPr>
        <w:t xml:space="preserve">He had been impressed at the things he had learned. They had developed into something remarkably sound and stable considering they had gotten their start from Dragon. Then again, Dragon had not been stupid; he just liked to call the shots himself. As Thorn suspected, Dragon had been able to make the gang serve his interests. There were members who seemed to have spent a great deal of their time keeping an eye on his main obsession, supplying him with pictures and information on the girl of his dreams. That </w:t>
      </w:r>
      <w:r w:rsidRPr="00A73992">
        <w:rPr>
          <w:rFonts w:ascii="Montserrat" w:hAnsi="Montserrat"/>
          <w:sz w:val="24"/>
        </w:rPr>
        <w:t>girl, he sighed, what had happened to her? A girl with Dawn’s potential simply could not be lost. He promised to devote his superior resources to solving the mystery of her abduction.</w:t>
      </w:r>
    </w:p>
    <w:p w14:paraId="66B6EAB5" w14:textId="77777777" w:rsidR="00F63DF0" w:rsidRPr="00A73992" w:rsidRDefault="00F63DF0">
      <w:pPr>
        <w:pStyle w:val="0DraftNormal"/>
        <w:rPr>
          <w:rFonts w:ascii="Montserrat" w:hAnsi="Montserrat"/>
          <w:sz w:val="24"/>
        </w:rPr>
      </w:pPr>
    </w:p>
    <w:p w14:paraId="125706FC" w14:textId="77777777" w:rsidR="00F63DF0" w:rsidRPr="00A73992" w:rsidRDefault="00A73992">
      <w:pPr>
        <w:pStyle w:val="0DraftNormal"/>
        <w:rPr>
          <w:rFonts w:ascii="Montserrat" w:hAnsi="Montserrat"/>
          <w:sz w:val="24"/>
        </w:rPr>
      </w:pPr>
      <w:r w:rsidRPr="00A73992">
        <w:rPr>
          <w:rFonts w:ascii="Montserrat" w:hAnsi="Montserrat"/>
          <w:sz w:val="24"/>
        </w:rPr>
        <w:t>In the mean time, he was going to have to convince Dusk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w:t>
      </w:r>
      <w:r w:rsidRPr="00A73992">
        <w:rPr>
          <w:rFonts w:ascii="Montserrat" w:hAnsi="Montserrat"/>
          <w:sz w:val="24"/>
        </w:rPr>
        <w:t xml:space="preserve">y. He did not want to destroy her, but he had to take his best shot at it. He was licensed to do every bad thing in the book, and a few that no one had the stomach to write down. </w:t>
      </w:r>
    </w:p>
    <w:p w14:paraId="2FB3B43C" w14:textId="77777777" w:rsidR="00F63DF0" w:rsidRPr="00A73992" w:rsidRDefault="00F63DF0">
      <w:pPr>
        <w:pStyle w:val="0DraftNormal"/>
        <w:rPr>
          <w:rFonts w:ascii="Montserrat" w:hAnsi="Montserrat"/>
          <w:sz w:val="24"/>
        </w:rPr>
      </w:pPr>
    </w:p>
    <w:p w14:paraId="1C162E9A" w14:textId="77777777" w:rsidR="00F63DF0" w:rsidRPr="00A73992" w:rsidRDefault="00A73992">
      <w:pPr>
        <w:pStyle w:val="0DraftNormal"/>
        <w:rPr>
          <w:rFonts w:ascii="Montserrat" w:hAnsi="Montserrat"/>
          <w:sz w:val="24"/>
        </w:rPr>
      </w:pPr>
      <w:r w:rsidRPr="00A73992">
        <w:rPr>
          <w:rFonts w:ascii="Montserrat" w:hAnsi="Montserrat"/>
          <w:sz w:val="24"/>
        </w:rPr>
        <w:t>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Dragon had failed that test, in a big way. He was the wrong person for Dusk—or Dawn, poor girl—to confront in this sort of scenario. There were no rules with him, no gui</w:t>
      </w:r>
      <w:r w:rsidRPr="00A73992">
        <w:rPr>
          <w:rFonts w:ascii="Montserrat" w:hAnsi="Montserrat"/>
          <w:sz w:val="24"/>
        </w:rPr>
        <w:t xml:space="preserve">delines, no licenses for acts that violated the first rule. </w:t>
      </w:r>
    </w:p>
    <w:p w14:paraId="1A068464" w14:textId="77777777" w:rsidR="00F63DF0" w:rsidRPr="00A73992" w:rsidRDefault="00F63DF0">
      <w:pPr>
        <w:pStyle w:val="0DraftNormal"/>
        <w:rPr>
          <w:rFonts w:ascii="Montserrat" w:hAnsi="Montserrat"/>
          <w:sz w:val="24"/>
        </w:rPr>
      </w:pPr>
    </w:p>
    <w:p w14:paraId="0711BDE2"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4EAE3A80" w14:textId="77777777" w:rsidR="00F63DF0" w:rsidRPr="00A73992" w:rsidRDefault="00F63DF0">
      <w:pPr>
        <w:pStyle w:val="0DraftNormal"/>
        <w:rPr>
          <w:rFonts w:ascii="Montserrat" w:hAnsi="Montserrat"/>
          <w:sz w:val="24"/>
        </w:rPr>
      </w:pPr>
    </w:p>
    <w:p w14:paraId="0D073192"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24</w:t>
      </w:r>
      <w:r w:rsidRPr="00A73992">
        <w:rPr>
          <w:rFonts w:ascii="Montserrat" w:hAnsi="Montserrat"/>
          <w:sz w:val="24"/>
        </w:rPr>
        <w:tab/>
      </w:r>
    </w:p>
    <w:p w14:paraId="6805652F" w14:textId="77777777" w:rsidR="00F63DF0" w:rsidRPr="00A73992" w:rsidRDefault="00F63DF0">
      <w:pPr>
        <w:pStyle w:val="0DraftNormal"/>
        <w:rPr>
          <w:rFonts w:ascii="Montserrat" w:hAnsi="Montserrat"/>
          <w:sz w:val="24"/>
        </w:rPr>
      </w:pPr>
    </w:p>
    <w:p w14:paraId="3207B04A" w14:textId="77777777" w:rsidR="00F63DF0" w:rsidRPr="00A73992" w:rsidRDefault="00A73992">
      <w:pPr>
        <w:pStyle w:val="0DraftNormal"/>
        <w:rPr>
          <w:rFonts w:ascii="Montserrat" w:hAnsi="Montserrat"/>
          <w:sz w:val="24"/>
        </w:rPr>
      </w:pPr>
      <w:r w:rsidRPr="00A73992">
        <w:rPr>
          <w:rFonts w:ascii="Montserrat" w:hAnsi="Montserrat"/>
          <w:sz w:val="24"/>
        </w:rPr>
        <w:t>It was not sharing. Dawn was allowing Dragon to take whatever he wanted; she did not have a choice. She wanted nothing in return and hoped he would not offer. Not that she could really think about at the time it was happening. It was a return to Dawn’s childhood. Her mind retreated from sex. It had calved like an iceberg, and now the other half shut her down to protect her from it as if she was still the child of those memories. It was a painful sacrifice, even if she could not understand the pain because o</w:t>
      </w:r>
      <w:r w:rsidRPr="00A73992">
        <w:rPr>
          <w:rFonts w:ascii="Montserrat" w:hAnsi="Montserrat"/>
          <w:sz w:val="24"/>
        </w:rPr>
        <w:t xml:space="preserve">f it, but it protected her secrets. </w:t>
      </w:r>
    </w:p>
    <w:p w14:paraId="6C02D628" w14:textId="77777777" w:rsidR="00F63DF0" w:rsidRPr="00A73992" w:rsidRDefault="00F63DF0">
      <w:pPr>
        <w:pStyle w:val="0DraftNormal"/>
        <w:rPr>
          <w:rFonts w:ascii="Montserrat" w:hAnsi="Montserrat"/>
          <w:sz w:val="24"/>
        </w:rPr>
      </w:pPr>
    </w:p>
    <w:p w14:paraId="43DE9D1D" w14:textId="77777777" w:rsidR="00F63DF0" w:rsidRPr="00A73992" w:rsidRDefault="00A73992">
      <w:pPr>
        <w:pStyle w:val="0DraftNormal"/>
        <w:rPr>
          <w:rFonts w:ascii="Montserrat" w:hAnsi="Montserrat"/>
          <w:sz w:val="24"/>
        </w:rPr>
      </w:pPr>
      <w:r w:rsidRPr="00A73992">
        <w:rPr>
          <w:rFonts w:ascii="Montserrat" w:hAnsi="Montserrat"/>
          <w:sz w:val="24"/>
        </w:rPr>
        <w:t>While the day was a long chain of blackouts for her, for Dragon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w:t>
      </w:r>
      <w:r w:rsidRPr="00A73992">
        <w:rPr>
          <w:rFonts w:ascii="Montserrat" w:hAnsi="Montserrat"/>
          <w:sz w:val="24"/>
        </w:rPr>
        <w:t xml:space="preserve">ving there could be no more, but he had slowly started to become her, and with the last bite he could see the hole in the pattern which was her. </w:t>
      </w:r>
    </w:p>
    <w:p w14:paraId="4E3E409E" w14:textId="77777777" w:rsidR="00F63DF0" w:rsidRPr="00A73992" w:rsidRDefault="00F63DF0">
      <w:pPr>
        <w:pStyle w:val="0DraftNormal"/>
        <w:rPr>
          <w:rFonts w:ascii="Montserrat" w:hAnsi="Montserrat"/>
          <w:sz w:val="24"/>
        </w:rPr>
      </w:pPr>
    </w:p>
    <w:p w14:paraId="4541DA7E" w14:textId="77777777" w:rsidR="00F63DF0" w:rsidRPr="00A73992" w:rsidRDefault="00A73992">
      <w:pPr>
        <w:pStyle w:val="0DraftNormal"/>
        <w:rPr>
          <w:rFonts w:ascii="Montserrat" w:hAnsi="Montserrat"/>
          <w:sz w:val="24"/>
        </w:rPr>
      </w:pPr>
      <w:r w:rsidRPr="00A73992">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w:t>
      </w:r>
      <w:r w:rsidRPr="00A73992">
        <w:rPr>
          <w:rFonts w:ascii="Montserrat" w:hAnsi="Montserrat"/>
          <w:sz w:val="24"/>
        </w:rPr>
        <w:t xml:space="preserve">of them, perhaps the one he had loved best, but he would not have to kill her. He would actually recreate her as the one he loved best. </w:t>
      </w:r>
    </w:p>
    <w:p w14:paraId="0A67FF99" w14:textId="77777777" w:rsidR="00F63DF0" w:rsidRPr="00A73992" w:rsidRDefault="00F63DF0">
      <w:pPr>
        <w:pStyle w:val="0DraftNormal"/>
        <w:rPr>
          <w:rFonts w:ascii="Montserrat" w:hAnsi="Montserrat"/>
          <w:sz w:val="24"/>
        </w:rPr>
      </w:pPr>
    </w:p>
    <w:p w14:paraId="52C552AB" w14:textId="77777777" w:rsidR="00F63DF0" w:rsidRPr="00A73992" w:rsidRDefault="00A73992">
      <w:pPr>
        <w:pStyle w:val="0DraftNormal"/>
        <w:rPr>
          <w:rFonts w:ascii="Montserrat" w:hAnsi="Montserrat"/>
          <w:sz w:val="24"/>
        </w:rPr>
      </w:pPr>
      <w:r w:rsidRPr="00A73992">
        <w:rPr>
          <w:rFonts w:ascii="Montserrat" w:hAnsi="Montserrat"/>
          <w:sz w:val="24"/>
        </w:rPr>
        <w:t>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Dawn, or she woul</w:t>
      </w:r>
      <w:r w:rsidRPr="00A73992">
        <w:rPr>
          <w:rFonts w:ascii="Montserrat" w:hAnsi="Montserrat"/>
          <w:sz w:val="24"/>
        </w:rPr>
        <w:t xml:space="preserve">d remember herself, and figure out someone else had taken her twin’s place. </w:t>
      </w:r>
    </w:p>
    <w:p w14:paraId="77014BE6" w14:textId="77777777" w:rsidR="00F63DF0" w:rsidRPr="00A73992" w:rsidRDefault="00F63DF0">
      <w:pPr>
        <w:pStyle w:val="0DraftNormal"/>
        <w:rPr>
          <w:rFonts w:ascii="Montserrat" w:hAnsi="Montserrat"/>
          <w:sz w:val="24"/>
        </w:rPr>
      </w:pPr>
    </w:p>
    <w:p w14:paraId="07C9B856" w14:textId="77777777" w:rsidR="00F63DF0" w:rsidRPr="00A73992" w:rsidRDefault="00A73992">
      <w:pPr>
        <w:pStyle w:val="0DraftNormal"/>
        <w:rPr>
          <w:rFonts w:ascii="Montserrat" w:hAnsi="Montserrat"/>
          <w:sz w:val="24"/>
        </w:rPr>
      </w:pPr>
      <w:r w:rsidRPr="00A73992">
        <w:rPr>
          <w:rFonts w:ascii="Montserrat" w:hAnsi="Montserrat"/>
          <w:sz w:val="24"/>
        </w:rPr>
        <w:t>It tortured him to think of it, it would be agony to do it, but he had gone too far to back out now. He needed to finish becoming Dusk.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w:t>
      </w:r>
      <w:r w:rsidRPr="00A73992">
        <w:rPr>
          <w:rFonts w:ascii="Montserrat" w:hAnsi="Montserrat"/>
          <w:sz w:val="24"/>
        </w:rPr>
        <w:t xml:space="preserve">orcing her to, he was going to break her open the hard way. </w:t>
      </w:r>
    </w:p>
    <w:p w14:paraId="60B15F6E" w14:textId="77777777" w:rsidR="00F63DF0" w:rsidRPr="00A73992" w:rsidRDefault="00F63DF0">
      <w:pPr>
        <w:pStyle w:val="0DraftNormal"/>
        <w:rPr>
          <w:rFonts w:ascii="Montserrat" w:hAnsi="Montserrat"/>
          <w:sz w:val="24"/>
        </w:rPr>
      </w:pPr>
    </w:p>
    <w:p w14:paraId="0FA6F4E7" w14:textId="77777777" w:rsidR="00F63DF0" w:rsidRPr="00A73992" w:rsidRDefault="00A73992">
      <w:pPr>
        <w:pStyle w:val="0DraftNormal"/>
        <w:rPr>
          <w:rFonts w:ascii="Montserrat" w:hAnsi="Montserrat"/>
          <w:sz w:val="24"/>
        </w:rPr>
      </w:pPr>
      <w:r w:rsidRPr="00A73992">
        <w:rPr>
          <w:rFonts w:ascii="Montserrat" w:hAnsi="Montserrat"/>
          <w:sz w:val="24"/>
        </w:rPr>
        <w:t>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w:t>
      </w:r>
      <w:r w:rsidRPr="00A73992">
        <w:rPr>
          <w:rFonts w:ascii="Montserrat" w:hAnsi="Montserrat"/>
          <w:sz w:val="24"/>
        </w:rPr>
        <w:t xml:space="preserve">uth. He might kill her, but that was better than torture. A person had to know when to quit, and do so while they had the dignity to face death. </w:t>
      </w:r>
    </w:p>
    <w:p w14:paraId="130DF1A6" w14:textId="77777777" w:rsidR="00F63DF0" w:rsidRPr="00A73992" w:rsidRDefault="00F63DF0">
      <w:pPr>
        <w:pStyle w:val="0DraftNormal"/>
        <w:rPr>
          <w:rFonts w:ascii="Montserrat" w:hAnsi="Montserrat"/>
          <w:sz w:val="24"/>
        </w:rPr>
      </w:pPr>
    </w:p>
    <w:p w14:paraId="18FC3BD5" w14:textId="77777777" w:rsidR="00F63DF0" w:rsidRPr="00A73992" w:rsidRDefault="00A73992">
      <w:pPr>
        <w:pStyle w:val="0DraftNormal"/>
        <w:rPr>
          <w:rFonts w:ascii="Montserrat" w:hAnsi="Montserrat"/>
          <w:sz w:val="24"/>
        </w:rPr>
      </w:pPr>
      <w:r w:rsidRPr="00A73992">
        <w:rPr>
          <w:rFonts w:ascii="Montserrat" w:hAnsi="Montserrat"/>
          <w:sz w:val="24"/>
        </w:rPr>
        <w:t>She told him the whole story. What the hell, he thought she was Dusk already, might as well tell him what he could believe. She told him she had the ability to twin herself, and used it to cover for Dawn while she confessed to Ares about her past, the past Dragon had reminded her of. The other body, she pointed out, was not Dawn’s but her double’s. She had not teleported in to the cell, so much as she had teleported out of her other’s mind. Dawn was still out there in the world, looking for her, she was cer</w:t>
      </w:r>
      <w:r w:rsidRPr="00A73992">
        <w:rPr>
          <w:rFonts w:ascii="Montserrat" w:hAnsi="Montserrat"/>
          <w:sz w:val="24"/>
        </w:rPr>
        <w:t>tain. When he asked her to open up and prove it, she protested.</w:t>
      </w:r>
    </w:p>
    <w:p w14:paraId="1F901BA5" w14:textId="77777777" w:rsidR="00F63DF0" w:rsidRPr="00A73992" w:rsidRDefault="00F63DF0">
      <w:pPr>
        <w:pStyle w:val="0DraftNormal"/>
        <w:rPr>
          <w:rFonts w:ascii="Montserrat" w:hAnsi="Montserrat"/>
          <w:sz w:val="24"/>
        </w:rPr>
      </w:pPr>
    </w:p>
    <w:p w14:paraId="7681446E" w14:textId="77777777" w:rsidR="00F63DF0" w:rsidRPr="00A73992" w:rsidRDefault="00A73992">
      <w:pPr>
        <w:pStyle w:val="0DraftNormal"/>
        <w:rPr>
          <w:rFonts w:ascii="Montserrat" w:hAnsi="Montserrat"/>
          <w:sz w:val="24"/>
        </w:rPr>
      </w:pPr>
      <w:r w:rsidRPr="00A73992">
        <w:rPr>
          <w:rFonts w:ascii="Montserrat" w:hAnsi="Montserrat"/>
          <w:sz w:val="24"/>
        </w:rPr>
        <w:t>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Dawn, see for himself that she was out there and not in here with him. Whatever he had wanted, she asserted, he had apparently not intended to destroy her, why make suc</w:t>
      </w:r>
      <w:r w:rsidRPr="00A73992">
        <w:rPr>
          <w:rFonts w:ascii="Montserrat" w:hAnsi="Montserrat"/>
          <w:sz w:val="24"/>
        </w:rPr>
        <w:t xml:space="preserve">h an effort to rebuild her if he had. She begged him to stop, to check her claim. She even explained that her twin would be calling herself Dusk because she had been pretending to be Dawn when she was abducted. </w:t>
      </w:r>
    </w:p>
    <w:p w14:paraId="582B38B4" w14:textId="77777777" w:rsidR="00F63DF0" w:rsidRPr="00A73992" w:rsidRDefault="00F63DF0">
      <w:pPr>
        <w:pStyle w:val="0DraftNormal"/>
        <w:rPr>
          <w:rFonts w:ascii="Montserrat" w:hAnsi="Montserrat"/>
          <w:sz w:val="24"/>
        </w:rPr>
      </w:pPr>
    </w:p>
    <w:p w14:paraId="0D2B3E44" w14:textId="77777777" w:rsidR="00F63DF0" w:rsidRPr="00A73992" w:rsidRDefault="00A73992">
      <w:pPr>
        <w:pStyle w:val="0DraftNormal"/>
        <w:rPr>
          <w:rFonts w:ascii="Montserrat" w:hAnsi="Montserrat"/>
          <w:sz w:val="24"/>
        </w:rPr>
      </w:pPr>
      <w:r w:rsidRPr="00A73992">
        <w:rPr>
          <w:rFonts w:ascii="Montserrat" w:hAnsi="Montserrat"/>
          <w:sz w:val="24"/>
        </w:rPr>
        <w:t xml:space="preserve">Dragon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Dusk with “Dawn” at his side and confront the real twin and her family. </w:t>
      </w:r>
      <w:r w:rsidRPr="00A73992">
        <w:rPr>
          <w:rFonts w:ascii="Montserrat" w:hAnsi="Montserrat"/>
          <w:sz w:val="24"/>
        </w:rPr>
        <w:t xml:space="preserve">He had simply assumed, without checking, that he had both of them under his control. He had to do as she suggested. He left at once. </w:t>
      </w:r>
    </w:p>
    <w:p w14:paraId="4F006742" w14:textId="77777777" w:rsidR="00F63DF0" w:rsidRPr="00A73992" w:rsidRDefault="00F63DF0">
      <w:pPr>
        <w:pStyle w:val="0DraftNormal"/>
        <w:rPr>
          <w:rFonts w:ascii="Montserrat" w:hAnsi="Montserrat"/>
          <w:sz w:val="24"/>
        </w:rPr>
      </w:pPr>
    </w:p>
    <w:p w14:paraId="5D861D6D" w14:textId="77777777" w:rsidR="00F63DF0" w:rsidRPr="00A73992" w:rsidRDefault="00A73992">
      <w:pPr>
        <w:pStyle w:val="0DraftNormal"/>
        <w:rPr>
          <w:rFonts w:ascii="Montserrat" w:hAnsi="Montserrat"/>
          <w:sz w:val="24"/>
        </w:rPr>
      </w:pPr>
      <w:r w:rsidRPr="00A73992">
        <w:rPr>
          <w:rFonts w:ascii="Montserrat" w:hAnsi="Montserrat"/>
          <w:sz w:val="24"/>
        </w:rPr>
        <w:t xml:space="preserve">After Thorn left, the previous evening, the Morgans had decided that they had to report Dawn as missing. There was no way they were gong to allow Dusk to go back to school with Thorn there on campus. A missing twin sister was all the excuse a person needed to cut classes. Her parents went home to take care of it, after calling the San Francisco Police Department and filing the report. Dusk remained at the town house so she could continue her search with her friends around to help protect her. Rain and Lion </w:t>
      </w:r>
      <w:r w:rsidRPr="00A73992">
        <w:rPr>
          <w:rFonts w:ascii="Montserrat" w:hAnsi="Montserrat"/>
          <w:sz w:val="24"/>
        </w:rPr>
        <w:t xml:space="preserve">had slept with her and tried to comfort her—and distract her from her fears. </w:t>
      </w:r>
    </w:p>
    <w:p w14:paraId="7D23BF40" w14:textId="77777777" w:rsidR="00F63DF0" w:rsidRPr="00A73992" w:rsidRDefault="00F63DF0">
      <w:pPr>
        <w:pStyle w:val="0DraftNormal"/>
        <w:rPr>
          <w:rFonts w:ascii="Montserrat" w:hAnsi="Montserrat"/>
          <w:sz w:val="24"/>
        </w:rPr>
      </w:pPr>
    </w:p>
    <w:p w14:paraId="5F6D0697" w14:textId="77777777" w:rsidR="00F63DF0" w:rsidRPr="00A73992" w:rsidRDefault="00A73992">
      <w:pPr>
        <w:pStyle w:val="0DraftNormal"/>
        <w:rPr>
          <w:rFonts w:ascii="Montserrat" w:hAnsi="Montserrat"/>
          <w:sz w:val="24"/>
        </w:rPr>
      </w:pPr>
      <w:r w:rsidRPr="00A73992">
        <w:rPr>
          <w:rFonts w:ascii="Montserrat" w:hAnsi="Montserrat"/>
          <w:sz w:val="24"/>
        </w:rPr>
        <w:t>In the morning, the three of them went out together. A man watched them putting up a poster for Dawn, and asked them for details. They told the official version of the story, and gave him a poster so he could contact them if he discovered anything. Dusk could not help but wonder if Thorn would stick to his own routine after that big confrontation. Joining the search for Dawn would have been an excellent way to get the drop on others, so it had been safer to assume he was guilty than putting a noose around t</w:t>
      </w:r>
      <w:r w:rsidRPr="00A73992">
        <w:rPr>
          <w:rFonts w:ascii="Montserrat" w:hAnsi="Montserrat"/>
          <w:sz w:val="24"/>
        </w:rPr>
        <w:t xml:space="preserve">heir own necks and giving him the other end of the rope. Just thinking about him was enough to keep her on her toes though. She had learned the hard way that he was bigger, faster, stronger and more experienced than she was. A dangerous enemy. </w:t>
      </w:r>
    </w:p>
    <w:p w14:paraId="74A2B0EF" w14:textId="77777777" w:rsidR="00F63DF0" w:rsidRPr="00A73992" w:rsidRDefault="00F63DF0">
      <w:pPr>
        <w:pStyle w:val="0DraftNormal"/>
        <w:rPr>
          <w:rFonts w:ascii="Montserrat" w:hAnsi="Montserrat"/>
          <w:sz w:val="24"/>
        </w:rPr>
      </w:pPr>
    </w:p>
    <w:p w14:paraId="206AB81D" w14:textId="77777777" w:rsidR="00F63DF0" w:rsidRPr="00A73992" w:rsidRDefault="00A73992">
      <w:pPr>
        <w:pStyle w:val="0DraftNormal"/>
        <w:rPr>
          <w:rFonts w:ascii="Montserrat" w:hAnsi="Montserrat"/>
          <w:sz w:val="24"/>
        </w:rPr>
      </w:pPr>
      <w:r w:rsidRPr="00A73992">
        <w:rPr>
          <w:rFonts w:ascii="Montserrat" w:hAnsi="Montserrat"/>
          <w:sz w:val="24"/>
        </w:rPr>
        <w:t>Dusk came a hair’s breadth from falling prey to him totally unaware. Dusk, Rain and Lion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Rain and Lion to her side. The three of them, bein</w:t>
      </w:r>
      <w:r w:rsidRPr="00A73992">
        <w:rPr>
          <w:rFonts w:ascii="Montserrat" w:hAnsi="Montserrat"/>
          <w:sz w:val="24"/>
        </w:rPr>
        <w:t>g adept martial artists, were able to tie him up and force him to retreat.</w:t>
      </w:r>
    </w:p>
    <w:p w14:paraId="3925EA9B" w14:textId="77777777" w:rsidR="00F63DF0" w:rsidRPr="00A73992" w:rsidRDefault="00F63DF0">
      <w:pPr>
        <w:pStyle w:val="0DraftNormal"/>
        <w:rPr>
          <w:rFonts w:ascii="Montserrat" w:hAnsi="Montserrat"/>
          <w:sz w:val="24"/>
        </w:rPr>
      </w:pPr>
    </w:p>
    <w:p w14:paraId="7EA60D61" w14:textId="77777777" w:rsidR="00F63DF0" w:rsidRPr="00A73992" w:rsidRDefault="00A73992">
      <w:pPr>
        <w:pStyle w:val="0DraftNormal"/>
        <w:rPr>
          <w:rFonts w:ascii="Montserrat" w:hAnsi="Montserrat"/>
          <w:sz w:val="24"/>
        </w:rPr>
      </w:pPr>
      <w:r w:rsidRPr="00A73992">
        <w:rPr>
          <w:rFonts w:ascii="Montserrat" w:hAnsi="Montserrat"/>
          <w:sz w:val="24"/>
        </w:rPr>
        <w:t>They helped her clean herself up a bit, and looked for her panties. Thorn had apparently swiped them during the fight, so she straightened her skirt and wrote them off. Rain and Lion could not believe that both Dusk and Thorn had covered the commotion. If Dusk had not managed a telepathic cry they would never have known anything was going on. Even to the extent of locking the door, to prevent anyone from walking in on them, they had observed the first rule. Dusk tried to explain. Keeping normals out of it w</w:t>
      </w:r>
      <w:r w:rsidRPr="00A73992">
        <w:rPr>
          <w:rFonts w:ascii="Montserrat" w:hAnsi="Montserrat"/>
          <w:sz w:val="24"/>
        </w:rPr>
        <w:t xml:space="preserve">as the first concern of any psionic who was sane. Even when they tried to kill each other, psionics paid attention to details, covering their tracks, obscuring their struggle, presenting normal people with no mysteries to explore or paradoxes to ponder. </w:t>
      </w:r>
    </w:p>
    <w:p w14:paraId="435C309C" w14:textId="77777777" w:rsidR="00F63DF0" w:rsidRPr="00A73992" w:rsidRDefault="00F63DF0">
      <w:pPr>
        <w:pStyle w:val="0DraftNormal"/>
        <w:rPr>
          <w:rFonts w:ascii="Montserrat" w:hAnsi="Montserrat"/>
          <w:sz w:val="24"/>
        </w:rPr>
      </w:pPr>
    </w:p>
    <w:p w14:paraId="42C19994" w14:textId="77777777" w:rsidR="00F63DF0" w:rsidRPr="00A73992" w:rsidRDefault="00A73992">
      <w:pPr>
        <w:pStyle w:val="0DraftNormal"/>
        <w:rPr>
          <w:rFonts w:ascii="Montserrat" w:hAnsi="Montserrat"/>
          <w:sz w:val="24"/>
        </w:rPr>
      </w:pPr>
      <w:r w:rsidRPr="00A73992">
        <w:rPr>
          <w:rFonts w:ascii="Montserrat" w:hAnsi="Montserrat"/>
          <w:sz w:val="24"/>
        </w:rPr>
        <w:t>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w:t>
      </w:r>
      <w:r w:rsidRPr="00A73992">
        <w:rPr>
          <w:rFonts w:ascii="Montserrat" w:hAnsi="Montserrat"/>
          <w:sz w:val="24"/>
        </w:rPr>
        <w:t xml:space="preserve">e and exploiting helpless victims. The latter was not very well tolerated. </w:t>
      </w:r>
    </w:p>
    <w:p w14:paraId="182D927E" w14:textId="77777777" w:rsidR="00F63DF0" w:rsidRPr="00A73992" w:rsidRDefault="00F63DF0">
      <w:pPr>
        <w:pStyle w:val="0DraftNormal"/>
        <w:rPr>
          <w:rFonts w:ascii="Montserrat" w:hAnsi="Montserrat"/>
          <w:sz w:val="24"/>
        </w:rPr>
      </w:pPr>
    </w:p>
    <w:p w14:paraId="2759A971" w14:textId="77777777" w:rsidR="00F63DF0" w:rsidRPr="00A73992" w:rsidRDefault="00A73992">
      <w:pPr>
        <w:pStyle w:val="0DraftNormal"/>
        <w:rPr>
          <w:rFonts w:ascii="Montserrat" w:hAnsi="Montserrat"/>
          <w:sz w:val="24"/>
        </w:rPr>
      </w:pPr>
      <w:r w:rsidRPr="00A73992">
        <w:rPr>
          <w:rFonts w:ascii="Montserrat" w:hAnsi="Montserrat"/>
          <w:sz w:val="24"/>
        </w:rPr>
        <w:t>The next encounter was a shocking lesson in how a skilled psionic could use his power in a crowd. Dusk and Rain were following Lion through a door when Lion disappeared and they saw Thorn in the doorway, calmly and naturally walking out. He held the door for them, a perfect gentleman and dared them to make a scene. Dusk stopped and asked under her breath what he had done with her friend. He smiled and told her it was not their problem anymore. She needed to think carefully about how she endangered her frien</w:t>
      </w:r>
      <w:r w:rsidRPr="00A73992">
        <w:rPr>
          <w:rFonts w:ascii="Montserrat" w:hAnsi="Montserrat"/>
          <w:sz w:val="24"/>
        </w:rPr>
        <w:t xml:space="preserve">ds, he suggested. She slipped past him and grabbed Rain by the hand. </w:t>
      </w:r>
    </w:p>
    <w:p w14:paraId="35C61A56" w14:textId="77777777" w:rsidR="00F63DF0" w:rsidRPr="00A73992" w:rsidRDefault="00F63DF0">
      <w:pPr>
        <w:pStyle w:val="0DraftNormal"/>
        <w:rPr>
          <w:rFonts w:ascii="Montserrat" w:hAnsi="Montserrat"/>
          <w:sz w:val="24"/>
        </w:rPr>
      </w:pPr>
    </w:p>
    <w:p w14:paraId="0BED1742" w14:textId="77777777" w:rsidR="00F63DF0" w:rsidRPr="00A73992" w:rsidRDefault="00A73992">
      <w:pPr>
        <w:pStyle w:val="0DraftNormal"/>
        <w:rPr>
          <w:rFonts w:ascii="Montserrat" w:hAnsi="Montserrat"/>
          <w:sz w:val="24"/>
        </w:rPr>
      </w:pPr>
      <w:r w:rsidRPr="00A73992">
        <w:rPr>
          <w:rFonts w:ascii="Montserrat" w:hAnsi="Montserrat"/>
          <w:sz w:val="24"/>
        </w:rPr>
        <w:t>Rain was in a stone cold panic. Dusk gave her a hard mental shake and silently warned her to keep her wits together. She went to the nearest phone and called for back up. She explained that Thorn was after her, and she needed someone to come take Rain, before she got hurt too. Her sister had been about to ask about Lion, and realized what had happened. She asked, but all Dusk could say was that Thorn sent her somewhere. She was either going to call and tell someone to come get her, or she was in someone’s c</w:t>
      </w:r>
      <w:r w:rsidRPr="00A73992">
        <w:rPr>
          <w:rFonts w:ascii="Montserrat" w:hAnsi="Montserrat"/>
          <w:sz w:val="24"/>
        </w:rPr>
        <w:t>lutches unable to do anything. She doubted she was dead, or likely to become so soon.</w:t>
      </w:r>
    </w:p>
    <w:p w14:paraId="21A1F36E" w14:textId="77777777" w:rsidR="00F63DF0" w:rsidRPr="00A73992" w:rsidRDefault="00F63DF0">
      <w:pPr>
        <w:pStyle w:val="0DraftNormal"/>
        <w:rPr>
          <w:rFonts w:ascii="Montserrat" w:hAnsi="Montserrat"/>
          <w:sz w:val="24"/>
        </w:rPr>
      </w:pPr>
    </w:p>
    <w:p w14:paraId="5D047C21" w14:textId="77777777" w:rsidR="00F63DF0" w:rsidRPr="00A73992" w:rsidRDefault="00A73992">
      <w:pPr>
        <w:pStyle w:val="0DraftNormal"/>
        <w:rPr>
          <w:rFonts w:ascii="Montserrat" w:hAnsi="Montserrat"/>
          <w:sz w:val="24"/>
        </w:rPr>
      </w:pPr>
      <w:r w:rsidRPr="00A73992">
        <w:rPr>
          <w:rFonts w:ascii="Montserrat" w:hAnsi="Montserrat"/>
          <w:sz w:val="24"/>
        </w:rPr>
        <w:t xml:space="preserve">Dusk then concentrated hard on piercing the veil of invisibility Thorn kept around himself. He was obviously keeping close tabs on her, and jumping ahead of her to spring his traps. Lion and Rain had too little experience to defend themselves from the use of psionics; they could barely control their own abilities. Using chi, Lion could make a psionic’s day pure hell, but she had no idea if that would be any help where she was now. Ash showed up with a group from the town house to collect Rain and asked her </w:t>
      </w:r>
      <w:r w:rsidRPr="00A73992">
        <w:rPr>
          <w:rFonts w:ascii="Montserrat" w:hAnsi="Montserrat"/>
          <w:sz w:val="24"/>
        </w:rPr>
        <w:t>what she was going to do. She was not sure. She could go with them, but she was afraid she would just bring him down on everyone else.</w:t>
      </w:r>
    </w:p>
    <w:p w14:paraId="101AEE89" w14:textId="77777777" w:rsidR="00F63DF0" w:rsidRPr="00A73992" w:rsidRDefault="00F63DF0">
      <w:pPr>
        <w:pStyle w:val="0DraftNormal"/>
        <w:rPr>
          <w:rFonts w:ascii="Montserrat" w:hAnsi="Montserrat"/>
          <w:sz w:val="24"/>
        </w:rPr>
      </w:pPr>
    </w:p>
    <w:p w14:paraId="743DAA80" w14:textId="77777777" w:rsidR="00F63DF0" w:rsidRPr="00A73992" w:rsidRDefault="00A73992">
      <w:pPr>
        <w:pStyle w:val="0DraftNormal"/>
        <w:rPr>
          <w:rFonts w:ascii="Montserrat" w:hAnsi="Montserrat"/>
          <w:sz w:val="24"/>
        </w:rPr>
      </w:pPr>
      <w:r w:rsidRPr="00A73992">
        <w:rPr>
          <w:rFonts w:ascii="Montserrat" w:hAnsi="Montserrat"/>
          <w:sz w:val="24"/>
        </w:rPr>
        <w:t>Her suspicion was rewarded. A large group of men entered the building and took up stations. A handful of them broke off and approached their own group. Dusk was startled when they presented their ID; they were FBI agents. One of the men introduced him self, and spoke directly to Ash. He stated that the agency had received a tip informing them that one of Ash’s daughters had been kidnapped. Due to the sensitive nature of his work for the government—Dusk gasped—they had been instructed to contact him. They as</w:t>
      </w:r>
      <w:r w:rsidRPr="00A73992">
        <w:rPr>
          <w:rFonts w:ascii="Montserrat" w:hAnsi="Montserrat"/>
          <w:sz w:val="24"/>
        </w:rPr>
        <w:t>sured him that they were devoting every resource to helping to retrieve his daughter, but were also there to ensure that he was not pressured to betray classified information for her ransom.</w:t>
      </w:r>
    </w:p>
    <w:p w14:paraId="7CC2DB32" w14:textId="77777777" w:rsidR="00F63DF0" w:rsidRPr="00A73992" w:rsidRDefault="00F63DF0">
      <w:pPr>
        <w:pStyle w:val="0DraftNormal"/>
        <w:rPr>
          <w:rFonts w:ascii="Montserrat" w:hAnsi="Montserrat"/>
          <w:sz w:val="24"/>
        </w:rPr>
      </w:pPr>
    </w:p>
    <w:p w14:paraId="5A60002D" w14:textId="77777777" w:rsidR="00F63DF0" w:rsidRPr="00A73992" w:rsidRDefault="00A73992">
      <w:pPr>
        <w:pStyle w:val="0DraftNormal"/>
        <w:rPr>
          <w:rFonts w:ascii="Montserrat" w:hAnsi="Montserrat"/>
          <w:sz w:val="24"/>
        </w:rPr>
      </w:pPr>
      <w:r w:rsidRPr="00A73992">
        <w:rPr>
          <w:rFonts w:ascii="Montserrat" w:hAnsi="Montserrat"/>
          <w:sz w:val="24"/>
        </w:rPr>
        <w:t>Ash managed to signal to Dusk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mentor’s order had been a test. Would they notice her as she slipped awa</w:t>
      </w:r>
      <w:r w:rsidRPr="00A73992">
        <w:rPr>
          <w:rFonts w:ascii="Montserrat" w:hAnsi="Montserrat"/>
          <w:sz w:val="24"/>
        </w:rPr>
        <w:t xml:space="preserve">y, would they allow her to slip away, was she the real target or had it been intended to simply entangle her allies? </w:t>
      </w:r>
    </w:p>
    <w:p w14:paraId="2FF3B7A8" w14:textId="77777777" w:rsidR="00F63DF0" w:rsidRPr="00A73992" w:rsidRDefault="00F63DF0">
      <w:pPr>
        <w:pStyle w:val="0DraftNormal"/>
        <w:rPr>
          <w:rFonts w:ascii="Montserrat" w:hAnsi="Montserrat"/>
          <w:sz w:val="24"/>
        </w:rPr>
      </w:pPr>
    </w:p>
    <w:p w14:paraId="33D984CB" w14:textId="77777777" w:rsidR="00F63DF0" w:rsidRPr="00A73992" w:rsidRDefault="00A73992">
      <w:pPr>
        <w:pStyle w:val="0DraftNormal"/>
        <w:rPr>
          <w:rFonts w:ascii="Montserrat" w:hAnsi="Montserrat"/>
          <w:sz w:val="24"/>
        </w:rPr>
      </w:pPr>
      <w:r w:rsidRPr="00A73992">
        <w:rPr>
          <w:rFonts w:ascii="Montserrat" w:hAnsi="Montserrat"/>
          <w:sz w:val="24"/>
        </w:rPr>
        <w:t>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w:t>
      </w:r>
      <w:r w:rsidRPr="00A73992">
        <w:rPr>
          <w:rFonts w:ascii="Montserrat" w:hAnsi="Montserrat"/>
          <w:sz w:val="24"/>
        </w:rPr>
        <w:t xml:space="preserve">ave any government secrets to spill. The only question that remained was whether or not they had been used simply to cut her off from her family and allies. </w:t>
      </w:r>
    </w:p>
    <w:p w14:paraId="3AC834A4" w14:textId="77777777" w:rsidR="00F63DF0" w:rsidRPr="00A73992" w:rsidRDefault="00F63DF0">
      <w:pPr>
        <w:pStyle w:val="0DraftNormal"/>
        <w:rPr>
          <w:rFonts w:ascii="Montserrat" w:hAnsi="Montserrat"/>
          <w:sz w:val="24"/>
        </w:rPr>
      </w:pPr>
    </w:p>
    <w:p w14:paraId="2D9849B3" w14:textId="77777777" w:rsidR="00F63DF0" w:rsidRPr="00A73992" w:rsidRDefault="00A73992">
      <w:pPr>
        <w:pStyle w:val="0DraftNormal"/>
        <w:rPr>
          <w:rFonts w:ascii="Montserrat" w:hAnsi="Montserrat"/>
          <w:sz w:val="24"/>
        </w:rPr>
      </w:pPr>
      <w:r w:rsidRPr="00A73992">
        <w:rPr>
          <w:rFonts w:ascii="Montserrat" w:hAnsi="Montserrat"/>
          <w:sz w:val="24"/>
        </w:rPr>
        <w:t>She was afraid to test the theory. She made a quick call home, leaving a message for her mentor with her mother. He would understand the brief note. She returned to her errand, meeting up with Lauren, Morgan and Cinder. She was half afraid to go near them, but she was not sure she wanted to be on her own with Thorn after her. The problem with being hunted was that it only ended in the closing confrontation. There was going to be a fight. No matter how long she ran, Thorn would pursue. She needed to pick the</w:t>
      </w:r>
      <w:r w:rsidRPr="00A73992">
        <w:rPr>
          <w:rFonts w:ascii="Montserrat" w:hAnsi="Montserrat"/>
          <w:sz w:val="24"/>
        </w:rPr>
        <w:t xml:space="preserve"> ground she wanted to fight on.</w:t>
      </w:r>
    </w:p>
    <w:p w14:paraId="465034DD" w14:textId="77777777" w:rsidR="00F63DF0" w:rsidRPr="00A73992" w:rsidRDefault="00F63DF0">
      <w:pPr>
        <w:pStyle w:val="0DraftNormal"/>
        <w:rPr>
          <w:rFonts w:ascii="Montserrat" w:hAnsi="Montserrat"/>
          <w:sz w:val="24"/>
        </w:rPr>
      </w:pPr>
    </w:p>
    <w:p w14:paraId="0E08DE27" w14:textId="77777777" w:rsidR="00F63DF0" w:rsidRPr="00A73992" w:rsidRDefault="00A73992">
      <w:pPr>
        <w:pStyle w:val="0DraftNormal"/>
        <w:rPr>
          <w:rFonts w:ascii="Montserrat" w:hAnsi="Montserrat"/>
          <w:sz w:val="24"/>
        </w:rPr>
      </w:pPr>
      <w:r w:rsidRPr="00A73992">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w:t>
      </w:r>
      <w:r w:rsidRPr="00A73992">
        <w:rPr>
          <w:rFonts w:ascii="Montserrat" w:hAnsi="Montserrat"/>
          <w:sz w:val="24"/>
        </w:rPr>
        <w:t>. It was time to hunt the hunter.</w:t>
      </w:r>
    </w:p>
    <w:p w14:paraId="053F25CF" w14:textId="77777777" w:rsidR="00F63DF0" w:rsidRPr="00A73992" w:rsidRDefault="00F63DF0">
      <w:pPr>
        <w:pStyle w:val="0DraftNormal"/>
        <w:rPr>
          <w:rFonts w:ascii="Montserrat" w:hAnsi="Montserrat"/>
          <w:sz w:val="24"/>
        </w:rPr>
      </w:pPr>
    </w:p>
    <w:p w14:paraId="629A2D0C" w14:textId="77777777" w:rsidR="00F63DF0" w:rsidRPr="00A73992" w:rsidRDefault="00A73992">
      <w:pPr>
        <w:pStyle w:val="0DraftNormal"/>
        <w:rPr>
          <w:rFonts w:ascii="Montserrat" w:hAnsi="Montserrat"/>
          <w:sz w:val="24"/>
        </w:rPr>
      </w:pPr>
      <w:r w:rsidRPr="00A73992">
        <w:rPr>
          <w:rFonts w:ascii="Montserrat" w:hAnsi="Montserrat"/>
          <w:sz w:val="24"/>
        </w:rPr>
        <w:t>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w:t>
      </w:r>
      <w:r w:rsidRPr="00A73992">
        <w:rPr>
          <w:rFonts w:ascii="Montserrat" w:hAnsi="Montserrat"/>
          <w:sz w:val="24"/>
        </w:rPr>
        <w:t xml:space="preserve">t a pattern of energy in her mind. Her power was the best clothing and armor there was. </w:t>
      </w:r>
    </w:p>
    <w:p w14:paraId="4FBEFDB3" w14:textId="77777777" w:rsidR="00F63DF0" w:rsidRPr="00A73992" w:rsidRDefault="00F63DF0">
      <w:pPr>
        <w:pStyle w:val="0DraftNormal"/>
        <w:rPr>
          <w:rFonts w:ascii="Montserrat" w:hAnsi="Montserrat"/>
          <w:sz w:val="24"/>
        </w:rPr>
      </w:pPr>
    </w:p>
    <w:p w14:paraId="6D179BC9" w14:textId="77777777" w:rsidR="00F63DF0" w:rsidRPr="00A73992" w:rsidRDefault="00A73992">
      <w:pPr>
        <w:pStyle w:val="0DraftNormal"/>
        <w:rPr>
          <w:rFonts w:ascii="Montserrat" w:hAnsi="Montserrat"/>
          <w:sz w:val="24"/>
        </w:rPr>
      </w:pPr>
      <w:r w:rsidRPr="00A73992">
        <w:rPr>
          <w:rFonts w:ascii="Montserrat" w:hAnsi="Montserrat"/>
          <w:sz w:val="24"/>
        </w:rPr>
        <w:t>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w:t>
      </w:r>
      <w:r w:rsidRPr="00A73992">
        <w:rPr>
          <w:rFonts w:ascii="Montserrat" w:hAnsi="Montserrat"/>
          <w:sz w:val="24"/>
        </w:rPr>
        <w:t xml:space="preserve">ssed the Earth, but this was sufficient for the threat she faced. She began to look for a dueling ground. </w:t>
      </w:r>
    </w:p>
    <w:p w14:paraId="3DC04D1B" w14:textId="77777777" w:rsidR="00F63DF0" w:rsidRPr="00A73992" w:rsidRDefault="00F63DF0">
      <w:pPr>
        <w:pStyle w:val="0DraftNormal"/>
        <w:rPr>
          <w:rFonts w:ascii="Montserrat" w:hAnsi="Montserrat"/>
          <w:sz w:val="24"/>
        </w:rPr>
      </w:pPr>
    </w:p>
    <w:p w14:paraId="155ACB9E" w14:textId="77777777" w:rsidR="00F63DF0" w:rsidRPr="00A73992" w:rsidRDefault="00A73992">
      <w:pPr>
        <w:pStyle w:val="0DraftNormal"/>
        <w:rPr>
          <w:rFonts w:ascii="Montserrat" w:hAnsi="Montserrat"/>
          <w:sz w:val="24"/>
        </w:rPr>
      </w:pPr>
      <w:r w:rsidRPr="00A73992">
        <w:rPr>
          <w:rFonts w:ascii="Montserrat" w:hAnsi="Montserrat"/>
          <w:sz w:val="24"/>
        </w:rPr>
        <w:t>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w:t>
      </w:r>
      <w:r w:rsidRPr="00A73992">
        <w:rPr>
          <w:rFonts w:ascii="Montserrat" w:hAnsi="Montserrat"/>
          <w:sz w:val="24"/>
        </w:rPr>
        <w:t xml:space="preserve">t usually meant a fight. She smiled. This was her response to Thorn’s attacks. She would not allow him to sneak around in the shadows; she challenged him to fight her in the open, where their peers would see it all. </w:t>
      </w:r>
    </w:p>
    <w:p w14:paraId="574238D3" w14:textId="77777777" w:rsidR="00F63DF0" w:rsidRPr="00A73992" w:rsidRDefault="00F63DF0">
      <w:pPr>
        <w:pStyle w:val="0DraftNormal"/>
        <w:rPr>
          <w:rFonts w:ascii="Montserrat" w:hAnsi="Montserrat"/>
          <w:sz w:val="24"/>
        </w:rPr>
      </w:pPr>
    </w:p>
    <w:p w14:paraId="228ADAFC" w14:textId="77777777" w:rsidR="00F63DF0" w:rsidRPr="00A73992" w:rsidRDefault="00A73992">
      <w:pPr>
        <w:pStyle w:val="0DraftNormal"/>
        <w:rPr>
          <w:rFonts w:ascii="Montserrat" w:hAnsi="Montserrat"/>
          <w:sz w:val="24"/>
        </w:rPr>
      </w:pPr>
      <w:r w:rsidRPr="00A73992">
        <w:rPr>
          <w:rFonts w:ascii="Montserrat" w:hAnsi="Montserrat"/>
          <w:sz w:val="24"/>
        </w:rPr>
        <w:t>Thorn did not disappoint her. She had been forced to call on some of the things he had taught her to deal with his relentless stalking without exposing herself, and all psionics, while still being able to use her powers to fight him. She had trumped him though, calling on things Raven had taught her soul mate. She had realized she had twice as much experience as she claimed, and his advantage had narrowed significantly. He pulled himself together, drawing on the potential within him, while cloaking it as ca</w:t>
      </w:r>
      <w:r w:rsidRPr="00A73992">
        <w:rPr>
          <w:rFonts w:ascii="Montserrat" w:hAnsi="Montserrat"/>
          <w:sz w:val="24"/>
        </w:rPr>
        <w:t xml:space="preserve">refully as she. Once his song of obfuscation was as strong and compelling as hers, he started to move. </w:t>
      </w:r>
    </w:p>
    <w:p w14:paraId="43FFB157" w14:textId="77777777" w:rsidR="00F63DF0" w:rsidRPr="00A73992" w:rsidRDefault="00F63DF0">
      <w:pPr>
        <w:pStyle w:val="0DraftNormal"/>
        <w:rPr>
          <w:rFonts w:ascii="Montserrat" w:hAnsi="Montserrat"/>
          <w:sz w:val="24"/>
        </w:rPr>
      </w:pPr>
    </w:p>
    <w:p w14:paraId="43432E7F"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035B9A74" w14:textId="77777777" w:rsidR="00F63DF0" w:rsidRPr="00A73992" w:rsidRDefault="00F63DF0">
      <w:pPr>
        <w:pStyle w:val="0DraftNormal"/>
        <w:rPr>
          <w:rFonts w:ascii="Montserrat" w:hAnsi="Montserrat"/>
          <w:sz w:val="24"/>
        </w:rPr>
      </w:pPr>
    </w:p>
    <w:p w14:paraId="6C40FF39"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25</w:t>
      </w:r>
      <w:r w:rsidRPr="00A73992">
        <w:rPr>
          <w:rFonts w:ascii="Montserrat" w:hAnsi="Montserrat"/>
          <w:sz w:val="24"/>
        </w:rPr>
        <w:tab/>
      </w:r>
    </w:p>
    <w:p w14:paraId="148C188F" w14:textId="77777777" w:rsidR="00F63DF0" w:rsidRPr="00A73992" w:rsidRDefault="00F63DF0">
      <w:pPr>
        <w:pStyle w:val="0DraftNormal"/>
        <w:rPr>
          <w:rFonts w:ascii="Montserrat" w:hAnsi="Montserrat"/>
          <w:sz w:val="24"/>
        </w:rPr>
      </w:pPr>
    </w:p>
    <w:p w14:paraId="5D96DA53" w14:textId="77777777" w:rsidR="00F63DF0" w:rsidRPr="00A73992" w:rsidRDefault="00A73992">
      <w:pPr>
        <w:pStyle w:val="0DraftNormal"/>
        <w:rPr>
          <w:rFonts w:ascii="Montserrat" w:hAnsi="Montserrat"/>
          <w:sz w:val="24"/>
        </w:rPr>
      </w:pPr>
      <w:r w:rsidRPr="00A73992">
        <w:rPr>
          <w:rFonts w:ascii="Montserrat" w:hAnsi="Montserrat"/>
          <w:sz w:val="24"/>
        </w:rPr>
        <w:t>It had been a couple of hours before dawn when Dragon left to check Dawn’s story. It was still an hour before noon when Dragon had returned to Dawn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w:t>
      </w:r>
      <w:r w:rsidRPr="00A73992">
        <w:rPr>
          <w:rFonts w:ascii="Montserrat" w:hAnsi="Montserrat"/>
          <w:sz w:val="24"/>
        </w:rPr>
        <w:t xml:space="preserve">illing or destroying anyone else. </w:t>
      </w:r>
    </w:p>
    <w:p w14:paraId="7F427AB7" w14:textId="77777777" w:rsidR="00F63DF0" w:rsidRPr="00A73992" w:rsidRDefault="00F63DF0">
      <w:pPr>
        <w:pStyle w:val="0DraftNormal"/>
        <w:rPr>
          <w:rFonts w:ascii="Montserrat" w:hAnsi="Montserrat"/>
          <w:sz w:val="24"/>
        </w:rPr>
      </w:pPr>
    </w:p>
    <w:p w14:paraId="346AB325" w14:textId="77777777" w:rsidR="00F63DF0" w:rsidRPr="00A73992" w:rsidRDefault="00A73992">
      <w:pPr>
        <w:pStyle w:val="0DraftNormal"/>
        <w:rPr>
          <w:rFonts w:ascii="Montserrat" w:hAnsi="Montserrat"/>
          <w:sz w:val="24"/>
        </w:rPr>
      </w:pPr>
      <w:r w:rsidRPr="00A73992">
        <w:rPr>
          <w:rFonts w:ascii="Montserrat" w:hAnsi="Montserrat"/>
          <w:sz w:val="24"/>
        </w:rPr>
        <w:t>Now it was a fatal promise of life for him and death for her. He looked at Dawn again. Her story had been easily confirmed, he had talked to Dusk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w:t>
      </w:r>
      <w:r w:rsidRPr="00A73992">
        <w:rPr>
          <w:rFonts w:ascii="Montserrat" w:hAnsi="Montserrat"/>
          <w:sz w:val="24"/>
        </w:rPr>
        <w:t xml:space="preserve"> it. </w:t>
      </w:r>
    </w:p>
    <w:p w14:paraId="7C67653C" w14:textId="77777777" w:rsidR="00F63DF0" w:rsidRPr="00A73992" w:rsidRDefault="00F63DF0">
      <w:pPr>
        <w:pStyle w:val="0DraftNormal"/>
        <w:rPr>
          <w:rFonts w:ascii="Montserrat" w:hAnsi="Montserrat"/>
          <w:sz w:val="24"/>
        </w:rPr>
      </w:pPr>
    </w:p>
    <w:p w14:paraId="25A3A3FD" w14:textId="77777777" w:rsidR="00F63DF0" w:rsidRPr="00A73992" w:rsidRDefault="00A73992">
      <w:pPr>
        <w:pStyle w:val="0DraftNormal"/>
        <w:rPr>
          <w:rFonts w:ascii="Montserrat" w:hAnsi="Montserrat"/>
          <w:sz w:val="24"/>
        </w:rPr>
      </w:pPr>
      <w:r w:rsidRPr="00A73992">
        <w:rPr>
          <w:rFonts w:ascii="Montserrat" w:hAnsi="Montserrat"/>
          <w:sz w:val="24"/>
        </w:rPr>
        <w:t>Dragon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w:t>
      </w:r>
      <w:r w:rsidRPr="00A73992">
        <w:rPr>
          <w:rFonts w:ascii="Montserrat" w:hAnsi="Montserrat"/>
          <w:sz w:val="24"/>
        </w:rPr>
        <w:t>he had fallen in love with was truly his previous victim, dead long before she ever met him.</w:t>
      </w:r>
    </w:p>
    <w:p w14:paraId="11D6D7B0" w14:textId="77777777" w:rsidR="00F63DF0" w:rsidRPr="00A73992" w:rsidRDefault="00F63DF0">
      <w:pPr>
        <w:pStyle w:val="0DraftNormal"/>
        <w:rPr>
          <w:rFonts w:ascii="Montserrat" w:hAnsi="Montserrat"/>
          <w:sz w:val="24"/>
        </w:rPr>
      </w:pPr>
    </w:p>
    <w:p w14:paraId="7A1D25F1" w14:textId="77777777" w:rsidR="00F63DF0" w:rsidRPr="00A73992" w:rsidRDefault="00A73992">
      <w:pPr>
        <w:pStyle w:val="0DraftNormal"/>
        <w:rPr>
          <w:rFonts w:ascii="Montserrat" w:hAnsi="Montserrat"/>
          <w:sz w:val="24"/>
        </w:rPr>
      </w:pPr>
      <w:r w:rsidRPr="00A73992">
        <w:rPr>
          <w:rFonts w:ascii="Montserrat" w:hAnsi="Montserrat"/>
          <w:sz w:val="24"/>
        </w:rPr>
        <w:t xml:space="preserve">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w:t>
      </w:r>
      <w:r w:rsidRPr="00A73992">
        <w:rPr>
          <w:rFonts w:ascii="Montserrat" w:hAnsi="Montserrat"/>
          <w:sz w:val="24"/>
        </w:rPr>
        <w:t>could not. She felt great sorrow for him, knowing that he was already so much like her he would hate himself forever for going through with this scheme.</w:t>
      </w:r>
    </w:p>
    <w:p w14:paraId="4B4598CB" w14:textId="77777777" w:rsidR="00F63DF0" w:rsidRPr="00A73992" w:rsidRDefault="00F63DF0">
      <w:pPr>
        <w:pStyle w:val="0DraftNormal"/>
        <w:rPr>
          <w:rFonts w:ascii="Montserrat" w:hAnsi="Montserrat"/>
          <w:sz w:val="24"/>
        </w:rPr>
      </w:pPr>
    </w:p>
    <w:p w14:paraId="48038288" w14:textId="77777777" w:rsidR="00F63DF0" w:rsidRPr="00A73992" w:rsidRDefault="00A73992">
      <w:pPr>
        <w:pStyle w:val="0DraftNormal"/>
        <w:rPr>
          <w:rFonts w:ascii="Montserrat" w:hAnsi="Montserrat"/>
          <w:sz w:val="24"/>
        </w:rPr>
      </w:pPr>
      <w:r w:rsidRPr="00A73992">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Thorn would never believe him capable of doing. He was utterly desperate. Now that there were no secrets on his side, he gave in to hi</w:t>
      </w:r>
      <w:r w:rsidRPr="00A73992">
        <w:rPr>
          <w:rFonts w:ascii="Montserrat" w:hAnsi="Montserrat"/>
          <w:sz w:val="24"/>
        </w:rPr>
        <w:t>s desperation.</w:t>
      </w:r>
    </w:p>
    <w:p w14:paraId="49B36CA1" w14:textId="77777777" w:rsidR="00F63DF0" w:rsidRPr="00A73992" w:rsidRDefault="00F63DF0">
      <w:pPr>
        <w:pStyle w:val="0DraftNormal"/>
        <w:rPr>
          <w:rFonts w:ascii="Montserrat" w:hAnsi="Montserrat"/>
          <w:sz w:val="24"/>
        </w:rPr>
      </w:pPr>
    </w:p>
    <w:p w14:paraId="035B326F" w14:textId="77777777" w:rsidR="00F63DF0" w:rsidRPr="00A73992" w:rsidRDefault="00A73992">
      <w:pPr>
        <w:pStyle w:val="0DraftNormal"/>
        <w:rPr>
          <w:rFonts w:ascii="Montserrat" w:hAnsi="Montserrat"/>
          <w:sz w:val="24"/>
        </w:rPr>
      </w:pPr>
      <w:r w:rsidRPr="00A73992">
        <w:rPr>
          <w:rFonts w:ascii="Montserrat" w:hAnsi="Montserrat"/>
          <w:sz w:val="24"/>
        </w:rPr>
        <w:t>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w:t>
      </w:r>
      <w:r w:rsidRPr="00A73992">
        <w:rPr>
          <w:rFonts w:ascii="Montserrat" w:hAnsi="Montserrat"/>
          <w:sz w:val="24"/>
        </w:rPr>
        <w:t xml:space="preserve">g as he failed to do so, and he would not let her die. He had the power to prevent that, while hanging her over the abyss on a thread. </w:t>
      </w:r>
    </w:p>
    <w:p w14:paraId="5CAA8CE9" w14:textId="77777777" w:rsidR="00F63DF0" w:rsidRPr="00A73992" w:rsidRDefault="00F63DF0">
      <w:pPr>
        <w:pStyle w:val="0DraftNormal"/>
        <w:rPr>
          <w:rFonts w:ascii="Montserrat" w:hAnsi="Montserrat"/>
          <w:sz w:val="24"/>
        </w:rPr>
      </w:pPr>
    </w:p>
    <w:p w14:paraId="15ECB684" w14:textId="77777777" w:rsidR="00F63DF0" w:rsidRPr="00A73992" w:rsidRDefault="00A73992">
      <w:pPr>
        <w:pStyle w:val="0DraftNormal"/>
        <w:rPr>
          <w:rFonts w:ascii="Montserrat" w:hAnsi="Montserrat"/>
          <w:sz w:val="24"/>
        </w:rPr>
      </w:pPr>
      <w:r w:rsidRPr="00A73992">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Lion had taught her a way to use chi against active telekinesis to discharge massive bolts of electricity. All she needed was the chi to seed it, and the strength to throw one pu</w:t>
      </w:r>
      <w:r w:rsidRPr="00A73992">
        <w:rPr>
          <w:rFonts w:ascii="Montserrat" w:hAnsi="Montserrat"/>
          <w:sz w:val="24"/>
        </w:rPr>
        <w:t>nch through the TK field. She waited for him to arch back in ecstasy and did it.</w:t>
      </w:r>
    </w:p>
    <w:p w14:paraId="3522A0B3" w14:textId="77777777" w:rsidR="00F63DF0" w:rsidRPr="00A73992" w:rsidRDefault="00F63DF0">
      <w:pPr>
        <w:pStyle w:val="0DraftNormal"/>
        <w:rPr>
          <w:rFonts w:ascii="Montserrat" w:hAnsi="Montserrat"/>
          <w:sz w:val="24"/>
        </w:rPr>
      </w:pPr>
    </w:p>
    <w:p w14:paraId="0C7BB617" w14:textId="77777777" w:rsidR="00F63DF0" w:rsidRPr="00A73992" w:rsidRDefault="00A73992">
      <w:pPr>
        <w:pStyle w:val="0DraftNormal"/>
        <w:rPr>
          <w:rFonts w:ascii="Montserrat" w:hAnsi="Montserrat"/>
          <w:sz w:val="24"/>
        </w:rPr>
      </w:pPr>
      <w:r w:rsidRPr="00A73992">
        <w:rPr>
          <w:rFonts w:ascii="Montserrat" w:hAnsi="Montserrat"/>
          <w:sz w:val="24"/>
        </w:rPr>
        <w:t>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Dragon went flying backwards into the concrete wall. If Dawn had not had her back pressed into the mattress she would have flow</w:t>
      </w:r>
      <w:r w:rsidRPr="00A73992">
        <w:rPr>
          <w:rFonts w:ascii="Montserrat" w:hAnsi="Montserrat"/>
          <w:sz w:val="24"/>
        </w:rPr>
        <w:t xml:space="preserve">n off in the other direction. She launched herself after him, unable to believe her own strength. </w:t>
      </w:r>
    </w:p>
    <w:p w14:paraId="010559A4" w14:textId="77777777" w:rsidR="00F63DF0" w:rsidRPr="00A73992" w:rsidRDefault="00F63DF0">
      <w:pPr>
        <w:pStyle w:val="0DraftNormal"/>
        <w:rPr>
          <w:rFonts w:ascii="Montserrat" w:hAnsi="Montserrat"/>
          <w:sz w:val="24"/>
        </w:rPr>
      </w:pPr>
    </w:p>
    <w:p w14:paraId="454C8E6B" w14:textId="77777777" w:rsidR="00F63DF0" w:rsidRPr="00A73992" w:rsidRDefault="00A73992">
      <w:pPr>
        <w:pStyle w:val="0DraftNormal"/>
        <w:rPr>
          <w:rFonts w:ascii="Montserrat" w:hAnsi="Montserrat"/>
          <w:sz w:val="24"/>
        </w:rPr>
      </w:pPr>
      <w:r w:rsidRPr="00A73992">
        <w:rPr>
          <w:rFonts w:ascii="Montserrat" w:hAnsi="Montserrat"/>
          <w:sz w:val="24"/>
        </w:rPr>
        <w:t>Dragon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Dawn’s kick had been aimed at his head. Even the wall behind him caved in when she landed it. It was the first time in her life she h</w:t>
      </w:r>
      <w:r w:rsidRPr="00A73992">
        <w:rPr>
          <w:rFonts w:ascii="Montserrat" w:hAnsi="Montserrat"/>
          <w:sz w:val="24"/>
        </w:rPr>
        <w:t xml:space="preserve">ad killed anyone, but there was no question in her mind that his death was justified. </w:t>
      </w:r>
    </w:p>
    <w:p w14:paraId="25006E4C" w14:textId="77777777" w:rsidR="00F63DF0" w:rsidRPr="00A73992" w:rsidRDefault="00F63DF0">
      <w:pPr>
        <w:pStyle w:val="0DraftNormal"/>
        <w:rPr>
          <w:rFonts w:ascii="Montserrat" w:hAnsi="Montserrat"/>
          <w:sz w:val="24"/>
        </w:rPr>
      </w:pPr>
    </w:p>
    <w:p w14:paraId="1C942D3B" w14:textId="77777777" w:rsidR="00F63DF0" w:rsidRPr="00A73992" w:rsidRDefault="00A73992">
      <w:pPr>
        <w:pStyle w:val="0DraftNormal"/>
        <w:rPr>
          <w:rFonts w:ascii="Montserrat" w:hAnsi="Montserrat"/>
          <w:sz w:val="24"/>
        </w:rPr>
      </w:pPr>
      <w:r w:rsidRPr="00A73992">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Dusk and Thorn as they darted through the city and off into the distance. They watch</w:t>
      </w:r>
      <w:r w:rsidRPr="00A73992">
        <w:rPr>
          <w:rFonts w:ascii="Montserrat" w:hAnsi="Montserrat"/>
          <w:sz w:val="24"/>
        </w:rPr>
        <w:t>ed, but did not interfere. They would act only to enforce the first rule, and they would act with lethal efficiency.</w:t>
      </w:r>
    </w:p>
    <w:p w14:paraId="7B97FF2E" w14:textId="77777777" w:rsidR="00F63DF0" w:rsidRPr="00A73992" w:rsidRDefault="00F63DF0">
      <w:pPr>
        <w:pStyle w:val="0DraftNormal"/>
        <w:rPr>
          <w:rFonts w:ascii="Montserrat" w:hAnsi="Montserrat"/>
          <w:sz w:val="24"/>
        </w:rPr>
      </w:pPr>
    </w:p>
    <w:p w14:paraId="1125843F" w14:textId="77777777" w:rsidR="00F63DF0" w:rsidRPr="00A73992" w:rsidRDefault="00A73992">
      <w:pPr>
        <w:pStyle w:val="0DraftNormal"/>
        <w:rPr>
          <w:rFonts w:ascii="Montserrat" w:hAnsi="Montserrat"/>
          <w:sz w:val="24"/>
        </w:rPr>
      </w:pPr>
      <w:r w:rsidRPr="00A73992">
        <w:rPr>
          <w:rFonts w:ascii="Montserrat" w:hAnsi="Montserrat"/>
          <w:sz w:val="24"/>
        </w:rPr>
        <w:t>Dusk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w:t>
      </w:r>
      <w:r w:rsidRPr="00A73992">
        <w:rPr>
          <w:rFonts w:ascii="Montserrat" w:hAnsi="Montserrat"/>
          <w:sz w:val="24"/>
        </w:rPr>
        <w:t xml:space="preserve">n or he won at the end of a physical duel, shaking his opponent’s mind through assault on the body. </w:t>
      </w:r>
    </w:p>
    <w:p w14:paraId="674F142A" w14:textId="77777777" w:rsidR="00F63DF0" w:rsidRPr="00A73992" w:rsidRDefault="00F63DF0">
      <w:pPr>
        <w:pStyle w:val="0DraftNormal"/>
        <w:rPr>
          <w:rFonts w:ascii="Montserrat" w:hAnsi="Montserrat"/>
          <w:sz w:val="24"/>
        </w:rPr>
      </w:pPr>
    </w:p>
    <w:p w14:paraId="5FC580B3" w14:textId="77777777" w:rsidR="00F63DF0" w:rsidRPr="00A73992" w:rsidRDefault="00A73992">
      <w:pPr>
        <w:pStyle w:val="0DraftNormal"/>
        <w:rPr>
          <w:rFonts w:ascii="Montserrat" w:hAnsi="Montserrat"/>
          <w:sz w:val="24"/>
        </w:rPr>
      </w:pPr>
      <w:r w:rsidRPr="00A73992">
        <w:rPr>
          <w:rFonts w:ascii="Montserrat" w:hAnsi="Montserrat"/>
          <w:sz w:val="24"/>
        </w:rPr>
        <w:t>She fought him on a beach under towering stone cliffs. She could still use her powers without letting any pressure off of Thorn. As he closed in to exchange blows, she smiled. The male and female forms had different strengths and weaknesses. Thorn knew her limits as a girl, and was confident that he would win a long engagement, but he had never fought her as a boy. The instant he seemed to be taking the upper hand, she shifted, and turned the tables. As a boy, she was still at a slight reach and height disa</w:t>
      </w:r>
      <w:r w:rsidRPr="00A73992">
        <w:rPr>
          <w:rFonts w:ascii="Montserrat" w:hAnsi="Montserrat"/>
          <w:sz w:val="24"/>
        </w:rPr>
        <w:t>dvantage, but she possessed the full use of her original training. By shifting back and forth through the fight, she used all the advantages of her two forms while covering for all their weaknesses.</w:t>
      </w:r>
    </w:p>
    <w:p w14:paraId="36E72D04" w14:textId="77777777" w:rsidR="00F63DF0" w:rsidRPr="00A73992" w:rsidRDefault="00F63DF0">
      <w:pPr>
        <w:pStyle w:val="0DraftNormal"/>
        <w:rPr>
          <w:rFonts w:ascii="Montserrat" w:hAnsi="Montserrat"/>
          <w:sz w:val="24"/>
        </w:rPr>
      </w:pPr>
    </w:p>
    <w:p w14:paraId="5DB6D20F" w14:textId="77777777" w:rsidR="00F63DF0" w:rsidRPr="00A73992" w:rsidRDefault="00A73992">
      <w:pPr>
        <w:pStyle w:val="0DraftNormal"/>
        <w:rPr>
          <w:rFonts w:ascii="Montserrat" w:hAnsi="Montserrat"/>
          <w:sz w:val="24"/>
        </w:rPr>
      </w:pPr>
      <w:r w:rsidRPr="00A73992">
        <w:rPr>
          <w:rFonts w:ascii="Montserrat" w:hAnsi="Montserrat"/>
          <w:sz w:val="24"/>
        </w:rPr>
        <w:t>Dusk paid him back for the beating in the bathroom with interest. Her only problem was how to bring the fight to a final conclusion. She did not want to kill him. Even if he had abducted Dawn,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w:t>
      </w:r>
      <w:r w:rsidRPr="00A73992">
        <w:rPr>
          <w:rFonts w:ascii="Montserrat" w:hAnsi="Montserrat"/>
          <w:sz w:val="24"/>
        </w:rPr>
        <w:t xml:space="preserve"> powers down or fiddle with his brain by burning out whole synaptic matrices.</w:t>
      </w:r>
    </w:p>
    <w:p w14:paraId="49A580F6" w14:textId="77777777" w:rsidR="00F63DF0" w:rsidRPr="00A73992" w:rsidRDefault="00F63DF0">
      <w:pPr>
        <w:pStyle w:val="0DraftNormal"/>
        <w:rPr>
          <w:rFonts w:ascii="Montserrat" w:hAnsi="Montserrat"/>
          <w:sz w:val="24"/>
        </w:rPr>
      </w:pPr>
    </w:p>
    <w:p w14:paraId="6D512C57" w14:textId="77777777" w:rsidR="00F63DF0" w:rsidRPr="00A73992" w:rsidRDefault="00A73992">
      <w:pPr>
        <w:pStyle w:val="0DraftNormal"/>
        <w:rPr>
          <w:rFonts w:ascii="Montserrat" w:hAnsi="Montserrat"/>
          <w:sz w:val="24"/>
        </w:rPr>
      </w:pPr>
      <w:r w:rsidRPr="00A73992">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w:t>
      </w:r>
      <w:r w:rsidRPr="00A73992">
        <w:rPr>
          <w:rFonts w:ascii="Montserrat" w:hAnsi="Montserrat"/>
          <w:sz w:val="24"/>
        </w:rPr>
        <w:t xml:space="preserve">that close to victory. She did her best, but he out smarted her and over powered her. </w:t>
      </w:r>
    </w:p>
    <w:p w14:paraId="5E1EF0AD" w14:textId="77777777" w:rsidR="00F63DF0" w:rsidRPr="00A73992" w:rsidRDefault="00F63DF0">
      <w:pPr>
        <w:pStyle w:val="0DraftNormal"/>
        <w:rPr>
          <w:rFonts w:ascii="Montserrat" w:hAnsi="Montserrat"/>
          <w:sz w:val="24"/>
        </w:rPr>
      </w:pPr>
    </w:p>
    <w:p w14:paraId="64040C6A" w14:textId="77777777" w:rsidR="00F63DF0" w:rsidRPr="00A73992" w:rsidRDefault="00A73992">
      <w:pPr>
        <w:pStyle w:val="0DraftNormal"/>
        <w:rPr>
          <w:rFonts w:ascii="Montserrat" w:hAnsi="Montserrat"/>
          <w:sz w:val="24"/>
        </w:rPr>
      </w:pPr>
      <w:r w:rsidRPr="00A73992">
        <w:rPr>
          <w:rFonts w:ascii="Montserrat" w:hAnsi="Montserrat"/>
          <w:sz w:val="24"/>
        </w:rPr>
        <w:t xml:space="preserve">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Thorn used his waning power to throw her off of him. She felt her body twist off to the side, and rolled clear of him as fast as possible. His power was almost exhausted, but there was enough left </w:t>
      </w:r>
      <w:r w:rsidRPr="00A73992">
        <w:rPr>
          <w:rFonts w:ascii="Montserrat" w:hAnsi="Montserrat"/>
          <w:sz w:val="24"/>
        </w:rPr>
        <w:t>for him to repair the damage to his body. She tried to inflict more, but he had already recovered enough to take the blows properly.</w:t>
      </w:r>
    </w:p>
    <w:p w14:paraId="0A5D2A1C" w14:textId="77777777" w:rsidR="00F63DF0" w:rsidRPr="00A73992" w:rsidRDefault="00F63DF0">
      <w:pPr>
        <w:pStyle w:val="0DraftNormal"/>
        <w:rPr>
          <w:rFonts w:ascii="Montserrat" w:hAnsi="Montserrat"/>
          <w:sz w:val="24"/>
        </w:rPr>
      </w:pPr>
    </w:p>
    <w:p w14:paraId="3325215B" w14:textId="77777777" w:rsidR="00F63DF0" w:rsidRPr="00A73992" w:rsidRDefault="00A73992">
      <w:pPr>
        <w:pStyle w:val="0DraftNormal"/>
        <w:rPr>
          <w:rFonts w:ascii="Montserrat" w:hAnsi="Montserrat"/>
          <w:sz w:val="24"/>
        </w:rPr>
      </w:pPr>
      <w:r w:rsidRPr="00A73992">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Thorn was clawing his way back from the brink of collapse. She was off the beach before he had climbed to his knees. She was up the cliff trail and into the woods before he was on his feet. She was through the woods and onto a road whe</w:t>
      </w:r>
      <w:r w:rsidRPr="00A73992">
        <w:rPr>
          <w:rFonts w:ascii="Montserrat" w:hAnsi="Montserrat"/>
          <w:sz w:val="24"/>
        </w:rPr>
        <w:t>n he was only stumbling to the foot of the cliff trail. She was running down the road trying to flag down passing cars when he stopped and collected his wits.</w:t>
      </w:r>
    </w:p>
    <w:p w14:paraId="327D67D7" w14:textId="77777777" w:rsidR="00F63DF0" w:rsidRPr="00A73992" w:rsidRDefault="00F63DF0">
      <w:pPr>
        <w:pStyle w:val="0DraftNormal"/>
        <w:rPr>
          <w:rFonts w:ascii="Montserrat" w:hAnsi="Montserrat"/>
          <w:sz w:val="24"/>
        </w:rPr>
      </w:pPr>
    </w:p>
    <w:p w14:paraId="10057D66" w14:textId="77777777" w:rsidR="00F63DF0" w:rsidRPr="00A73992" w:rsidRDefault="00A73992">
      <w:pPr>
        <w:pStyle w:val="0DraftNormal"/>
        <w:rPr>
          <w:rFonts w:ascii="Montserrat" w:hAnsi="Montserrat"/>
          <w:sz w:val="24"/>
        </w:rPr>
      </w:pPr>
      <w:r w:rsidRPr="00A73992">
        <w:rPr>
          <w:rFonts w:ascii="Montserrat" w:hAnsi="Montserrat"/>
          <w:sz w:val="24"/>
        </w:rPr>
        <w:t>Dragon had watched Dawn through uncomprehending eyes, finding in his shock that it was easy to pretend the total autism of Dawn’s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w:t>
      </w:r>
      <w:r w:rsidRPr="00A73992">
        <w:rPr>
          <w:rFonts w:ascii="Montserrat" w:hAnsi="Montserrat"/>
          <w:sz w:val="24"/>
        </w:rPr>
        <w:t>e. The only possible explanation was that she could harness chi. She was a martial artist of exceptional ability, he knew, but that was about all he could really say on the subject.</w:t>
      </w:r>
    </w:p>
    <w:p w14:paraId="3DA860CF" w14:textId="77777777" w:rsidR="00F63DF0" w:rsidRPr="00A73992" w:rsidRDefault="00F63DF0">
      <w:pPr>
        <w:pStyle w:val="0DraftNormal"/>
        <w:rPr>
          <w:rFonts w:ascii="Montserrat" w:hAnsi="Montserrat"/>
          <w:sz w:val="24"/>
        </w:rPr>
      </w:pPr>
    </w:p>
    <w:p w14:paraId="7F96CC39" w14:textId="77777777" w:rsidR="00F63DF0" w:rsidRPr="00A73992" w:rsidRDefault="00A73992">
      <w:pPr>
        <w:pStyle w:val="0DraftNormal"/>
        <w:rPr>
          <w:rFonts w:ascii="Montserrat" w:hAnsi="Montserrat"/>
          <w:sz w:val="24"/>
        </w:rPr>
      </w:pPr>
      <w:r w:rsidRPr="00A73992">
        <w:rPr>
          <w:rFonts w:ascii="Montserrat" w:hAnsi="Montserrat"/>
          <w:sz w:val="24"/>
        </w:rPr>
        <w:t xml:space="preserve">His brother had tried to teach him about it, he had tried very hard to encourage his younger brother to take up the physical discipline, and of course Dragon had rebelled simply because it was Jack. But Jack had been such a beautiful girl before getting into martial arts and psionics. It was so simple, so stupid really, to hate the man so much because he replaced the beloved sister he had adored. Jack would appreciate the humor of Dragon’s current situation. Dragon had turned himself into a girl because of </w:t>
      </w:r>
      <w:r w:rsidRPr="00A73992">
        <w:rPr>
          <w:rFonts w:ascii="Montserrat" w:hAnsi="Montserrat"/>
          <w:sz w:val="24"/>
        </w:rPr>
        <w:t>him. He had stolen a few female bodies from time to time, but by integrating with what he had stolen from Dawn, he had finally made the mental shift to being a girl.</w:t>
      </w:r>
    </w:p>
    <w:p w14:paraId="57259D8B" w14:textId="77777777" w:rsidR="00F63DF0" w:rsidRPr="00A73992" w:rsidRDefault="00F63DF0">
      <w:pPr>
        <w:pStyle w:val="0DraftNormal"/>
        <w:rPr>
          <w:rFonts w:ascii="Montserrat" w:hAnsi="Montserrat"/>
          <w:sz w:val="24"/>
        </w:rPr>
      </w:pPr>
    </w:p>
    <w:p w14:paraId="5919BAA1" w14:textId="77777777" w:rsidR="00F63DF0" w:rsidRPr="00A73992" w:rsidRDefault="00A73992">
      <w:pPr>
        <w:pStyle w:val="0DraftNormal"/>
        <w:rPr>
          <w:rFonts w:ascii="Montserrat" w:hAnsi="Montserrat"/>
          <w:sz w:val="24"/>
        </w:rPr>
      </w:pPr>
      <w:r w:rsidRPr="00A73992">
        <w:rPr>
          <w:rFonts w:ascii="Montserrat" w:hAnsi="Montserrat"/>
          <w:sz w:val="24"/>
        </w:rPr>
        <w:t xml:space="preserve">It was a lot different being in Dawn’s spare body now that it had been before. It was the body he had redefined himself to inhabit and he felt more at home in it than he ever had in his own. He would not get to enjoy being in it very long if he did not figure out what to do about Dawn’s other power. Just keeping her telekinetically hog tied had proved disastrous, with his own corpse laying across the room from him he could hardly forget that. He wondered if it would be better to just quit. From the look of </w:t>
      </w:r>
      <w:r w:rsidRPr="00A73992">
        <w:rPr>
          <w:rFonts w:ascii="Montserrat" w:hAnsi="Montserrat"/>
          <w:sz w:val="24"/>
        </w:rPr>
        <w:t>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14:paraId="4B19AA39" w14:textId="77777777" w:rsidR="00F63DF0" w:rsidRPr="00A73992" w:rsidRDefault="00F63DF0">
      <w:pPr>
        <w:pStyle w:val="0DraftNormal"/>
        <w:rPr>
          <w:rFonts w:ascii="Montserrat" w:hAnsi="Montserrat"/>
          <w:sz w:val="24"/>
        </w:rPr>
      </w:pPr>
    </w:p>
    <w:p w14:paraId="32A43096" w14:textId="77777777" w:rsidR="00F63DF0" w:rsidRPr="00A73992" w:rsidRDefault="00A73992">
      <w:pPr>
        <w:pStyle w:val="0DraftNormal"/>
        <w:rPr>
          <w:rFonts w:ascii="Montserrat" w:hAnsi="Montserrat"/>
          <w:sz w:val="24"/>
        </w:rPr>
      </w:pPr>
      <w:r w:rsidRPr="00A73992">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w:t>
      </w:r>
      <w:r w:rsidRPr="00A73992">
        <w:rPr>
          <w:rFonts w:ascii="Montserrat" w:hAnsi="Montserrat"/>
          <w:sz w:val="24"/>
        </w:rPr>
        <w:t xml:space="preserve">being mentally raped and forcibly imprinted by his captor. He just needed to remove her from the picture. Only one version of this story could be allowed to get out. </w:t>
      </w:r>
    </w:p>
    <w:p w14:paraId="5FE8C933" w14:textId="77777777" w:rsidR="00F63DF0" w:rsidRPr="00A73992" w:rsidRDefault="00F63DF0">
      <w:pPr>
        <w:pStyle w:val="0DraftNormal"/>
        <w:rPr>
          <w:rFonts w:ascii="Montserrat" w:hAnsi="Montserrat"/>
          <w:sz w:val="24"/>
        </w:rPr>
      </w:pPr>
    </w:p>
    <w:p w14:paraId="007B9A26" w14:textId="77777777" w:rsidR="00F63DF0" w:rsidRPr="00A73992" w:rsidRDefault="00A73992">
      <w:pPr>
        <w:pStyle w:val="0DraftNormal"/>
        <w:rPr>
          <w:rFonts w:ascii="Montserrat" w:hAnsi="Montserrat"/>
          <w:sz w:val="24"/>
        </w:rPr>
      </w:pPr>
      <w:r w:rsidRPr="00A73992">
        <w:rPr>
          <w:rFonts w:ascii="Montserrat" w:hAnsi="Montserrat"/>
          <w:sz w:val="24"/>
        </w:rPr>
        <w:t>She had actually done him a favor by killing him. Now if Thorn came along, he would have to doubt. He would face the fact that Dragon had survived him but died confronting her. Sure, his mind still tasted a bit like Dragon,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w:t>
      </w:r>
      <w:r w:rsidRPr="00A73992">
        <w:rPr>
          <w:rFonts w:ascii="Montserrat" w:hAnsi="Montserrat"/>
          <w:sz w:val="24"/>
        </w:rPr>
        <w:t xml:space="preserve">t too hungry. That was convenient, after this last turn of events he really felt like crying and it felt really good to cut loose. </w:t>
      </w:r>
    </w:p>
    <w:p w14:paraId="20D55782" w14:textId="77777777" w:rsidR="00F63DF0" w:rsidRPr="00A73992" w:rsidRDefault="00F63DF0">
      <w:pPr>
        <w:pStyle w:val="0DraftNormal"/>
        <w:rPr>
          <w:rFonts w:ascii="Montserrat" w:hAnsi="Montserrat"/>
          <w:sz w:val="24"/>
        </w:rPr>
      </w:pPr>
    </w:p>
    <w:p w14:paraId="338AD671" w14:textId="77777777" w:rsidR="00F63DF0" w:rsidRPr="00A73992" w:rsidRDefault="00A73992">
      <w:pPr>
        <w:pStyle w:val="0DraftNormal"/>
        <w:rPr>
          <w:rFonts w:ascii="Montserrat" w:hAnsi="Montserrat"/>
          <w:sz w:val="24"/>
        </w:rPr>
      </w:pPr>
      <w:r w:rsidRPr="00A73992">
        <w:rPr>
          <w:rFonts w:ascii="Montserrat" w:hAnsi="Montserrat"/>
          <w:sz w:val="24"/>
        </w:rPr>
        <w:t>She came over to him and took him into her arms. The vessel had been able to walk, but usually did not unless prompted by Dawn.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Dawn pulled back to look into her tear filled eyes and was sur</w:t>
      </w:r>
      <w:r w:rsidRPr="00A73992">
        <w:rPr>
          <w:rFonts w:ascii="Montserrat" w:hAnsi="Montserrat"/>
          <w:sz w:val="24"/>
        </w:rPr>
        <w:t xml:space="preserve">prised when she said, quite clearly, </w:t>
      </w:r>
      <w:r w:rsidRPr="00A73992">
        <w:rPr>
          <w:rFonts w:ascii="Montserrat" w:hAnsi="Montserrat"/>
          <w:i/>
          <w:sz w:val="24"/>
        </w:rPr>
        <w:t>I’m so sorry.</w:t>
      </w:r>
    </w:p>
    <w:p w14:paraId="70518593" w14:textId="77777777" w:rsidR="00F63DF0" w:rsidRPr="00A73992" w:rsidRDefault="00F63DF0">
      <w:pPr>
        <w:pStyle w:val="0DraftNormal"/>
        <w:rPr>
          <w:rFonts w:ascii="Montserrat" w:hAnsi="Montserrat"/>
          <w:sz w:val="24"/>
        </w:rPr>
      </w:pPr>
    </w:p>
    <w:p w14:paraId="027E5CC4" w14:textId="77777777" w:rsidR="00F63DF0" w:rsidRPr="00A73992" w:rsidRDefault="00A73992">
      <w:pPr>
        <w:pStyle w:val="0DraftNormal"/>
        <w:rPr>
          <w:rFonts w:ascii="Montserrat" w:hAnsi="Montserrat"/>
          <w:sz w:val="24"/>
        </w:rPr>
      </w:pPr>
      <w:r w:rsidRPr="00A73992">
        <w:rPr>
          <w:rFonts w:ascii="Montserrat" w:hAnsi="Montserrat"/>
          <w:sz w:val="24"/>
        </w:rPr>
        <w:t>Dawn did not have time to react. As the girl spoke, Dawn felt something jerk her neck, then her body went numb and the world tumbled end over end. When the world stopped moving she seemed to be laying on her side looking at Dragon’s headless body. The final shock came just before the euphoria; that was a female body. Her body. Something warm and wet licked at her cheek and then she blacked out. She fought, and it felt like she was being torn to pieces, then all the pieces caught fire. Her consciousness stre</w:t>
      </w:r>
      <w:r w:rsidRPr="00A73992">
        <w:rPr>
          <w:rFonts w:ascii="Montserrat" w:hAnsi="Montserrat"/>
          <w:sz w:val="24"/>
        </w:rPr>
        <w:t xml:space="preserve">tched into an odd loop of dying and waking up at the same time in the eye of a hurricane. </w:t>
      </w:r>
    </w:p>
    <w:p w14:paraId="44B98CEA" w14:textId="77777777" w:rsidR="00F63DF0" w:rsidRPr="00A73992" w:rsidRDefault="00F63DF0">
      <w:pPr>
        <w:pStyle w:val="0DraftNormal"/>
        <w:rPr>
          <w:rFonts w:ascii="Montserrat" w:hAnsi="Montserrat"/>
          <w:sz w:val="24"/>
        </w:rPr>
      </w:pPr>
    </w:p>
    <w:p w14:paraId="1D5FD251"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001427B9" w14:textId="77777777" w:rsidR="00F63DF0" w:rsidRPr="00A73992" w:rsidRDefault="00F63DF0">
      <w:pPr>
        <w:pStyle w:val="0DraftNormal"/>
        <w:rPr>
          <w:rFonts w:ascii="Montserrat" w:hAnsi="Montserrat"/>
          <w:sz w:val="24"/>
        </w:rPr>
      </w:pPr>
    </w:p>
    <w:p w14:paraId="2044A3D3"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26</w:t>
      </w:r>
      <w:r w:rsidRPr="00A73992">
        <w:rPr>
          <w:rFonts w:ascii="Montserrat" w:hAnsi="Montserrat"/>
          <w:sz w:val="24"/>
        </w:rPr>
        <w:tab/>
      </w:r>
    </w:p>
    <w:p w14:paraId="044D914D" w14:textId="77777777" w:rsidR="00F63DF0" w:rsidRPr="00A73992" w:rsidRDefault="00F63DF0">
      <w:pPr>
        <w:pStyle w:val="0DraftNormal"/>
        <w:rPr>
          <w:rFonts w:ascii="Montserrat" w:hAnsi="Montserrat"/>
          <w:sz w:val="24"/>
        </w:rPr>
      </w:pPr>
    </w:p>
    <w:p w14:paraId="2ECBE834" w14:textId="77777777" w:rsidR="00F63DF0" w:rsidRPr="00A73992" w:rsidRDefault="00A73992">
      <w:pPr>
        <w:pStyle w:val="0DraftNormal"/>
        <w:rPr>
          <w:rFonts w:ascii="Montserrat" w:hAnsi="Montserrat"/>
          <w:sz w:val="24"/>
        </w:rPr>
      </w:pPr>
      <w:r w:rsidRPr="00A73992">
        <w:rPr>
          <w:rFonts w:ascii="Montserrat" w:hAnsi="Montserrat"/>
          <w:sz w:val="24"/>
        </w:rPr>
        <w:t>Thorn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Dusk, and jumped to her side. She felt his arrival and did not hesitate. She laid him out wit</w:t>
      </w:r>
      <w:r w:rsidRPr="00A73992">
        <w:rPr>
          <w:rFonts w:ascii="Montserrat" w:hAnsi="Montserrat"/>
          <w:sz w:val="24"/>
        </w:rPr>
        <w:t xml:space="preserve">h a flying roundhouse kick to the jaw, and sprinted across the road and into the woods. Thorn picked himself up again, shaking off the shock of the blow, and grinned with pride. </w:t>
      </w:r>
    </w:p>
    <w:p w14:paraId="5F97D354" w14:textId="77777777" w:rsidR="00F63DF0" w:rsidRPr="00A73992" w:rsidRDefault="00F63DF0">
      <w:pPr>
        <w:pStyle w:val="0DraftNormal"/>
        <w:rPr>
          <w:rFonts w:ascii="Montserrat" w:hAnsi="Montserrat"/>
          <w:sz w:val="24"/>
        </w:rPr>
      </w:pPr>
    </w:p>
    <w:p w14:paraId="5E931F72" w14:textId="77777777" w:rsidR="00F63DF0" w:rsidRPr="00A73992" w:rsidRDefault="00A73992">
      <w:pPr>
        <w:pStyle w:val="0DraftNormal"/>
        <w:rPr>
          <w:rFonts w:ascii="Montserrat" w:hAnsi="Montserrat"/>
          <w:sz w:val="24"/>
        </w:rPr>
      </w:pPr>
      <w:r w:rsidRPr="00A73992">
        <w:rPr>
          <w:rFonts w:ascii="Montserrat" w:hAnsi="Montserrat"/>
          <w:sz w:val="24"/>
        </w:rPr>
        <w:t>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w:t>
      </w:r>
      <w:r w:rsidRPr="00A73992">
        <w:rPr>
          <w:rFonts w:ascii="Montserrat" w:hAnsi="Montserrat"/>
          <w:sz w:val="24"/>
        </w:rPr>
        <w:t xml:space="preserve">ith flying colors. Now all she had to endure was the acid test. It was his least favorite part of the exercise, but perhaps the most necessary. </w:t>
      </w:r>
    </w:p>
    <w:p w14:paraId="4D2A41C3" w14:textId="77777777" w:rsidR="00F63DF0" w:rsidRPr="00A73992" w:rsidRDefault="00F63DF0">
      <w:pPr>
        <w:pStyle w:val="0DraftNormal"/>
        <w:rPr>
          <w:rFonts w:ascii="Montserrat" w:hAnsi="Montserrat"/>
          <w:sz w:val="24"/>
        </w:rPr>
      </w:pPr>
    </w:p>
    <w:p w14:paraId="6929BE83" w14:textId="77777777" w:rsidR="00F63DF0" w:rsidRPr="00A73992" w:rsidRDefault="00A73992">
      <w:pPr>
        <w:pStyle w:val="0DraftNormal"/>
        <w:rPr>
          <w:rFonts w:ascii="Montserrat" w:hAnsi="Montserrat"/>
          <w:sz w:val="24"/>
        </w:rPr>
      </w:pPr>
      <w:r w:rsidRPr="00A73992">
        <w:rPr>
          <w:rFonts w:ascii="Montserrat" w:hAnsi="Montserrat"/>
          <w:sz w:val="24"/>
        </w:rPr>
        <w:t>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w:t>
      </w:r>
      <w:r w:rsidRPr="00A73992">
        <w:rPr>
          <w:rFonts w:ascii="Montserrat" w:hAnsi="Montserrat"/>
          <w:sz w:val="24"/>
        </w:rPr>
        <w:t xml:space="preserve">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14:paraId="017E9E48" w14:textId="77777777" w:rsidR="00F63DF0" w:rsidRPr="00A73992" w:rsidRDefault="00F63DF0">
      <w:pPr>
        <w:pStyle w:val="0DraftNormal"/>
        <w:rPr>
          <w:rFonts w:ascii="Montserrat" w:hAnsi="Montserrat"/>
          <w:sz w:val="24"/>
        </w:rPr>
      </w:pPr>
    </w:p>
    <w:p w14:paraId="718AD8D7" w14:textId="77777777" w:rsidR="00F63DF0" w:rsidRPr="00A73992" w:rsidRDefault="00A73992">
      <w:pPr>
        <w:pStyle w:val="0DraftNormal"/>
        <w:rPr>
          <w:rFonts w:ascii="Montserrat" w:hAnsi="Montserrat"/>
          <w:sz w:val="24"/>
        </w:rPr>
      </w:pPr>
      <w:r w:rsidRPr="00A73992">
        <w:rPr>
          <w:rFonts w:ascii="Montserrat" w:hAnsi="Montserrat"/>
          <w:sz w:val="24"/>
        </w:rPr>
        <w:t>Thorn loped along after Dusk,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w:t>
      </w:r>
      <w:r w:rsidRPr="00A73992">
        <w:rPr>
          <w:rFonts w:ascii="Montserrat" w:hAnsi="Montserrat"/>
          <w:sz w:val="24"/>
        </w:rPr>
        <w:t xml:space="preserve">he focused her attention on. He respected her too much now to stumble into any traps she might set. </w:t>
      </w:r>
    </w:p>
    <w:p w14:paraId="76ADA225" w14:textId="77777777" w:rsidR="00F63DF0" w:rsidRPr="00A73992" w:rsidRDefault="00F63DF0">
      <w:pPr>
        <w:pStyle w:val="0DraftNormal"/>
        <w:rPr>
          <w:rFonts w:ascii="Montserrat" w:hAnsi="Montserrat"/>
          <w:sz w:val="24"/>
        </w:rPr>
      </w:pPr>
    </w:p>
    <w:p w14:paraId="7E325C59" w14:textId="77777777" w:rsidR="00F63DF0" w:rsidRPr="00A73992" w:rsidRDefault="00A73992">
      <w:pPr>
        <w:pStyle w:val="0DraftNormal"/>
        <w:rPr>
          <w:rFonts w:ascii="Montserrat" w:hAnsi="Montserrat"/>
          <w:sz w:val="24"/>
        </w:rPr>
      </w:pPr>
      <w:r w:rsidRPr="00A73992">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Lion had taught her about harnessing and using it. Raven had talked about how a chi capable martial artist could face a psionic and win. Now she had to find out if there was any trut</w:t>
      </w:r>
      <w:r w:rsidRPr="00A73992">
        <w:rPr>
          <w:rFonts w:ascii="Montserrat" w:hAnsi="Montserrat"/>
          <w:sz w:val="24"/>
        </w:rPr>
        <w:t>h to that. She reached a brook and glanced around. It was the best spot she had seen. She took a deep breath and picked the place from which to launch her attack.</w:t>
      </w:r>
    </w:p>
    <w:p w14:paraId="6D0DCCB9" w14:textId="77777777" w:rsidR="00F63DF0" w:rsidRPr="00A73992" w:rsidRDefault="00F63DF0">
      <w:pPr>
        <w:pStyle w:val="0DraftNormal"/>
        <w:rPr>
          <w:rFonts w:ascii="Montserrat" w:hAnsi="Montserrat"/>
          <w:sz w:val="24"/>
        </w:rPr>
      </w:pPr>
    </w:p>
    <w:p w14:paraId="4573C1EE" w14:textId="77777777" w:rsidR="00F63DF0" w:rsidRPr="00A73992" w:rsidRDefault="00A73992">
      <w:pPr>
        <w:pStyle w:val="0DraftNormal"/>
        <w:rPr>
          <w:rFonts w:ascii="Montserrat" w:hAnsi="Montserrat"/>
          <w:sz w:val="24"/>
        </w:rPr>
      </w:pPr>
      <w:r w:rsidRPr="00A73992">
        <w:rPr>
          <w:rFonts w:ascii="Montserrat" w:hAnsi="Montserrat"/>
          <w:sz w:val="24"/>
        </w:rPr>
        <w:t>Thorn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w:t>
      </w:r>
      <w:r w:rsidRPr="00A73992">
        <w:rPr>
          <w:rFonts w:ascii="Montserrat" w:hAnsi="Montserrat"/>
          <w:sz w:val="24"/>
        </w:rPr>
        <w:t>o the rock she had been perched on to look down at her.</w:t>
      </w:r>
    </w:p>
    <w:p w14:paraId="04E39085" w14:textId="77777777" w:rsidR="00F63DF0" w:rsidRPr="00A73992" w:rsidRDefault="00F63DF0">
      <w:pPr>
        <w:pStyle w:val="0DraftNormal"/>
        <w:rPr>
          <w:rFonts w:ascii="Montserrat" w:hAnsi="Montserrat"/>
          <w:sz w:val="24"/>
        </w:rPr>
      </w:pPr>
    </w:p>
    <w:p w14:paraId="292BF59D" w14:textId="77777777" w:rsidR="00F63DF0" w:rsidRPr="00A73992" w:rsidRDefault="00A73992">
      <w:pPr>
        <w:pStyle w:val="0DraftNormal"/>
        <w:rPr>
          <w:rFonts w:ascii="Montserrat" w:hAnsi="Montserrat"/>
          <w:sz w:val="24"/>
        </w:rPr>
      </w:pPr>
      <w:r w:rsidRPr="00A73992">
        <w:rPr>
          <w:rFonts w:ascii="Montserrat" w:hAnsi="Montserrat"/>
          <w:sz w:val="24"/>
        </w:rPr>
        <w:t>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w:t>
      </w:r>
      <w:r w:rsidRPr="00A73992">
        <w:rPr>
          <w:rFonts w:ascii="Montserrat" w:hAnsi="Montserrat"/>
          <w:sz w:val="24"/>
        </w:rPr>
        <w:t xml:space="preserve">ll could not get any air, as he desperately deflected stone missiles away from himself. Dusk sailed in through the hail of rock to deliver a flying pile driver to his face. </w:t>
      </w:r>
    </w:p>
    <w:p w14:paraId="167A63D3" w14:textId="77777777" w:rsidR="00F63DF0" w:rsidRPr="00A73992" w:rsidRDefault="00F63DF0">
      <w:pPr>
        <w:pStyle w:val="0DraftNormal"/>
        <w:rPr>
          <w:rFonts w:ascii="Montserrat" w:hAnsi="Montserrat"/>
          <w:sz w:val="24"/>
        </w:rPr>
      </w:pPr>
    </w:p>
    <w:p w14:paraId="70545CAF" w14:textId="77777777" w:rsidR="00F63DF0" w:rsidRPr="00A73992" w:rsidRDefault="00A73992">
      <w:pPr>
        <w:pStyle w:val="0DraftNormal"/>
        <w:rPr>
          <w:rFonts w:ascii="Montserrat" w:hAnsi="Montserrat"/>
          <w:sz w:val="24"/>
        </w:rPr>
      </w:pPr>
      <w:r w:rsidRPr="00A73992">
        <w:rPr>
          <w:rFonts w:ascii="Montserrat" w:hAnsi="Montserrat"/>
          <w:sz w:val="24"/>
        </w:rPr>
        <w:t>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w:t>
      </w:r>
      <w:r w:rsidRPr="00A73992">
        <w:rPr>
          <w:rFonts w:ascii="Montserrat" w:hAnsi="Montserrat"/>
          <w:sz w:val="24"/>
        </w:rPr>
        <w:t xml:space="preserve">f energy she could tap and throw back at him. When the entire embankment shifted violently, he lifted straight up into the air. </w:t>
      </w:r>
    </w:p>
    <w:p w14:paraId="6F7486E7" w14:textId="77777777" w:rsidR="00F63DF0" w:rsidRPr="00A73992" w:rsidRDefault="00F63DF0">
      <w:pPr>
        <w:pStyle w:val="0DraftNormal"/>
        <w:rPr>
          <w:rFonts w:ascii="Montserrat" w:hAnsi="Montserrat"/>
          <w:sz w:val="24"/>
        </w:rPr>
      </w:pPr>
    </w:p>
    <w:p w14:paraId="64684A52" w14:textId="77777777" w:rsidR="00F63DF0" w:rsidRPr="00A73992" w:rsidRDefault="00A73992">
      <w:pPr>
        <w:pStyle w:val="0DraftNormal"/>
        <w:rPr>
          <w:rFonts w:ascii="Montserrat" w:hAnsi="Montserrat"/>
          <w:sz w:val="24"/>
        </w:rPr>
      </w:pPr>
      <w:r w:rsidRPr="00A73992">
        <w:rPr>
          <w:rFonts w:ascii="Montserrat" w:hAnsi="Montserrat"/>
          <w:sz w:val="24"/>
        </w:rPr>
        <w:t>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w:t>
      </w:r>
      <w:r w:rsidRPr="00A73992">
        <w:rPr>
          <w:rFonts w:ascii="Montserrat" w:hAnsi="Montserrat"/>
          <w:sz w:val="24"/>
        </w:rPr>
        <w:t xml:space="preserve"> to start beating again, the entire shoulder of the hill the brook had carved its way past shuddered and toppled. He was buried alive. </w:t>
      </w:r>
    </w:p>
    <w:p w14:paraId="0FF8161E" w14:textId="77777777" w:rsidR="00F63DF0" w:rsidRPr="00A73992" w:rsidRDefault="00F63DF0">
      <w:pPr>
        <w:pStyle w:val="0DraftNormal"/>
        <w:rPr>
          <w:rFonts w:ascii="Montserrat" w:hAnsi="Montserrat"/>
          <w:sz w:val="24"/>
        </w:rPr>
      </w:pPr>
    </w:p>
    <w:p w14:paraId="3B7526B6" w14:textId="77777777" w:rsidR="00F63DF0" w:rsidRPr="00A73992" w:rsidRDefault="00A73992">
      <w:pPr>
        <w:pStyle w:val="0DraftNormal"/>
        <w:rPr>
          <w:rFonts w:ascii="Montserrat" w:hAnsi="Montserrat"/>
          <w:sz w:val="24"/>
        </w:rPr>
      </w:pPr>
      <w:r w:rsidRPr="00A73992">
        <w:rPr>
          <w:rFonts w:ascii="Montserrat" w:hAnsi="Montserrat"/>
          <w:sz w:val="24"/>
        </w:rPr>
        <w:t>But he was not dead. Not yet. The shock of being buried under tons of earth jump-started his heart. The fear of being crushed caused him to teleport free. He found himself among a cathedral of leaning trees. Dusk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w:t>
      </w:r>
      <w:r w:rsidRPr="00A73992">
        <w:rPr>
          <w:rFonts w:ascii="Montserrat" w:hAnsi="Montserrat"/>
          <w:sz w:val="24"/>
        </w:rPr>
        <w:t xml:space="preserve"> nice to see that he was not entirely shaken by the experience. </w:t>
      </w:r>
    </w:p>
    <w:p w14:paraId="185AD53C" w14:textId="77777777" w:rsidR="00F63DF0" w:rsidRPr="00A73992" w:rsidRDefault="00F63DF0">
      <w:pPr>
        <w:pStyle w:val="0DraftNormal"/>
        <w:rPr>
          <w:rFonts w:ascii="Montserrat" w:hAnsi="Montserrat"/>
          <w:sz w:val="24"/>
        </w:rPr>
      </w:pPr>
    </w:p>
    <w:p w14:paraId="6FB30C5A" w14:textId="77777777" w:rsidR="00F63DF0" w:rsidRPr="00A73992" w:rsidRDefault="00A73992">
      <w:pPr>
        <w:pStyle w:val="0DraftNormal"/>
        <w:rPr>
          <w:rFonts w:ascii="Montserrat" w:hAnsi="Montserrat"/>
          <w:sz w:val="24"/>
        </w:rPr>
      </w:pPr>
      <w:r w:rsidRPr="00A73992">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w:t>
      </w:r>
      <w:r w:rsidRPr="00A73992">
        <w:rPr>
          <w:rFonts w:ascii="Montserrat" w:hAnsi="Montserrat"/>
          <w:sz w:val="24"/>
        </w:rPr>
        <w:t>ation, but there were ways to strangle it. One was to prevent the person from moving freely, popular with control freaks like his brother—he would not let a subject even twitch if he did not approve of it first. Another was to simply tweak the body’s natural flow.</w:t>
      </w:r>
    </w:p>
    <w:p w14:paraId="42EDC352" w14:textId="77777777" w:rsidR="00F63DF0" w:rsidRPr="00A73992" w:rsidRDefault="00F63DF0">
      <w:pPr>
        <w:pStyle w:val="0DraftNormal"/>
        <w:rPr>
          <w:rFonts w:ascii="Montserrat" w:hAnsi="Montserrat"/>
          <w:sz w:val="24"/>
        </w:rPr>
      </w:pPr>
    </w:p>
    <w:p w14:paraId="366AE68C" w14:textId="77777777" w:rsidR="00F63DF0" w:rsidRPr="00A73992" w:rsidRDefault="00A73992">
      <w:pPr>
        <w:pStyle w:val="0DraftNormal"/>
        <w:rPr>
          <w:rFonts w:ascii="Montserrat" w:hAnsi="Montserrat"/>
          <w:sz w:val="24"/>
        </w:rPr>
      </w:pPr>
      <w:r w:rsidRPr="00A73992">
        <w:rPr>
          <w:rFonts w:ascii="Montserrat" w:hAnsi="Montserrat"/>
          <w:sz w:val="24"/>
        </w:rPr>
        <w:t>He quickly mapped her flow and then applied pressure to a thousand specific points on and in her body. Dusk had been loping along unaware, then her body began to tingle. Dusk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w:t>
      </w:r>
      <w:r w:rsidRPr="00A73992">
        <w:rPr>
          <w:rFonts w:ascii="Montserrat" w:hAnsi="Montserrat"/>
          <w:sz w:val="24"/>
        </w:rPr>
        <w:t xml:space="preserve">ached an orgasmic crest, and collapsed in a heap. </w:t>
      </w:r>
    </w:p>
    <w:p w14:paraId="3E1B66D2" w14:textId="77777777" w:rsidR="00F63DF0" w:rsidRPr="00A73992" w:rsidRDefault="00F63DF0">
      <w:pPr>
        <w:pStyle w:val="0DraftNormal"/>
        <w:rPr>
          <w:rFonts w:ascii="Montserrat" w:hAnsi="Montserrat"/>
          <w:sz w:val="24"/>
        </w:rPr>
      </w:pPr>
    </w:p>
    <w:p w14:paraId="3C445796" w14:textId="77777777" w:rsidR="00F63DF0" w:rsidRPr="00A73992" w:rsidRDefault="00A73992">
      <w:pPr>
        <w:pStyle w:val="0DraftNormal"/>
        <w:rPr>
          <w:rFonts w:ascii="Montserrat" w:hAnsi="Montserrat"/>
          <w:sz w:val="24"/>
        </w:rPr>
      </w:pPr>
      <w:r w:rsidRPr="00A73992">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w:t>
      </w:r>
      <w:r w:rsidRPr="00A73992">
        <w:rPr>
          <w:rFonts w:ascii="Montserrat" w:hAnsi="Montserrat"/>
          <w:sz w:val="24"/>
        </w:rPr>
        <w:t>s standing at full attention, and she was ready to receive him after that improbable orgasm.</w:t>
      </w:r>
    </w:p>
    <w:p w14:paraId="24E0F268" w14:textId="77777777" w:rsidR="00F63DF0" w:rsidRPr="00A73992" w:rsidRDefault="00F63DF0">
      <w:pPr>
        <w:pStyle w:val="0DraftNormal"/>
        <w:rPr>
          <w:rFonts w:ascii="Montserrat" w:hAnsi="Montserrat"/>
          <w:sz w:val="24"/>
        </w:rPr>
      </w:pPr>
    </w:p>
    <w:p w14:paraId="64C03C3F" w14:textId="77777777" w:rsidR="00F63DF0" w:rsidRPr="00A73992" w:rsidRDefault="00A73992">
      <w:pPr>
        <w:pStyle w:val="0DraftNormal"/>
        <w:rPr>
          <w:rFonts w:ascii="Montserrat" w:hAnsi="Montserrat"/>
          <w:sz w:val="24"/>
        </w:rPr>
      </w:pPr>
      <w:r w:rsidRPr="00A73992">
        <w:rPr>
          <w:rFonts w:ascii="Montserrat" w:hAnsi="Montserrat"/>
          <w:sz w:val="24"/>
        </w:rPr>
        <w:t>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w:t>
      </w:r>
      <w:r w:rsidRPr="00A73992">
        <w:rPr>
          <w:rFonts w:ascii="Montserrat" w:hAnsi="Montserrat"/>
          <w:sz w:val="24"/>
        </w:rPr>
        <w:t xml:space="preserve">e destruction she had caused. He commented on it in disgust, and then teleported her somewhere dark, cold and hard. She was utterly lost. She had lost utterly. There was nothing to do but cry, and cry she did. </w:t>
      </w:r>
    </w:p>
    <w:p w14:paraId="3DD42D21" w14:textId="77777777" w:rsidR="00F63DF0" w:rsidRPr="00A73992" w:rsidRDefault="00F63DF0">
      <w:pPr>
        <w:pStyle w:val="0DraftNormal"/>
        <w:rPr>
          <w:rFonts w:ascii="Montserrat" w:hAnsi="Montserrat"/>
          <w:sz w:val="24"/>
        </w:rPr>
      </w:pPr>
    </w:p>
    <w:p w14:paraId="0FD42894" w14:textId="77777777" w:rsidR="00F63DF0" w:rsidRPr="00A73992" w:rsidRDefault="00A73992">
      <w:pPr>
        <w:pStyle w:val="0DraftNormal"/>
        <w:rPr>
          <w:rFonts w:ascii="Montserrat" w:hAnsi="Montserrat"/>
          <w:sz w:val="24"/>
        </w:rPr>
      </w:pPr>
      <w:r w:rsidRPr="00A73992">
        <w:rPr>
          <w:rFonts w:ascii="Montserrat" w:hAnsi="Montserrat"/>
          <w:sz w:val="24"/>
        </w:rPr>
        <w:t>Dragon Thorn was dead and his last thought after killing Dawn was telling him self that it was finally over. She was Dawn now. As much of Dawn that still survived. She looked at her slain namesake for a long time revising her memory, convincing herself that something subtly different had happened. She looked at Dragon as a different person, seeing the tormented soul that he had been. He had never given her dead twin much freedom of movement, but she had found a way. She had drawn on some hidden resource and</w:t>
      </w:r>
      <w:r w:rsidRPr="00A73992">
        <w:rPr>
          <w:rFonts w:ascii="Montserrat" w:hAnsi="Montserrat"/>
          <w:sz w:val="24"/>
        </w:rPr>
        <w:t xml:space="preserve"> killed him before he could rape her, mutilate her, dismember her. </w:t>
      </w:r>
    </w:p>
    <w:p w14:paraId="59256438" w14:textId="77777777" w:rsidR="00F63DF0" w:rsidRPr="00A73992" w:rsidRDefault="00F63DF0">
      <w:pPr>
        <w:pStyle w:val="0DraftNormal"/>
        <w:rPr>
          <w:rFonts w:ascii="Montserrat" w:hAnsi="Montserrat"/>
          <w:sz w:val="24"/>
        </w:rPr>
      </w:pPr>
    </w:p>
    <w:p w14:paraId="0A82A9DD" w14:textId="77777777" w:rsidR="00F63DF0" w:rsidRPr="00A73992" w:rsidRDefault="00A73992">
      <w:pPr>
        <w:pStyle w:val="0DraftNormal"/>
        <w:rPr>
          <w:rFonts w:ascii="Montserrat" w:hAnsi="Montserrat"/>
          <w:sz w:val="24"/>
        </w:rPr>
      </w:pPr>
      <w:r w:rsidRPr="00A73992">
        <w:rPr>
          <w:rFonts w:ascii="Montserrat" w:hAnsi="Montserrat"/>
          <w:sz w:val="24"/>
        </w:rPr>
        <w:t xml:space="preserve">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Dawn had tried to give him what he wanted her instincts would have rebelled and she would not have broken. She had killed him, but his last </w:t>
      </w:r>
      <w:r w:rsidRPr="00A73992">
        <w:rPr>
          <w:rFonts w:ascii="Montserrat" w:hAnsi="Montserrat"/>
          <w:sz w:val="24"/>
        </w:rPr>
        <w:t>act was an irresistible command to her twin, the one he had shattered, the one who had tried to escape him by destroying herself.</w:t>
      </w:r>
    </w:p>
    <w:p w14:paraId="51BB3DE1" w14:textId="77777777" w:rsidR="00F63DF0" w:rsidRPr="00A73992" w:rsidRDefault="00F63DF0">
      <w:pPr>
        <w:pStyle w:val="0DraftNormal"/>
        <w:rPr>
          <w:rFonts w:ascii="Montserrat" w:hAnsi="Montserrat"/>
          <w:sz w:val="24"/>
        </w:rPr>
      </w:pPr>
    </w:p>
    <w:p w14:paraId="1741BC3B" w14:textId="77777777" w:rsidR="00F63DF0" w:rsidRPr="00A73992" w:rsidRDefault="00A73992">
      <w:pPr>
        <w:pStyle w:val="0DraftNormal"/>
        <w:rPr>
          <w:rFonts w:ascii="Montserrat" w:hAnsi="Montserrat"/>
          <w:sz w:val="24"/>
        </w:rPr>
      </w:pPr>
      <w:r w:rsidRPr="00A73992">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w:t>
      </w:r>
      <w:r w:rsidRPr="00A73992">
        <w:rPr>
          <w:rFonts w:ascii="Montserrat" w:hAnsi="Montserrat"/>
          <w:sz w:val="24"/>
        </w:rPr>
        <w:t xml:space="preserve">her family about the horrible things that had happened to her. Beg their forgiveness for being his tool in destroying so much of herself. </w:t>
      </w:r>
    </w:p>
    <w:p w14:paraId="4FDECE97" w14:textId="77777777" w:rsidR="00F63DF0" w:rsidRPr="00A73992" w:rsidRDefault="00F63DF0">
      <w:pPr>
        <w:pStyle w:val="0DraftNormal"/>
        <w:rPr>
          <w:rFonts w:ascii="Montserrat" w:hAnsi="Montserrat"/>
          <w:sz w:val="24"/>
        </w:rPr>
      </w:pPr>
    </w:p>
    <w:p w14:paraId="31A868AC" w14:textId="77777777" w:rsidR="00F63DF0" w:rsidRPr="00A73992" w:rsidRDefault="00A73992">
      <w:pPr>
        <w:pStyle w:val="0DraftNormal"/>
        <w:rPr>
          <w:rFonts w:ascii="Montserrat" w:hAnsi="Montserrat"/>
          <w:sz w:val="24"/>
        </w:rPr>
      </w:pPr>
      <w:r w:rsidRPr="00A73992">
        <w:rPr>
          <w:rFonts w:ascii="Montserrat" w:hAnsi="Montserrat"/>
          <w:sz w:val="24"/>
        </w:rPr>
        <w:t xml:space="preserve">Jack Thorn brought light with him into Dusk’s cell. She looked up in misery, but quickly composed herself to face him. She feared to guess what he would do to her now. In the long dark hours she had confirmed she was alone. If Thorn had Dawn, he was keeping her somewhere else. It would be such an easy way to torture them both, telling Dusk nothing, while confiding to Dawn how he had run her to ground and raped her. She could only guess at her twin’s state of mind at that point. Had he raped her? </w:t>
      </w:r>
    </w:p>
    <w:p w14:paraId="24C464F4" w14:textId="77777777" w:rsidR="00F63DF0" w:rsidRPr="00A73992" w:rsidRDefault="00F63DF0">
      <w:pPr>
        <w:pStyle w:val="0DraftNormal"/>
        <w:rPr>
          <w:rFonts w:ascii="Montserrat" w:hAnsi="Montserrat"/>
          <w:sz w:val="24"/>
        </w:rPr>
      </w:pPr>
    </w:p>
    <w:p w14:paraId="1D61AFA5" w14:textId="77777777" w:rsidR="00F63DF0" w:rsidRPr="00A73992" w:rsidRDefault="00A73992">
      <w:pPr>
        <w:pStyle w:val="0DraftNormal"/>
        <w:rPr>
          <w:rFonts w:ascii="Montserrat" w:hAnsi="Montserrat"/>
          <w:sz w:val="24"/>
        </w:rPr>
      </w:pPr>
      <w:r w:rsidRPr="00A73992">
        <w:rPr>
          <w:rFonts w:ascii="Montserrat" w:hAnsi="Montserrat"/>
          <w:sz w:val="24"/>
        </w:rPr>
        <w:t xml:space="preserve">He had kept her a prisoner for several days, if he did in fact have her. Knowing Thorn,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w:t>
      </w:r>
      <w:r w:rsidRPr="00A73992">
        <w:rPr>
          <w:rFonts w:ascii="Montserrat" w:hAnsi="Montserrat"/>
          <w:sz w:val="24"/>
        </w:rPr>
        <w:t xml:space="preserve">once again. She had trusted him with her entire development. She did not see him as they kind of man who would invest so much time and energy in a girl just to tear her apart and kill her. </w:t>
      </w:r>
    </w:p>
    <w:p w14:paraId="479C1FF6" w14:textId="77777777" w:rsidR="00F63DF0" w:rsidRPr="00A73992" w:rsidRDefault="00F63DF0">
      <w:pPr>
        <w:pStyle w:val="0DraftNormal"/>
        <w:rPr>
          <w:rFonts w:ascii="Montserrat" w:hAnsi="Montserrat"/>
          <w:sz w:val="24"/>
        </w:rPr>
      </w:pPr>
    </w:p>
    <w:p w14:paraId="4B830419" w14:textId="77777777" w:rsidR="00F63DF0" w:rsidRPr="00A73992" w:rsidRDefault="00A73992">
      <w:pPr>
        <w:pStyle w:val="0DraftNormal"/>
        <w:rPr>
          <w:rFonts w:ascii="Montserrat" w:hAnsi="Montserrat"/>
          <w:sz w:val="24"/>
        </w:rPr>
      </w:pPr>
      <w:r w:rsidRPr="00A73992">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w:t>
      </w:r>
      <w:r w:rsidRPr="00A73992">
        <w:rPr>
          <w:rFonts w:ascii="Montserrat" w:hAnsi="Montserrat"/>
          <w:sz w:val="24"/>
        </w:rPr>
        <w:t>lanation was, he either had Dawn and was going to do whatever he wanted to both of them, for whatever reason, and there was damn all they could do about it. The other was, he had done this to her to prove that he had nothing to do with Dawn’s disappearance.</w:t>
      </w:r>
    </w:p>
    <w:p w14:paraId="7C4103DA" w14:textId="77777777" w:rsidR="00F63DF0" w:rsidRPr="00A73992" w:rsidRDefault="00F63DF0">
      <w:pPr>
        <w:pStyle w:val="0DraftNormal"/>
        <w:rPr>
          <w:rFonts w:ascii="Montserrat" w:hAnsi="Montserrat"/>
          <w:sz w:val="24"/>
        </w:rPr>
      </w:pPr>
    </w:p>
    <w:p w14:paraId="653DBB0D" w14:textId="77777777" w:rsidR="00F63DF0" w:rsidRPr="00A73992" w:rsidRDefault="00A73992">
      <w:pPr>
        <w:pStyle w:val="0DraftNormal"/>
        <w:rPr>
          <w:rFonts w:ascii="Montserrat" w:hAnsi="Montserrat"/>
          <w:sz w:val="24"/>
        </w:rPr>
      </w:pPr>
      <w:r w:rsidRPr="00A73992">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Dawn one way or the other, perhaps, but he would spend his time trying to see which way the frog would jump, her being the frog. If he felt that she was not going to go postal, he would then go on to the next step, </w:t>
      </w:r>
      <w:r w:rsidRPr="00A73992">
        <w:rPr>
          <w:rFonts w:ascii="Montserrat" w:hAnsi="Montserrat"/>
          <w:sz w:val="24"/>
        </w:rPr>
        <w:t xml:space="preserve">working the problem of Dawn’s abduction. If he did have Dawn, he would continue the exercise, both of them would continue to be tortured or brain washed or whatever the plan was, and quite possibly both of them would either suicide or be killed trying to escape. </w:t>
      </w:r>
    </w:p>
    <w:p w14:paraId="0C3DE17B" w14:textId="77777777" w:rsidR="00F63DF0" w:rsidRPr="00A73992" w:rsidRDefault="00F63DF0">
      <w:pPr>
        <w:pStyle w:val="0DraftNormal"/>
        <w:rPr>
          <w:rFonts w:ascii="Montserrat" w:hAnsi="Montserrat"/>
          <w:sz w:val="24"/>
        </w:rPr>
      </w:pPr>
    </w:p>
    <w:p w14:paraId="3CFFD38C" w14:textId="77777777" w:rsidR="00F63DF0" w:rsidRPr="00A73992" w:rsidRDefault="00A73992">
      <w:pPr>
        <w:pStyle w:val="0DraftNormal"/>
        <w:rPr>
          <w:rFonts w:ascii="Montserrat" w:hAnsi="Montserrat"/>
          <w:sz w:val="24"/>
        </w:rPr>
      </w:pPr>
      <w:r w:rsidRPr="00A73992">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14:paraId="3D636D9D" w14:textId="77777777" w:rsidR="00F63DF0" w:rsidRPr="00A73992" w:rsidRDefault="00F63DF0">
      <w:pPr>
        <w:pStyle w:val="0DraftNormal"/>
        <w:rPr>
          <w:rFonts w:ascii="Montserrat" w:hAnsi="Montserrat"/>
          <w:sz w:val="24"/>
        </w:rPr>
      </w:pPr>
    </w:p>
    <w:p w14:paraId="2A70EC04" w14:textId="77777777" w:rsidR="00F63DF0" w:rsidRPr="00A73992" w:rsidRDefault="00A73992">
      <w:pPr>
        <w:pStyle w:val="0DraftNormal"/>
        <w:rPr>
          <w:rFonts w:ascii="Montserrat" w:hAnsi="Montserrat"/>
          <w:sz w:val="24"/>
        </w:rPr>
      </w:pPr>
      <w:r w:rsidRPr="00A73992">
        <w:rPr>
          <w:rFonts w:ascii="Montserrat" w:hAnsi="Montserrat"/>
          <w:sz w:val="24"/>
        </w:rPr>
        <w:t>[Break]</w:t>
      </w:r>
    </w:p>
    <w:p w14:paraId="491B0FF9" w14:textId="77777777" w:rsidR="00F63DF0" w:rsidRPr="00A73992" w:rsidRDefault="00F63DF0">
      <w:pPr>
        <w:pStyle w:val="0DraftNormal"/>
        <w:rPr>
          <w:rFonts w:ascii="Montserrat" w:hAnsi="Montserrat"/>
          <w:sz w:val="24"/>
        </w:rPr>
      </w:pPr>
    </w:p>
    <w:p w14:paraId="2E4097FA" w14:textId="77777777" w:rsidR="00F63DF0" w:rsidRPr="00A73992" w:rsidRDefault="00A73992">
      <w:pPr>
        <w:pStyle w:val="0DraftNormal"/>
        <w:rPr>
          <w:rFonts w:ascii="Montserrat" w:hAnsi="Montserrat"/>
          <w:sz w:val="24"/>
        </w:rPr>
      </w:pPr>
      <w:r w:rsidRPr="00A73992">
        <w:rPr>
          <w:rFonts w:ascii="Montserrat" w:hAnsi="Montserrat"/>
          <w:sz w:val="24"/>
        </w:rPr>
        <w:t xml:space="preserve">Chapter </w:t>
      </w:r>
      <w:r w:rsidRPr="00A73992">
        <w:rPr>
          <w:rFonts w:ascii="Montserrat" w:hAnsi="Montserrat"/>
          <w:sz w:val="24"/>
        </w:rPr>
        <w:tab/>
        <w:t>27</w:t>
      </w:r>
      <w:r w:rsidRPr="00A73992">
        <w:rPr>
          <w:rFonts w:ascii="Montserrat" w:hAnsi="Montserrat"/>
          <w:sz w:val="24"/>
        </w:rPr>
        <w:tab/>
      </w:r>
    </w:p>
    <w:p w14:paraId="7F132776" w14:textId="77777777" w:rsidR="00F63DF0" w:rsidRPr="00A73992" w:rsidRDefault="00F63DF0">
      <w:pPr>
        <w:pStyle w:val="0DraftNormal"/>
        <w:rPr>
          <w:rFonts w:ascii="Montserrat" w:hAnsi="Montserrat"/>
          <w:sz w:val="24"/>
        </w:rPr>
      </w:pPr>
    </w:p>
    <w:p w14:paraId="1CDDCB50" w14:textId="77777777" w:rsidR="00F63DF0" w:rsidRPr="00A73992" w:rsidRDefault="00A73992">
      <w:pPr>
        <w:pStyle w:val="0DraftNormal"/>
        <w:rPr>
          <w:rFonts w:ascii="Montserrat" w:hAnsi="Montserrat"/>
          <w:sz w:val="24"/>
        </w:rPr>
      </w:pPr>
      <w:r w:rsidRPr="00A73992">
        <w:rPr>
          <w:rFonts w:ascii="Montserrat" w:hAnsi="Montserrat"/>
          <w:sz w:val="24"/>
        </w:rPr>
        <w:t xml:space="preserve">Alt had adjusted to the new world, after discovering that she could not trade places with Dawn.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t>
      </w:r>
      <w:r w:rsidRPr="00A73992">
        <w:rPr>
          <w:rFonts w:ascii="Montserrat" w:hAnsi="Montserrat"/>
          <w:sz w:val="24"/>
        </w:rPr>
        <w:t>was doing there. When she asked him, perplexed, if he knew who she was, he reminded her of her mugging.</w:t>
      </w:r>
    </w:p>
    <w:p w14:paraId="03CD6FD8" w14:textId="77777777" w:rsidR="00F63DF0" w:rsidRPr="00A73992" w:rsidRDefault="00F63DF0">
      <w:pPr>
        <w:pStyle w:val="0DraftNormal"/>
        <w:rPr>
          <w:rFonts w:ascii="Montserrat" w:hAnsi="Montserrat"/>
          <w:sz w:val="24"/>
        </w:rPr>
      </w:pPr>
    </w:p>
    <w:p w14:paraId="7B485249" w14:textId="77777777" w:rsidR="00F63DF0" w:rsidRPr="00A73992" w:rsidRDefault="00A73992">
      <w:pPr>
        <w:pStyle w:val="0DraftNormal"/>
        <w:rPr>
          <w:rFonts w:ascii="Montserrat" w:hAnsi="Montserrat"/>
          <w:sz w:val="24"/>
        </w:rPr>
      </w:pPr>
      <w:r w:rsidRPr="00A73992">
        <w:rPr>
          <w:rFonts w:ascii="Montserrat" w:hAnsi="Montserrat"/>
          <w:sz w:val="24"/>
        </w:rPr>
        <w:t>She would hardly call the mess she had been in a mugging. Then again, Dragon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Dawn. As he repeated back to her the things Dawn had said to him, she had caught on. She thought of where Dawn had been and deduced, following the</w:t>
      </w:r>
      <w:r w:rsidRPr="00A73992">
        <w:rPr>
          <w:rFonts w:ascii="Montserrat" w:hAnsi="Montserrat"/>
          <w:sz w:val="24"/>
        </w:rPr>
        <w:t xml:space="preserve"> same logic she had, that she was in a world within Dragon.</w:t>
      </w:r>
    </w:p>
    <w:p w14:paraId="2089A9CA" w14:textId="77777777" w:rsidR="00F63DF0" w:rsidRPr="00A73992" w:rsidRDefault="00F63DF0">
      <w:pPr>
        <w:pStyle w:val="0DraftNormal"/>
        <w:rPr>
          <w:rFonts w:ascii="Montserrat" w:hAnsi="Montserrat"/>
          <w:sz w:val="24"/>
        </w:rPr>
      </w:pPr>
    </w:p>
    <w:p w14:paraId="5C437A2E" w14:textId="77777777" w:rsidR="00F63DF0" w:rsidRPr="00A73992" w:rsidRDefault="00A73992">
      <w:pPr>
        <w:pStyle w:val="0DraftNormal"/>
        <w:rPr>
          <w:rFonts w:ascii="Montserrat" w:hAnsi="Montserrat"/>
          <w:sz w:val="24"/>
        </w:rPr>
      </w:pPr>
      <w:r w:rsidRPr="00A73992">
        <w:rPr>
          <w:rFonts w:ascii="Montserrat" w:hAnsi="Montserrat"/>
          <w:sz w:val="24"/>
        </w:rPr>
        <w:t xml:space="preserve">She had laughed like a maniac at that, </w:t>
      </w:r>
      <w:r w:rsidRPr="00A73992">
        <w:rPr>
          <w:rFonts w:ascii="Montserrat" w:hAnsi="Montserrat"/>
          <w:i/>
          <w:sz w:val="24"/>
        </w:rPr>
        <w:t xml:space="preserve">Talk about the best hiding place, a man hardly ever looked to carefully into his own shadow. </w:t>
      </w:r>
      <w:r w:rsidRPr="00A73992">
        <w:rPr>
          <w:rFonts w:ascii="Montserrat" w:hAnsi="Montserrat"/>
          <w:sz w:val="24"/>
        </w:rPr>
        <w:t xml:space="preserve">She had tried to switch with Dawn many times after that first realization, and discovered she would not. After a few days had passed, she had begun to suspect the worst. She feared that Dawn was dead, how else did she explain her complete inability to swap places? There really was no way to know. She would continue to try; there might be some reason aside from death, perhaps something that interfered with Dawn’s mind that prevented her psi from functioning normally. </w:t>
      </w:r>
    </w:p>
    <w:p w14:paraId="23B321B6" w14:textId="77777777" w:rsidR="00F63DF0" w:rsidRPr="00A73992" w:rsidRDefault="00F63DF0">
      <w:pPr>
        <w:pStyle w:val="0DraftNormal"/>
        <w:rPr>
          <w:rFonts w:ascii="Montserrat" w:hAnsi="Montserrat"/>
          <w:sz w:val="24"/>
        </w:rPr>
      </w:pPr>
    </w:p>
    <w:p w14:paraId="2A210548" w14:textId="77777777" w:rsidR="00F63DF0" w:rsidRPr="00A73992" w:rsidRDefault="00A73992">
      <w:pPr>
        <w:pStyle w:val="0DraftNormal"/>
        <w:rPr>
          <w:rFonts w:ascii="Montserrat" w:hAnsi="Montserrat"/>
          <w:sz w:val="24"/>
        </w:rPr>
      </w:pPr>
      <w:r w:rsidRPr="00A73992">
        <w:rPr>
          <w:rFonts w:ascii="Montserrat" w:hAnsi="Montserrat"/>
          <w:sz w:val="24"/>
        </w:rPr>
        <w:t xml:space="preserve">Dawn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14:paraId="4FD45D8B" w14:textId="77777777" w:rsidR="00F63DF0" w:rsidRPr="00A73992" w:rsidRDefault="00F63DF0">
      <w:pPr>
        <w:pStyle w:val="0DraftNormal"/>
        <w:rPr>
          <w:rFonts w:ascii="Montserrat" w:hAnsi="Montserrat"/>
          <w:sz w:val="24"/>
        </w:rPr>
      </w:pPr>
    </w:p>
    <w:p w14:paraId="211574CA" w14:textId="77777777" w:rsidR="00F63DF0" w:rsidRPr="00A73992" w:rsidRDefault="00A73992">
      <w:pPr>
        <w:pStyle w:val="0DraftNormal"/>
        <w:rPr>
          <w:rFonts w:ascii="Montserrat" w:hAnsi="Montserrat"/>
          <w:sz w:val="24"/>
        </w:rPr>
      </w:pPr>
      <w:r w:rsidRPr="00A73992">
        <w:rPr>
          <w:rFonts w:ascii="Montserrat" w:hAnsi="Montserrat"/>
          <w:sz w:val="24"/>
        </w:rPr>
        <w:t>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w:t>
      </w:r>
      <w:r w:rsidRPr="00A73992">
        <w:rPr>
          <w:rFonts w:ascii="Montserrat" w:hAnsi="Montserrat"/>
          <w:sz w:val="24"/>
        </w:rPr>
        <w:t xml:space="preserve">r. </w:t>
      </w:r>
    </w:p>
    <w:p w14:paraId="4F2E344F" w14:textId="77777777" w:rsidR="00F63DF0" w:rsidRPr="00A73992" w:rsidRDefault="00F63DF0">
      <w:pPr>
        <w:pStyle w:val="0DraftNormal"/>
        <w:rPr>
          <w:rFonts w:ascii="Montserrat" w:hAnsi="Montserrat"/>
          <w:sz w:val="24"/>
        </w:rPr>
      </w:pPr>
    </w:p>
    <w:p w14:paraId="3A99AD1E" w14:textId="77777777" w:rsidR="00F63DF0" w:rsidRPr="00A73992" w:rsidRDefault="00A73992">
      <w:pPr>
        <w:pStyle w:val="0DraftNormal"/>
        <w:rPr>
          <w:rFonts w:ascii="Montserrat" w:hAnsi="Montserrat"/>
          <w:sz w:val="24"/>
        </w:rPr>
      </w:pPr>
      <w:r w:rsidRPr="00A73992">
        <w:rPr>
          <w:rFonts w:ascii="Montserrat" w:hAnsi="Montserrat"/>
          <w:sz w:val="24"/>
        </w:rPr>
        <w:t xml:space="preserve">She was alone in her benefactor’s house when the boy arrived. As she answered the knock at the door, she prepared herself for a fight to the death. It was Dragon, to her shock, and he said he recognized her. He made no sudden moves, gave off no hint of threat. He was the same charming boy who had pursued her as Dawn, who had made perfect and passionate love to her only a few days before. He was everything she knew him to be, and yet he was not Dragon. The intensity, the obsession, and the lurking pain were </w:t>
      </w:r>
      <w:r w:rsidRPr="00A73992">
        <w:rPr>
          <w:rFonts w:ascii="Montserrat" w:hAnsi="Montserrat"/>
          <w:sz w:val="24"/>
        </w:rPr>
        <w:t xml:space="preserve">all missing. </w:t>
      </w:r>
    </w:p>
    <w:p w14:paraId="34931963" w14:textId="77777777" w:rsidR="00F63DF0" w:rsidRPr="00A73992" w:rsidRDefault="00F63DF0">
      <w:pPr>
        <w:pStyle w:val="0DraftNormal"/>
        <w:rPr>
          <w:rFonts w:ascii="Montserrat" w:hAnsi="Montserrat"/>
          <w:sz w:val="24"/>
        </w:rPr>
      </w:pPr>
    </w:p>
    <w:p w14:paraId="0A41BB5E" w14:textId="77777777" w:rsidR="00F63DF0" w:rsidRPr="00A73992" w:rsidRDefault="00A73992">
      <w:pPr>
        <w:pStyle w:val="0DraftNormal"/>
        <w:rPr>
          <w:rFonts w:ascii="Montserrat" w:hAnsi="Montserrat"/>
          <w:sz w:val="24"/>
        </w:rPr>
      </w:pPr>
      <w:r w:rsidRPr="00A73992">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14:paraId="16BDB4CE" w14:textId="77777777" w:rsidR="00F63DF0" w:rsidRPr="00A73992" w:rsidRDefault="00F63DF0">
      <w:pPr>
        <w:pStyle w:val="0DraftNormal"/>
        <w:rPr>
          <w:rFonts w:ascii="Montserrat" w:hAnsi="Montserrat"/>
          <w:sz w:val="24"/>
        </w:rPr>
      </w:pPr>
    </w:p>
    <w:p w14:paraId="06CE0A65" w14:textId="77777777" w:rsidR="00F63DF0" w:rsidRPr="00A73992" w:rsidRDefault="00A73992">
      <w:pPr>
        <w:pStyle w:val="0DraftNormal"/>
        <w:rPr>
          <w:rFonts w:ascii="Montserrat" w:hAnsi="Montserrat"/>
          <w:sz w:val="24"/>
        </w:rPr>
      </w:pPr>
      <w:r w:rsidRPr="00A73992">
        <w:rPr>
          <w:rFonts w:ascii="Montserrat" w:hAnsi="Montserrat"/>
          <w:sz w:val="24"/>
        </w:rPr>
        <w:t>Lion squinted into the light as Thorn entered her cell. She was shocked to see who he had with him. Thorn threw Rain down next to Lion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Lion that they were buried under natural rock; using chi to break out would only get her, an</w:t>
      </w:r>
      <w:r w:rsidRPr="00A73992">
        <w:rPr>
          <w:rFonts w:ascii="Montserrat" w:hAnsi="Montserrat"/>
          <w:sz w:val="24"/>
        </w:rPr>
        <w:t xml:space="preserve">d now Rain, crushed. </w:t>
      </w:r>
    </w:p>
    <w:p w14:paraId="29718A14" w14:textId="77777777" w:rsidR="00F63DF0" w:rsidRPr="00A73992" w:rsidRDefault="00F63DF0">
      <w:pPr>
        <w:pStyle w:val="0DraftNormal"/>
        <w:rPr>
          <w:rFonts w:ascii="Montserrat" w:hAnsi="Montserrat"/>
          <w:sz w:val="24"/>
        </w:rPr>
      </w:pPr>
    </w:p>
    <w:p w14:paraId="03CADC63" w14:textId="77777777" w:rsidR="00F63DF0" w:rsidRPr="00A73992" w:rsidRDefault="00A73992">
      <w:pPr>
        <w:pStyle w:val="0DraftNormal"/>
        <w:rPr>
          <w:rFonts w:ascii="Montserrat" w:hAnsi="Montserrat"/>
          <w:sz w:val="24"/>
        </w:rPr>
      </w:pPr>
      <w:r w:rsidRPr="00A73992">
        <w:rPr>
          <w:rFonts w:ascii="Montserrat" w:hAnsi="Montserrat"/>
          <w:sz w:val="24"/>
        </w:rPr>
        <w:t xml:space="preserve">Capturing Dusk had not ended Thorn’s campaign. In the hours between her defeat and their last conversation he had kept her on ice while he ran down each of her friends and continued to investigate Dawn’s disappearance. Dusk and Dawn’s friends were not being tested so much as they were being contained. With a real adversary on the loose, it had been wiser just to tie them down. Since Dusk and Dawn were both on ice, in not both safe, the adults had abetted the process. It was not until it was almost too late </w:t>
      </w:r>
      <w:r w:rsidRPr="00A73992">
        <w:rPr>
          <w:rFonts w:ascii="Montserrat" w:hAnsi="Montserrat"/>
          <w:sz w:val="24"/>
        </w:rPr>
        <w:t>that Lauren, Morgan, Rain and Angel realized that the ordeal they were caught in was part of a test endorsed by their own parents and guardians to determine if any of them would be allowed to live, possessing the power they did</w:t>
      </w:r>
    </w:p>
    <w:p w14:paraId="18758182" w14:textId="77777777" w:rsidR="00F63DF0" w:rsidRPr="00A73992" w:rsidRDefault="00F63DF0">
      <w:pPr>
        <w:pStyle w:val="0DraftNormal"/>
        <w:rPr>
          <w:rFonts w:ascii="Montserrat" w:hAnsi="Montserrat"/>
          <w:sz w:val="24"/>
        </w:rPr>
      </w:pPr>
    </w:p>
    <w:p w14:paraId="6EF60CE6" w14:textId="77777777" w:rsidR="00F63DF0" w:rsidRPr="00A73992" w:rsidRDefault="00A73992">
      <w:pPr>
        <w:pStyle w:val="0DraftNormal"/>
        <w:rPr>
          <w:rFonts w:ascii="Montserrat" w:hAnsi="Montserrat"/>
          <w:sz w:val="24"/>
        </w:rPr>
      </w:pPr>
      <w:r w:rsidRPr="00A73992">
        <w:rPr>
          <w:rFonts w:ascii="Montserrat" w:hAnsi="Montserrat"/>
          <w:sz w:val="24"/>
        </w:rPr>
        <w:t>It was not, again, the kind of ordeal Dawn and Dusk were enduring. The only danger to those kids would have come from blowing their own cover, breaking the first rule simply because they were being hunted. Lion might have been the worst for that if Thorn had not gotten the drop on her so early. Lion was a real fighter, and what she had taught Dusk had made him wary of ever having to fight her for real. Rain had surprised him the most, by eluding him the longest. Even though her guardians had left her expose</w:t>
      </w:r>
      <w:r w:rsidRPr="00A73992">
        <w:rPr>
          <w:rFonts w:ascii="Montserrat" w:hAnsi="Montserrat"/>
          <w:sz w:val="24"/>
        </w:rPr>
        <w:t xml:space="preserve">d, she had made a good run of it, using her powers intelligently, and also using normals against him in a manner that put the burden of the first rule on him. </w:t>
      </w:r>
    </w:p>
    <w:p w14:paraId="7059C7FE" w14:textId="77777777" w:rsidR="00F63DF0" w:rsidRPr="00A73992" w:rsidRDefault="00F63DF0">
      <w:pPr>
        <w:pStyle w:val="0DraftNormal"/>
        <w:rPr>
          <w:rFonts w:ascii="Montserrat" w:hAnsi="Montserrat"/>
          <w:sz w:val="24"/>
        </w:rPr>
      </w:pPr>
    </w:p>
    <w:p w14:paraId="3F5A3F9A" w14:textId="77777777" w:rsidR="00F63DF0" w:rsidRPr="00A73992" w:rsidRDefault="00A73992">
      <w:pPr>
        <w:pStyle w:val="0DraftNormal"/>
        <w:rPr>
          <w:rFonts w:ascii="Montserrat" w:hAnsi="Montserrat"/>
          <w:sz w:val="24"/>
        </w:rPr>
      </w:pPr>
      <w:r w:rsidRPr="00A73992">
        <w:rPr>
          <w:rFonts w:ascii="Montserrat" w:hAnsi="Montserrat"/>
          <w:sz w:val="24"/>
        </w:rPr>
        <w:t>Now that he knew where every one was, he could go back in and face Dusk.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w:t>
      </w:r>
      <w:r w:rsidRPr="00A73992">
        <w:rPr>
          <w:rFonts w:ascii="Montserrat" w:hAnsi="Montserrat"/>
          <w:sz w:val="24"/>
        </w:rPr>
        <w:t xml:space="preserve"> know where she stood. Even if he was the real bad guy, he would have made her wait like that. Now he had to go back in and see if he could figure out if she was stable enough to set loose.</w:t>
      </w:r>
    </w:p>
    <w:p w14:paraId="0446D92E" w14:textId="77777777" w:rsidR="00F63DF0" w:rsidRPr="00A73992" w:rsidRDefault="00F63DF0">
      <w:pPr>
        <w:pStyle w:val="0DraftNormal"/>
        <w:rPr>
          <w:rFonts w:ascii="Montserrat" w:hAnsi="Montserrat"/>
          <w:sz w:val="24"/>
        </w:rPr>
      </w:pPr>
    </w:p>
    <w:p w14:paraId="2D067235" w14:textId="77777777" w:rsidR="00F63DF0" w:rsidRPr="00A73992" w:rsidRDefault="00A73992">
      <w:pPr>
        <w:pStyle w:val="0DraftNormal"/>
        <w:rPr>
          <w:rFonts w:ascii="Montserrat" w:hAnsi="Montserrat"/>
          <w:sz w:val="24"/>
        </w:rPr>
      </w:pPr>
      <w:r w:rsidRPr="00A73992">
        <w:rPr>
          <w:rFonts w:ascii="Montserrat" w:hAnsi="Montserrat"/>
          <w:sz w:val="24"/>
        </w:rPr>
        <w:t>He had made this mistake with his brother, accepting his keen analysis of the situation as the sign that he had passed. By the normal protocol, when he was conducting this exercise, he did not relent until the subject could confront him with the reason why. Dragon and Dusk had both been able to do that, but Dragon had cracked, and Dragon and Dawn ended up paying for Thorn’s mistake in missing the fact. Some people, when they got burned, learned not to play with fire, while others just became pyromaniacs. It</w:t>
      </w:r>
      <w:r w:rsidRPr="00A73992">
        <w:rPr>
          <w:rFonts w:ascii="Montserrat" w:hAnsi="Montserrat"/>
          <w:sz w:val="24"/>
        </w:rPr>
        <w:t xml:space="preserve"> was time to see which would be the case with Dusk. </w:t>
      </w:r>
    </w:p>
    <w:p w14:paraId="6B583371" w14:textId="77777777" w:rsidR="00F63DF0" w:rsidRPr="00A73992" w:rsidRDefault="00F63DF0">
      <w:pPr>
        <w:pStyle w:val="0DraftNormal"/>
        <w:rPr>
          <w:rFonts w:ascii="Montserrat" w:hAnsi="Montserrat"/>
          <w:sz w:val="24"/>
        </w:rPr>
      </w:pPr>
    </w:p>
    <w:p w14:paraId="31BA6E3D" w14:textId="77777777" w:rsidR="00F63DF0" w:rsidRPr="00A73992" w:rsidRDefault="00A73992">
      <w:pPr>
        <w:pStyle w:val="0DraftNormal"/>
        <w:rPr>
          <w:rFonts w:ascii="Montserrat" w:hAnsi="Montserrat"/>
          <w:sz w:val="24"/>
        </w:rPr>
      </w:pPr>
      <w:r w:rsidRPr="00A73992">
        <w:rPr>
          <w:rFonts w:ascii="Montserrat" w:hAnsi="Montserrat"/>
          <w:sz w:val="24"/>
        </w:rPr>
        <w:t>Thorn jumped into Dusk’s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w:t>
      </w:r>
      <w:r w:rsidRPr="00A73992">
        <w:rPr>
          <w:rFonts w:ascii="Montserrat" w:hAnsi="Montserrat"/>
          <w:sz w:val="24"/>
        </w:rPr>
        <w:t xml:space="preserve">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14:paraId="5823DB1F" w14:textId="77777777" w:rsidR="00F63DF0" w:rsidRPr="00A73992" w:rsidRDefault="00F63DF0">
      <w:pPr>
        <w:pStyle w:val="0DraftNormal"/>
        <w:rPr>
          <w:rFonts w:ascii="Montserrat" w:hAnsi="Montserrat"/>
          <w:sz w:val="24"/>
        </w:rPr>
      </w:pPr>
    </w:p>
    <w:p w14:paraId="729A209B" w14:textId="77777777" w:rsidR="00F63DF0" w:rsidRPr="00A73992" w:rsidRDefault="00A73992">
      <w:pPr>
        <w:pStyle w:val="0DraftNormal"/>
        <w:rPr>
          <w:rFonts w:ascii="Montserrat" w:hAnsi="Montserrat"/>
          <w:sz w:val="24"/>
        </w:rPr>
      </w:pPr>
      <w:r w:rsidRPr="00A73992">
        <w:rPr>
          <w:rFonts w:ascii="Montserrat" w:hAnsi="Montserrat"/>
          <w:sz w:val="24"/>
        </w:rPr>
        <w:t xml:space="preserve">Dusk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w:t>
      </w:r>
      <w:r w:rsidRPr="00A73992">
        <w:rPr>
          <w:rFonts w:ascii="Montserrat" w:hAnsi="Montserrat"/>
          <w:sz w:val="24"/>
        </w:rPr>
        <w:t>reason enough for her to kill him now, even if it meant she would starve to death.</w:t>
      </w:r>
    </w:p>
    <w:p w14:paraId="1DE1CD2D" w14:textId="77777777" w:rsidR="00F63DF0" w:rsidRPr="00A73992" w:rsidRDefault="00F63DF0">
      <w:pPr>
        <w:pStyle w:val="0DraftNormal"/>
        <w:rPr>
          <w:rFonts w:ascii="Montserrat" w:hAnsi="Montserrat"/>
          <w:sz w:val="24"/>
        </w:rPr>
      </w:pPr>
    </w:p>
    <w:p w14:paraId="7A88FC5A" w14:textId="77777777" w:rsidR="00F63DF0" w:rsidRPr="00A73992" w:rsidRDefault="00A73992">
      <w:pPr>
        <w:pStyle w:val="0DraftNormal"/>
        <w:rPr>
          <w:rFonts w:ascii="Montserrat" w:hAnsi="Montserrat"/>
          <w:sz w:val="24"/>
        </w:rPr>
      </w:pPr>
      <w:r w:rsidRPr="00A73992">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w:t>
      </w:r>
      <w:r w:rsidRPr="00A73992">
        <w:rPr>
          <w:rFonts w:ascii="Montserrat" w:hAnsi="Montserrat"/>
          <w:sz w:val="24"/>
        </w:rPr>
        <w:t>st end the whole scenario, however. Her love was still in danger. She tried to think of what she could do to get him to free her.</w:t>
      </w:r>
    </w:p>
    <w:p w14:paraId="7446140F" w14:textId="77777777" w:rsidR="00F63DF0" w:rsidRPr="00A73992" w:rsidRDefault="00F63DF0">
      <w:pPr>
        <w:pStyle w:val="0DraftNormal"/>
        <w:rPr>
          <w:rFonts w:ascii="Montserrat" w:hAnsi="Montserrat"/>
          <w:sz w:val="24"/>
        </w:rPr>
      </w:pPr>
    </w:p>
    <w:p w14:paraId="3F7C7DF5" w14:textId="77777777" w:rsidR="00F63DF0" w:rsidRPr="00A73992" w:rsidRDefault="00A73992">
      <w:pPr>
        <w:pStyle w:val="0DraftNormal"/>
        <w:rPr>
          <w:rFonts w:ascii="Montserrat" w:hAnsi="Montserrat"/>
          <w:sz w:val="24"/>
        </w:rPr>
      </w:pPr>
      <w:r w:rsidRPr="00A73992">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w:t>
      </w:r>
      <w:r w:rsidRPr="00A73992">
        <w:rPr>
          <w:rFonts w:ascii="Montserrat" w:hAnsi="Montserrat"/>
          <w:sz w:val="24"/>
        </w:rPr>
        <w:t xml:space="preserve">nothing forbidding her to touch him, not even to kill him. She thought about it. If she did not trust him, she could not do that just on the frail hope it might get her free. </w:t>
      </w:r>
    </w:p>
    <w:p w14:paraId="25F8F93F" w14:textId="77777777" w:rsidR="00F63DF0" w:rsidRPr="00A73992" w:rsidRDefault="00F63DF0">
      <w:pPr>
        <w:pStyle w:val="0DraftNormal"/>
        <w:rPr>
          <w:rFonts w:ascii="Montserrat" w:hAnsi="Montserrat"/>
          <w:sz w:val="24"/>
        </w:rPr>
      </w:pPr>
    </w:p>
    <w:p w14:paraId="5B7EA62D" w14:textId="77777777" w:rsidR="00F63DF0" w:rsidRPr="00A73992" w:rsidRDefault="00A73992">
      <w:pPr>
        <w:pStyle w:val="0DraftNormal"/>
        <w:rPr>
          <w:rFonts w:ascii="Montserrat" w:hAnsi="Montserrat"/>
          <w:sz w:val="24"/>
        </w:rPr>
      </w:pPr>
      <w:r w:rsidRPr="00A73992">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w:t>
      </w:r>
      <w:r w:rsidRPr="00A73992">
        <w:rPr>
          <w:rFonts w:ascii="Montserrat" w:hAnsi="Montserrat"/>
          <w:sz w:val="24"/>
        </w:rPr>
        <w:t xml:space="preserv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14:paraId="24B9E058" w14:textId="77777777" w:rsidR="00F63DF0" w:rsidRPr="00A73992" w:rsidRDefault="00F63DF0">
      <w:pPr>
        <w:pStyle w:val="0DraftNormal"/>
        <w:rPr>
          <w:rFonts w:ascii="Montserrat" w:hAnsi="Montserrat"/>
          <w:sz w:val="24"/>
        </w:rPr>
      </w:pPr>
    </w:p>
    <w:p w14:paraId="09E05B33" w14:textId="77777777" w:rsidR="00F63DF0" w:rsidRPr="00A73992" w:rsidRDefault="00A73992">
      <w:pPr>
        <w:pStyle w:val="0DraftNormal"/>
        <w:rPr>
          <w:rFonts w:ascii="Montserrat" w:hAnsi="Montserrat"/>
          <w:sz w:val="24"/>
        </w:rPr>
      </w:pPr>
      <w:r w:rsidRPr="00A73992">
        <w:rPr>
          <w:rFonts w:ascii="Montserrat" w:hAnsi="Montserrat"/>
          <w:sz w:val="24"/>
        </w:rPr>
        <w:t>Thorn and Dusk were finally able to talk to each other about Dawn’s abduction. Thorn quickly brought her up to speed on his investigation. He told her about Dragon and what he thought about Dragon. Dragon had died, he had seen to it himself, but in Dragon he seemed to have found a way to survive. As Dragon, no one had been keeping any tabs on him, but it had only been a matter of time before he hurt someone else. He told her about what had set him off, a report that Dawn had been caught using her powers. Th</w:t>
      </w:r>
      <w:r w:rsidRPr="00A73992">
        <w:rPr>
          <w:rFonts w:ascii="Montserrat" w:hAnsi="Montserrat"/>
          <w:sz w:val="24"/>
        </w:rPr>
        <w:t xml:space="preserve">en he gave her the bad news. He told her about his history with his brother. His brother would see proof of Dawn’s power as an excuse to close in on her. </w:t>
      </w:r>
    </w:p>
    <w:p w14:paraId="7F177516" w14:textId="77777777" w:rsidR="00F63DF0" w:rsidRPr="00A73992" w:rsidRDefault="00F63DF0">
      <w:pPr>
        <w:pStyle w:val="0DraftNormal"/>
        <w:rPr>
          <w:rFonts w:ascii="Montserrat" w:hAnsi="Montserrat"/>
          <w:sz w:val="24"/>
        </w:rPr>
      </w:pPr>
    </w:p>
    <w:p w14:paraId="41F3CAB9" w14:textId="77777777" w:rsidR="00F63DF0" w:rsidRPr="00A73992" w:rsidRDefault="00A73992">
      <w:pPr>
        <w:pStyle w:val="0DraftNormal"/>
        <w:rPr>
          <w:rFonts w:ascii="Montserrat" w:hAnsi="Montserrat"/>
          <w:sz w:val="24"/>
        </w:rPr>
      </w:pPr>
      <w:r w:rsidRPr="00A73992">
        <w:rPr>
          <w:rFonts w:ascii="Montserrat" w:hAnsi="Montserrat"/>
          <w:sz w:val="24"/>
        </w:rPr>
        <w:t>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Dusk already knew what Dragon’s experience with the underground had been like. He had failed to grasp the reason for the gru</w:t>
      </w:r>
      <w:r w:rsidRPr="00A73992">
        <w:rPr>
          <w:rFonts w:ascii="Montserrat" w:hAnsi="Montserrat"/>
          <w:sz w:val="24"/>
        </w:rPr>
        <w:t xml:space="preserve">eling exercise, however. He had simply proven the reason why the practice had been instituted. </w:t>
      </w:r>
    </w:p>
    <w:p w14:paraId="40B4ED41" w14:textId="77777777" w:rsidR="00F63DF0" w:rsidRPr="00A73992" w:rsidRDefault="00F63DF0">
      <w:pPr>
        <w:pStyle w:val="0DraftNormal"/>
        <w:rPr>
          <w:rFonts w:ascii="Montserrat" w:hAnsi="Montserrat"/>
          <w:sz w:val="24"/>
        </w:rPr>
      </w:pPr>
    </w:p>
    <w:p w14:paraId="77FEAC7A" w14:textId="77777777" w:rsidR="00F63DF0" w:rsidRPr="00A73992" w:rsidRDefault="00A73992">
      <w:pPr>
        <w:pStyle w:val="0DraftNormal"/>
        <w:rPr>
          <w:rFonts w:ascii="Montserrat" w:hAnsi="Montserrat"/>
          <w:sz w:val="24"/>
        </w:rPr>
      </w:pPr>
      <w:r w:rsidRPr="00A73992">
        <w:rPr>
          <w:rFonts w:ascii="Montserrat" w:hAnsi="Montserrat"/>
          <w:sz w:val="24"/>
        </w:rPr>
        <w:t xml:space="preserve">A psionic had too much power to remain an unrecognized threat. Within his organization there were those who argued that the testing created the kind of monsters it was designed to ferret out. Thorn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w:t>
      </w:r>
      <w:r w:rsidRPr="00A73992">
        <w:rPr>
          <w:rFonts w:ascii="Montserrat" w:hAnsi="Montserrat"/>
          <w:sz w:val="24"/>
        </w:rPr>
        <w:t>psionic who moved undetected was the most dangerous threat. What had happened to Dawn proved it.</w:t>
      </w:r>
    </w:p>
    <w:p w14:paraId="002BCAAC" w14:textId="77777777" w:rsidR="00F63DF0" w:rsidRPr="00A73992" w:rsidRDefault="00F63DF0">
      <w:pPr>
        <w:pStyle w:val="0DraftNormal"/>
        <w:rPr>
          <w:rFonts w:ascii="Montserrat" w:hAnsi="Montserrat"/>
          <w:sz w:val="24"/>
        </w:rPr>
      </w:pPr>
    </w:p>
    <w:p w14:paraId="2B0ACFD3" w14:textId="77777777" w:rsidR="00F63DF0" w:rsidRPr="00A73992" w:rsidRDefault="00A73992">
      <w:pPr>
        <w:pStyle w:val="0DraftNormal"/>
        <w:rPr>
          <w:rFonts w:ascii="Montserrat" w:hAnsi="Montserrat"/>
          <w:sz w:val="24"/>
        </w:rPr>
      </w:pPr>
      <w:r w:rsidRPr="00A73992">
        <w:rPr>
          <w:rFonts w:ascii="Montserrat" w:hAnsi="Montserrat"/>
          <w:sz w:val="24"/>
        </w:rPr>
        <w:t>Once her eyes were fully open, she asked what Thorn’s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w:t>
      </w:r>
      <w:r w:rsidRPr="00A73992">
        <w:rPr>
          <w:rFonts w:ascii="Montserrat" w:hAnsi="Montserrat"/>
          <w:sz w:val="24"/>
        </w:rPr>
        <w:t xml:space="preserve">re making their own decisions, and he would be there to insure that they would be sound survival decisions. He told her that they would all face tests once the problem with Dragon was resolved, and warned her not to interfere. </w:t>
      </w:r>
    </w:p>
    <w:p w14:paraId="58D392FD" w14:textId="77777777" w:rsidR="00F63DF0" w:rsidRPr="00A73992" w:rsidRDefault="00F63DF0">
      <w:pPr>
        <w:pStyle w:val="0DraftNormal"/>
        <w:rPr>
          <w:rFonts w:ascii="Montserrat" w:hAnsi="Montserrat"/>
          <w:sz w:val="24"/>
        </w:rPr>
      </w:pPr>
    </w:p>
    <w:p w14:paraId="47BAEB1F" w14:textId="77777777" w:rsidR="00F63DF0" w:rsidRPr="00A73992" w:rsidRDefault="00A73992">
      <w:pPr>
        <w:pStyle w:val="0DraftNormal"/>
        <w:rPr>
          <w:rFonts w:ascii="Montserrat" w:hAnsi="Montserrat"/>
          <w:sz w:val="24"/>
        </w:rPr>
      </w:pPr>
      <w:r w:rsidRPr="00A73992">
        <w:rPr>
          <w:rFonts w:ascii="Montserrat" w:hAnsi="Montserrat"/>
          <w:sz w:val="24"/>
        </w:rPr>
        <w:t>In any case, he said, people could not be told how to survive their tests. They never really understood until they figured it out for themselves. Dawn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w:t>
      </w:r>
      <w:r w:rsidRPr="00A73992">
        <w:rPr>
          <w:rFonts w:ascii="Montserrat" w:hAnsi="Montserrat"/>
          <w:sz w:val="24"/>
        </w:rPr>
        <w:t xml:space="preserve">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14:paraId="68DADDB9" w14:textId="77777777" w:rsidR="00F63DF0" w:rsidRPr="00A73992" w:rsidRDefault="00F63DF0">
      <w:pPr>
        <w:pStyle w:val="0DraftNormal"/>
        <w:rPr>
          <w:rFonts w:ascii="Montserrat" w:hAnsi="Montserrat"/>
          <w:sz w:val="24"/>
        </w:rPr>
      </w:pPr>
    </w:p>
    <w:p w14:paraId="2F78FDC4" w14:textId="77777777" w:rsidR="00F63DF0" w:rsidRPr="00A73992" w:rsidRDefault="00A73992">
      <w:pPr>
        <w:pStyle w:val="0DraftNormal"/>
        <w:rPr>
          <w:rFonts w:ascii="Montserrat" w:hAnsi="Montserrat"/>
          <w:sz w:val="24"/>
        </w:rPr>
      </w:pPr>
      <w:r w:rsidRPr="00A73992">
        <w:rPr>
          <w:rFonts w:ascii="Montserrat" w:hAnsi="Montserrat"/>
          <w:sz w:val="24"/>
        </w:rPr>
        <w:t>The two of them had come out of the dungeon and sorted themselves out. After bathing and dressing they came back to the question of Dragon and Dawn. Dusk reminded him that he had said Dragon had moved to intercept a possible move on Dawn by the underground. Obviously, since he had such an obsession over Dawn, he would not want her to fall sway to the underground’s opinion of him. Perhaps he even feared that the underground would rediscover him through her. She asked him if he really believed Dragon would ki</w:t>
      </w:r>
      <w:r w:rsidRPr="00A73992">
        <w:rPr>
          <w:rFonts w:ascii="Montserrat" w:hAnsi="Montserrat"/>
          <w:sz w:val="24"/>
        </w:rPr>
        <w:t xml:space="preserve">ll Dawn. Thorn told her he had other reasons to do her harm. He had only needed an excuse to pursue his twisted obsession; to punish her and Thorn, for the way they had both betrayed him, in his eyes. </w:t>
      </w:r>
    </w:p>
    <w:p w14:paraId="4FAC0FD5" w14:textId="77777777" w:rsidR="00F63DF0" w:rsidRPr="00A73992" w:rsidRDefault="00F63DF0">
      <w:pPr>
        <w:pStyle w:val="0DraftNormal"/>
        <w:rPr>
          <w:rFonts w:ascii="Montserrat" w:hAnsi="Montserrat"/>
          <w:sz w:val="24"/>
        </w:rPr>
      </w:pPr>
    </w:p>
    <w:p w14:paraId="16E85119" w14:textId="77777777" w:rsidR="00F63DF0" w:rsidRPr="00A73992" w:rsidRDefault="00A73992">
      <w:pPr>
        <w:pStyle w:val="0DraftNormal"/>
        <w:rPr>
          <w:rFonts w:ascii="Montserrat" w:hAnsi="Montserrat"/>
          <w:sz w:val="24"/>
        </w:rPr>
      </w:pPr>
      <w:r w:rsidRPr="00A73992">
        <w:rPr>
          <w:rFonts w:ascii="Montserrat" w:hAnsi="Montserrat"/>
          <w:sz w:val="24"/>
        </w:rPr>
        <w:t>Thorn told her that the others were safe. He had gone after them simply to detain them. He had not wanted them to go off trying to rescue Dawn and Dusk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w:t>
      </w:r>
      <w:r w:rsidRPr="00A73992">
        <w:rPr>
          <w:rFonts w:ascii="Montserrat" w:hAnsi="Montserrat"/>
          <w:sz w:val="24"/>
        </w:rPr>
        <w:t>e tried to explain. As the conflict took shape, it became evident that there was another potential threat, an organization with hands in the government and its agencies, and a profound interest in psionics like themselves.</w:t>
      </w:r>
    </w:p>
    <w:p w14:paraId="697BE314" w14:textId="77777777" w:rsidR="00F63DF0" w:rsidRPr="00A73992" w:rsidRDefault="00F63DF0">
      <w:pPr>
        <w:pStyle w:val="0DraftNormal"/>
        <w:rPr>
          <w:rFonts w:ascii="Montserrat" w:hAnsi="Montserrat"/>
          <w:sz w:val="24"/>
        </w:rPr>
      </w:pPr>
    </w:p>
    <w:p w14:paraId="50C35C8B" w14:textId="77777777" w:rsidR="00F63DF0" w:rsidRPr="00A73992" w:rsidRDefault="00A73992">
      <w:pPr>
        <w:pStyle w:val="0DraftNormal"/>
        <w:rPr>
          <w:rFonts w:ascii="Montserrat" w:hAnsi="Montserrat"/>
          <w:sz w:val="24"/>
        </w:rPr>
      </w:pPr>
      <w:r w:rsidRPr="00A73992">
        <w:rPr>
          <w:rFonts w:ascii="Montserrat" w:hAnsi="Montserrat"/>
          <w:sz w:val="24"/>
        </w:rPr>
        <w:t>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w:t>
      </w:r>
      <w:r w:rsidRPr="00A73992">
        <w:rPr>
          <w:rFonts w:ascii="Montserrat" w:hAnsi="Montserrat"/>
          <w:sz w:val="24"/>
        </w:rPr>
        <w:t xml:space="preserve">s of that organization, to which end the underground was utterly ruthless. She asked him what the objective had been. </w:t>
      </w:r>
    </w:p>
    <w:p w14:paraId="71C21802" w14:textId="77777777" w:rsidR="00F63DF0" w:rsidRPr="00A73992" w:rsidRDefault="00F63DF0">
      <w:pPr>
        <w:pStyle w:val="0DraftNormal"/>
        <w:rPr>
          <w:rFonts w:ascii="Montserrat" w:hAnsi="Montserrat"/>
          <w:sz w:val="24"/>
        </w:rPr>
      </w:pPr>
    </w:p>
    <w:p w14:paraId="3E200AEC" w14:textId="77777777" w:rsidR="00F63DF0" w:rsidRPr="00A73992" w:rsidRDefault="00A73992">
      <w:pPr>
        <w:pStyle w:val="0DraftNormal"/>
        <w:rPr>
          <w:rFonts w:ascii="Montserrat" w:hAnsi="Montserrat"/>
          <w:sz w:val="24"/>
        </w:rPr>
      </w:pPr>
      <w:r w:rsidRPr="00A73992">
        <w:rPr>
          <w:rFonts w:ascii="Montserrat" w:hAnsi="Montserrat"/>
          <w:sz w:val="24"/>
        </w:rPr>
        <w:t>Tipping the authority off with a false lead had been Thorn’s way of verifying that they had not abducted Dawn. By coming down on Ash as swiftly as they had, they had assured Thorn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w:t>
      </w:r>
      <w:r w:rsidRPr="00A73992">
        <w:rPr>
          <w:rFonts w:ascii="Montserrat" w:hAnsi="Montserrat"/>
          <w:sz w:val="24"/>
        </w:rPr>
        <w:t xml:space="preserve">ontrol psi, and lock up or employ as many psionics as they could find and the underground had acted just as swiftly to oppose them. </w:t>
      </w:r>
    </w:p>
    <w:p w14:paraId="6E4FE5DC" w14:textId="77777777" w:rsidR="00F63DF0" w:rsidRPr="00A73992" w:rsidRDefault="00F63DF0">
      <w:pPr>
        <w:pStyle w:val="0DraftNormal"/>
        <w:rPr>
          <w:rFonts w:ascii="Montserrat" w:hAnsi="Montserrat"/>
          <w:sz w:val="24"/>
        </w:rPr>
      </w:pPr>
    </w:p>
    <w:p w14:paraId="0A3218DE" w14:textId="77777777" w:rsidR="00F63DF0" w:rsidRPr="00A73992" w:rsidRDefault="00A73992">
      <w:pPr>
        <w:pStyle w:val="0DraftNormal"/>
        <w:rPr>
          <w:rFonts w:ascii="Montserrat" w:hAnsi="Montserrat"/>
          <w:sz w:val="24"/>
        </w:rPr>
      </w:pPr>
      <w:r w:rsidRPr="00A73992">
        <w:rPr>
          <w:rFonts w:ascii="Montserrat" w:hAnsi="Montserrat"/>
          <w:sz w:val="24"/>
        </w:rPr>
        <w:t>Because of the underground, independents, like the Avatar Families, had been able to stand the authority off and retain their autonomy. Since the authority did not have Dawn, it was safe to assume that Dragon did, because Thorn had personally confirmed that the rest of the Wild-Psi'd were innocent. Since Dragon was more of a ghost than a man, he managed his material resources through the Wild-Psi'd. There was a list of safe houses they maintained at Dragon’s suggestion. He had been checking those houses, an</w:t>
      </w:r>
      <w:r w:rsidRPr="00A73992">
        <w:rPr>
          <w:rFonts w:ascii="Montserrat" w:hAnsi="Montserrat"/>
          <w:sz w:val="24"/>
        </w:rPr>
        <w:t xml:space="preserve">d using them himself to incarcerate his own victims. </w:t>
      </w:r>
    </w:p>
    <w:p w14:paraId="3EF0BE83" w14:textId="77777777" w:rsidR="00F63DF0" w:rsidRPr="00A73992" w:rsidRDefault="00F63DF0">
      <w:pPr>
        <w:pStyle w:val="0DraftNormal"/>
        <w:rPr>
          <w:rFonts w:ascii="Montserrat" w:hAnsi="Montserrat"/>
          <w:sz w:val="24"/>
        </w:rPr>
      </w:pPr>
    </w:p>
    <w:p w14:paraId="34C97478" w14:textId="77777777" w:rsidR="00F63DF0" w:rsidRPr="00A73992" w:rsidRDefault="00A73992">
      <w:pPr>
        <w:pStyle w:val="0DraftNormal"/>
        <w:rPr>
          <w:rFonts w:ascii="Montserrat" w:hAnsi="Montserrat"/>
          <w:sz w:val="24"/>
        </w:rPr>
      </w:pPr>
      <w:r w:rsidRPr="00A73992">
        <w:rPr>
          <w:rFonts w:ascii="Montserrat" w:hAnsi="Montserrat"/>
          <w:sz w:val="24"/>
        </w:rPr>
        <w:t>Thorn had put the pieces of the puzzle together and eventually figured out how to track his brother down. With Dawn at his side, Thorn went to all of the safe houses on the list beginning with the locations where her friends were incarcerated. Rain, Lion, Angel, Lauren and Morgan were with them when they eventually discovered Dawn’s prison. It ultimately did not shock him when the girl’s trail led him so close to his own home. Obviously, Dragon had kept close tabs on the underground, or perhaps the authorit</w:t>
      </w:r>
      <w:r w:rsidRPr="00A73992">
        <w:rPr>
          <w:rFonts w:ascii="Montserrat" w:hAnsi="Montserrat"/>
          <w:sz w:val="24"/>
        </w:rPr>
        <w:t xml:space="preserve">y. The place was equipped with devices which would fool a psionic into believing the house was deserted. A smart move, since the house was right next-door to where he lived. </w:t>
      </w:r>
    </w:p>
    <w:p w14:paraId="2F85E102" w14:textId="77777777" w:rsidR="00F63DF0" w:rsidRPr="00A73992" w:rsidRDefault="00F63DF0">
      <w:pPr>
        <w:pStyle w:val="0DraftNormal"/>
        <w:rPr>
          <w:rFonts w:ascii="Montserrat" w:hAnsi="Montserrat"/>
          <w:sz w:val="24"/>
        </w:rPr>
      </w:pPr>
    </w:p>
    <w:p w14:paraId="3E15D328" w14:textId="77777777" w:rsidR="00F63DF0" w:rsidRPr="00A73992" w:rsidRDefault="00A73992">
      <w:pPr>
        <w:pStyle w:val="0DraftNormal"/>
        <w:rPr>
          <w:rFonts w:ascii="Montserrat" w:hAnsi="Montserrat"/>
          <w:sz w:val="24"/>
        </w:rPr>
      </w:pPr>
      <w:r w:rsidRPr="00A73992">
        <w:rPr>
          <w:rFonts w:ascii="Montserrat" w:hAnsi="Montserrat"/>
          <w:sz w:val="24"/>
        </w:rPr>
        <w:t>Dusk,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Thorn had entered on her heels, and stood mute as she engaged in that final communion; assuring her privacy by instructing the others not to enter. Dusk</w:t>
      </w:r>
      <w:r w:rsidRPr="00A73992">
        <w:rPr>
          <w:rFonts w:ascii="Montserrat" w:hAnsi="Montserrat"/>
          <w:sz w:val="24"/>
        </w:rPr>
        <w:t xml:space="preserve"> restored the body, healing the fatal wound, but not even daring to try and reverse death itself. Thorn left her to her grieving embrace; he too had lost someone. It did not matter that he had tried to kill him; he had still loved his brother. </w:t>
      </w:r>
    </w:p>
    <w:p w14:paraId="66527FAB" w14:textId="77777777" w:rsidR="00F63DF0" w:rsidRPr="00A73992" w:rsidRDefault="00F63DF0">
      <w:pPr>
        <w:pStyle w:val="0DraftNormal"/>
        <w:rPr>
          <w:rFonts w:ascii="Montserrat" w:hAnsi="Montserrat"/>
          <w:sz w:val="24"/>
        </w:rPr>
      </w:pPr>
    </w:p>
    <w:p w14:paraId="05F8B0A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sz w:val="24"/>
        </w:rPr>
        <w:br w:type="page"/>
      </w:r>
      <w:r w:rsidRPr="00A73992">
        <w:rPr>
          <w:rFonts w:ascii="Montserrat" w:hAnsi="Montserrat"/>
          <w:color w:val="333399"/>
          <w:sz w:val="24"/>
        </w:rPr>
        <w:t xml:space="preserve">Notes. </w:t>
      </w:r>
    </w:p>
    <w:p w14:paraId="309E5907"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45CA3144" w14:textId="77777777" w:rsidR="00F63DF0" w:rsidRPr="00A73992" w:rsidRDefault="00A73992">
      <w:pPr>
        <w:pStyle w:val="0DraftNormal"/>
        <w:rPr>
          <w:rFonts w:ascii="Montserrat" w:hAnsi="Montserrat"/>
          <w:color w:val="333399"/>
          <w:spacing w:val="-1"/>
          <w:sz w:val="24"/>
        </w:rPr>
      </w:pPr>
      <w:r w:rsidRPr="00A73992">
        <w:rPr>
          <w:rFonts w:ascii="Montserrat" w:hAnsi="Montserrat"/>
          <w:color w:val="333399"/>
          <w:spacing w:val="-1"/>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14:paraId="78D0E1BB" w14:textId="77777777" w:rsidR="00F63DF0" w:rsidRPr="00A73992" w:rsidRDefault="00F63DF0">
      <w:pPr>
        <w:pStyle w:val="0DraftNormal"/>
        <w:rPr>
          <w:rFonts w:ascii="Montserrat" w:hAnsi="Montserrat"/>
          <w:color w:val="333399"/>
          <w:spacing w:val="-1"/>
          <w:sz w:val="24"/>
        </w:rPr>
      </w:pPr>
    </w:p>
    <w:p w14:paraId="0070AF95" w14:textId="77777777" w:rsidR="00F63DF0" w:rsidRPr="00A73992" w:rsidRDefault="00A73992">
      <w:pPr>
        <w:pStyle w:val="0DraftNormal"/>
        <w:rPr>
          <w:rFonts w:ascii="Montserrat" w:hAnsi="Montserrat"/>
          <w:color w:val="333399"/>
          <w:sz w:val="24"/>
        </w:rPr>
      </w:pPr>
      <w:r w:rsidRPr="00A73992">
        <w:rPr>
          <w:rFonts w:ascii="Montserrat" w:hAnsi="Montserrat"/>
          <w:caps/>
          <w:color w:val="333399"/>
          <w:sz w:val="24"/>
        </w:rPr>
        <w:t>N</w:t>
      </w:r>
      <w:r w:rsidRPr="00A73992">
        <w:rPr>
          <w:rFonts w:ascii="Montserrat" w:hAnsi="Montserrat"/>
          <w:color w:val="333399"/>
          <w:sz w:val="24"/>
        </w:rPr>
        <w:t>o matter how she argues, the resonance of truth in Dragon’s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Dawn faces a tough decison, realizing that everything her sister</w:t>
      </w:r>
      <w:r w:rsidRPr="00A73992">
        <w:rPr>
          <w:rFonts w:ascii="Montserrat" w:hAnsi="Montserrat"/>
          <w:color w:val="333399"/>
          <w:sz w:val="24"/>
        </w:rPr>
        <w:t xml:space="preserve">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14:paraId="7E0CA94A" w14:textId="77777777" w:rsidR="00F63DF0" w:rsidRPr="00A73992" w:rsidRDefault="00F63DF0">
      <w:pPr>
        <w:pStyle w:val="0DraftNormal"/>
        <w:rPr>
          <w:rFonts w:ascii="Montserrat" w:hAnsi="Montserrat"/>
          <w:color w:val="333399"/>
          <w:spacing w:val="-1"/>
          <w:sz w:val="24"/>
        </w:rPr>
      </w:pPr>
    </w:p>
    <w:p w14:paraId="46C764A2" w14:textId="77777777" w:rsidR="00F63DF0" w:rsidRPr="00A73992" w:rsidRDefault="00A73992">
      <w:pPr>
        <w:pStyle w:val="0DraftNormal"/>
        <w:rPr>
          <w:rFonts w:ascii="Montserrat" w:hAnsi="Montserrat"/>
          <w:color w:val="333399"/>
          <w:sz w:val="24"/>
        </w:rPr>
      </w:pPr>
      <w:r w:rsidRPr="00A73992">
        <w:rPr>
          <w:rFonts w:ascii="Montserrat" w:hAnsi="Montserrat"/>
          <w:caps/>
          <w:color w:val="333399"/>
          <w:sz w:val="24"/>
        </w:rPr>
        <w:t xml:space="preserve"> </w:t>
      </w:r>
      <w:r w:rsidRPr="00A73992">
        <w:rPr>
          <w:rFonts w:ascii="Montserrat" w:hAnsi="Montserrat"/>
          <w:color w:val="333399"/>
          <w:sz w:val="24"/>
        </w:rPr>
        <w:t>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w:t>
      </w:r>
      <w:r w:rsidRPr="00A73992">
        <w:rPr>
          <w:rFonts w:ascii="Montserrat" w:hAnsi="Montserrat"/>
          <w:color w:val="333399"/>
          <w:sz w:val="24"/>
        </w:rPr>
        <w:t xml:space="preserve"> the first step. </w:t>
      </w:r>
    </w:p>
    <w:p w14:paraId="6A6C7DAE" w14:textId="77777777" w:rsidR="00F63DF0" w:rsidRPr="00A73992" w:rsidRDefault="00F63DF0">
      <w:pPr>
        <w:pStyle w:val="0DraftNormal"/>
        <w:rPr>
          <w:rFonts w:ascii="Montserrat" w:hAnsi="Montserrat"/>
          <w:color w:val="333399"/>
          <w:sz w:val="24"/>
        </w:rPr>
      </w:pPr>
    </w:p>
    <w:p w14:paraId="5F1E6C74" w14:textId="77777777" w:rsidR="00F63DF0" w:rsidRPr="00A73992" w:rsidRDefault="00A73992">
      <w:pPr>
        <w:pStyle w:val="0DraftNormal"/>
        <w:rPr>
          <w:rFonts w:ascii="Montserrat" w:hAnsi="Montserrat"/>
          <w:color w:val="333399"/>
          <w:sz w:val="24"/>
        </w:rPr>
      </w:pPr>
      <w:r w:rsidRPr="00A73992">
        <w:rPr>
          <w:rFonts w:ascii="Montserrat" w:hAnsi="Montserrat"/>
          <w:color w:val="333399"/>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14:paraId="2D337BBA" w14:textId="77777777" w:rsidR="00F63DF0" w:rsidRPr="00A73992" w:rsidRDefault="00F63DF0">
      <w:pPr>
        <w:pStyle w:val="0DraftNormal"/>
        <w:rPr>
          <w:rFonts w:ascii="Montserrat" w:hAnsi="Montserrat"/>
          <w:color w:val="333399"/>
          <w:sz w:val="24"/>
        </w:rPr>
      </w:pPr>
    </w:p>
    <w:p w14:paraId="2B1E6364" w14:textId="77777777" w:rsidR="00F63DF0" w:rsidRPr="00A73992" w:rsidRDefault="00A73992">
      <w:pPr>
        <w:pStyle w:val="0DraftNormal"/>
        <w:rPr>
          <w:rFonts w:ascii="Montserrat" w:hAnsi="Montserrat"/>
          <w:color w:val="333399"/>
          <w:sz w:val="24"/>
        </w:rPr>
      </w:pPr>
      <w:r w:rsidRPr="00A73992">
        <w:rPr>
          <w:rFonts w:ascii="Montserrat" w:hAnsi="Montserrat"/>
          <w:caps/>
          <w:color w:val="333399"/>
          <w:sz w:val="24"/>
        </w:rPr>
        <w:t>A</w:t>
      </w:r>
      <w:r w:rsidRPr="00A73992">
        <w:rPr>
          <w:rFonts w:ascii="Montserrat" w:hAnsi="Montserrat"/>
          <w:color w:val="333399"/>
          <w:sz w:val="24"/>
        </w:rPr>
        <w:t xml:space="preserve">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w:t>
      </w:r>
      <w:r w:rsidRPr="00A73992">
        <w:rPr>
          <w:rFonts w:ascii="Montserrat" w:hAnsi="Montserrat"/>
          <w:color w:val="333399"/>
          <w:sz w:val="24"/>
        </w:rPr>
        <w:t xml:space="preserve">Both realize that the night before had been real, but beyond that thought they can barely think. Eventually the questions come, 'Can the truth destroy you?' 'Do you really want to know?'. </w:t>
      </w:r>
    </w:p>
    <w:p w14:paraId="47D7BE7B" w14:textId="77777777" w:rsidR="00F63DF0" w:rsidRPr="00A73992" w:rsidRDefault="00F63DF0">
      <w:pPr>
        <w:pStyle w:val="0DraftNormal"/>
        <w:rPr>
          <w:rFonts w:ascii="Montserrat" w:hAnsi="Montserrat"/>
          <w:color w:val="333399"/>
          <w:sz w:val="24"/>
        </w:rPr>
      </w:pPr>
    </w:p>
    <w:p w14:paraId="3AB355A4" w14:textId="77777777" w:rsidR="00F63DF0" w:rsidRPr="00A73992" w:rsidRDefault="00A73992">
      <w:pPr>
        <w:pStyle w:val="0DraftNormal"/>
        <w:rPr>
          <w:rFonts w:ascii="Montserrat" w:hAnsi="Montserrat"/>
          <w:color w:val="333399"/>
          <w:sz w:val="24"/>
        </w:rPr>
      </w:pPr>
      <w:r w:rsidRPr="00A73992">
        <w:rPr>
          <w:rFonts w:ascii="Montserrat" w:hAnsi="Montserrat"/>
          <w:color w:val="333399"/>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A73992">
        <w:rPr>
          <w:rFonts w:ascii="Montserrat" w:hAnsi="Montserrat"/>
          <w:i/>
          <w:iCs/>
          <w:color w:val="333399"/>
          <w:sz w:val="24"/>
        </w:rPr>
        <w:t>her</w:t>
      </w:r>
      <w:r w:rsidRPr="00A73992">
        <w:rPr>
          <w:rFonts w:ascii="Montserrat" w:hAnsi="Montserrat"/>
          <w:color w:val="333399"/>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14:paraId="0CE95012" w14:textId="77777777" w:rsidR="00F63DF0" w:rsidRPr="00A73992" w:rsidRDefault="00F63DF0">
      <w:pPr>
        <w:pStyle w:val="0DraftNormal"/>
        <w:rPr>
          <w:rFonts w:ascii="Montserrat" w:hAnsi="Montserrat"/>
          <w:color w:val="333399"/>
          <w:sz w:val="24"/>
        </w:rPr>
      </w:pPr>
    </w:p>
    <w:p w14:paraId="6DB16DB2" w14:textId="77777777" w:rsidR="00F63DF0" w:rsidRPr="00A73992" w:rsidRDefault="00A73992">
      <w:pPr>
        <w:pStyle w:val="0DraftNormal"/>
        <w:rPr>
          <w:rFonts w:ascii="Montserrat" w:hAnsi="Montserrat"/>
          <w:color w:val="333399"/>
          <w:sz w:val="24"/>
        </w:rPr>
      </w:pPr>
      <w:r w:rsidRPr="00A73992">
        <w:rPr>
          <w:rFonts w:ascii="Montserrat" w:hAnsi="Montserrat"/>
          <w:caps/>
          <w:color w:val="333399"/>
          <w:sz w:val="24"/>
        </w:rPr>
        <w:t>T</w:t>
      </w:r>
      <w:r w:rsidRPr="00A73992">
        <w:rPr>
          <w:rFonts w:ascii="Montserrat" w:hAnsi="Montserrat"/>
          <w:color w:val="333399"/>
          <w:sz w:val="24"/>
        </w:rPr>
        <w:t>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w:t>
      </w:r>
      <w:r w:rsidRPr="00A73992">
        <w:rPr>
          <w:rFonts w:ascii="Montserrat" w:hAnsi="Montserrat"/>
          <w:color w:val="333399"/>
          <w:sz w:val="24"/>
        </w:rPr>
        <w:t>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w:t>
      </w:r>
      <w:r w:rsidRPr="00A73992">
        <w:rPr>
          <w:rFonts w:ascii="Montserrat" w:hAnsi="Montserrat"/>
          <w:color w:val="333399"/>
          <w:sz w:val="24"/>
        </w:rPr>
        <w:t xml:space="preserve"> as it was now her. Her desperation will cause her to make herself an abonination to her old self before she finally must realize the truth. To learn at this time how vulnerable she still is, she must embrace the lesson for which her sister died. </w:t>
      </w:r>
    </w:p>
    <w:p w14:paraId="4ACA377B" w14:textId="77777777" w:rsidR="00F63DF0" w:rsidRPr="00A73992" w:rsidRDefault="00F63DF0">
      <w:pPr>
        <w:pStyle w:val="0DraftNormal"/>
        <w:rPr>
          <w:rFonts w:ascii="Montserrat" w:hAnsi="Montserrat"/>
          <w:color w:val="333399"/>
          <w:sz w:val="24"/>
        </w:rPr>
      </w:pPr>
    </w:p>
    <w:p w14:paraId="4ABF403A" w14:textId="77777777" w:rsidR="00F63DF0" w:rsidRPr="00A73992" w:rsidRDefault="00A73992">
      <w:pPr>
        <w:pStyle w:val="0DraftNormal"/>
        <w:rPr>
          <w:rFonts w:ascii="Montserrat" w:hAnsi="Montserrat"/>
          <w:color w:val="333399"/>
          <w:sz w:val="24"/>
        </w:rPr>
      </w:pPr>
      <w:r w:rsidRPr="00A73992">
        <w:rPr>
          <w:rFonts w:ascii="Montserrat" w:hAnsi="Montserrat"/>
          <w:caps/>
          <w:color w:val="333399"/>
          <w:sz w:val="24"/>
        </w:rPr>
        <w:t>A</w:t>
      </w:r>
      <w:r w:rsidRPr="00A73992">
        <w:rPr>
          <w:rFonts w:ascii="Montserrat" w:hAnsi="Montserrat"/>
          <w:color w:val="333399"/>
          <w:sz w:val="24"/>
        </w:rPr>
        <w:t xml:space="preserve">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w:t>
      </w:r>
      <w:r w:rsidRPr="00A73992">
        <w:rPr>
          <w:rFonts w:ascii="Montserrat" w:hAnsi="Montserrat"/>
          <w:color w:val="333399"/>
          <w:sz w:val="24"/>
        </w:rPr>
        <w:t>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w:t>
      </w:r>
      <w:r w:rsidRPr="00A73992">
        <w:rPr>
          <w:rFonts w:ascii="Montserrat" w:hAnsi="Montserrat"/>
          <w:color w:val="333399"/>
          <w:sz w:val="24"/>
        </w:rPr>
        <w:t xml:space="preserve"> danger to her. The damage already done and the waning of her life. To become whole once more, to save to herself or have any hope of ever being able to live by her own will, she must confront death, and it will bring her to confront aes. ‘what do you want?’ Dawn faces a tough decison, which was more valuable to her, having her sister living on in her killer or having his death on her hands to set her free? She understands that should she spare him she will eventually find herself in the position of having </w:t>
      </w:r>
      <w:r w:rsidRPr="00A73992">
        <w:rPr>
          <w:rFonts w:ascii="Montserrat" w:hAnsi="Montserrat"/>
          <w:color w:val="333399"/>
          <w:sz w:val="24"/>
        </w:rPr>
        <w:t xml:space="preserve">to stand beside or defend him from the wrath of Dragon and others who can hold him to blame for the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w:t>
      </w:r>
      <w:r w:rsidRPr="00A73992">
        <w:rPr>
          <w:rFonts w:ascii="Montserrat" w:hAnsi="Montserrat"/>
          <w:color w:val="333399"/>
          <w:sz w:val="24"/>
        </w:rPr>
        <w:t>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w:t>
      </w:r>
      <w:r w:rsidRPr="00A73992">
        <w:rPr>
          <w:rFonts w:ascii="Montserrat" w:hAnsi="Montserrat"/>
          <w:color w:val="333399"/>
          <w:sz w:val="24"/>
        </w:rPr>
        <w:t xml:space="preserve">, it is the devourer that wants her, and he'll do anything to get her. </w:t>
      </w:r>
    </w:p>
    <w:p w14:paraId="260FC30B" w14:textId="77777777" w:rsidR="00F63DF0" w:rsidRPr="00A73992" w:rsidRDefault="00F63DF0">
      <w:pPr>
        <w:pStyle w:val="0DraftNormal"/>
        <w:rPr>
          <w:rFonts w:ascii="Montserrat" w:hAnsi="Montserrat"/>
          <w:color w:val="333399"/>
          <w:sz w:val="24"/>
        </w:rPr>
      </w:pPr>
    </w:p>
    <w:p w14:paraId="45BA4BE5" w14:textId="77777777" w:rsidR="00F63DF0" w:rsidRPr="00A73992" w:rsidRDefault="00A73992">
      <w:pPr>
        <w:pStyle w:val="0DraftNormal"/>
        <w:rPr>
          <w:rFonts w:ascii="Montserrat" w:hAnsi="Montserrat"/>
          <w:color w:val="333399"/>
          <w:sz w:val="24"/>
        </w:rPr>
      </w:pPr>
      <w:r w:rsidRPr="00A73992">
        <w:rPr>
          <w:rFonts w:ascii="Montserrat" w:hAnsi="Montserrat"/>
          <w:caps/>
          <w:color w:val="333399"/>
          <w:sz w:val="24"/>
        </w:rPr>
        <w:t>O</w:t>
      </w:r>
      <w:r w:rsidRPr="00A73992">
        <w:rPr>
          <w:rFonts w:ascii="Montserrat" w:hAnsi="Montserrat"/>
          <w:color w:val="333399"/>
          <w:sz w:val="24"/>
        </w:rPr>
        <w:t xml:space="preserve">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w:t>
      </w:r>
      <w:r w:rsidRPr="00A73992">
        <w:rPr>
          <w:rFonts w:ascii="Montserrat" w:hAnsi="Montserrat"/>
          <w:color w:val="333399"/>
          <w:sz w:val="24"/>
        </w:rPr>
        <w:t xml:space="preserve">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14:paraId="16FE744C" w14:textId="77777777" w:rsidR="00F63DF0" w:rsidRPr="00A73992" w:rsidRDefault="00F63DF0">
      <w:pPr>
        <w:pStyle w:val="0DraftNormal"/>
        <w:rPr>
          <w:rFonts w:ascii="Montserrat" w:hAnsi="Montserrat"/>
          <w:color w:val="333399"/>
          <w:sz w:val="24"/>
        </w:rPr>
      </w:pPr>
    </w:p>
    <w:p w14:paraId="3AC054DC" w14:textId="77777777" w:rsidR="00F63DF0" w:rsidRPr="00A73992" w:rsidRDefault="00A73992">
      <w:pPr>
        <w:pStyle w:val="0DraftNormal"/>
        <w:rPr>
          <w:rFonts w:ascii="Montserrat" w:hAnsi="Montserrat"/>
          <w:color w:val="333399"/>
          <w:sz w:val="24"/>
        </w:rPr>
      </w:pPr>
      <w:r w:rsidRPr="00A73992">
        <w:rPr>
          <w:rFonts w:ascii="Montserrat" w:hAnsi="Montserrat"/>
          <w:caps/>
          <w:color w:val="333399"/>
          <w:sz w:val="24"/>
        </w:rPr>
        <w:t>E</w:t>
      </w:r>
      <w:r w:rsidRPr="00A73992">
        <w:rPr>
          <w:rFonts w:ascii="Montserrat" w:hAnsi="Montserrat"/>
          <w:color w:val="333399"/>
          <w:sz w:val="24"/>
        </w:rPr>
        <w:t>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w:t>
      </w:r>
      <w:r w:rsidRPr="00A73992">
        <w:rPr>
          <w:rFonts w:ascii="Montserrat" w:hAnsi="Montserrat"/>
          <w:color w:val="333399"/>
          <w:sz w:val="24"/>
        </w:rPr>
        <w:t>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w:t>
      </w:r>
      <w:r w:rsidRPr="00A73992">
        <w:rPr>
          <w:rFonts w:ascii="Montserrat" w:hAnsi="Montserrat"/>
          <w:color w:val="333399"/>
          <w:sz w:val="24"/>
        </w:rPr>
        <w:t xml:space="preserve">ounters with virtually identical--yet disturbingly different--entities only accentuate her own uniqueness. Dawn,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14:paraId="7F84602C" w14:textId="77777777" w:rsidR="00F63DF0" w:rsidRPr="00A73992" w:rsidRDefault="00F63DF0">
      <w:pPr>
        <w:pStyle w:val="0DraftNormal"/>
        <w:rPr>
          <w:rFonts w:ascii="Montserrat" w:hAnsi="Montserrat"/>
          <w:caps/>
          <w:color w:val="333399"/>
          <w:sz w:val="24"/>
        </w:rPr>
      </w:pPr>
    </w:p>
    <w:p w14:paraId="146A798A" w14:textId="77777777" w:rsidR="00F63DF0" w:rsidRPr="00A73992" w:rsidRDefault="00A73992">
      <w:pPr>
        <w:pStyle w:val="0DraftNormal"/>
        <w:rPr>
          <w:rFonts w:ascii="Montserrat" w:hAnsi="Montserrat"/>
          <w:color w:val="333399"/>
          <w:sz w:val="24"/>
        </w:rPr>
      </w:pPr>
      <w:r w:rsidRPr="00A73992">
        <w:rPr>
          <w:rFonts w:ascii="Montserrat" w:hAnsi="Montserrat"/>
          <w:color w:val="333399"/>
          <w:sz w:val="24"/>
        </w:rPr>
        <w:t xml:space="preserve">Part I At the age of seventeen, Dawn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14:paraId="53C558DB" w14:textId="77777777" w:rsidR="00F63DF0" w:rsidRPr="00A73992" w:rsidRDefault="00F63DF0">
      <w:pPr>
        <w:pStyle w:val="0DraftNormal"/>
        <w:rPr>
          <w:rFonts w:ascii="Montserrat" w:hAnsi="Montserrat"/>
          <w:color w:val="333399"/>
          <w:sz w:val="24"/>
        </w:rPr>
      </w:pPr>
    </w:p>
    <w:p w14:paraId="54EEAC77" w14:textId="77777777" w:rsidR="00F63DF0" w:rsidRPr="00A73992" w:rsidRDefault="00A73992">
      <w:pPr>
        <w:pStyle w:val="0DraftNormal"/>
        <w:rPr>
          <w:rFonts w:ascii="Montserrat" w:hAnsi="Montserrat"/>
          <w:color w:val="333399"/>
          <w:sz w:val="24"/>
        </w:rPr>
      </w:pPr>
      <w:r w:rsidRPr="00A73992">
        <w:rPr>
          <w:rFonts w:ascii="Montserrat" w:hAnsi="Montserrat"/>
          <w:color w:val="333399"/>
          <w:sz w:val="24"/>
        </w:rPr>
        <w:t>Dawn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w:t>
      </w:r>
      <w:r w:rsidRPr="00A73992">
        <w:rPr>
          <w:rFonts w:ascii="Montserrat" w:hAnsi="Montserrat"/>
          <w:color w:val="333399"/>
          <w:sz w:val="24"/>
        </w:rPr>
        <w:t xml:space="preserve">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w:t>
      </w:r>
      <w:r w:rsidRPr="00A73992">
        <w:rPr>
          <w:rFonts w:ascii="Montserrat" w:hAnsi="Montserrat"/>
          <w:color w:val="333399"/>
          <w:sz w:val="24"/>
        </w:rPr>
        <w:t>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w:t>
      </w:r>
      <w:r w:rsidRPr="00A73992">
        <w:rPr>
          <w:rFonts w:ascii="Montserrat" w:hAnsi="Montserrat"/>
          <w:color w:val="333399"/>
          <w:sz w:val="24"/>
        </w:rPr>
        <w:t xml:space="preserve">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14:paraId="635B2214" w14:textId="77777777" w:rsidR="00F63DF0" w:rsidRPr="00A73992" w:rsidRDefault="00F63DF0">
      <w:pPr>
        <w:pStyle w:val="0DraftNormal"/>
        <w:rPr>
          <w:rFonts w:ascii="Montserrat" w:hAnsi="Montserrat"/>
          <w:color w:val="333399"/>
          <w:sz w:val="24"/>
        </w:rPr>
      </w:pPr>
    </w:p>
    <w:p w14:paraId="3A3732BB" w14:textId="77777777" w:rsidR="00F63DF0" w:rsidRPr="00A73992" w:rsidRDefault="00A73992">
      <w:pPr>
        <w:pStyle w:val="0DraftNormal"/>
        <w:rPr>
          <w:rFonts w:ascii="Montserrat" w:hAnsi="Montserrat"/>
          <w:color w:val="333399"/>
          <w:sz w:val="24"/>
        </w:rPr>
      </w:pPr>
      <w:r w:rsidRPr="00A73992">
        <w:rPr>
          <w:rFonts w:ascii="Montserrat" w:hAnsi="Montserrat"/>
          <w:color w:val="333399"/>
          <w:sz w:val="24"/>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Dawn, as one of the few UFT mechanics who honestly did understand the interface of dimensions </w:t>
      </w:r>
      <w:r w:rsidRPr="00A73992">
        <w:rPr>
          <w:rFonts w:ascii="Montserrat" w:hAnsi="Montserrat"/>
          <w:color w:val="333399"/>
          <w:sz w:val="24"/>
        </w:rPr>
        <w:t>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Their study group was confronted with a strange paradox, in which thought appeared to be the defining principle of exist</w:t>
      </w:r>
      <w:r w:rsidRPr="00A73992">
        <w:rPr>
          <w:rFonts w:ascii="Montserrat" w:hAnsi="Montserrat"/>
          <w:color w:val="333399"/>
          <w:sz w:val="24"/>
        </w:rPr>
        <w:t xml:space="preserve">ence. Something which had lain dormant within Dawn was roused by this controversy, a thought which took on a life of its own, and which stalked her from within. It was inevitable that Dawn would discover the truth, that her unconscious actions would have consequences and that those consequences would confront her. </w:t>
      </w:r>
    </w:p>
    <w:p w14:paraId="72A20520" w14:textId="77777777" w:rsidR="00F63DF0" w:rsidRPr="00A73992" w:rsidRDefault="00F63DF0">
      <w:pPr>
        <w:pStyle w:val="0DraftNormal"/>
        <w:rPr>
          <w:rFonts w:ascii="Montserrat" w:hAnsi="Montserrat"/>
          <w:color w:val="333399"/>
          <w:sz w:val="24"/>
        </w:rPr>
      </w:pPr>
    </w:p>
    <w:p w14:paraId="4CAB8A9F" w14:textId="77777777" w:rsidR="00F63DF0" w:rsidRPr="00A73992" w:rsidRDefault="00A73992">
      <w:pPr>
        <w:pStyle w:val="0DraftNormal"/>
        <w:rPr>
          <w:rFonts w:ascii="Montserrat" w:hAnsi="Montserrat"/>
          <w:color w:val="333399"/>
          <w:sz w:val="24"/>
        </w:rPr>
      </w:pPr>
      <w:r w:rsidRPr="00A73992">
        <w:rPr>
          <w:rFonts w:ascii="Montserrat" w:hAnsi="Montserrat"/>
          <w:color w:val="333399"/>
          <w:sz w:val="24"/>
        </w:rPr>
        <w:t>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w:t>
      </w:r>
      <w:r w:rsidRPr="00A73992">
        <w:rPr>
          <w:rFonts w:ascii="Montserrat" w:hAnsi="Montserrat"/>
          <w:color w:val="333399"/>
          <w:sz w:val="24"/>
        </w:rPr>
        <w:t xml:space="preserve">n, damn the fits and seizures. Her iron will was enough to preserve that resolution, but provoked an even stranger twist. </w:t>
      </w:r>
    </w:p>
    <w:p w14:paraId="6BF1C21C" w14:textId="77777777" w:rsidR="00F63DF0" w:rsidRPr="00A73992" w:rsidRDefault="00F63DF0">
      <w:pPr>
        <w:pStyle w:val="0DraftNormal"/>
        <w:rPr>
          <w:rFonts w:ascii="Montserrat" w:hAnsi="Montserrat"/>
          <w:color w:val="333399"/>
          <w:sz w:val="24"/>
        </w:rPr>
      </w:pPr>
    </w:p>
    <w:p w14:paraId="34B0AFE6" w14:textId="77777777" w:rsidR="00F63DF0" w:rsidRPr="00A73992" w:rsidRDefault="00A73992">
      <w:pPr>
        <w:pStyle w:val="0DraftNormal"/>
        <w:rPr>
          <w:rFonts w:ascii="Montserrat" w:hAnsi="Montserrat"/>
          <w:color w:val="333399"/>
          <w:sz w:val="24"/>
        </w:rPr>
      </w:pPr>
      <w:r w:rsidRPr="00A73992">
        <w:rPr>
          <w:rFonts w:ascii="Montserrat" w:hAnsi="Montserrat"/>
          <w:color w:val="333399"/>
          <w:sz w:val="24"/>
        </w:rPr>
        <w:t xml:space="preserve">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w:t>
      </w:r>
      <w:r w:rsidRPr="00A73992">
        <w:rPr>
          <w:rFonts w:ascii="Montserrat" w:hAnsi="Montserrat"/>
          <w:color w:val="333399"/>
          <w:sz w:val="24"/>
        </w:rPr>
        <w:t>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w:t>
      </w:r>
      <w:r w:rsidRPr="00A73992">
        <w:rPr>
          <w:rFonts w:ascii="Montserrat" w:hAnsi="Montserrat"/>
          <w:color w:val="333399"/>
          <w:sz w:val="24"/>
        </w:rPr>
        <w:t xml:space="preserve"> her nemesis, to banish each other resulted in the two of them becoming manifestly divided. It was as if she had teleported to two places at once, and so managed to finally escape herself. </w:t>
      </w:r>
    </w:p>
    <w:p w14:paraId="7958CA9D" w14:textId="77777777" w:rsidR="00F63DF0" w:rsidRPr="00A73992" w:rsidRDefault="00F63DF0">
      <w:pPr>
        <w:pStyle w:val="0DraftNormal"/>
        <w:rPr>
          <w:rFonts w:ascii="Montserrat" w:hAnsi="Montserrat"/>
          <w:color w:val="333399"/>
          <w:sz w:val="24"/>
        </w:rPr>
      </w:pPr>
    </w:p>
    <w:p w14:paraId="5E61F4DA" w14:textId="77777777" w:rsidR="00F63DF0" w:rsidRPr="00A73992" w:rsidRDefault="00A73992">
      <w:pPr>
        <w:pStyle w:val="0DraftNormal"/>
        <w:rPr>
          <w:rFonts w:ascii="Montserrat" w:hAnsi="Montserrat"/>
          <w:color w:val="333399"/>
          <w:sz w:val="24"/>
        </w:rPr>
      </w:pPr>
      <w:r w:rsidRPr="00A73992">
        <w:rPr>
          <w:rFonts w:ascii="Montserrat" w:hAnsi="Montserrat"/>
          <w:color w:val="333399"/>
          <w:sz w:val="24"/>
        </w:rPr>
        <w:t>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w:t>
      </w:r>
      <w:r w:rsidRPr="00A73992">
        <w:rPr>
          <w:rFonts w:ascii="Montserrat" w:hAnsi="Montserrat"/>
          <w:color w:val="333399"/>
          <w:sz w:val="24"/>
        </w:rPr>
        <w:t xml:space="preserve">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w:t>
      </w:r>
      <w:r w:rsidRPr="00A73992">
        <w:rPr>
          <w:rFonts w:ascii="Montserrat" w:hAnsi="Montserrat"/>
          <w:color w:val="333399"/>
          <w:sz w:val="24"/>
        </w:rPr>
        <w:t xml:space="preserve">ng her exile. </w:t>
      </w:r>
    </w:p>
    <w:p w14:paraId="6EFB26EF" w14:textId="77777777" w:rsidR="00F63DF0" w:rsidRPr="00A73992" w:rsidRDefault="00F63DF0">
      <w:pPr>
        <w:pStyle w:val="0DraftNormal"/>
        <w:rPr>
          <w:rFonts w:ascii="Montserrat" w:hAnsi="Montserrat"/>
          <w:color w:val="333399"/>
          <w:sz w:val="24"/>
        </w:rPr>
      </w:pPr>
    </w:p>
    <w:p w14:paraId="34119390" w14:textId="77777777" w:rsidR="00F63DF0" w:rsidRPr="00A73992" w:rsidRDefault="00A73992">
      <w:pPr>
        <w:pStyle w:val="0DraftNormal"/>
        <w:rPr>
          <w:rFonts w:ascii="Montserrat" w:hAnsi="Montserrat"/>
          <w:color w:val="333399"/>
          <w:sz w:val="24"/>
        </w:rPr>
      </w:pPr>
      <w:r w:rsidRPr="00A73992">
        <w:rPr>
          <w:rFonts w:ascii="Montserrat" w:hAnsi="Montserrat"/>
          <w:color w:val="333399"/>
          <w:sz w:val="24"/>
        </w:rPr>
        <w:t>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w:t>
      </w:r>
      <w:r w:rsidRPr="00A73992">
        <w:rPr>
          <w:rFonts w:ascii="Montserrat" w:hAnsi="Montserrat"/>
          <w:color w:val="333399"/>
          <w:sz w:val="24"/>
        </w:rPr>
        <w:t>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w:t>
      </w:r>
      <w:r w:rsidRPr="00A73992">
        <w:rPr>
          <w:rFonts w:ascii="Montserrat" w:hAnsi="Montserrat"/>
          <w:color w:val="333399"/>
          <w:sz w:val="24"/>
        </w:rPr>
        <w:t xml:space="preserve">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14:paraId="2156D527" w14:textId="77777777" w:rsidR="00F63DF0" w:rsidRPr="00A73992" w:rsidRDefault="00F63DF0">
      <w:pPr>
        <w:pStyle w:val="0DraftNormal"/>
        <w:rPr>
          <w:rFonts w:ascii="Montserrat" w:hAnsi="Montserrat"/>
          <w:color w:val="333399"/>
          <w:sz w:val="24"/>
        </w:rPr>
      </w:pPr>
    </w:p>
    <w:p w14:paraId="1B3C0AD8" w14:textId="77777777" w:rsidR="00F63DF0" w:rsidRPr="00A73992" w:rsidRDefault="00A73992">
      <w:pPr>
        <w:pStyle w:val="0DraftNormal"/>
        <w:rPr>
          <w:rFonts w:ascii="Montserrat" w:hAnsi="Montserrat"/>
          <w:color w:val="333399"/>
          <w:sz w:val="24"/>
        </w:rPr>
      </w:pPr>
      <w:r w:rsidRPr="00A73992">
        <w:rPr>
          <w:rFonts w:ascii="Montserrat" w:hAnsi="Montserrat"/>
          <w:color w:val="333399"/>
          <w:sz w:val="24"/>
        </w:rPr>
        <w:t>Taking a page from her enemy’s book, Dawn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Dawn had passed through each of them, allowing them to see and feel while she possessed them, and able to listen to her silent thoughts as she used their minds</w:t>
      </w:r>
      <w:r w:rsidRPr="00A73992">
        <w:rPr>
          <w:rFonts w:ascii="Montserrat" w:hAnsi="Montserrat"/>
          <w:color w:val="333399"/>
          <w:sz w:val="24"/>
        </w:rPr>
        <w:t xml:space="preserve">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Dawn's’challenge. Dawn declared herself the final battleground, and invited her nemesis in. </w:t>
      </w:r>
    </w:p>
    <w:p w14:paraId="6978B37E" w14:textId="77777777" w:rsidR="00F63DF0" w:rsidRPr="00A73992" w:rsidRDefault="00F63DF0">
      <w:pPr>
        <w:pStyle w:val="0DraftNormal"/>
        <w:rPr>
          <w:rFonts w:ascii="Montserrat" w:hAnsi="Montserrat"/>
          <w:color w:val="333399"/>
          <w:sz w:val="24"/>
        </w:rPr>
      </w:pPr>
    </w:p>
    <w:p w14:paraId="568ADD5C" w14:textId="77777777" w:rsidR="00F63DF0" w:rsidRPr="00A73992" w:rsidRDefault="00A73992">
      <w:pPr>
        <w:pStyle w:val="0DraftNormal"/>
        <w:rPr>
          <w:rFonts w:ascii="Montserrat" w:hAnsi="Montserrat"/>
          <w:color w:val="333399"/>
          <w:sz w:val="24"/>
        </w:rPr>
      </w:pPr>
      <w:r w:rsidRPr="00A73992">
        <w:rPr>
          <w:rFonts w:ascii="Montserrat" w:hAnsi="Montserrat"/>
          <w:color w:val="333399"/>
          <w:sz w:val="24"/>
        </w:rPr>
        <w:t>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w:t>
      </w:r>
      <w:r w:rsidRPr="00A73992">
        <w:rPr>
          <w:rFonts w:ascii="Montserrat" w:hAnsi="Montserrat"/>
          <w:color w:val="333399"/>
          <w:sz w:val="24"/>
        </w:rPr>
        <w:t xml:space="preserve">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14:paraId="285B048A" w14:textId="77777777" w:rsidR="00F63DF0" w:rsidRPr="00A73992" w:rsidRDefault="00F63DF0">
      <w:pPr>
        <w:pStyle w:val="0DraftNormal"/>
        <w:rPr>
          <w:rFonts w:ascii="Montserrat" w:hAnsi="Montserrat"/>
          <w:color w:val="333399"/>
          <w:sz w:val="24"/>
        </w:rPr>
      </w:pPr>
    </w:p>
    <w:p w14:paraId="46C9EE1C" w14:textId="77777777" w:rsidR="00F63DF0" w:rsidRPr="00A73992" w:rsidRDefault="00A73992">
      <w:pPr>
        <w:pStyle w:val="0DraftNormal"/>
        <w:rPr>
          <w:rFonts w:ascii="Montserrat" w:hAnsi="Montserrat"/>
          <w:color w:val="333399"/>
          <w:sz w:val="24"/>
        </w:rPr>
      </w:pPr>
      <w:r w:rsidRPr="00A73992">
        <w:rPr>
          <w:rFonts w:ascii="Montserrat" w:hAnsi="Montserrat"/>
          <w:color w:val="333399"/>
          <w:sz w:val="24"/>
        </w:rPr>
        <w:t>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w:t>
      </w:r>
      <w:r w:rsidRPr="00A73992">
        <w:rPr>
          <w:rFonts w:ascii="Montserrat" w:hAnsi="Montserrat"/>
          <w:color w:val="333399"/>
          <w:sz w:val="24"/>
        </w:rPr>
        <w:t xml:space="preser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14:paraId="4BC0890E" w14:textId="77777777" w:rsidR="00F63DF0" w:rsidRPr="00A73992" w:rsidRDefault="00F63DF0">
      <w:pPr>
        <w:pStyle w:val="0DraftNormal"/>
        <w:rPr>
          <w:rFonts w:ascii="Montserrat" w:hAnsi="Montserrat"/>
          <w:color w:val="333399"/>
          <w:sz w:val="24"/>
        </w:rPr>
      </w:pPr>
    </w:p>
    <w:p w14:paraId="3456B29B"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br w:type="page"/>
        <w:t xml:space="preserve">Dawn, Rain, Lion, Dragon, Fox, Angel . Annex, morning. . </w:t>
      </w:r>
    </w:p>
    <w:p w14:paraId="7D0EB9F3"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390090B8"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w:t>
      </w:r>
      <w:r w:rsidRPr="00A73992">
        <w:rPr>
          <w:rFonts w:ascii="Montserrat" w:hAnsi="Montserrat"/>
          <w:color w:val="333399"/>
          <w:sz w:val="24"/>
        </w:rPr>
        <w:t xml:space="preserve">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w:t>
      </w:r>
      <w:r w:rsidRPr="00A73992">
        <w:rPr>
          <w:rFonts w:ascii="Montserrat" w:hAnsi="Montserrat"/>
          <w:color w:val="333399"/>
          <w:sz w:val="24"/>
        </w:rPr>
        <w:t>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w:t>
      </w:r>
      <w:r w:rsidRPr="00A73992">
        <w:rPr>
          <w:rFonts w:ascii="Montserrat" w:hAnsi="Montserrat"/>
          <w:color w:val="333399"/>
          <w:sz w:val="24"/>
        </w:rPr>
        <w:t xml:space="preserve">ft to go face certain destruction. </w:t>
      </w:r>
    </w:p>
    <w:p w14:paraId="65BCBCFB"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14AAD6BB"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 xml:space="preserve">Fox, Angel. Annex Atrium, afternoon and evening.. </w:t>
      </w:r>
    </w:p>
    <w:p w14:paraId="78FC8CD6"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0BB3E3D5"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w:t>
      </w:r>
      <w:r w:rsidRPr="00A73992">
        <w:rPr>
          <w:rFonts w:ascii="Montserrat" w:hAnsi="Montserrat"/>
          <w:color w:val="333399"/>
          <w:sz w:val="24"/>
        </w:rPr>
        <w:t>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resonnance, but the shock of her death penetrated as he was preparing to dive. Angel did not see the sudden transformation but heard Fox scream in pa</w:t>
      </w:r>
      <w:r w:rsidRPr="00A73992">
        <w:rPr>
          <w:rFonts w:ascii="Montserrat" w:hAnsi="Montserrat"/>
          <w:color w:val="333399"/>
          <w:sz w:val="24"/>
        </w:rPr>
        <w:t>in as she fell into the water. The body she pulled out of the water fit the voice that she had heard, but there was no sign of Fox. The girl, a perfect duplicate of Dawn, was half drownded,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w:t>
      </w:r>
      <w:r w:rsidRPr="00A73992">
        <w:rPr>
          <w:rFonts w:ascii="Montserrat" w:hAnsi="Montserrat"/>
          <w:color w:val="333399"/>
          <w:sz w:val="24"/>
        </w:rPr>
        <w:t xml:space="preserve">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w:t>
      </w:r>
      <w:r w:rsidRPr="00A73992">
        <w:rPr>
          <w:rFonts w:ascii="Montserrat" w:hAnsi="Montserrat"/>
          <w:caps/>
          <w:color w:val="333399"/>
          <w:sz w:val="24"/>
        </w:rPr>
        <w:t>T</w:t>
      </w:r>
      <w:r w:rsidRPr="00A73992">
        <w:rPr>
          <w:rFonts w:ascii="Montserrat" w:hAnsi="Montserrat"/>
          <w:color w:val="333399"/>
          <w:sz w:val="24"/>
        </w:rPr>
        <w:t xml:space="preserve">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14:paraId="0F38200C"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773232A4"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 xml:space="preserve">Dawn, Rain, Lion, Dragon, Dusk. Campus Dorms, afternoon and evening.. </w:t>
      </w:r>
    </w:p>
    <w:p w14:paraId="5BCDA5F4"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7B645C86"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w:t>
      </w:r>
      <w:r w:rsidRPr="00A73992">
        <w:rPr>
          <w:rFonts w:ascii="Montserrat" w:hAnsi="Montserrat"/>
          <w:color w:val="333399"/>
          <w:sz w:val="24"/>
        </w:rPr>
        <w:t>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w:t>
      </w:r>
      <w:r w:rsidRPr="00A73992">
        <w:rPr>
          <w:rFonts w:ascii="Montserrat" w:hAnsi="Montserrat"/>
          <w:color w:val="333399"/>
          <w:sz w:val="24"/>
        </w:rPr>
        <w:t xml:space="preserve">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w:t>
      </w:r>
      <w:r w:rsidRPr="00A73992">
        <w:rPr>
          <w:rFonts w:ascii="Montserrat" w:hAnsi="Montserrat"/>
          <w:color w:val="333399"/>
          <w:sz w:val="24"/>
        </w:rPr>
        <w:t xml:space="preserve">oldly into the room to kick the shit out of Lion-Dawn. Police and paramedics arrived to take Lion, Dragon and the body into custody. </w:t>
      </w:r>
    </w:p>
    <w:p w14:paraId="543E8D8B"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7EC8F9EA"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w:t>
      </w:r>
      <w:r w:rsidRPr="00A73992">
        <w:rPr>
          <w:rFonts w:ascii="Montserrat" w:hAnsi="Montserrat"/>
          <w:color w:val="333399"/>
          <w:sz w:val="24"/>
        </w:rPr>
        <w:t>experience. No one could tell them that most of the marks, and both of the men, were innocent. The rape and murder of Dawn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w:t>
      </w:r>
      <w:r w:rsidRPr="00A73992">
        <w:rPr>
          <w:rFonts w:ascii="Montserrat" w:hAnsi="Montserrat"/>
          <w:color w:val="333399"/>
          <w:sz w:val="24"/>
        </w:rPr>
        <w:t xml:space="preserve">’s warnings to stay out of the way. After the initial examination was finished, a special crimes unit came down and consulted with the pathologist, and for a while her body was unattended. </w:t>
      </w:r>
    </w:p>
    <w:p w14:paraId="7F287FD6"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4FBD426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 xml:space="preserve">The plan really had been to kill Dawn, if possible, leaving Dusk totally free and clear. As it happened, Dawn survived Dusk’s best attempt to kill her. Dawn’s ressurrection had been factored into her plan. She ended up becoming a hostage to her other self until such time as the two of them could be safely reunited. For the duration, the two of them compared notes. </w:t>
      </w:r>
    </w:p>
    <w:p w14:paraId="2AAA6262"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658D1D12"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w:t>
      </w:r>
      <w:r w:rsidRPr="00A73992">
        <w:rPr>
          <w:rFonts w:ascii="Montserrat" w:hAnsi="Montserrat"/>
          <w:color w:val="333399"/>
          <w:sz w:val="24"/>
        </w:rPr>
        <w: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w:t>
      </w:r>
      <w:r w:rsidRPr="00A73992">
        <w:rPr>
          <w:rFonts w:ascii="Montserrat" w:hAnsi="Montserrat"/>
          <w:color w:val="333399"/>
          <w:sz w:val="24"/>
        </w:rPr>
        <w:t>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w:t>
      </w:r>
      <w:r w:rsidRPr="00A73992">
        <w:rPr>
          <w:rFonts w:ascii="Montserrat" w:hAnsi="Montserrat"/>
          <w:color w:val="333399"/>
          <w:sz w:val="24"/>
        </w:rPr>
        <w:t xml:space="preserve">e next on Dusk’s hit list. </w:t>
      </w:r>
    </w:p>
    <w:p w14:paraId="71A122B6"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4DBDA4E4"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w:t>
      </w:r>
      <w:r w:rsidRPr="00A73992">
        <w:rPr>
          <w:rFonts w:ascii="Montserrat" w:hAnsi="Montserrat"/>
          <w:color w:val="333399"/>
          <w:sz w:val="24"/>
        </w:rPr>
        <w:t xml:space="preserve">d hiding it where she had hidden Fox’s original body. It was not Dawn’s body she was at war with, but her mind, and through that cadaver she had the best possible weapon with which to assault her mind. </w:t>
      </w:r>
    </w:p>
    <w:p w14:paraId="7F6B9392"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5D093296"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 xml:space="preserve">Dusk got the drop on Fox and possessed her. Through Fox, Dusk stepped into Dawn’s place, spending the rest of the night in </w:t>
      </w:r>
      <w:r w:rsidRPr="00A73992">
        <w:rPr>
          <w:rFonts w:ascii="Montserrat" w:hAnsi="Montserrat"/>
          <w:i/>
          <w:iCs/>
          <w:color w:val="333399"/>
          <w:sz w:val="24"/>
        </w:rPr>
        <w:t>her</w:t>
      </w:r>
      <w:r w:rsidRPr="00A73992">
        <w:rPr>
          <w:rFonts w:ascii="Montserrat" w:hAnsi="Montserrat"/>
          <w:color w:val="333399"/>
          <w:sz w:val="24"/>
        </w:rPr>
        <w:t xml:space="preserve"> room, intoxicated by the thought of going to </w:t>
      </w:r>
      <w:r w:rsidRPr="00A73992">
        <w:rPr>
          <w:rFonts w:ascii="Montserrat" w:hAnsi="Montserrat"/>
          <w:i/>
          <w:iCs/>
          <w:color w:val="333399"/>
          <w:sz w:val="24"/>
        </w:rPr>
        <w:t xml:space="preserve">her </w:t>
      </w:r>
      <w:r w:rsidRPr="00A73992">
        <w:rPr>
          <w:rFonts w:ascii="Montserrat" w:hAnsi="Montserrat"/>
          <w:color w:val="333399"/>
          <w:sz w:val="24"/>
        </w:rPr>
        <w:t xml:space="preserve">classes and hanging out with </w:t>
      </w:r>
      <w:r w:rsidRPr="00A73992">
        <w:rPr>
          <w:rFonts w:ascii="Montserrat" w:hAnsi="Montserrat"/>
          <w:i/>
          <w:iCs/>
          <w:color w:val="333399"/>
          <w:sz w:val="24"/>
        </w:rPr>
        <w:t xml:space="preserve">her </w:t>
      </w:r>
      <w:r w:rsidRPr="00A73992">
        <w:rPr>
          <w:rFonts w:ascii="Montserrat" w:hAnsi="Montserrat"/>
          <w:color w:val="333399"/>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14:paraId="44E689B8"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5B3E40E4"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 xml:space="preserve">Dawn’s father had been called in to identify the body, after an officer recognized her face from modeling she had done and tentatively identified her, and her next of kin, through the agency’s records. </w:t>
      </w:r>
      <w:r w:rsidRPr="00A73992">
        <w:rPr>
          <w:rFonts w:ascii="Montserrat" w:hAnsi="Montserrat"/>
          <w:caps/>
          <w:color w:val="333399"/>
          <w:sz w:val="24"/>
        </w:rPr>
        <w:t>A</w:t>
      </w:r>
      <w:r w:rsidRPr="00A73992">
        <w:rPr>
          <w:rFonts w:ascii="Montserrat" w:hAnsi="Montserrat"/>
          <w:color w:val="333399"/>
          <w:sz w:val="24"/>
        </w:rPr>
        <w:t>t the morgue, Artemis and Dusk—as Dawn—met. When they arrived to view the body hey learned that it had disappeared. Once Dawn’s father became involved, Dusk, as Fox acting as Dawn, interceeded,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w:t>
      </w:r>
      <w:r w:rsidRPr="00A73992">
        <w:rPr>
          <w:rFonts w:ascii="Montserrat" w:hAnsi="Montserrat"/>
          <w:color w:val="333399"/>
          <w:sz w:val="24"/>
        </w:rPr>
        <w:t xml:space="preserve">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w:t>
      </w:r>
      <w:r w:rsidRPr="00A73992">
        <w:rPr>
          <w:rFonts w:ascii="Montserrat" w:hAnsi="Montserrat"/>
          <w:color w:val="333399"/>
          <w:sz w:val="24"/>
        </w:rPr>
        <w:t xml:space="preserve">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interceed. Concocting a somewhat different story, and ensuring </w:t>
      </w:r>
      <w:r w:rsidRPr="00A73992">
        <w:rPr>
          <w:rFonts w:ascii="Montserrat" w:hAnsi="Montserrat"/>
          <w:color w:val="333399"/>
          <w:sz w:val="24"/>
        </w:rPr>
        <w:t xml:space="preserve">that Fox-Dusk, Dragon and Lion all knew it backwards and forwards, he arranged a coverup which the board of directors could endorse. At the same time, she was working on a plan for using them to help her destroy Dawn’s sanity. </w:t>
      </w:r>
    </w:p>
    <w:p w14:paraId="7E4C5DFD"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52BEBA14"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w:t>
      </w:r>
      <w:r w:rsidRPr="00A73992">
        <w:rPr>
          <w:rFonts w:ascii="Montserrat" w:hAnsi="Montserrat"/>
          <w:color w:val="333399"/>
          <w:sz w:val="24"/>
        </w:rPr>
        <w:t xml:space="preserve">ite sex, or the ability to change back and forth, and more than once Dusk was observed in two separate locations at the same time, on occasion side by side, but there was no record of the girl having a twin. Past a certain date there was no record of the girl at all. </w:t>
      </w:r>
    </w:p>
    <w:p w14:paraId="79F5852D"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5B030F79"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14:paraId="1F75862D"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7AA9316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experiement at face value. The FBI sent a pair of agents to investigate once the abduction of the body was reported—and linked to several bizarre bits of evidence. </w:t>
      </w:r>
    </w:p>
    <w:p w14:paraId="47DA34EF"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192D84ED"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w:t>
      </w:r>
      <w:r w:rsidRPr="00A73992">
        <w:rPr>
          <w:rFonts w:ascii="Montserrat" w:hAnsi="Montserrat"/>
          <w:color w:val="333399"/>
          <w:sz w:val="24"/>
        </w:rPr>
        <w:t xml:space="preserve">ite sex, or the ability to change back and forth, and more than once Dusk was observed in two separate locations at the same time, on occasion side by side, but there was no record of the girl having a twin. Past a certain date there was no record of the girl at all. </w:t>
      </w:r>
    </w:p>
    <w:p w14:paraId="0251323F"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00014C92"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w:t>
      </w:r>
      <w:r w:rsidRPr="00A73992">
        <w:rPr>
          <w:rFonts w:ascii="Montserrat" w:hAnsi="Montserrat"/>
          <w:color w:val="333399"/>
          <w:sz w:val="24"/>
        </w:rPr>
        <w:t xml:space="preserv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14:paraId="4CE31A90"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3F7EE684"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A73992">
        <w:rPr>
          <w:rFonts w:ascii="Montserrat" w:hAnsi="Montserrat"/>
          <w:i/>
          <w:iCs/>
          <w:color w:val="333399"/>
          <w:sz w:val="24"/>
        </w:rPr>
        <w:t>is</w:t>
      </w:r>
      <w:r w:rsidRPr="00A73992">
        <w:rPr>
          <w:rFonts w:ascii="Montserrat" w:hAnsi="Montserrat"/>
          <w:color w:val="333399"/>
          <w:sz w:val="24"/>
        </w:rPr>
        <w:t xml:space="preserve"> greener. </w:t>
      </w:r>
    </w:p>
    <w:p w14:paraId="025E27B4"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7125DE62"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w:t>
      </w:r>
      <w:r w:rsidRPr="00A73992">
        <w:rPr>
          <w:rFonts w:ascii="Montserrat" w:hAnsi="Montserrat"/>
          <w:color w:val="333399"/>
          <w:sz w:val="24"/>
        </w:rPr>
        <w:t xml:space="preserve">iend that the evening would be a riot. They made a game of it, out of respect for Dragon’s sensabilities. The target for their game fell for the prank and no real harm was done. Dragon would never have imagined he would fall in love with a man, but having long wished to fall in love, she quickly became reconciled to living out her life as a woman. </w:t>
      </w:r>
    </w:p>
    <w:p w14:paraId="54D14612"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7B7A03AA"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14:paraId="12EB9CE0"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73EE0AA0"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w:t>
      </w:r>
      <w:r w:rsidRPr="00A73992">
        <w:rPr>
          <w:rFonts w:ascii="Montserrat" w:hAnsi="Montserrat"/>
          <w:color w:val="333399"/>
          <w:sz w:val="24"/>
        </w:rPr>
        <w:t>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w:t>
      </w:r>
      <w:r w:rsidRPr="00A73992">
        <w:rPr>
          <w:rFonts w:ascii="Montserrat" w:hAnsi="Montserrat"/>
          <w:color w:val="333399"/>
          <w:sz w:val="24"/>
        </w:rPr>
        <w:t xml:space="preserve">etermined to recruit her into the Psionic Underground. The absurd situation she had created made it possible to do so without the Avatar Project ever being the wiser. The only problem was, for her, the matter was not resolved yet. </w:t>
      </w:r>
    </w:p>
    <w:p w14:paraId="0E1A8062"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29BBE494"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excrutiati</w:t>
      </w:r>
      <w:r w:rsidRPr="00A73992">
        <w:rPr>
          <w:rFonts w:ascii="Montserrat" w:hAnsi="Montserrat"/>
          <w:color w:val="333399"/>
          <w:sz w:val="24"/>
        </w:rPr>
        <w:t xml:space="preserve">on, and unwillingly submit to Thorn’s possession. </w:t>
      </w:r>
    </w:p>
    <w:p w14:paraId="283CC55A"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3E6BE164"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A strange attraction. Dawn and Fox ended up confined together. The chemestry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w:t>
      </w:r>
      <w:r w:rsidRPr="00A73992">
        <w:rPr>
          <w:rFonts w:ascii="Montserrat" w:hAnsi="Montserrat"/>
          <w:color w:val="333399"/>
          <w:sz w:val="24"/>
        </w:rPr>
        <w:t xml:space="preserve">est detail—troubled them greatly. Fox’s “curse” kept things interesting and presented a constant reminder of how closely related they really were now. </w:t>
      </w:r>
    </w:p>
    <w:p w14:paraId="4BB28F0C"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1C269169"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 xml:space="preserve">Taking a page from her enemy’s book, Dawn had spent the torturous days of her imprisonment studying her own potential. When her nemesis had possessed others, she had cut them completely off. Her own revealing dreams had been evoked by natural resonnance, while her other victims had known nothing of their possession except lost time. Dusk had not flinched from using people, but Dawn realized that she had not made the best possible use of them. She would not make that mistake. </w:t>
      </w:r>
    </w:p>
    <w:p w14:paraId="0EA518A7"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6EAF7849"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w:t>
      </w:r>
      <w:r w:rsidRPr="00A73992">
        <w:rPr>
          <w:rFonts w:ascii="Montserrat" w:hAnsi="Montserrat"/>
          <w:color w:val="333399"/>
          <w:sz w:val="24"/>
        </w:rPr>
        <w:t xml:space="preserve">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w:t>
      </w:r>
      <w:r w:rsidRPr="00A73992">
        <w:rPr>
          <w:rFonts w:ascii="Montserrat" w:hAnsi="Montserrat"/>
          <w:color w:val="333399"/>
          <w:sz w:val="24"/>
        </w:rPr>
        <w:t xml:space="preserve">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14:paraId="5CA67C82"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7A0367F5"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w:t>
      </w:r>
      <w:r w:rsidRPr="00A73992">
        <w:rPr>
          <w:rFonts w:ascii="Montserrat" w:hAnsi="Montserrat"/>
          <w:color w:val="333399"/>
          <w:sz w:val="24"/>
        </w:rPr>
        <w:t xml:space="preserve">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t>
      </w:r>
      <w:r w:rsidRPr="00A73992">
        <w:rPr>
          <w:rFonts w:ascii="Montserrat" w:hAnsi="Montserrat"/>
          <w:color w:val="333399"/>
          <w:sz w:val="24"/>
        </w:rPr>
        <w:t xml:space="preserve">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14:paraId="6FB80EF2"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03225E51"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premesis. When he called in a forensic team and cordoned off the building where the half eaten remains of Dawn were found, Dusk was alerted. Dusk beat him to the cell </w:t>
      </w:r>
      <w:r w:rsidRPr="00A73992">
        <w:rPr>
          <w:rFonts w:ascii="Montserrat" w:hAnsi="Montserrat"/>
          <w:color w:val="333399"/>
          <w:sz w:val="24"/>
        </w:rPr>
        <w:t xml:space="preserve">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14:paraId="5888FB67"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1A217E2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w:t>
      </w:r>
      <w:r w:rsidRPr="00A73992">
        <w:rPr>
          <w:rFonts w:ascii="Montserrat" w:hAnsi="Montserrat"/>
          <w:color w:val="333399"/>
          <w:sz w:val="24"/>
        </w:rPr>
        <w:t>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w:t>
      </w:r>
      <w:r w:rsidRPr="00A73992">
        <w:rPr>
          <w:rFonts w:ascii="Montserrat" w:hAnsi="Montserrat"/>
          <w:color w:val="333399"/>
          <w:sz w:val="24"/>
        </w:rPr>
        <w:t xml:space="preserve">te to them, explaining how Fox and Dusk had been taken into the Psionic Underground by the man who had shattered Dawn’s mind as a child. </w:t>
      </w:r>
    </w:p>
    <w:p w14:paraId="11F27A70"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1E4FD85B"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particularily in light of Dawn’s assertion that her plan did not involve leaving inexplicable bodies littering the ground. </w:t>
      </w:r>
    </w:p>
    <w:p w14:paraId="782BE157"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4670AEFB"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w:t>
      </w:r>
      <w:r w:rsidRPr="00A73992">
        <w:rPr>
          <w:rFonts w:ascii="Montserrat" w:hAnsi="Montserrat"/>
          <w:color w:val="333399"/>
          <w:sz w:val="24"/>
        </w:rPr>
        <w:t xml:space="preserve">pened between them. </w:t>
      </w:r>
    </w:p>
    <w:p w14:paraId="6BF5AE12"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4B23CF0A"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14:paraId="37CA9F0E"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7344AF8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 xml:space="preserve">The Crucible Revisited. The pain—and disturbing pleasure—of dismemberment, of being cooked and devoured by her nemesis, and her unwitting friends, crippled her. Only the fact that she had survived it once before, as a child, saved her. </w:t>
      </w:r>
    </w:p>
    <w:p w14:paraId="2D0FC1C4"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50893453" w14:textId="77777777" w:rsidR="00F63DF0" w:rsidRPr="00A73992" w:rsidRDefault="00A73992">
      <w:pPr>
        <w:pStyle w:val="BodyText2"/>
        <w:rPr>
          <w:rFonts w:ascii="Montserrat" w:eastAsia="Times New Roman" w:hAnsi="Montserrat"/>
          <w:sz w:val="24"/>
          <w:szCs w:val="20"/>
        </w:rPr>
      </w:pPr>
      <w:r w:rsidRPr="00A73992">
        <w:rPr>
          <w:rFonts w:ascii="Montserrat" w:eastAsia="Times New Roman" w:hAnsi="Montserrat"/>
          <w:sz w:val="24"/>
          <w:szCs w:val="20"/>
        </w:rPr>
        <w:t>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w:t>
      </w:r>
      <w:r w:rsidRPr="00A73992">
        <w:rPr>
          <w:rFonts w:ascii="Montserrat" w:eastAsia="Times New Roman" w:hAnsi="Montserrat"/>
          <w:sz w:val="24"/>
          <w:szCs w:val="20"/>
        </w:rPr>
        <w:t xml:space="preserve">he horrible nightmare, she fled. </w:t>
      </w:r>
    </w:p>
    <w:p w14:paraId="3AA92FDD"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079E17B7"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w:t>
      </w:r>
      <w:r w:rsidRPr="00A73992">
        <w:rPr>
          <w:rFonts w:ascii="Montserrat" w:hAnsi="Montserrat"/>
          <w:color w:val="333399"/>
          <w:sz w:val="24"/>
        </w:rPr>
        <w:t xml:space="preserve">o drive her out of that body and claim it entirely for his own. </w:t>
      </w:r>
    </w:p>
    <w:p w14:paraId="57008692"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4A3766A1"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w:t>
      </w:r>
      <w:r w:rsidRPr="00A73992">
        <w:rPr>
          <w:rFonts w:ascii="Montserrat" w:hAnsi="Montserrat"/>
          <w:color w:val="333399"/>
          <w:sz w:val="24"/>
        </w:rPr>
        <w:t>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w:t>
      </w:r>
      <w:r w:rsidRPr="00A73992">
        <w:rPr>
          <w:rFonts w:ascii="Montserrat" w:hAnsi="Montserrat"/>
          <w:color w:val="333399"/>
          <w:sz w:val="24"/>
        </w:rPr>
        <w:t xml:space="preserve">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w:t>
      </w:r>
      <w:r w:rsidRPr="00A73992">
        <w:rPr>
          <w:rFonts w:ascii="Montserrat" w:hAnsi="Montserrat"/>
          <w:color w:val="333399"/>
          <w:sz w:val="24"/>
        </w:rPr>
        <w:t xml:space="preserve">lot of the heat off of her in telling the truth. The little matter of having to come back from the dead again, however, made her wonder if her masters would even bother. </w:t>
      </w:r>
    </w:p>
    <w:p w14:paraId="4A69154A"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3C6299D1"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r w:rsidRPr="00A73992">
        <w:rPr>
          <w:rFonts w:ascii="Montserrat" w:hAnsi="Montserrat"/>
          <w:color w:val="333399"/>
          <w:sz w:val="24"/>
        </w:rPr>
        <w:t>Conclusion. 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t>
      </w:r>
      <w:r w:rsidRPr="00A73992">
        <w:rPr>
          <w:rFonts w:ascii="Montserrat" w:hAnsi="Montserrat"/>
          <w:color w:val="333399"/>
          <w:sz w:val="24"/>
        </w:rPr>
        <w:t xml:space="preserv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14:paraId="2DB3A9EA"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rPr>
      </w:pPr>
    </w:p>
    <w:p w14:paraId="608A3851" w14:textId="77777777" w:rsidR="00F63DF0" w:rsidRPr="00A73992" w:rsidRDefault="00A73992">
      <w:pPr>
        <w:pStyle w:val="0DraftNormal"/>
        <w:rPr>
          <w:rFonts w:ascii="Montserrat" w:hAnsi="Montserrat"/>
          <w:sz w:val="24"/>
        </w:rPr>
      </w:pPr>
      <w:r w:rsidRPr="00A73992">
        <w:rPr>
          <w:rFonts w:ascii="Montserrat" w:hAnsi="Montserrat"/>
          <w:sz w:val="24"/>
        </w:rPr>
        <w:t>Part I</w:t>
      </w:r>
      <w:r w:rsidRPr="00A73992">
        <w:rPr>
          <w:rFonts w:ascii="Montserrat" w:hAnsi="Montserrat"/>
          <w:sz w:val="24"/>
        </w:rPr>
        <w:tab/>
        <w:t xml:space="preserve">An Open Conflict </w:t>
      </w:r>
      <w:r w:rsidRPr="00A73992">
        <w:rPr>
          <w:rFonts w:ascii="Montserrat" w:hAnsi="Montserrat"/>
          <w:sz w:val="24"/>
        </w:rPr>
        <w:tab/>
      </w:r>
    </w:p>
    <w:p w14:paraId="319F721D" w14:textId="77777777" w:rsidR="00F63DF0" w:rsidRPr="00A73992" w:rsidRDefault="00F63DF0">
      <w:pPr>
        <w:pStyle w:val="0DraftNormal"/>
        <w:rPr>
          <w:rFonts w:ascii="Montserrat" w:hAnsi="Montserrat"/>
          <w:sz w:val="24"/>
        </w:rPr>
      </w:pPr>
    </w:p>
    <w:p w14:paraId="4CE99196" w14:textId="77777777" w:rsidR="00F63DF0" w:rsidRPr="00A73992" w:rsidRDefault="00A73992">
      <w:pPr>
        <w:pStyle w:val="0DraftNormal"/>
        <w:rPr>
          <w:rFonts w:ascii="Montserrat" w:hAnsi="Montserrat"/>
          <w:sz w:val="24"/>
        </w:rPr>
      </w:pPr>
      <w:r w:rsidRPr="00A73992">
        <w:rPr>
          <w:rFonts w:ascii="Montserrat" w:hAnsi="Montserrat"/>
          <w:sz w:val="24"/>
        </w:rPr>
        <w:tab/>
        <w:t xml:space="preserve">Chapter  01 </w:t>
      </w:r>
    </w:p>
    <w:p w14:paraId="3782F32C" w14:textId="77777777" w:rsidR="00F63DF0" w:rsidRPr="00A73992" w:rsidRDefault="00F63DF0">
      <w:pPr>
        <w:pStyle w:val="0DraftNormal"/>
        <w:rPr>
          <w:rFonts w:ascii="Montserrat" w:hAnsi="Montserrat"/>
          <w:sz w:val="24"/>
        </w:rPr>
      </w:pPr>
    </w:p>
    <w:p w14:paraId="35B7A3FF" w14:textId="77777777" w:rsidR="00F63DF0" w:rsidRPr="00A73992" w:rsidRDefault="00A73992">
      <w:pPr>
        <w:pStyle w:val="0DraftNormal"/>
        <w:rPr>
          <w:rFonts w:ascii="Montserrat" w:hAnsi="Montserrat"/>
          <w:sz w:val="24"/>
        </w:rPr>
      </w:pPr>
      <w:r w:rsidRPr="00A73992">
        <w:rPr>
          <w:rFonts w:ascii="Montserrat" w:hAnsi="Montserrat"/>
          <w:sz w:val="24"/>
        </w:rPr>
        <w:t>A victim of drownding and shock</w:t>
      </w:r>
    </w:p>
    <w:p w14:paraId="611B2C46" w14:textId="77777777" w:rsidR="00F63DF0" w:rsidRPr="00A73992" w:rsidRDefault="00A73992">
      <w:pPr>
        <w:pStyle w:val="0DraftNormal"/>
        <w:rPr>
          <w:rFonts w:ascii="Montserrat" w:hAnsi="Montserrat"/>
          <w:sz w:val="24"/>
        </w:rPr>
      </w:pPr>
      <w:r w:rsidRPr="00A73992">
        <w:rPr>
          <w:rFonts w:ascii="Montserrat" w:hAnsi="Montserrat"/>
          <w:sz w:val="24"/>
        </w:rPr>
        <w:t>A body in a hospital, aftermath of a stricken witness</w:t>
      </w:r>
    </w:p>
    <w:p w14:paraId="6A7E73EF" w14:textId="77777777" w:rsidR="00F63DF0" w:rsidRPr="00A73992" w:rsidRDefault="00F63DF0">
      <w:pPr>
        <w:pStyle w:val="0DraftNormal"/>
        <w:rPr>
          <w:rFonts w:ascii="Montserrat" w:hAnsi="Montserrat"/>
          <w:sz w:val="24"/>
        </w:rPr>
      </w:pPr>
    </w:p>
    <w:p w14:paraId="1032975B" w14:textId="77777777" w:rsidR="00F63DF0" w:rsidRPr="00A73992" w:rsidRDefault="00A73992">
      <w:pPr>
        <w:pStyle w:val="0DraftNormal"/>
        <w:rPr>
          <w:rFonts w:ascii="Montserrat" w:hAnsi="Montserrat"/>
          <w:sz w:val="24"/>
        </w:rPr>
      </w:pPr>
      <w:r w:rsidRPr="00A73992">
        <w:rPr>
          <w:rFonts w:ascii="Montserrat" w:hAnsi="Montserrat"/>
          <w:sz w:val="24"/>
        </w:rPr>
        <w:tab/>
        <w:t>Chapter 02</w:t>
      </w:r>
    </w:p>
    <w:p w14:paraId="7FE53760" w14:textId="77777777" w:rsidR="00F63DF0" w:rsidRPr="00A73992" w:rsidRDefault="00F63DF0">
      <w:pPr>
        <w:pStyle w:val="0DraftNormal"/>
        <w:rPr>
          <w:rFonts w:ascii="Montserrat" w:hAnsi="Montserrat"/>
          <w:sz w:val="24"/>
        </w:rPr>
      </w:pPr>
    </w:p>
    <w:p w14:paraId="178A5C5B" w14:textId="77777777" w:rsidR="00F63DF0" w:rsidRPr="00A73992" w:rsidRDefault="00A73992">
      <w:pPr>
        <w:pStyle w:val="0DraftNormal"/>
        <w:rPr>
          <w:rFonts w:ascii="Montserrat" w:hAnsi="Montserrat"/>
          <w:sz w:val="24"/>
        </w:rPr>
      </w:pPr>
      <w:r w:rsidRPr="00A73992">
        <w:rPr>
          <w:rFonts w:ascii="Montserrat" w:hAnsi="Montserrat"/>
          <w:sz w:val="24"/>
        </w:rPr>
        <w:t>A victim of rape and murder</w:t>
      </w:r>
    </w:p>
    <w:p w14:paraId="3205D9EA" w14:textId="77777777" w:rsidR="00F63DF0" w:rsidRPr="00A73992" w:rsidRDefault="00A73992">
      <w:pPr>
        <w:pStyle w:val="0DraftNormal"/>
        <w:rPr>
          <w:rFonts w:ascii="Montserrat" w:hAnsi="Montserrat"/>
          <w:sz w:val="24"/>
        </w:rPr>
      </w:pPr>
      <w:r w:rsidRPr="00A73992">
        <w:rPr>
          <w:rFonts w:ascii="Montserrat" w:hAnsi="Montserrat"/>
          <w:sz w:val="24"/>
        </w:rPr>
        <w:t xml:space="preserve">A body in a morgue, aftermath of a duel to the death </w:t>
      </w:r>
    </w:p>
    <w:p w14:paraId="2585AB18" w14:textId="77777777" w:rsidR="00F63DF0" w:rsidRPr="00A73992" w:rsidRDefault="00F63DF0">
      <w:pPr>
        <w:pStyle w:val="0DraftNormal"/>
        <w:rPr>
          <w:rFonts w:ascii="Montserrat" w:hAnsi="Montserrat"/>
          <w:sz w:val="24"/>
        </w:rPr>
      </w:pPr>
    </w:p>
    <w:p w14:paraId="14017D55" w14:textId="77777777" w:rsidR="00F63DF0" w:rsidRPr="00A73992" w:rsidRDefault="00A73992">
      <w:pPr>
        <w:pStyle w:val="0DraftNormal"/>
        <w:rPr>
          <w:rFonts w:ascii="Montserrat" w:hAnsi="Montserrat"/>
          <w:sz w:val="24"/>
        </w:rPr>
      </w:pPr>
      <w:r w:rsidRPr="00A73992">
        <w:rPr>
          <w:rFonts w:ascii="Montserrat" w:hAnsi="Montserrat"/>
          <w:sz w:val="24"/>
        </w:rPr>
        <w:tab/>
        <w:t>Chapter 03</w:t>
      </w:r>
    </w:p>
    <w:p w14:paraId="1831CF8B" w14:textId="77777777" w:rsidR="00F63DF0" w:rsidRPr="00A73992" w:rsidRDefault="00F63DF0">
      <w:pPr>
        <w:pStyle w:val="0DraftNormal"/>
        <w:rPr>
          <w:rFonts w:ascii="Montserrat" w:hAnsi="Montserrat"/>
          <w:sz w:val="24"/>
        </w:rPr>
      </w:pPr>
    </w:p>
    <w:p w14:paraId="49F3BAAC" w14:textId="77777777" w:rsidR="00F63DF0" w:rsidRPr="00A73992" w:rsidRDefault="00A73992">
      <w:pPr>
        <w:pStyle w:val="0DraftNormal"/>
        <w:rPr>
          <w:rFonts w:ascii="Montserrat" w:hAnsi="Montserrat"/>
          <w:sz w:val="24"/>
        </w:rPr>
      </w:pPr>
      <w:r w:rsidRPr="00A73992">
        <w:rPr>
          <w:rFonts w:ascii="Montserrat" w:hAnsi="Montserrat"/>
          <w:sz w:val="24"/>
        </w:rPr>
        <w:t>A body of evidence conflicted</w:t>
      </w:r>
    </w:p>
    <w:p w14:paraId="264D34A6" w14:textId="77777777" w:rsidR="00F63DF0" w:rsidRPr="00A73992" w:rsidRDefault="00A73992">
      <w:pPr>
        <w:pStyle w:val="0DraftNormal"/>
        <w:rPr>
          <w:rFonts w:ascii="Montserrat" w:hAnsi="Montserrat"/>
          <w:sz w:val="24"/>
        </w:rPr>
      </w:pPr>
      <w:r w:rsidRPr="00A73992">
        <w:rPr>
          <w:rFonts w:ascii="Montserrat" w:hAnsi="Montserrat"/>
          <w:sz w:val="24"/>
        </w:rPr>
        <w:t>A body of evidence goes missing</w:t>
      </w:r>
    </w:p>
    <w:p w14:paraId="7AE987D0" w14:textId="77777777" w:rsidR="00F63DF0" w:rsidRPr="00A73992" w:rsidRDefault="00F63DF0">
      <w:pPr>
        <w:pStyle w:val="0DraftNormal"/>
        <w:rPr>
          <w:rFonts w:ascii="Montserrat" w:hAnsi="Montserrat"/>
          <w:sz w:val="24"/>
        </w:rPr>
      </w:pPr>
    </w:p>
    <w:p w14:paraId="6C0C29A6" w14:textId="77777777" w:rsidR="00F63DF0" w:rsidRPr="00A73992" w:rsidRDefault="00A73992">
      <w:pPr>
        <w:pStyle w:val="0DraftNormal"/>
        <w:rPr>
          <w:rFonts w:ascii="Montserrat" w:hAnsi="Montserrat"/>
          <w:sz w:val="24"/>
        </w:rPr>
      </w:pPr>
      <w:r w:rsidRPr="00A73992">
        <w:rPr>
          <w:rFonts w:ascii="Montserrat" w:hAnsi="Montserrat"/>
          <w:sz w:val="24"/>
        </w:rPr>
        <w:t>Part II</w:t>
      </w:r>
      <w:r w:rsidRPr="00A73992">
        <w:rPr>
          <w:rFonts w:ascii="Montserrat" w:hAnsi="Montserrat"/>
          <w:sz w:val="24"/>
        </w:rPr>
        <w:tab/>
        <w:t xml:space="preserve">An Internal Conflict, Present Perspectives </w:t>
      </w:r>
    </w:p>
    <w:p w14:paraId="29A6C582" w14:textId="77777777" w:rsidR="00F63DF0" w:rsidRPr="00A73992" w:rsidRDefault="00A73992">
      <w:pPr>
        <w:pStyle w:val="0DraftNormal"/>
        <w:rPr>
          <w:rFonts w:ascii="Montserrat" w:hAnsi="Montserrat"/>
          <w:sz w:val="24"/>
        </w:rPr>
      </w:pPr>
      <w:r w:rsidRPr="00A73992">
        <w:rPr>
          <w:rFonts w:ascii="Montserrat" w:hAnsi="Montserrat"/>
          <w:sz w:val="24"/>
        </w:rPr>
        <w:t>Part II</w:t>
      </w:r>
      <w:r w:rsidRPr="00A73992">
        <w:rPr>
          <w:rFonts w:ascii="Montserrat" w:hAnsi="Montserrat"/>
          <w:sz w:val="24"/>
        </w:rPr>
        <w:tab/>
        <w:t>An Internal Conflict, Past Perspectives</w:t>
      </w:r>
    </w:p>
    <w:p w14:paraId="7DF3DDF8" w14:textId="77777777" w:rsidR="00F63DF0" w:rsidRPr="00A73992" w:rsidRDefault="00F63DF0">
      <w:pPr>
        <w:pStyle w:val="0DraftNormal"/>
        <w:rPr>
          <w:rFonts w:ascii="Montserrat" w:hAnsi="Montserrat"/>
          <w:sz w:val="24"/>
        </w:rPr>
      </w:pPr>
    </w:p>
    <w:p w14:paraId="0F9779D1" w14:textId="77777777" w:rsidR="00F63DF0" w:rsidRPr="00A73992" w:rsidRDefault="00A73992">
      <w:pPr>
        <w:pStyle w:val="0DraftNormal"/>
        <w:rPr>
          <w:rFonts w:ascii="Montserrat" w:hAnsi="Montserrat"/>
          <w:sz w:val="24"/>
        </w:rPr>
      </w:pPr>
      <w:r w:rsidRPr="00A73992">
        <w:rPr>
          <w:rFonts w:ascii="Montserrat" w:hAnsi="Montserrat"/>
          <w:sz w:val="24"/>
        </w:rPr>
        <w:tab/>
        <w:t>Chapter  01</w:t>
      </w:r>
    </w:p>
    <w:p w14:paraId="4129112E" w14:textId="77777777" w:rsidR="00F63DF0" w:rsidRPr="00A73992" w:rsidRDefault="00F63DF0">
      <w:pPr>
        <w:pStyle w:val="0DraftNormal"/>
        <w:rPr>
          <w:rFonts w:ascii="Montserrat" w:hAnsi="Montserrat"/>
          <w:sz w:val="24"/>
        </w:rPr>
      </w:pPr>
    </w:p>
    <w:p w14:paraId="5F84EBC6" w14:textId="77777777" w:rsidR="00F63DF0" w:rsidRPr="00A73992" w:rsidRDefault="00A73992">
      <w:pPr>
        <w:pStyle w:val="0DraftNormal"/>
        <w:rPr>
          <w:rFonts w:ascii="Montserrat" w:hAnsi="Montserrat"/>
          <w:sz w:val="24"/>
        </w:rPr>
      </w:pPr>
      <w:r w:rsidRPr="00A73992">
        <w:rPr>
          <w:rFonts w:ascii="Montserrat" w:hAnsi="Montserrat"/>
          <w:sz w:val="24"/>
        </w:rPr>
        <w:t>A change of name, and unspoken consequences</w:t>
      </w:r>
    </w:p>
    <w:p w14:paraId="0955F183" w14:textId="77777777" w:rsidR="00F63DF0" w:rsidRPr="00A73992" w:rsidRDefault="00A73992">
      <w:pPr>
        <w:pStyle w:val="0DraftNormal"/>
        <w:rPr>
          <w:rFonts w:ascii="Montserrat" w:hAnsi="Montserrat"/>
          <w:sz w:val="24"/>
        </w:rPr>
      </w:pPr>
      <w:r w:rsidRPr="00A73992">
        <w:rPr>
          <w:rFonts w:ascii="Montserrat" w:hAnsi="Montserrat"/>
          <w:sz w:val="24"/>
        </w:rPr>
        <w:t>A set of confrontations - Dusk and Dawn, Dusk and Fox, Fox-Dusk and her friends and family and authorities</w:t>
      </w:r>
    </w:p>
    <w:p w14:paraId="411ED541" w14:textId="77777777" w:rsidR="00F63DF0" w:rsidRPr="00A73992" w:rsidRDefault="00A73992">
      <w:pPr>
        <w:pStyle w:val="0DraftNormal"/>
        <w:rPr>
          <w:rFonts w:ascii="Montserrat" w:hAnsi="Montserrat"/>
          <w:sz w:val="24"/>
        </w:rPr>
      </w:pPr>
      <w:r w:rsidRPr="00A73992">
        <w:rPr>
          <w:rFonts w:ascii="Montserrat" w:hAnsi="Montserrat"/>
          <w:sz w:val="24"/>
        </w:rPr>
        <w:t>A Thorn is sent</w:t>
      </w:r>
    </w:p>
    <w:p w14:paraId="56E7EDF6" w14:textId="77777777" w:rsidR="00F63DF0" w:rsidRPr="00A73992" w:rsidRDefault="00A73992">
      <w:pPr>
        <w:pStyle w:val="0DraftNormal"/>
        <w:rPr>
          <w:rFonts w:ascii="Montserrat" w:hAnsi="Montserrat"/>
          <w:sz w:val="24"/>
        </w:rPr>
      </w:pPr>
      <w:r w:rsidRPr="00A73992">
        <w:rPr>
          <w:rFonts w:ascii="Montserrat" w:hAnsi="Montserrat"/>
          <w:sz w:val="24"/>
        </w:rPr>
        <w:t>A change of scenery, establishment</w:t>
      </w:r>
    </w:p>
    <w:p w14:paraId="1AA0DDEC" w14:textId="77777777" w:rsidR="00F63DF0" w:rsidRPr="00A73992" w:rsidRDefault="00F63DF0">
      <w:pPr>
        <w:pStyle w:val="0DraftNormal"/>
        <w:rPr>
          <w:rFonts w:ascii="Montserrat" w:hAnsi="Montserrat"/>
          <w:sz w:val="24"/>
        </w:rPr>
      </w:pPr>
    </w:p>
    <w:p w14:paraId="286E5B43" w14:textId="77777777" w:rsidR="00F63DF0" w:rsidRPr="00A73992" w:rsidRDefault="00A73992">
      <w:pPr>
        <w:pStyle w:val="0DraftNormal"/>
        <w:rPr>
          <w:rFonts w:ascii="Montserrat" w:hAnsi="Montserrat"/>
          <w:sz w:val="24"/>
        </w:rPr>
      </w:pPr>
      <w:r w:rsidRPr="00A73992">
        <w:rPr>
          <w:rFonts w:ascii="Montserrat" w:hAnsi="Montserrat"/>
          <w:sz w:val="24"/>
        </w:rPr>
        <w:tab/>
        <w:t>Chapter 02</w:t>
      </w:r>
    </w:p>
    <w:p w14:paraId="2CAFD97B" w14:textId="77777777" w:rsidR="00F63DF0" w:rsidRPr="00A73992" w:rsidRDefault="00F63DF0">
      <w:pPr>
        <w:pStyle w:val="0DraftNormal"/>
        <w:rPr>
          <w:rFonts w:ascii="Montserrat" w:hAnsi="Montserrat"/>
          <w:sz w:val="24"/>
        </w:rPr>
      </w:pPr>
    </w:p>
    <w:p w14:paraId="713709BD" w14:textId="77777777" w:rsidR="00F63DF0" w:rsidRPr="00A73992" w:rsidRDefault="00A73992">
      <w:pPr>
        <w:pStyle w:val="0DraftNormal"/>
        <w:rPr>
          <w:rFonts w:ascii="Montserrat" w:hAnsi="Montserrat"/>
          <w:sz w:val="24"/>
        </w:rPr>
      </w:pPr>
      <w:r w:rsidRPr="00A73992">
        <w:rPr>
          <w:rFonts w:ascii="Montserrat" w:hAnsi="Montserrat"/>
          <w:sz w:val="24"/>
        </w:rPr>
        <w:t>A house of dreams, and awakened nightmares</w:t>
      </w:r>
    </w:p>
    <w:p w14:paraId="677D917E" w14:textId="77777777" w:rsidR="00F63DF0" w:rsidRPr="00A73992" w:rsidRDefault="00A73992">
      <w:pPr>
        <w:pStyle w:val="0DraftNormal"/>
        <w:rPr>
          <w:rFonts w:ascii="Montserrat" w:hAnsi="Montserrat"/>
          <w:sz w:val="24"/>
        </w:rPr>
      </w:pPr>
      <w:r w:rsidRPr="00A73992">
        <w:rPr>
          <w:rFonts w:ascii="Montserrat" w:hAnsi="Montserrat"/>
          <w:sz w:val="24"/>
        </w:rPr>
        <w:t>A sudden attack, and a couple of appointments</w:t>
      </w:r>
    </w:p>
    <w:p w14:paraId="57437619" w14:textId="77777777" w:rsidR="00F63DF0" w:rsidRPr="00A73992" w:rsidRDefault="00A73992">
      <w:pPr>
        <w:pStyle w:val="0DraftNormal"/>
        <w:rPr>
          <w:rFonts w:ascii="Montserrat" w:hAnsi="Montserrat"/>
          <w:sz w:val="24"/>
        </w:rPr>
      </w:pPr>
      <w:r w:rsidRPr="00A73992">
        <w:rPr>
          <w:rFonts w:ascii="Montserrat" w:hAnsi="Montserrat"/>
          <w:sz w:val="24"/>
        </w:rPr>
        <w:t>A mess of impossible data, and an investigation on the verge of abortion</w:t>
      </w:r>
    </w:p>
    <w:p w14:paraId="5216896D" w14:textId="77777777" w:rsidR="00F63DF0" w:rsidRPr="00A73992" w:rsidRDefault="00A73992">
      <w:pPr>
        <w:pStyle w:val="0DraftNormal"/>
        <w:rPr>
          <w:rFonts w:ascii="Montserrat" w:hAnsi="Montserrat"/>
          <w:sz w:val="24"/>
        </w:rPr>
      </w:pPr>
      <w:r w:rsidRPr="00A73992">
        <w:rPr>
          <w:rFonts w:ascii="Montserrat" w:hAnsi="Montserrat"/>
          <w:sz w:val="24"/>
        </w:rPr>
        <w:t>An agent picks up the file</w:t>
      </w:r>
    </w:p>
    <w:p w14:paraId="45A30D76" w14:textId="77777777" w:rsidR="00F63DF0" w:rsidRPr="00A73992" w:rsidRDefault="00F63DF0">
      <w:pPr>
        <w:pStyle w:val="0DraftNormal"/>
        <w:rPr>
          <w:rFonts w:ascii="Montserrat" w:hAnsi="Montserrat"/>
          <w:sz w:val="24"/>
        </w:rPr>
      </w:pPr>
    </w:p>
    <w:p w14:paraId="1B48532B" w14:textId="77777777" w:rsidR="00F63DF0" w:rsidRPr="00A73992" w:rsidRDefault="00A73992">
      <w:pPr>
        <w:pStyle w:val="0DraftNormal"/>
        <w:rPr>
          <w:rFonts w:ascii="Montserrat" w:hAnsi="Montserrat"/>
          <w:sz w:val="24"/>
        </w:rPr>
      </w:pPr>
      <w:r w:rsidRPr="00A73992">
        <w:rPr>
          <w:rFonts w:ascii="Montserrat" w:hAnsi="Montserrat"/>
          <w:sz w:val="24"/>
        </w:rPr>
        <w:tab/>
        <w:t>Chapter 03</w:t>
      </w:r>
    </w:p>
    <w:p w14:paraId="40AB504B" w14:textId="77777777" w:rsidR="00F63DF0" w:rsidRPr="00A73992" w:rsidRDefault="00F63DF0">
      <w:pPr>
        <w:pStyle w:val="0DraftNormal"/>
        <w:rPr>
          <w:rFonts w:ascii="Montserrat" w:hAnsi="Montserrat"/>
          <w:sz w:val="24"/>
        </w:rPr>
      </w:pPr>
    </w:p>
    <w:p w14:paraId="07342584" w14:textId="77777777" w:rsidR="00F63DF0" w:rsidRPr="00A73992" w:rsidRDefault="00A73992">
      <w:pPr>
        <w:pStyle w:val="0DraftNormal"/>
        <w:rPr>
          <w:rFonts w:ascii="Montserrat" w:hAnsi="Montserrat"/>
          <w:sz w:val="24"/>
        </w:rPr>
      </w:pPr>
      <w:r w:rsidRPr="00A73992">
        <w:rPr>
          <w:rFonts w:ascii="Montserrat" w:hAnsi="Montserrat"/>
          <w:sz w:val="24"/>
        </w:rPr>
        <w:t>A girl alone in the dark</w:t>
      </w:r>
    </w:p>
    <w:p w14:paraId="768FEB60" w14:textId="77777777" w:rsidR="00F63DF0" w:rsidRPr="00A73992" w:rsidRDefault="00A73992">
      <w:pPr>
        <w:pStyle w:val="0DraftNormal"/>
        <w:rPr>
          <w:rFonts w:ascii="Montserrat" w:hAnsi="Montserrat"/>
          <w:sz w:val="24"/>
        </w:rPr>
      </w:pPr>
      <w:r w:rsidRPr="00A73992">
        <w:rPr>
          <w:rFonts w:ascii="Montserrat" w:hAnsi="Montserrat"/>
          <w:sz w:val="24"/>
        </w:rPr>
        <w:t>A reunion, Dragon, Rain, Lion and Fox</w:t>
      </w:r>
    </w:p>
    <w:p w14:paraId="0A45CB72" w14:textId="77777777" w:rsidR="00F63DF0" w:rsidRPr="00A73992" w:rsidRDefault="00A73992">
      <w:pPr>
        <w:pStyle w:val="0DraftNormal"/>
        <w:rPr>
          <w:rFonts w:ascii="Montserrat" w:hAnsi="Montserrat"/>
          <w:sz w:val="24"/>
        </w:rPr>
      </w:pPr>
      <w:r w:rsidRPr="00A73992">
        <w:rPr>
          <w:rFonts w:ascii="Montserrat" w:hAnsi="Montserrat"/>
          <w:sz w:val="24"/>
        </w:rPr>
        <w:t>A friend in need, past and present</w:t>
      </w:r>
    </w:p>
    <w:p w14:paraId="329A9AC6" w14:textId="77777777" w:rsidR="00F63DF0" w:rsidRPr="00A73992" w:rsidRDefault="00A73992">
      <w:pPr>
        <w:pStyle w:val="0DraftNormal"/>
        <w:rPr>
          <w:rFonts w:ascii="Montserrat" w:hAnsi="Montserrat"/>
          <w:sz w:val="24"/>
        </w:rPr>
      </w:pPr>
      <w:r w:rsidRPr="00A73992">
        <w:rPr>
          <w:rFonts w:ascii="Montserrat" w:hAnsi="Montserrat"/>
          <w:sz w:val="24"/>
        </w:rPr>
        <w:t>A girl surrounded by friends and family</w:t>
      </w:r>
    </w:p>
    <w:p w14:paraId="703066E8" w14:textId="77777777" w:rsidR="00F63DF0" w:rsidRPr="00A73992" w:rsidRDefault="00F63DF0">
      <w:pPr>
        <w:pStyle w:val="0DraftNormal"/>
        <w:rPr>
          <w:rFonts w:ascii="Montserrat" w:hAnsi="Montserrat"/>
          <w:sz w:val="24"/>
        </w:rPr>
      </w:pPr>
    </w:p>
    <w:p w14:paraId="0BE8CF57" w14:textId="77777777" w:rsidR="00F63DF0" w:rsidRPr="00A73992" w:rsidRDefault="00A73992">
      <w:pPr>
        <w:pStyle w:val="0DraftNormal"/>
        <w:rPr>
          <w:rFonts w:ascii="Montserrat" w:hAnsi="Montserrat"/>
          <w:sz w:val="24"/>
        </w:rPr>
      </w:pPr>
      <w:r w:rsidRPr="00A73992">
        <w:rPr>
          <w:rFonts w:ascii="Montserrat" w:hAnsi="Montserrat"/>
          <w:sz w:val="24"/>
        </w:rPr>
        <w:tab/>
        <w:t>Chapter 04</w:t>
      </w:r>
    </w:p>
    <w:p w14:paraId="7D66F639" w14:textId="77777777" w:rsidR="00F63DF0" w:rsidRPr="00A73992" w:rsidRDefault="00F63DF0">
      <w:pPr>
        <w:pStyle w:val="0DraftNormal"/>
        <w:rPr>
          <w:rFonts w:ascii="Montserrat" w:hAnsi="Montserrat"/>
          <w:sz w:val="24"/>
        </w:rPr>
      </w:pPr>
    </w:p>
    <w:p w14:paraId="7200DCB1" w14:textId="77777777" w:rsidR="00F63DF0" w:rsidRPr="00A73992" w:rsidRDefault="00A73992">
      <w:pPr>
        <w:pStyle w:val="0DraftNormal"/>
        <w:rPr>
          <w:rFonts w:ascii="Montserrat" w:hAnsi="Montserrat"/>
          <w:sz w:val="24"/>
        </w:rPr>
      </w:pPr>
      <w:r w:rsidRPr="00A73992">
        <w:rPr>
          <w:rFonts w:ascii="Montserrat" w:hAnsi="Montserrat"/>
          <w:sz w:val="24"/>
        </w:rPr>
        <w:t>A consonnance of thought, Dawn and Thorn</w:t>
      </w:r>
    </w:p>
    <w:p w14:paraId="261F7966" w14:textId="77777777" w:rsidR="00F63DF0" w:rsidRPr="00A73992" w:rsidRDefault="00A73992">
      <w:pPr>
        <w:pStyle w:val="0DraftNormal"/>
        <w:rPr>
          <w:rFonts w:ascii="Montserrat" w:hAnsi="Montserrat"/>
          <w:sz w:val="24"/>
        </w:rPr>
      </w:pPr>
      <w:r w:rsidRPr="00A73992">
        <w:rPr>
          <w:rFonts w:ascii="Montserrat" w:hAnsi="Montserrat"/>
          <w:sz w:val="24"/>
        </w:rPr>
        <w:t>A walk in the woods, a startling realization</w:t>
      </w:r>
    </w:p>
    <w:p w14:paraId="208104B7" w14:textId="77777777" w:rsidR="00F63DF0" w:rsidRPr="00A73992" w:rsidRDefault="00A73992">
      <w:pPr>
        <w:pStyle w:val="0DraftNormal"/>
        <w:rPr>
          <w:rFonts w:ascii="Montserrat" w:hAnsi="Montserrat"/>
          <w:sz w:val="24"/>
        </w:rPr>
      </w:pPr>
      <w:r w:rsidRPr="00A73992">
        <w:rPr>
          <w:rFonts w:ascii="Montserrat" w:hAnsi="Montserrat"/>
          <w:sz w:val="24"/>
        </w:rPr>
        <w:t>A visitor, Dusk and Fox are interrogated, Dragon and Lion come home</w:t>
      </w:r>
    </w:p>
    <w:p w14:paraId="109E9EF9" w14:textId="77777777" w:rsidR="00F63DF0" w:rsidRPr="00A73992" w:rsidRDefault="00A73992">
      <w:pPr>
        <w:pStyle w:val="0DraftNormal"/>
        <w:rPr>
          <w:rFonts w:ascii="Montserrat" w:hAnsi="Montserrat"/>
          <w:sz w:val="24"/>
        </w:rPr>
      </w:pPr>
      <w:r w:rsidRPr="00A73992">
        <w:rPr>
          <w:rFonts w:ascii="Montserrat" w:hAnsi="Montserrat"/>
          <w:sz w:val="24"/>
        </w:rPr>
        <w:t>A brush with intimacy, Dusk rears her head</w:t>
      </w:r>
    </w:p>
    <w:p w14:paraId="30457CAB" w14:textId="77777777" w:rsidR="00F63DF0" w:rsidRPr="00A73992" w:rsidRDefault="00F63DF0">
      <w:pPr>
        <w:pStyle w:val="0DraftNormal"/>
        <w:rPr>
          <w:rFonts w:ascii="Montserrat" w:hAnsi="Montserrat"/>
          <w:sz w:val="24"/>
        </w:rPr>
      </w:pPr>
    </w:p>
    <w:p w14:paraId="74CC6729" w14:textId="77777777" w:rsidR="00F63DF0" w:rsidRPr="00A73992" w:rsidRDefault="00A73992">
      <w:pPr>
        <w:pStyle w:val="0DraftNormal"/>
        <w:rPr>
          <w:rFonts w:ascii="Montserrat" w:hAnsi="Montserrat"/>
          <w:sz w:val="24"/>
        </w:rPr>
      </w:pPr>
      <w:r w:rsidRPr="00A73992">
        <w:rPr>
          <w:rFonts w:ascii="Montserrat" w:hAnsi="Montserrat"/>
          <w:sz w:val="24"/>
        </w:rPr>
        <w:tab/>
        <w:t>Chapter  05</w:t>
      </w:r>
    </w:p>
    <w:p w14:paraId="609E9531" w14:textId="77777777" w:rsidR="00F63DF0" w:rsidRPr="00A73992" w:rsidRDefault="00F63DF0">
      <w:pPr>
        <w:pStyle w:val="0DraftNormal"/>
        <w:rPr>
          <w:rFonts w:ascii="Montserrat" w:hAnsi="Montserrat"/>
          <w:sz w:val="24"/>
        </w:rPr>
      </w:pPr>
    </w:p>
    <w:p w14:paraId="3ECE5809" w14:textId="77777777" w:rsidR="00F63DF0" w:rsidRPr="00A73992" w:rsidRDefault="00A73992">
      <w:pPr>
        <w:pStyle w:val="0DraftNormal"/>
        <w:rPr>
          <w:rFonts w:ascii="Montserrat" w:hAnsi="Montserrat"/>
          <w:sz w:val="24"/>
        </w:rPr>
      </w:pPr>
      <w:r w:rsidRPr="00A73992">
        <w:rPr>
          <w:rFonts w:ascii="Montserrat" w:hAnsi="Montserrat"/>
          <w:sz w:val="24"/>
        </w:rPr>
        <w:t>A pattern of behavior, a fever dream</w:t>
      </w:r>
    </w:p>
    <w:p w14:paraId="0D1425F1" w14:textId="77777777" w:rsidR="00F63DF0" w:rsidRPr="00A73992" w:rsidRDefault="00A73992">
      <w:pPr>
        <w:pStyle w:val="0DraftNormal"/>
        <w:rPr>
          <w:rFonts w:ascii="Montserrat" w:hAnsi="Montserrat"/>
          <w:sz w:val="24"/>
        </w:rPr>
      </w:pPr>
      <w:r w:rsidRPr="00A73992">
        <w:rPr>
          <w:rFonts w:ascii="Montserrat" w:hAnsi="Montserrat"/>
          <w:sz w:val="24"/>
        </w:rPr>
        <w:t>A pair of observers, different observations</w:t>
      </w:r>
    </w:p>
    <w:p w14:paraId="59004BC4" w14:textId="77777777" w:rsidR="00F63DF0" w:rsidRPr="00A73992" w:rsidRDefault="00A73992">
      <w:pPr>
        <w:pStyle w:val="0DraftNormal"/>
        <w:rPr>
          <w:rFonts w:ascii="Montserrat" w:hAnsi="Montserrat"/>
          <w:sz w:val="24"/>
        </w:rPr>
      </w:pPr>
      <w:r w:rsidRPr="00A73992">
        <w:rPr>
          <w:rFonts w:ascii="Montserrat" w:hAnsi="Montserrat"/>
          <w:sz w:val="24"/>
        </w:rPr>
        <w:t>A person unobserved, Dusk goes shopping, loses her tail</w:t>
      </w:r>
    </w:p>
    <w:p w14:paraId="7B678766" w14:textId="77777777" w:rsidR="00F63DF0" w:rsidRPr="00A73992" w:rsidRDefault="00A73992">
      <w:pPr>
        <w:pStyle w:val="0DraftNormal"/>
        <w:rPr>
          <w:rFonts w:ascii="Montserrat" w:hAnsi="Montserrat"/>
          <w:sz w:val="24"/>
        </w:rPr>
      </w:pPr>
      <w:r w:rsidRPr="00A73992">
        <w:rPr>
          <w:rFonts w:ascii="Montserrat" w:hAnsi="Montserrat"/>
          <w:sz w:val="24"/>
        </w:rPr>
        <w:t>A case in point, her seventeenth birthday</w:t>
      </w:r>
    </w:p>
    <w:p w14:paraId="4DC25528" w14:textId="77777777" w:rsidR="00F63DF0" w:rsidRPr="00A73992" w:rsidRDefault="00F63DF0">
      <w:pPr>
        <w:pStyle w:val="0DraftNormal"/>
        <w:rPr>
          <w:rFonts w:ascii="Montserrat" w:hAnsi="Montserrat"/>
          <w:sz w:val="24"/>
        </w:rPr>
      </w:pPr>
    </w:p>
    <w:p w14:paraId="3349B82C" w14:textId="77777777" w:rsidR="00F63DF0" w:rsidRPr="00A73992" w:rsidRDefault="00A73992">
      <w:pPr>
        <w:pStyle w:val="0DraftNormal"/>
        <w:rPr>
          <w:rFonts w:ascii="Montserrat" w:hAnsi="Montserrat"/>
          <w:sz w:val="24"/>
        </w:rPr>
      </w:pPr>
      <w:r w:rsidRPr="00A73992">
        <w:rPr>
          <w:rFonts w:ascii="Montserrat" w:hAnsi="Montserrat"/>
          <w:sz w:val="24"/>
        </w:rPr>
        <w:tab/>
        <w:t>Chapter  06</w:t>
      </w:r>
    </w:p>
    <w:p w14:paraId="2E2B4541" w14:textId="77777777" w:rsidR="00F63DF0" w:rsidRPr="00A73992" w:rsidRDefault="00F63DF0">
      <w:pPr>
        <w:pStyle w:val="0DraftNormal"/>
        <w:rPr>
          <w:rFonts w:ascii="Montserrat" w:hAnsi="Montserrat"/>
          <w:sz w:val="24"/>
        </w:rPr>
      </w:pPr>
    </w:p>
    <w:p w14:paraId="4D0C9D36" w14:textId="77777777" w:rsidR="00F63DF0" w:rsidRPr="00A73992" w:rsidRDefault="00A73992">
      <w:pPr>
        <w:pStyle w:val="0DraftNormal"/>
        <w:rPr>
          <w:rFonts w:ascii="Montserrat" w:hAnsi="Montserrat"/>
          <w:sz w:val="24"/>
        </w:rPr>
      </w:pPr>
      <w:r w:rsidRPr="00A73992">
        <w:rPr>
          <w:rFonts w:ascii="Montserrat" w:hAnsi="Montserrat"/>
          <w:sz w:val="24"/>
        </w:rPr>
        <w:t>A broken hearted girl and her failed appeal</w:t>
      </w:r>
    </w:p>
    <w:p w14:paraId="77F80F35" w14:textId="77777777" w:rsidR="00F63DF0" w:rsidRPr="00A73992" w:rsidRDefault="00A73992">
      <w:pPr>
        <w:pStyle w:val="0DraftNormal"/>
        <w:rPr>
          <w:rFonts w:ascii="Montserrat" w:hAnsi="Montserrat"/>
          <w:sz w:val="24"/>
        </w:rPr>
      </w:pPr>
      <w:r w:rsidRPr="00A73992">
        <w:rPr>
          <w:rFonts w:ascii="Montserrat" w:hAnsi="Montserrat"/>
          <w:sz w:val="24"/>
        </w:rPr>
        <w:t>A girl and her friend, Dusk and Fox become tied at the hip</w:t>
      </w:r>
    </w:p>
    <w:p w14:paraId="026C685B" w14:textId="77777777" w:rsidR="00F63DF0" w:rsidRPr="00A73992" w:rsidRDefault="00A73992">
      <w:pPr>
        <w:pStyle w:val="0DraftNormal"/>
        <w:rPr>
          <w:rFonts w:ascii="Montserrat" w:hAnsi="Montserrat"/>
          <w:sz w:val="24"/>
        </w:rPr>
      </w:pPr>
      <w:r w:rsidRPr="00A73992">
        <w:rPr>
          <w:rFonts w:ascii="Montserrat" w:hAnsi="Montserrat"/>
          <w:sz w:val="24"/>
        </w:rPr>
        <w:t>A friend and her girl, Fox is confronted by Angel, covering up</w:t>
      </w:r>
    </w:p>
    <w:p w14:paraId="13EC2787" w14:textId="77777777" w:rsidR="00F63DF0" w:rsidRPr="00A73992" w:rsidRDefault="00A73992">
      <w:pPr>
        <w:pStyle w:val="0DraftNormal"/>
        <w:rPr>
          <w:rFonts w:ascii="Montserrat" w:hAnsi="Montserrat"/>
          <w:sz w:val="24"/>
        </w:rPr>
      </w:pPr>
      <w:r w:rsidRPr="00A73992">
        <w:rPr>
          <w:rFonts w:ascii="Montserrat" w:hAnsi="Montserrat"/>
          <w:sz w:val="24"/>
        </w:rPr>
        <w:t>A rogue thought, maybe more than a theoretical possability</w:t>
      </w:r>
    </w:p>
    <w:p w14:paraId="65B52FEC" w14:textId="77777777" w:rsidR="00F63DF0" w:rsidRPr="00A73992" w:rsidRDefault="00F63DF0">
      <w:pPr>
        <w:pStyle w:val="0DraftNormal"/>
        <w:rPr>
          <w:rFonts w:ascii="Montserrat" w:hAnsi="Montserrat"/>
          <w:sz w:val="24"/>
        </w:rPr>
      </w:pPr>
    </w:p>
    <w:p w14:paraId="72FC6552" w14:textId="77777777" w:rsidR="00F63DF0" w:rsidRPr="00A73992" w:rsidRDefault="00A73992">
      <w:pPr>
        <w:pStyle w:val="0DraftNormal"/>
        <w:rPr>
          <w:rFonts w:ascii="Montserrat" w:hAnsi="Montserrat"/>
          <w:sz w:val="24"/>
        </w:rPr>
      </w:pPr>
      <w:r w:rsidRPr="00A73992">
        <w:rPr>
          <w:rFonts w:ascii="Montserrat" w:hAnsi="Montserrat"/>
          <w:sz w:val="24"/>
        </w:rPr>
        <w:tab/>
        <w:t>Chapter  07</w:t>
      </w:r>
    </w:p>
    <w:p w14:paraId="57C7ECE7" w14:textId="77777777" w:rsidR="00F63DF0" w:rsidRPr="00A73992" w:rsidRDefault="00F63DF0">
      <w:pPr>
        <w:pStyle w:val="0DraftNormal"/>
        <w:rPr>
          <w:rFonts w:ascii="Montserrat" w:hAnsi="Montserrat"/>
          <w:sz w:val="24"/>
        </w:rPr>
      </w:pPr>
    </w:p>
    <w:p w14:paraId="2BD84C56" w14:textId="77777777" w:rsidR="00F63DF0" w:rsidRPr="00A73992" w:rsidRDefault="00A73992">
      <w:pPr>
        <w:pStyle w:val="0DraftNormal"/>
        <w:rPr>
          <w:rFonts w:ascii="Montserrat" w:hAnsi="Montserrat"/>
          <w:sz w:val="24"/>
        </w:rPr>
      </w:pPr>
      <w:r w:rsidRPr="00A73992">
        <w:rPr>
          <w:rFonts w:ascii="Montserrat" w:hAnsi="Montserrat"/>
          <w:sz w:val="24"/>
        </w:rPr>
        <w:t>A case of hindsight, getting her nose rubbed in it</w:t>
      </w:r>
    </w:p>
    <w:p w14:paraId="23F540BB" w14:textId="77777777" w:rsidR="00F63DF0" w:rsidRPr="00A73992" w:rsidRDefault="00A73992">
      <w:pPr>
        <w:pStyle w:val="0DraftNormal"/>
        <w:rPr>
          <w:rFonts w:ascii="Montserrat" w:hAnsi="Montserrat"/>
          <w:sz w:val="24"/>
        </w:rPr>
      </w:pPr>
      <w:r w:rsidRPr="00A73992">
        <w:rPr>
          <w:rFonts w:ascii="Montserrat" w:hAnsi="Montserrat"/>
          <w:sz w:val="24"/>
        </w:rPr>
        <w:t>A string of misadventures, an inside joke, Dusk’s attempt to cover herself</w:t>
      </w:r>
    </w:p>
    <w:p w14:paraId="12C11656" w14:textId="77777777" w:rsidR="00F63DF0" w:rsidRPr="00A73992" w:rsidRDefault="00A73992">
      <w:pPr>
        <w:pStyle w:val="0DraftNormal"/>
        <w:rPr>
          <w:rFonts w:ascii="Montserrat" w:hAnsi="Montserrat"/>
          <w:sz w:val="24"/>
        </w:rPr>
      </w:pPr>
      <w:r w:rsidRPr="00A73992">
        <w:rPr>
          <w:rFonts w:ascii="Montserrat" w:hAnsi="Montserrat"/>
          <w:sz w:val="24"/>
        </w:rPr>
        <w:t>A strategic use of doubt, getting back at Dusk</w:t>
      </w:r>
    </w:p>
    <w:p w14:paraId="148290E6" w14:textId="77777777" w:rsidR="00F63DF0" w:rsidRPr="00A73992" w:rsidRDefault="00A73992">
      <w:pPr>
        <w:pStyle w:val="0DraftNormal"/>
        <w:rPr>
          <w:rFonts w:ascii="Montserrat" w:hAnsi="Montserrat"/>
          <w:sz w:val="24"/>
        </w:rPr>
      </w:pPr>
      <w:r w:rsidRPr="00A73992">
        <w:rPr>
          <w:rFonts w:ascii="Montserrat" w:hAnsi="Montserrat"/>
          <w:sz w:val="24"/>
        </w:rPr>
        <w:t>A consequence of self denial, a confession of love and a serious apprehension</w:t>
      </w:r>
    </w:p>
    <w:p w14:paraId="6FFD8F1C" w14:textId="77777777" w:rsidR="00F63DF0" w:rsidRPr="00A73992" w:rsidRDefault="00F63DF0">
      <w:pPr>
        <w:pStyle w:val="0DraftNormal"/>
        <w:rPr>
          <w:rFonts w:ascii="Montserrat" w:hAnsi="Montserrat"/>
          <w:sz w:val="24"/>
        </w:rPr>
      </w:pPr>
    </w:p>
    <w:p w14:paraId="6D6810EB" w14:textId="77777777" w:rsidR="00F63DF0" w:rsidRPr="00A73992" w:rsidRDefault="00A73992">
      <w:pPr>
        <w:pStyle w:val="0DraftNormal"/>
        <w:rPr>
          <w:rFonts w:ascii="Montserrat" w:hAnsi="Montserrat"/>
          <w:sz w:val="24"/>
        </w:rPr>
      </w:pPr>
      <w:r w:rsidRPr="00A73992">
        <w:rPr>
          <w:rFonts w:ascii="Montserrat" w:hAnsi="Montserrat"/>
          <w:sz w:val="24"/>
        </w:rPr>
        <w:tab/>
        <w:t>Chapter  08</w:t>
      </w:r>
    </w:p>
    <w:p w14:paraId="4C5DE901" w14:textId="77777777" w:rsidR="00F63DF0" w:rsidRPr="00A73992" w:rsidRDefault="00F63DF0">
      <w:pPr>
        <w:pStyle w:val="0DraftNormal"/>
        <w:rPr>
          <w:rFonts w:ascii="Montserrat" w:hAnsi="Montserrat"/>
          <w:sz w:val="24"/>
        </w:rPr>
      </w:pPr>
    </w:p>
    <w:p w14:paraId="49C098EA" w14:textId="77777777" w:rsidR="00F63DF0" w:rsidRPr="00A73992" w:rsidRDefault="00A73992">
      <w:pPr>
        <w:pStyle w:val="0DraftNormal"/>
        <w:rPr>
          <w:rFonts w:ascii="Montserrat" w:hAnsi="Montserrat"/>
          <w:sz w:val="24"/>
        </w:rPr>
      </w:pPr>
      <w:r w:rsidRPr="00A73992">
        <w:rPr>
          <w:rFonts w:ascii="Montserrat" w:hAnsi="Montserrat"/>
          <w:sz w:val="24"/>
        </w:rPr>
        <w:t>A simple matter of changing sex</w:t>
      </w:r>
    </w:p>
    <w:p w14:paraId="7CB722C5" w14:textId="77777777" w:rsidR="00F63DF0" w:rsidRPr="00A73992" w:rsidRDefault="00A73992">
      <w:pPr>
        <w:pStyle w:val="0DraftNormal"/>
        <w:rPr>
          <w:rFonts w:ascii="Montserrat" w:hAnsi="Montserrat"/>
          <w:sz w:val="24"/>
        </w:rPr>
      </w:pPr>
      <w:r w:rsidRPr="00A73992">
        <w:rPr>
          <w:rFonts w:ascii="Montserrat" w:hAnsi="Montserrat"/>
          <w:sz w:val="24"/>
        </w:rPr>
        <w:t>A more than willing student</w:t>
      </w:r>
    </w:p>
    <w:p w14:paraId="18BDD0A3" w14:textId="77777777" w:rsidR="00F63DF0" w:rsidRPr="00A73992" w:rsidRDefault="00A73992">
      <w:pPr>
        <w:pStyle w:val="0DraftNormal"/>
        <w:rPr>
          <w:rFonts w:ascii="Montserrat" w:hAnsi="Montserrat"/>
          <w:sz w:val="24"/>
        </w:rPr>
      </w:pPr>
      <w:r w:rsidRPr="00A73992">
        <w:rPr>
          <w:rFonts w:ascii="Montserrat" w:hAnsi="Montserrat"/>
          <w:sz w:val="24"/>
        </w:rPr>
        <w:t>A girl or a boy, Fox and Dusk argue</w:t>
      </w:r>
    </w:p>
    <w:p w14:paraId="44F9B470" w14:textId="77777777" w:rsidR="00F63DF0" w:rsidRPr="00A73992" w:rsidRDefault="00A73992">
      <w:pPr>
        <w:pStyle w:val="0DraftNormal"/>
        <w:rPr>
          <w:rFonts w:ascii="Montserrat" w:hAnsi="Montserrat"/>
          <w:sz w:val="24"/>
        </w:rPr>
      </w:pPr>
      <w:r w:rsidRPr="00A73992">
        <w:rPr>
          <w:rFonts w:ascii="Montserrat" w:hAnsi="Montserrat"/>
          <w:sz w:val="24"/>
        </w:rPr>
        <w:t>A strange attraction</w:t>
      </w:r>
    </w:p>
    <w:p w14:paraId="3A8C0182" w14:textId="77777777" w:rsidR="00F63DF0" w:rsidRPr="00A73992" w:rsidRDefault="00F63DF0">
      <w:pPr>
        <w:pStyle w:val="0DraftNormal"/>
        <w:rPr>
          <w:rFonts w:ascii="Montserrat" w:hAnsi="Montserrat"/>
          <w:sz w:val="24"/>
        </w:rPr>
      </w:pPr>
    </w:p>
    <w:p w14:paraId="2822A362" w14:textId="77777777" w:rsidR="00F63DF0" w:rsidRPr="00A73992" w:rsidRDefault="00A73992">
      <w:pPr>
        <w:pStyle w:val="0DraftNormal"/>
        <w:rPr>
          <w:rFonts w:ascii="Montserrat" w:hAnsi="Montserrat"/>
          <w:sz w:val="24"/>
        </w:rPr>
      </w:pPr>
      <w:r w:rsidRPr="00A73992">
        <w:rPr>
          <w:rFonts w:ascii="Montserrat" w:hAnsi="Montserrat"/>
          <w:sz w:val="24"/>
        </w:rPr>
        <w:tab/>
        <w:t>Chapter 09</w:t>
      </w:r>
    </w:p>
    <w:p w14:paraId="53E2A132" w14:textId="77777777" w:rsidR="00F63DF0" w:rsidRPr="00A73992" w:rsidRDefault="00F63DF0">
      <w:pPr>
        <w:pStyle w:val="0DraftNormal"/>
        <w:rPr>
          <w:rFonts w:ascii="Montserrat" w:hAnsi="Montserrat"/>
          <w:sz w:val="24"/>
        </w:rPr>
      </w:pPr>
    </w:p>
    <w:p w14:paraId="384ED6A7" w14:textId="77777777" w:rsidR="00F63DF0" w:rsidRPr="00A73992" w:rsidRDefault="00A73992">
      <w:pPr>
        <w:pStyle w:val="0DraftNormal"/>
        <w:rPr>
          <w:rFonts w:ascii="Montserrat" w:hAnsi="Montserrat"/>
          <w:sz w:val="24"/>
        </w:rPr>
      </w:pPr>
      <w:r w:rsidRPr="00A73992">
        <w:rPr>
          <w:rFonts w:ascii="Montserrat" w:hAnsi="Montserrat"/>
          <w:sz w:val="24"/>
        </w:rPr>
        <w:t>A practical joke, and the cat was out of the bag</w:t>
      </w:r>
    </w:p>
    <w:p w14:paraId="438D9631" w14:textId="77777777" w:rsidR="00F63DF0" w:rsidRPr="00A73992" w:rsidRDefault="00A73992">
      <w:pPr>
        <w:pStyle w:val="0DraftNormal"/>
        <w:rPr>
          <w:rFonts w:ascii="Montserrat" w:hAnsi="Montserrat"/>
          <w:sz w:val="24"/>
        </w:rPr>
      </w:pPr>
      <w:r w:rsidRPr="00A73992">
        <w:rPr>
          <w:rFonts w:ascii="Montserrat" w:hAnsi="Montserrat"/>
          <w:sz w:val="24"/>
        </w:rPr>
        <w:t>A shopping trip, a shadow’s shadow</w:t>
      </w:r>
    </w:p>
    <w:p w14:paraId="29C7A141" w14:textId="77777777" w:rsidR="00F63DF0" w:rsidRPr="00A73992" w:rsidRDefault="00A73992">
      <w:pPr>
        <w:pStyle w:val="0DraftNormal"/>
        <w:rPr>
          <w:rFonts w:ascii="Montserrat" w:hAnsi="Montserrat"/>
          <w:sz w:val="24"/>
        </w:rPr>
      </w:pPr>
      <w:r w:rsidRPr="00A73992">
        <w:rPr>
          <w:rFonts w:ascii="Montserrat" w:hAnsi="Montserrat"/>
          <w:sz w:val="24"/>
        </w:rPr>
        <w:t>A necessary act, the price of freedom</w:t>
      </w:r>
    </w:p>
    <w:p w14:paraId="6A821114" w14:textId="77777777" w:rsidR="00F63DF0" w:rsidRPr="00A73992" w:rsidRDefault="00A73992">
      <w:pPr>
        <w:pStyle w:val="0DraftNormal"/>
        <w:rPr>
          <w:rFonts w:ascii="Montserrat" w:hAnsi="Montserrat"/>
          <w:sz w:val="24"/>
        </w:rPr>
      </w:pPr>
      <w:r w:rsidRPr="00A73992">
        <w:rPr>
          <w:rFonts w:ascii="Montserrat" w:hAnsi="Montserrat"/>
          <w:sz w:val="24"/>
        </w:rPr>
        <w:t>A reputation and another eager student</w:t>
      </w:r>
    </w:p>
    <w:p w14:paraId="1AD61DA2" w14:textId="77777777" w:rsidR="00F63DF0" w:rsidRPr="00A73992" w:rsidRDefault="00F63DF0">
      <w:pPr>
        <w:pStyle w:val="0DraftNormal"/>
        <w:rPr>
          <w:rFonts w:ascii="Montserrat" w:hAnsi="Montserrat"/>
          <w:sz w:val="24"/>
        </w:rPr>
      </w:pPr>
    </w:p>
    <w:p w14:paraId="233BA2E0" w14:textId="77777777" w:rsidR="00F63DF0" w:rsidRPr="00A73992" w:rsidRDefault="00A73992">
      <w:pPr>
        <w:pStyle w:val="0DraftNormal"/>
        <w:rPr>
          <w:rFonts w:ascii="Montserrat" w:hAnsi="Montserrat"/>
          <w:sz w:val="24"/>
        </w:rPr>
      </w:pPr>
      <w:r w:rsidRPr="00A73992">
        <w:rPr>
          <w:rFonts w:ascii="Montserrat" w:hAnsi="Montserrat"/>
          <w:sz w:val="24"/>
        </w:rPr>
        <w:tab/>
        <w:t>Chapter  10</w:t>
      </w:r>
    </w:p>
    <w:p w14:paraId="41E428BE" w14:textId="77777777" w:rsidR="00F63DF0" w:rsidRPr="00A73992" w:rsidRDefault="00F63DF0">
      <w:pPr>
        <w:pStyle w:val="0DraftNormal"/>
        <w:rPr>
          <w:rFonts w:ascii="Montserrat" w:hAnsi="Montserrat"/>
          <w:sz w:val="24"/>
        </w:rPr>
      </w:pPr>
    </w:p>
    <w:p w14:paraId="68FBD1CB" w14:textId="77777777" w:rsidR="00F63DF0" w:rsidRPr="00A73992" w:rsidRDefault="00A73992">
      <w:pPr>
        <w:pStyle w:val="0DraftNormal"/>
        <w:rPr>
          <w:rFonts w:ascii="Montserrat" w:hAnsi="Montserrat"/>
          <w:sz w:val="24"/>
        </w:rPr>
      </w:pPr>
      <w:r w:rsidRPr="00A73992">
        <w:rPr>
          <w:rFonts w:ascii="Montserrat" w:hAnsi="Montserrat"/>
          <w:sz w:val="24"/>
        </w:rPr>
        <w:t>A rumour that could not be ignored</w:t>
      </w:r>
    </w:p>
    <w:p w14:paraId="1FAC519C" w14:textId="77777777" w:rsidR="00F63DF0" w:rsidRPr="00A73992" w:rsidRDefault="00A73992">
      <w:pPr>
        <w:pStyle w:val="0DraftNormal"/>
        <w:rPr>
          <w:rFonts w:ascii="Montserrat" w:hAnsi="Montserrat"/>
          <w:sz w:val="24"/>
        </w:rPr>
      </w:pPr>
      <w:r w:rsidRPr="00A73992">
        <w:rPr>
          <w:rFonts w:ascii="Montserrat" w:hAnsi="Montserrat"/>
          <w:sz w:val="24"/>
        </w:rPr>
        <w:t>A problem that had to be confronted</w:t>
      </w:r>
    </w:p>
    <w:p w14:paraId="30C380A0" w14:textId="77777777" w:rsidR="00F63DF0" w:rsidRPr="00A73992" w:rsidRDefault="00A73992">
      <w:pPr>
        <w:pStyle w:val="0DraftNormal"/>
        <w:rPr>
          <w:rFonts w:ascii="Montserrat" w:hAnsi="Montserrat"/>
          <w:sz w:val="24"/>
        </w:rPr>
      </w:pPr>
      <w:r w:rsidRPr="00A73992">
        <w:rPr>
          <w:rFonts w:ascii="Montserrat" w:hAnsi="Montserrat"/>
          <w:sz w:val="24"/>
        </w:rPr>
        <w:t>A very attractive offer</w:t>
      </w:r>
    </w:p>
    <w:p w14:paraId="572A4161" w14:textId="77777777" w:rsidR="00F63DF0" w:rsidRPr="00A73992" w:rsidRDefault="00A73992">
      <w:pPr>
        <w:pStyle w:val="0DraftNormal"/>
        <w:rPr>
          <w:rFonts w:ascii="Montserrat" w:hAnsi="Montserrat"/>
          <w:sz w:val="24"/>
        </w:rPr>
      </w:pPr>
      <w:r w:rsidRPr="00A73992">
        <w:rPr>
          <w:rFonts w:ascii="Montserrat" w:hAnsi="Montserrat"/>
          <w:sz w:val="24"/>
        </w:rPr>
        <w:t>A quick retreat, and explanations of duality</w:t>
      </w:r>
    </w:p>
    <w:p w14:paraId="0B1B1C7B" w14:textId="77777777" w:rsidR="00F63DF0" w:rsidRPr="00A73992" w:rsidRDefault="00F63DF0">
      <w:pPr>
        <w:pStyle w:val="0DraftNormal"/>
        <w:rPr>
          <w:rFonts w:ascii="Montserrat" w:hAnsi="Montserrat"/>
          <w:sz w:val="24"/>
        </w:rPr>
      </w:pPr>
    </w:p>
    <w:p w14:paraId="2A203FED" w14:textId="77777777" w:rsidR="00F63DF0" w:rsidRPr="00A73992" w:rsidRDefault="00A73992">
      <w:pPr>
        <w:pStyle w:val="0DraftNormal"/>
        <w:rPr>
          <w:rFonts w:ascii="Montserrat" w:hAnsi="Montserrat"/>
          <w:sz w:val="24"/>
        </w:rPr>
      </w:pPr>
      <w:r w:rsidRPr="00A73992">
        <w:rPr>
          <w:rFonts w:ascii="Montserrat" w:hAnsi="Montserrat"/>
          <w:sz w:val="24"/>
        </w:rPr>
        <w:tab/>
        <w:t>Chapter 11</w:t>
      </w:r>
    </w:p>
    <w:p w14:paraId="32412524" w14:textId="77777777" w:rsidR="00F63DF0" w:rsidRPr="00A73992" w:rsidRDefault="00F63DF0">
      <w:pPr>
        <w:pStyle w:val="0DraftNormal"/>
        <w:rPr>
          <w:rFonts w:ascii="Montserrat" w:hAnsi="Montserrat"/>
          <w:sz w:val="24"/>
        </w:rPr>
      </w:pPr>
    </w:p>
    <w:p w14:paraId="083A98D8" w14:textId="77777777" w:rsidR="00F63DF0" w:rsidRPr="00A73992" w:rsidRDefault="00A73992">
      <w:pPr>
        <w:pStyle w:val="0DraftNormal"/>
        <w:rPr>
          <w:rFonts w:ascii="Montserrat" w:hAnsi="Montserrat"/>
          <w:sz w:val="24"/>
        </w:rPr>
      </w:pPr>
      <w:r w:rsidRPr="00A73992">
        <w:rPr>
          <w:rFonts w:ascii="Montserrat" w:hAnsi="Montserrat"/>
          <w:sz w:val="24"/>
        </w:rPr>
        <w:t>A firm resolution</w:t>
      </w:r>
    </w:p>
    <w:p w14:paraId="4B0643E0" w14:textId="77777777" w:rsidR="00F63DF0" w:rsidRPr="00A73992" w:rsidRDefault="00A73992">
      <w:pPr>
        <w:pStyle w:val="0DraftNormal"/>
        <w:rPr>
          <w:rFonts w:ascii="Montserrat" w:hAnsi="Montserrat"/>
          <w:sz w:val="24"/>
        </w:rPr>
      </w:pPr>
      <w:r w:rsidRPr="00A73992">
        <w:rPr>
          <w:rFonts w:ascii="Montserrat" w:hAnsi="Montserrat"/>
          <w:sz w:val="24"/>
        </w:rPr>
        <w:t>A problem that now confronted her</w:t>
      </w:r>
    </w:p>
    <w:p w14:paraId="4A66C510" w14:textId="77777777" w:rsidR="00F63DF0" w:rsidRPr="00A73992" w:rsidRDefault="00A73992">
      <w:pPr>
        <w:pStyle w:val="0DraftNormal"/>
        <w:rPr>
          <w:rFonts w:ascii="Montserrat" w:hAnsi="Montserrat"/>
          <w:sz w:val="24"/>
        </w:rPr>
      </w:pPr>
      <w:r w:rsidRPr="00A73992">
        <w:rPr>
          <w:rFonts w:ascii="Montserrat" w:hAnsi="Montserrat"/>
          <w:sz w:val="24"/>
        </w:rPr>
        <w:t>A safe house, and troubling events in the news</w:t>
      </w:r>
    </w:p>
    <w:p w14:paraId="63A2C4BC" w14:textId="77777777" w:rsidR="00F63DF0" w:rsidRPr="00A73992" w:rsidRDefault="00A73992">
      <w:pPr>
        <w:pStyle w:val="0DraftNormal"/>
        <w:rPr>
          <w:rFonts w:ascii="Montserrat" w:hAnsi="Montserrat"/>
          <w:sz w:val="24"/>
        </w:rPr>
      </w:pPr>
      <w:r w:rsidRPr="00A73992">
        <w:rPr>
          <w:rFonts w:ascii="Montserrat" w:hAnsi="Montserrat"/>
          <w:sz w:val="24"/>
        </w:rPr>
        <w:t>A promise collected, sharing memories</w:t>
      </w:r>
    </w:p>
    <w:p w14:paraId="76625CE6" w14:textId="77777777" w:rsidR="00F63DF0" w:rsidRPr="00A73992" w:rsidRDefault="00F63DF0">
      <w:pPr>
        <w:pStyle w:val="0DraftNormal"/>
        <w:rPr>
          <w:rFonts w:ascii="Montserrat" w:hAnsi="Montserrat"/>
          <w:sz w:val="24"/>
        </w:rPr>
      </w:pPr>
    </w:p>
    <w:p w14:paraId="3692E661" w14:textId="77777777" w:rsidR="00F63DF0" w:rsidRPr="00A73992" w:rsidRDefault="00A73992">
      <w:pPr>
        <w:pStyle w:val="0DraftNormal"/>
        <w:rPr>
          <w:rFonts w:ascii="Montserrat" w:hAnsi="Montserrat"/>
          <w:sz w:val="24"/>
        </w:rPr>
      </w:pPr>
      <w:r w:rsidRPr="00A73992">
        <w:rPr>
          <w:rFonts w:ascii="Montserrat" w:hAnsi="Montserrat"/>
          <w:sz w:val="24"/>
        </w:rPr>
        <w:tab/>
        <w:t>Chapter 12</w:t>
      </w:r>
    </w:p>
    <w:p w14:paraId="3C9CF6C6" w14:textId="77777777" w:rsidR="00F63DF0" w:rsidRPr="00A73992" w:rsidRDefault="00F63DF0">
      <w:pPr>
        <w:pStyle w:val="0DraftNormal"/>
        <w:rPr>
          <w:rFonts w:ascii="Montserrat" w:hAnsi="Montserrat"/>
          <w:sz w:val="24"/>
        </w:rPr>
      </w:pPr>
    </w:p>
    <w:p w14:paraId="6CB3D41B" w14:textId="77777777" w:rsidR="00F63DF0" w:rsidRPr="00A73992" w:rsidRDefault="00A73992">
      <w:pPr>
        <w:pStyle w:val="0DraftNormal"/>
        <w:rPr>
          <w:rFonts w:ascii="Montserrat" w:hAnsi="Montserrat"/>
          <w:sz w:val="24"/>
        </w:rPr>
      </w:pPr>
      <w:r w:rsidRPr="00A73992">
        <w:rPr>
          <w:rFonts w:ascii="Montserrat" w:hAnsi="Montserrat"/>
          <w:sz w:val="24"/>
        </w:rPr>
        <w:t>A war was inevitable</w:t>
      </w:r>
    </w:p>
    <w:p w14:paraId="49DD0944" w14:textId="77777777" w:rsidR="00F63DF0" w:rsidRPr="00A73992" w:rsidRDefault="00A73992">
      <w:pPr>
        <w:pStyle w:val="0DraftNormal"/>
        <w:rPr>
          <w:rFonts w:ascii="Montserrat" w:hAnsi="Montserrat"/>
          <w:sz w:val="24"/>
        </w:rPr>
      </w:pPr>
      <w:r w:rsidRPr="00A73992">
        <w:rPr>
          <w:rFonts w:ascii="Montserrat" w:hAnsi="Montserrat"/>
          <w:sz w:val="24"/>
        </w:rPr>
        <w:t>A jump ahead of her, Dawn unwittingly confides her problem in Dusk</w:t>
      </w:r>
    </w:p>
    <w:p w14:paraId="3FB9607A" w14:textId="77777777" w:rsidR="00F63DF0" w:rsidRPr="00A73992" w:rsidRDefault="00A73992">
      <w:pPr>
        <w:pStyle w:val="0DraftNormal"/>
        <w:rPr>
          <w:rFonts w:ascii="Montserrat" w:hAnsi="Montserrat"/>
          <w:sz w:val="24"/>
        </w:rPr>
      </w:pPr>
      <w:r w:rsidRPr="00A73992">
        <w:rPr>
          <w:rFonts w:ascii="Montserrat" w:hAnsi="Montserrat"/>
          <w:sz w:val="24"/>
        </w:rPr>
        <w:t>A new friendship tradition, Fox caught teaching Angel</w:t>
      </w:r>
    </w:p>
    <w:p w14:paraId="45B6FBF1" w14:textId="77777777" w:rsidR="00F63DF0" w:rsidRPr="00A73992" w:rsidRDefault="00A73992">
      <w:pPr>
        <w:pStyle w:val="0DraftNormal"/>
        <w:rPr>
          <w:rFonts w:ascii="Montserrat" w:hAnsi="Montserrat"/>
          <w:sz w:val="24"/>
        </w:rPr>
      </w:pPr>
      <w:r w:rsidRPr="00A73992">
        <w:rPr>
          <w:rFonts w:ascii="Montserrat" w:hAnsi="Montserrat"/>
          <w:sz w:val="24"/>
        </w:rPr>
        <w:t>A return to past pursuits, Dragon masters the trick</w:t>
      </w:r>
    </w:p>
    <w:p w14:paraId="17EC1B4E" w14:textId="77777777" w:rsidR="00F63DF0" w:rsidRPr="00A73992" w:rsidRDefault="00A73992">
      <w:pPr>
        <w:pStyle w:val="0DraftNormal"/>
        <w:rPr>
          <w:rFonts w:ascii="Montserrat" w:hAnsi="Montserrat"/>
          <w:sz w:val="24"/>
        </w:rPr>
      </w:pPr>
      <w:r w:rsidRPr="00A73992">
        <w:rPr>
          <w:rFonts w:ascii="Montserrat" w:hAnsi="Montserrat"/>
          <w:sz w:val="24"/>
        </w:rPr>
        <w:t>A need to learn, Dawn and Thorn tackle Dusk’s tricks</w:t>
      </w:r>
    </w:p>
    <w:p w14:paraId="57E02F24" w14:textId="77777777" w:rsidR="00F63DF0" w:rsidRPr="00A73992" w:rsidRDefault="00F63DF0">
      <w:pPr>
        <w:pStyle w:val="0DraftNormal"/>
        <w:rPr>
          <w:rFonts w:ascii="Montserrat" w:hAnsi="Montserrat"/>
          <w:sz w:val="24"/>
        </w:rPr>
      </w:pPr>
    </w:p>
    <w:p w14:paraId="4E7D4D92" w14:textId="77777777" w:rsidR="00F63DF0" w:rsidRPr="00A73992" w:rsidRDefault="00A73992">
      <w:pPr>
        <w:pStyle w:val="0DraftNormal"/>
        <w:rPr>
          <w:rFonts w:ascii="Montserrat" w:hAnsi="Montserrat"/>
          <w:sz w:val="24"/>
        </w:rPr>
      </w:pPr>
      <w:r w:rsidRPr="00A73992">
        <w:rPr>
          <w:rFonts w:ascii="Montserrat" w:hAnsi="Montserrat"/>
          <w:sz w:val="24"/>
        </w:rPr>
        <w:tab/>
        <w:t>Chapter 13</w:t>
      </w:r>
    </w:p>
    <w:p w14:paraId="3815BD8B" w14:textId="77777777" w:rsidR="00F63DF0" w:rsidRPr="00A73992" w:rsidRDefault="00F63DF0">
      <w:pPr>
        <w:pStyle w:val="0DraftNormal"/>
        <w:rPr>
          <w:rFonts w:ascii="Montserrat" w:hAnsi="Montserrat"/>
          <w:sz w:val="24"/>
        </w:rPr>
      </w:pPr>
    </w:p>
    <w:p w14:paraId="35155FBA" w14:textId="77777777" w:rsidR="00F63DF0" w:rsidRPr="00A73992" w:rsidRDefault="00A73992">
      <w:pPr>
        <w:pStyle w:val="0DraftNormal"/>
        <w:rPr>
          <w:rFonts w:ascii="Montserrat" w:hAnsi="Montserrat"/>
          <w:sz w:val="24"/>
        </w:rPr>
      </w:pPr>
      <w:r w:rsidRPr="00A73992">
        <w:rPr>
          <w:rFonts w:ascii="Montserrat" w:hAnsi="Montserrat"/>
          <w:sz w:val="24"/>
        </w:rPr>
        <w:t>A moment of confidence, Angel is let in on the story, as is Thorn</w:t>
      </w:r>
    </w:p>
    <w:p w14:paraId="1006416F" w14:textId="77777777" w:rsidR="00F63DF0" w:rsidRPr="00A73992" w:rsidRDefault="00A73992">
      <w:pPr>
        <w:pStyle w:val="0DraftNormal"/>
        <w:rPr>
          <w:rFonts w:ascii="Montserrat" w:hAnsi="Montserrat"/>
          <w:sz w:val="24"/>
        </w:rPr>
      </w:pPr>
      <w:r w:rsidRPr="00A73992">
        <w:rPr>
          <w:rFonts w:ascii="Montserrat" w:hAnsi="Montserrat"/>
          <w:sz w:val="24"/>
        </w:rPr>
        <w:t>A trap, and using whatever weapon came to hand</w:t>
      </w:r>
    </w:p>
    <w:p w14:paraId="5B08F126" w14:textId="77777777" w:rsidR="00F63DF0" w:rsidRPr="00A73992" w:rsidRDefault="00A73992">
      <w:pPr>
        <w:pStyle w:val="0DraftNormal"/>
        <w:rPr>
          <w:rFonts w:ascii="Montserrat" w:hAnsi="Montserrat"/>
          <w:sz w:val="24"/>
        </w:rPr>
      </w:pPr>
      <w:r w:rsidRPr="00A73992">
        <w:rPr>
          <w:rFonts w:ascii="Montserrat" w:hAnsi="Montserrat"/>
          <w:sz w:val="24"/>
        </w:rPr>
        <w:t>A fatal experiment, Fox is sacraficed in an attempt to kill Dawn</w:t>
      </w:r>
    </w:p>
    <w:p w14:paraId="011836FE" w14:textId="77777777" w:rsidR="00F63DF0" w:rsidRPr="00A73992" w:rsidRDefault="00A73992">
      <w:pPr>
        <w:pStyle w:val="0DraftNormal"/>
        <w:rPr>
          <w:rFonts w:ascii="Montserrat" w:hAnsi="Montserrat"/>
          <w:sz w:val="24"/>
        </w:rPr>
      </w:pPr>
      <w:r w:rsidRPr="00A73992">
        <w:rPr>
          <w:rFonts w:ascii="Montserrat" w:hAnsi="Montserrat"/>
          <w:sz w:val="24"/>
        </w:rPr>
        <w:t>A moment of horror, Fox stumbles upon Dusk’s cache</w:t>
      </w:r>
    </w:p>
    <w:p w14:paraId="19026F3D" w14:textId="77777777" w:rsidR="00F63DF0" w:rsidRPr="00A73992" w:rsidRDefault="00F63DF0">
      <w:pPr>
        <w:pStyle w:val="0DraftNormal"/>
        <w:rPr>
          <w:rFonts w:ascii="Montserrat" w:hAnsi="Montserrat"/>
          <w:sz w:val="24"/>
        </w:rPr>
      </w:pPr>
    </w:p>
    <w:p w14:paraId="0D723D26" w14:textId="77777777" w:rsidR="00F63DF0" w:rsidRPr="00A73992" w:rsidRDefault="00A73992">
      <w:pPr>
        <w:pStyle w:val="0DraftNormal"/>
        <w:rPr>
          <w:rFonts w:ascii="Montserrat" w:hAnsi="Montserrat"/>
          <w:sz w:val="24"/>
        </w:rPr>
      </w:pPr>
      <w:r w:rsidRPr="00A73992">
        <w:rPr>
          <w:rFonts w:ascii="Montserrat" w:hAnsi="Montserrat"/>
          <w:sz w:val="24"/>
        </w:rPr>
        <w:tab/>
        <w:t>Chapter 14</w:t>
      </w:r>
    </w:p>
    <w:p w14:paraId="72A08C71" w14:textId="77777777" w:rsidR="00F63DF0" w:rsidRPr="00A73992" w:rsidRDefault="00F63DF0">
      <w:pPr>
        <w:pStyle w:val="0DraftNormal"/>
        <w:rPr>
          <w:rFonts w:ascii="Montserrat" w:hAnsi="Montserrat"/>
          <w:sz w:val="24"/>
        </w:rPr>
      </w:pPr>
    </w:p>
    <w:p w14:paraId="1438C500" w14:textId="77777777" w:rsidR="00F63DF0" w:rsidRPr="00A73992" w:rsidRDefault="00A73992">
      <w:pPr>
        <w:pStyle w:val="0DraftNormal"/>
        <w:rPr>
          <w:rFonts w:ascii="Montserrat" w:hAnsi="Montserrat"/>
          <w:sz w:val="24"/>
        </w:rPr>
      </w:pPr>
      <w:r w:rsidRPr="00A73992">
        <w:rPr>
          <w:rFonts w:ascii="Montserrat" w:hAnsi="Montserrat"/>
          <w:sz w:val="24"/>
        </w:rPr>
        <w:t>A miracle is just a happy accident, and the conflict comes out in the open</w:t>
      </w:r>
    </w:p>
    <w:p w14:paraId="60EA491F" w14:textId="77777777" w:rsidR="00F63DF0" w:rsidRPr="00A73992" w:rsidRDefault="00A73992">
      <w:pPr>
        <w:pStyle w:val="0DraftNormal"/>
        <w:rPr>
          <w:rFonts w:ascii="Montserrat" w:hAnsi="Montserrat"/>
          <w:sz w:val="24"/>
        </w:rPr>
      </w:pPr>
      <w:r w:rsidRPr="00A73992">
        <w:rPr>
          <w:rFonts w:ascii="Montserrat" w:hAnsi="Montserrat"/>
          <w:sz w:val="24"/>
        </w:rPr>
        <w:t>A chance to regroup, and Fox’s transformation</w:t>
      </w:r>
    </w:p>
    <w:p w14:paraId="170405FA" w14:textId="77777777" w:rsidR="00F63DF0" w:rsidRPr="00A73992" w:rsidRDefault="00A73992">
      <w:pPr>
        <w:pStyle w:val="0DraftNormal"/>
        <w:rPr>
          <w:rFonts w:ascii="Montserrat" w:hAnsi="Montserrat"/>
          <w:sz w:val="24"/>
        </w:rPr>
      </w:pPr>
      <w:r w:rsidRPr="00A73992">
        <w:rPr>
          <w:rFonts w:ascii="Montserrat" w:hAnsi="Montserrat"/>
          <w:sz w:val="24"/>
        </w:rPr>
        <w:t>A cause to celebrate, Fox confronts an impossible necessity</w:t>
      </w:r>
    </w:p>
    <w:p w14:paraId="106607E3" w14:textId="77777777" w:rsidR="00F63DF0" w:rsidRPr="00A73992" w:rsidRDefault="00A73992">
      <w:pPr>
        <w:pStyle w:val="0DraftNormal"/>
        <w:rPr>
          <w:rFonts w:ascii="Montserrat" w:hAnsi="Montserrat"/>
          <w:sz w:val="24"/>
        </w:rPr>
      </w:pPr>
      <w:r w:rsidRPr="00A73992">
        <w:rPr>
          <w:rFonts w:ascii="Montserrat" w:hAnsi="Montserrat"/>
          <w:sz w:val="24"/>
        </w:rPr>
        <w:t>A visit to the underground, a possible way out</w:t>
      </w:r>
    </w:p>
    <w:p w14:paraId="35494E8E" w14:textId="77777777" w:rsidR="00F63DF0" w:rsidRPr="00A73992" w:rsidRDefault="00F63DF0">
      <w:pPr>
        <w:pStyle w:val="0DraftNormal"/>
        <w:rPr>
          <w:rFonts w:ascii="Montserrat" w:hAnsi="Montserrat"/>
          <w:sz w:val="24"/>
        </w:rPr>
      </w:pPr>
    </w:p>
    <w:p w14:paraId="5857752D" w14:textId="77777777" w:rsidR="00F63DF0" w:rsidRPr="00A73992" w:rsidRDefault="00A73992">
      <w:pPr>
        <w:pStyle w:val="0DraftNormal"/>
        <w:rPr>
          <w:rFonts w:ascii="Montserrat" w:hAnsi="Montserrat"/>
          <w:sz w:val="24"/>
        </w:rPr>
      </w:pPr>
      <w:r w:rsidRPr="00A73992">
        <w:rPr>
          <w:rFonts w:ascii="Montserrat" w:hAnsi="Montserrat"/>
          <w:sz w:val="24"/>
        </w:rPr>
        <w:tab/>
        <w:t>Chapter 15</w:t>
      </w:r>
    </w:p>
    <w:p w14:paraId="2E372627" w14:textId="77777777" w:rsidR="00F63DF0" w:rsidRPr="00A73992" w:rsidRDefault="00F63DF0">
      <w:pPr>
        <w:pStyle w:val="0DraftNormal"/>
        <w:rPr>
          <w:rFonts w:ascii="Montserrat" w:hAnsi="Montserrat"/>
          <w:sz w:val="24"/>
        </w:rPr>
      </w:pPr>
    </w:p>
    <w:p w14:paraId="14BF61BD" w14:textId="77777777" w:rsidR="00F63DF0" w:rsidRPr="00A73992" w:rsidRDefault="00A73992">
      <w:pPr>
        <w:pStyle w:val="0DraftNormal"/>
        <w:rPr>
          <w:rFonts w:ascii="Montserrat" w:hAnsi="Montserrat"/>
          <w:sz w:val="24"/>
        </w:rPr>
      </w:pPr>
      <w:r w:rsidRPr="00A73992">
        <w:rPr>
          <w:rFonts w:ascii="Montserrat" w:hAnsi="Montserrat"/>
          <w:sz w:val="24"/>
        </w:rPr>
        <w:t>A matter of innate potential, and temporary defensive measures</w:t>
      </w:r>
    </w:p>
    <w:p w14:paraId="0D1552A6" w14:textId="77777777" w:rsidR="00F63DF0" w:rsidRPr="00A73992" w:rsidRDefault="00A73992">
      <w:pPr>
        <w:pStyle w:val="0DraftNormal"/>
        <w:rPr>
          <w:rFonts w:ascii="Montserrat" w:hAnsi="Montserrat"/>
          <w:sz w:val="24"/>
        </w:rPr>
      </w:pPr>
      <w:r w:rsidRPr="00A73992">
        <w:rPr>
          <w:rFonts w:ascii="Montserrat" w:hAnsi="Montserrat"/>
          <w:sz w:val="24"/>
        </w:rPr>
        <w:t>A moment of temptation, a declaration of war and a warning</w:t>
      </w:r>
    </w:p>
    <w:p w14:paraId="06106C9F" w14:textId="77777777" w:rsidR="00F63DF0" w:rsidRPr="00A73992" w:rsidRDefault="00A73992">
      <w:pPr>
        <w:pStyle w:val="0DraftNormal"/>
        <w:rPr>
          <w:rFonts w:ascii="Montserrat" w:hAnsi="Montserrat"/>
          <w:sz w:val="24"/>
        </w:rPr>
      </w:pPr>
      <w:r w:rsidRPr="00A73992">
        <w:rPr>
          <w:rFonts w:ascii="Montserrat" w:hAnsi="Montserrat"/>
          <w:sz w:val="24"/>
        </w:rPr>
        <w:t>A sudden turn of events, Thorn takes a test too far</w:t>
      </w:r>
    </w:p>
    <w:p w14:paraId="3F23B9B9" w14:textId="77777777" w:rsidR="00F63DF0" w:rsidRPr="00A73992" w:rsidRDefault="00A73992">
      <w:pPr>
        <w:pStyle w:val="0DraftNormal"/>
        <w:rPr>
          <w:rFonts w:ascii="Montserrat" w:hAnsi="Montserrat"/>
          <w:sz w:val="24"/>
        </w:rPr>
      </w:pPr>
      <w:r w:rsidRPr="00A73992">
        <w:rPr>
          <w:rFonts w:ascii="Montserrat" w:hAnsi="Montserrat"/>
          <w:sz w:val="24"/>
        </w:rPr>
        <w:t xml:space="preserve">A crushed hope, victim of another kind of rape, her old enemy  </w:t>
      </w:r>
    </w:p>
    <w:p w14:paraId="5898BD41" w14:textId="77777777" w:rsidR="00F63DF0" w:rsidRPr="00A73992" w:rsidRDefault="00F63DF0">
      <w:pPr>
        <w:pStyle w:val="0DraftNormal"/>
        <w:rPr>
          <w:rFonts w:ascii="Montserrat" w:hAnsi="Montserrat"/>
          <w:sz w:val="24"/>
        </w:rPr>
      </w:pPr>
    </w:p>
    <w:p w14:paraId="76A158A7" w14:textId="77777777" w:rsidR="00F63DF0" w:rsidRPr="00A73992" w:rsidRDefault="00A73992">
      <w:pPr>
        <w:pStyle w:val="0DraftNormal"/>
        <w:rPr>
          <w:rFonts w:ascii="Montserrat" w:hAnsi="Montserrat"/>
          <w:sz w:val="24"/>
        </w:rPr>
      </w:pPr>
      <w:r w:rsidRPr="00A73992">
        <w:rPr>
          <w:rFonts w:ascii="Montserrat" w:hAnsi="Montserrat"/>
          <w:sz w:val="24"/>
        </w:rPr>
        <w:t>Part III</w:t>
      </w:r>
      <w:r w:rsidRPr="00A73992">
        <w:rPr>
          <w:rFonts w:ascii="Montserrat" w:hAnsi="Montserrat"/>
          <w:sz w:val="24"/>
        </w:rPr>
        <w:tab/>
        <w:t>An Open Conflict, Repraised</w:t>
      </w:r>
    </w:p>
    <w:p w14:paraId="26D2EA0B" w14:textId="77777777" w:rsidR="00F63DF0" w:rsidRPr="00A73992" w:rsidRDefault="00F63DF0">
      <w:pPr>
        <w:pStyle w:val="0DraftNormal"/>
        <w:rPr>
          <w:rFonts w:ascii="Montserrat" w:hAnsi="Montserrat"/>
          <w:sz w:val="24"/>
        </w:rPr>
      </w:pPr>
    </w:p>
    <w:p w14:paraId="046966B7" w14:textId="77777777" w:rsidR="00F63DF0" w:rsidRPr="00A73992" w:rsidRDefault="00A73992">
      <w:pPr>
        <w:pStyle w:val="0DraftNormal"/>
        <w:rPr>
          <w:rFonts w:ascii="Montserrat" w:hAnsi="Montserrat"/>
          <w:sz w:val="24"/>
        </w:rPr>
      </w:pPr>
      <w:r w:rsidRPr="00A73992">
        <w:rPr>
          <w:rFonts w:ascii="Montserrat" w:hAnsi="Montserrat"/>
          <w:sz w:val="24"/>
        </w:rPr>
        <w:tab/>
        <w:t>Chapter 01</w:t>
      </w:r>
    </w:p>
    <w:p w14:paraId="5A962F3B" w14:textId="77777777" w:rsidR="00F63DF0" w:rsidRPr="00A73992" w:rsidRDefault="00F63DF0">
      <w:pPr>
        <w:pStyle w:val="0DraftNormal"/>
        <w:rPr>
          <w:rFonts w:ascii="Montserrat" w:hAnsi="Montserrat"/>
          <w:sz w:val="24"/>
        </w:rPr>
      </w:pPr>
    </w:p>
    <w:p w14:paraId="4E9EBF7A" w14:textId="77777777" w:rsidR="00F63DF0" w:rsidRPr="00A73992" w:rsidRDefault="00A73992">
      <w:pPr>
        <w:pStyle w:val="0DraftNormal"/>
        <w:rPr>
          <w:rFonts w:ascii="Montserrat" w:hAnsi="Montserrat"/>
          <w:sz w:val="24"/>
        </w:rPr>
      </w:pPr>
      <w:r w:rsidRPr="00A73992">
        <w:rPr>
          <w:rFonts w:ascii="Montserrat" w:hAnsi="Montserrat"/>
          <w:sz w:val="24"/>
        </w:rPr>
        <w:t>A night out as one of the girls, Dragon falls in love</w:t>
      </w:r>
    </w:p>
    <w:p w14:paraId="3B248B61" w14:textId="77777777" w:rsidR="00F63DF0" w:rsidRPr="00A73992" w:rsidRDefault="00A73992">
      <w:pPr>
        <w:pStyle w:val="0DraftNormal"/>
        <w:rPr>
          <w:rFonts w:ascii="Montserrat" w:hAnsi="Montserrat"/>
          <w:sz w:val="24"/>
        </w:rPr>
      </w:pPr>
      <w:r w:rsidRPr="00A73992">
        <w:rPr>
          <w:rFonts w:ascii="Montserrat" w:hAnsi="Montserrat"/>
          <w:sz w:val="24"/>
        </w:rPr>
        <w:t>A passing encounter</w:t>
      </w:r>
    </w:p>
    <w:p w14:paraId="0403DCD6" w14:textId="77777777" w:rsidR="00F63DF0" w:rsidRPr="00A73992" w:rsidRDefault="00A73992">
      <w:pPr>
        <w:pStyle w:val="0DraftNormal"/>
        <w:rPr>
          <w:rFonts w:ascii="Montserrat" w:hAnsi="Montserrat"/>
          <w:sz w:val="24"/>
        </w:rPr>
      </w:pPr>
      <w:r w:rsidRPr="00A73992">
        <w:rPr>
          <w:rFonts w:ascii="Montserrat" w:hAnsi="Montserrat"/>
          <w:sz w:val="24"/>
        </w:rPr>
        <w:t>A frightened disclosure, a matter unresolved</w:t>
      </w:r>
    </w:p>
    <w:p w14:paraId="233BB3FE" w14:textId="77777777" w:rsidR="00F63DF0" w:rsidRPr="00A73992" w:rsidRDefault="00F63DF0">
      <w:pPr>
        <w:pStyle w:val="0DraftNormal"/>
        <w:rPr>
          <w:rFonts w:ascii="Montserrat" w:hAnsi="Montserrat"/>
          <w:sz w:val="24"/>
        </w:rPr>
      </w:pPr>
    </w:p>
    <w:p w14:paraId="4474DE3B" w14:textId="77777777" w:rsidR="00F63DF0" w:rsidRPr="00A73992" w:rsidRDefault="00A73992">
      <w:pPr>
        <w:pStyle w:val="0DraftNormal"/>
        <w:rPr>
          <w:rFonts w:ascii="Montserrat" w:hAnsi="Montserrat"/>
          <w:sz w:val="24"/>
        </w:rPr>
      </w:pPr>
      <w:r w:rsidRPr="00A73992">
        <w:rPr>
          <w:rFonts w:ascii="Montserrat" w:hAnsi="Montserrat"/>
          <w:sz w:val="24"/>
        </w:rPr>
        <w:tab/>
        <w:t>Chapter 02</w:t>
      </w:r>
    </w:p>
    <w:p w14:paraId="527E57CC" w14:textId="77777777" w:rsidR="00F63DF0" w:rsidRPr="00A73992" w:rsidRDefault="00F63DF0">
      <w:pPr>
        <w:pStyle w:val="0DraftNormal"/>
        <w:rPr>
          <w:rFonts w:ascii="Montserrat" w:hAnsi="Montserrat"/>
          <w:sz w:val="24"/>
        </w:rPr>
      </w:pPr>
    </w:p>
    <w:p w14:paraId="53FB0932" w14:textId="77777777" w:rsidR="00F63DF0" w:rsidRPr="00A73992" w:rsidRDefault="00A73992">
      <w:pPr>
        <w:pStyle w:val="0DraftNormal"/>
        <w:rPr>
          <w:rFonts w:ascii="Montserrat" w:hAnsi="Montserrat"/>
          <w:sz w:val="24"/>
        </w:rPr>
      </w:pPr>
      <w:r w:rsidRPr="00A73992">
        <w:rPr>
          <w:rFonts w:ascii="Montserrat" w:hAnsi="Montserrat"/>
          <w:sz w:val="24"/>
        </w:rPr>
        <w:t>A week of anxiety and anticipation, parallels past and present</w:t>
      </w:r>
    </w:p>
    <w:p w14:paraId="609CA611" w14:textId="77777777" w:rsidR="00F63DF0" w:rsidRPr="00A73992" w:rsidRDefault="00A73992">
      <w:pPr>
        <w:pStyle w:val="0DraftNormal"/>
        <w:rPr>
          <w:rFonts w:ascii="Montserrat" w:hAnsi="Montserrat"/>
          <w:sz w:val="24"/>
        </w:rPr>
      </w:pPr>
      <w:r w:rsidRPr="00A73992">
        <w:rPr>
          <w:rFonts w:ascii="Montserrat" w:hAnsi="Montserrat"/>
          <w:sz w:val="24"/>
        </w:rPr>
        <w:t>A demon behind and angels ahead</w:t>
      </w:r>
    </w:p>
    <w:p w14:paraId="749BD162" w14:textId="77777777" w:rsidR="00F63DF0" w:rsidRPr="00A73992" w:rsidRDefault="00A73992">
      <w:pPr>
        <w:pStyle w:val="0DraftNormal"/>
        <w:rPr>
          <w:rFonts w:ascii="Montserrat" w:hAnsi="Montserrat"/>
          <w:sz w:val="24"/>
        </w:rPr>
      </w:pPr>
      <w:r w:rsidRPr="00A73992">
        <w:rPr>
          <w:rFonts w:ascii="Montserrat" w:hAnsi="Montserrat"/>
          <w:sz w:val="24"/>
        </w:rPr>
        <w:t xml:space="preserve">A duel between Dusk and Dawn, the whole scenario revisited </w:t>
      </w:r>
    </w:p>
    <w:p w14:paraId="18BC9C6F" w14:textId="77777777" w:rsidR="00F63DF0" w:rsidRPr="00A73992" w:rsidRDefault="00F63DF0">
      <w:pPr>
        <w:pStyle w:val="0DraftNormal"/>
        <w:rPr>
          <w:rFonts w:ascii="Montserrat" w:hAnsi="Montserrat"/>
          <w:sz w:val="24"/>
        </w:rPr>
      </w:pPr>
    </w:p>
    <w:p w14:paraId="16C9FD4F" w14:textId="77777777" w:rsidR="00F63DF0" w:rsidRPr="00A73992" w:rsidRDefault="00A73992">
      <w:pPr>
        <w:pStyle w:val="0DraftNormal"/>
        <w:rPr>
          <w:rFonts w:ascii="Montserrat" w:hAnsi="Montserrat"/>
          <w:sz w:val="24"/>
        </w:rPr>
      </w:pPr>
      <w:r w:rsidRPr="00A73992">
        <w:rPr>
          <w:rFonts w:ascii="Montserrat" w:hAnsi="Montserrat"/>
          <w:sz w:val="24"/>
        </w:rPr>
        <w:tab/>
        <w:t>Chapter 03</w:t>
      </w:r>
    </w:p>
    <w:p w14:paraId="5E076EE7" w14:textId="77777777" w:rsidR="00F63DF0" w:rsidRPr="00A73992" w:rsidRDefault="00F63DF0">
      <w:pPr>
        <w:pStyle w:val="0DraftNormal"/>
        <w:rPr>
          <w:rFonts w:ascii="Montserrat" w:hAnsi="Montserrat"/>
          <w:sz w:val="24"/>
        </w:rPr>
      </w:pPr>
    </w:p>
    <w:p w14:paraId="5E367E64" w14:textId="77777777" w:rsidR="00F63DF0" w:rsidRPr="00A73992" w:rsidRDefault="00A73992">
      <w:pPr>
        <w:pStyle w:val="0DraftNormal"/>
        <w:rPr>
          <w:rFonts w:ascii="Montserrat" w:hAnsi="Montserrat"/>
          <w:sz w:val="24"/>
        </w:rPr>
      </w:pPr>
      <w:r w:rsidRPr="00A73992">
        <w:rPr>
          <w:rFonts w:ascii="Montserrat" w:hAnsi="Montserrat"/>
          <w:sz w:val="24"/>
        </w:rPr>
        <w:t>A complication, Rook crashes the party</w:t>
      </w:r>
    </w:p>
    <w:p w14:paraId="6B9BA070" w14:textId="77777777" w:rsidR="00F63DF0" w:rsidRPr="00A73992" w:rsidRDefault="00A73992">
      <w:pPr>
        <w:pStyle w:val="0DraftNormal"/>
        <w:rPr>
          <w:rFonts w:ascii="Montserrat" w:hAnsi="Montserrat"/>
          <w:sz w:val="24"/>
        </w:rPr>
      </w:pPr>
      <w:r w:rsidRPr="00A73992">
        <w:rPr>
          <w:rFonts w:ascii="Montserrat" w:hAnsi="Montserrat"/>
          <w:sz w:val="24"/>
        </w:rPr>
        <w:t>A confession, and the promise of a plan</w:t>
      </w:r>
    </w:p>
    <w:p w14:paraId="4C66C7EC" w14:textId="77777777" w:rsidR="00F63DF0" w:rsidRPr="00A73992" w:rsidRDefault="00A73992">
      <w:pPr>
        <w:pStyle w:val="0DraftNormal"/>
        <w:rPr>
          <w:rFonts w:ascii="Montserrat" w:hAnsi="Montserrat"/>
          <w:sz w:val="24"/>
        </w:rPr>
      </w:pPr>
      <w:r w:rsidRPr="00A73992">
        <w:rPr>
          <w:rFonts w:ascii="Montserrat" w:hAnsi="Montserrat"/>
          <w:sz w:val="24"/>
        </w:rPr>
        <w:t>A place to hide, an awkward witness to a horrifying torture</w:t>
      </w:r>
    </w:p>
    <w:p w14:paraId="1E107D7B" w14:textId="77777777" w:rsidR="00F63DF0" w:rsidRPr="00A73992" w:rsidRDefault="00F63DF0">
      <w:pPr>
        <w:pStyle w:val="0DraftNormal"/>
        <w:rPr>
          <w:rFonts w:ascii="Montserrat" w:hAnsi="Montserrat"/>
          <w:sz w:val="24"/>
        </w:rPr>
      </w:pPr>
    </w:p>
    <w:p w14:paraId="79AA9BDD" w14:textId="77777777" w:rsidR="00F63DF0" w:rsidRPr="00A73992" w:rsidRDefault="00A73992">
      <w:pPr>
        <w:pStyle w:val="0DraftNormal"/>
        <w:rPr>
          <w:rFonts w:ascii="Montserrat" w:hAnsi="Montserrat"/>
          <w:sz w:val="24"/>
        </w:rPr>
      </w:pPr>
      <w:r w:rsidRPr="00A73992">
        <w:rPr>
          <w:rFonts w:ascii="Montserrat" w:hAnsi="Montserrat"/>
          <w:sz w:val="24"/>
        </w:rPr>
        <w:tab/>
        <w:t>Chapter 04</w:t>
      </w:r>
    </w:p>
    <w:p w14:paraId="212A78BB" w14:textId="77777777" w:rsidR="00F63DF0" w:rsidRPr="00A73992" w:rsidRDefault="00F63DF0">
      <w:pPr>
        <w:pStyle w:val="0DraftNormal"/>
        <w:rPr>
          <w:rFonts w:ascii="Montserrat" w:hAnsi="Montserrat"/>
          <w:sz w:val="24"/>
        </w:rPr>
      </w:pPr>
    </w:p>
    <w:p w14:paraId="756652C1" w14:textId="77777777" w:rsidR="00F63DF0" w:rsidRPr="00A73992" w:rsidRDefault="00A73992">
      <w:pPr>
        <w:pStyle w:val="0DraftNormal"/>
        <w:rPr>
          <w:rFonts w:ascii="Montserrat" w:hAnsi="Montserrat"/>
          <w:sz w:val="24"/>
        </w:rPr>
      </w:pPr>
      <w:r w:rsidRPr="00A73992">
        <w:rPr>
          <w:rFonts w:ascii="Montserrat" w:hAnsi="Montserrat"/>
          <w:sz w:val="24"/>
        </w:rPr>
        <w:t>A visit from the underground, Thorn, Fang and Claw</w:t>
      </w:r>
    </w:p>
    <w:p w14:paraId="7181B87C" w14:textId="77777777" w:rsidR="00F63DF0" w:rsidRPr="00A73992" w:rsidRDefault="00A73992">
      <w:pPr>
        <w:pStyle w:val="0DraftNormal"/>
        <w:rPr>
          <w:rFonts w:ascii="Montserrat" w:hAnsi="Montserrat"/>
          <w:sz w:val="24"/>
        </w:rPr>
      </w:pPr>
      <w:r w:rsidRPr="00A73992">
        <w:rPr>
          <w:rFonts w:ascii="Montserrat" w:hAnsi="Montserrat"/>
          <w:sz w:val="24"/>
        </w:rPr>
        <w:t>A call for help, the cavalry comes running</w:t>
      </w:r>
    </w:p>
    <w:p w14:paraId="188F6F5A" w14:textId="77777777" w:rsidR="00F63DF0" w:rsidRPr="00A73992" w:rsidRDefault="00A73992">
      <w:pPr>
        <w:pStyle w:val="0DraftNormal"/>
        <w:rPr>
          <w:rFonts w:ascii="Montserrat" w:hAnsi="Montserrat"/>
          <w:sz w:val="24"/>
        </w:rPr>
      </w:pPr>
      <w:r w:rsidRPr="00A73992">
        <w:rPr>
          <w:rFonts w:ascii="Montserrat" w:hAnsi="Montserrat"/>
          <w:sz w:val="24"/>
        </w:rPr>
        <w:t>A surprising twist, Dragon and Tiger confront each other in their natural guises</w:t>
      </w:r>
    </w:p>
    <w:p w14:paraId="51AF7E60" w14:textId="77777777" w:rsidR="00F63DF0" w:rsidRPr="00A73992" w:rsidRDefault="00F63DF0">
      <w:pPr>
        <w:pStyle w:val="0DraftNormal"/>
        <w:rPr>
          <w:rFonts w:ascii="Montserrat" w:hAnsi="Montserrat"/>
          <w:sz w:val="24"/>
        </w:rPr>
      </w:pPr>
    </w:p>
    <w:p w14:paraId="549008EF" w14:textId="77777777" w:rsidR="00F63DF0" w:rsidRPr="00A73992" w:rsidRDefault="00A73992">
      <w:pPr>
        <w:pStyle w:val="0DraftNormal"/>
        <w:rPr>
          <w:rFonts w:ascii="Montserrat" w:hAnsi="Montserrat"/>
          <w:sz w:val="24"/>
        </w:rPr>
      </w:pPr>
      <w:r w:rsidRPr="00A73992">
        <w:rPr>
          <w:rFonts w:ascii="Montserrat" w:hAnsi="Montserrat"/>
          <w:sz w:val="24"/>
        </w:rPr>
        <w:tab/>
        <w:t>Chapter 05</w:t>
      </w:r>
    </w:p>
    <w:p w14:paraId="34B38D6B" w14:textId="77777777" w:rsidR="00F63DF0" w:rsidRPr="00A73992" w:rsidRDefault="00F63DF0">
      <w:pPr>
        <w:pStyle w:val="0DraftNormal"/>
        <w:rPr>
          <w:rFonts w:ascii="Montserrat" w:hAnsi="Montserrat"/>
          <w:sz w:val="24"/>
        </w:rPr>
      </w:pPr>
    </w:p>
    <w:p w14:paraId="67451E7B" w14:textId="77777777" w:rsidR="00F63DF0" w:rsidRPr="00A73992" w:rsidRDefault="00A73992">
      <w:pPr>
        <w:pStyle w:val="0DraftNormal"/>
        <w:rPr>
          <w:rFonts w:ascii="Montserrat" w:hAnsi="Montserrat"/>
          <w:sz w:val="24"/>
        </w:rPr>
      </w:pPr>
      <w:r w:rsidRPr="00A73992">
        <w:rPr>
          <w:rFonts w:ascii="Montserrat" w:hAnsi="Montserrat"/>
          <w:sz w:val="24"/>
        </w:rPr>
        <w:t>A different history to relate, Dawn’s objection to joining the underground</w:t>
      </w:r>
    </w:p>
    <w:p w14:paraId="61AF4201" w14:textId="77777777" w:rsidR="00F63DF0" w:rsidRPr="00A73992" w:rsidRDefault="00A73992">
      <w:pPr>
        <w:pStyle w:val="0DraftNormal"/>
        <w:rPr>
          <w:rFonts w:ascii="Montserrat" w:hAnsi="Montserrat"/>
          <w:sz w:val="24"/>
        </w:rPr>
      </w:pPr>
      <w:r w:rsidRPr="00A73992">
        <w:rPr>
          <w:rFonts w:ascii="Montserrat" w:hAnsi="Montserrat"/>
          <w:sz w:val="24"/>
        </w:rPr>
        <w:t>A struggle for dominance</w:t>
      </w:r>
    </w:p>
    <w:p w14:paraId="1B83FABB" w14:textId="77777777" w:rsidR="00F63DF0" w:rsidRPr="00A73992" w:rsidRDefault="00A73992">
      <w:pPr>
        <w:pStyle w:val="0DraftNormal"/>
        <w:rPr>
          <w:rFonts w:ascii="Montserrat" w:hAnsi="Montserrat"/>
          <w:sz w:val="24"/>
        </w:rPr>
      </w:pPr>
      <w:r w:rsidRPr="00A73992">
        <w:rPr>
          <w:rFonts w:ascii="Montserrat" w:hAnsi="Montserrat"/>
          <w:sz w:val="24"/>
        </w:rPr>
        <w:t>A champion in the face of adversity, and reciprocity</w:t>
      </w:r>
    </w:p>
    <w:p w14:paraId="31368DA9" w14:textId="77777777" w:rsidR="00F63DF0" w:rsidRPr="00A73992" w:rsidRDefault="00F63DF0">
      <w:pPr>
        <w:pStyle w:val="0DraftNormal"/>
        <w:rPr>
          <w:rFonts w:ascii="Montserrat" w:hAnsi="Montserrat"/>
          <w:sz w:val="24"/>
        </w:rPr>
      </w:pPr>
    </w:p>
    <w:p w14:paraId="14E548F1" w14:textId="77777777" w:rsidR="00F63DF0" w:rsidRPr="00A73992" w:rsidRDefault="00A73992">
      <w:pPr>
        <w:pStyle w:val="0DraftNormal"/>
        <w:rPr>
          <w:rFonts w:ascii="Montserrat" w:hAnsi="Montserrat"/>
          <w:sz w:val="24"/>
        </w:rPr>
      </w:pPr>
      <w:r w:rsidRPr="00A73992">
        <w:rPr>
          <w:rFonts w:ascii="Montserrat" w:hAnsi="Montserrat"/>
          <w:sz w:val="24"/>
        </w:rPr>
        <w:tab/>
        <w:t>Chapter 06</w:t>
      </w:r>
    </w:p>
    <w:p w14:paraId="3B2BF009" w14:textId="77777777" w:rsidR="00F63DF0" w:rsidRPr="00A73992" w:rsidRDefault="00F63DF0">
      <w:pPr>
        <w:pStyle w:val="0DraftNormal"/>
        <w:rPr>
          <w:rFonts w:ascii="Montserrat" w:hAnsi="Montserrat"/>
          <w:sz w:val="24"/>
        </w:rPr>
      </w:pPr>
    </w:p>
    <w:p w14:paraId="1FA462BC" w14:textId="77777777" w:rsidR="00F63DF0" w:rsidRPr="00A73992" w:rsidRDefault="00A73992">
      <w:pPr>
        <w:pStyle w:val="0DraftNormal"/>
        <w:rPr>
          <w:rFonts w:ascii="Montserrat" w:hAnsi="Montserrat"/>
          <w:sz w:val="24"/>
        </w:rPr>
      </w:pPr>
      <w:r w:rsidRPr="00A73992">
        <w:rPr>
          <w:rFonts w:ascii="Montserrat" w:hAnsi="Montserrat"/>
          <w:sz w:val="24"/>
        </w:rPr>
        <w:t>A dry run, courtesy of strangers, cut short</w:t>
      </w:r>
    </w:p>
    <w:p w14:paraId="006C9B7F" w14:textId="77777777" w:rsidR="00F63DF0" w:rsidRPr="00A73992" w:rsidRDefault="00A73992">
      <w:pPr>
        <w:pStyle w:val="0DraftNormal"/>
        <w:rPr>
          <w:rFonts w:ascii="Montserrat" w:hAnsi="Montserrat"/>
          <w:sz w:val="24"/>
        </w:rPr>
      </w:pPr>
      <w:r w:rsidRPr="00A73992">
        <w:rPr>
          <w:rFonts w:ascii="Montserrat" w:hAnsi="Montserrat"/>
          <w:sz w:val="24"/>
        </w:rPr>
        <w:t>A negotiation, plans and promises</w:t>
      </w:r>
    </w:p>
    <w:p w14:paraId="6195F867" w14:textId="77777777" w:rsidR="00F63DF0" w:rsidRPr="00A73992" w:rsidRDefault="00A73992">
      <w:pPr>
        <w:pStyle w:val="0DraftNormal"/>
        <w:rPr>
          <w:rFonts w:ascii="Montserrat" w:hAnsi="Montserrat"/>
          <w:sz w:val="24"/>
        </w:rPr>
      </w:pPr>
      <w:r w:rsidRPr="00A73992">
        <w:rPr>
          <w:rFonts w:ascii="Montserrat" w:hAnsi="Montserrat"/>
          <w:sz w:val="24"/>
        </w:rPr>
        <w:t>A last night, a scholar and a gentleman</w:t>
      </w:r>
    </w:p>
    <w:p w14:paraId="51677A22" w14:textId="77777777" w:rsidR="00F63DF0" w:rsidRPr="00A73992" w:rsidRDefault="00F63DF0">
      <w:pPr>
        <w:pStyle w:val="0DraftNormal"/>
        <w:rPr>
          <w:rFonts w:ascii="Montserrat" w:hAnsi="Montserrat"/>
          <w:sz w:val="24"/>
        </w:rPr>
      </w:pPr>
    </w:p>
    <w:p w14:paraId="09C5532E" w14:textId="77777777" w:rsidR="00F63DF0" w:rsidRPr="00A73992" w:rsidRDefault="00A73992">
      <w:pPr>
        <w:pStyle w:val="0DraftNormal"/>
        <w:rPr>
          <w:rFonts w:ascii="Montserrat" w:hAnsi="Montserrat"/>
          <w:sz w:val="24"/>
        </w:rPr>
      </w:pPr>
      <w:r w:rsidRPr="00A73992">
        <w:rPr>
          <w:rFonts w:ascii="Montserrat" w:hAnsi="Montserrat"/>
          <w:sz w:val="24"/>
        </w:rPr>
        <w:tab/>
        <w:t>Chapter 07</w:t>
      </w:r>
    </w:p>
    <w:p w14:paraId="7214C39B" w14:textId="77777777" w:rsidR="00F63DF0" w:rsidRPr="00A73992" w:rsidRDefault="00F63DF0">
      <w:pPr>
        <w:pStyle w:val="0DraftNormal"/>
        <w:rPr>
          <w:rFonts w:ascii="Montserrat" w:hAnsi="Montserrat"/>
          <w:sz w:val="24"/>
        </w:rPr>
      </w:pPr>
    </w:p>
    <w:p w14:paraId="21A0FE7B" w14:textId="77777777" w:rsidR="00F63DF0" w:rsidRPr="00A73992" w:rsidRDefault="00A73992">
      <w:pPr>
        <w:pStyle w:val="0DraftNormal"/>
        <w:rPr>
          <w:rFonts w:ascii="Montserrat" w:hAnsi="Montserrat"/>
          <w:sz w:val="24"/>
        </w:rPr>
      </w:pPr>
      <w:r w:rsidRPr="00A73992">
        <w:rPr>
          <w:rFonts w:ascii="Montserrat" w:hAnsi="Montserrat"/>
          <w:sz w:val="24"/>
        </w:rPr>
        <w:t>A dry run, courtesy of Fox</w:t>
      </w:r>
    </w:p>
    <w:p w14:paraId="384F8130" w14:textId="77777777" w:rsidR="00F63DF0" w:rsidRPr="00A73992" w:rsidRDefault="00A73992">
      <w:pPr>
        <w:pStyle w:val="0DraftNormal"/>
        <w:rPr>
          <w:rFonts w:ascii="Montserrat" w:hAnsi="Montserrat"/>
          <w:sz w:val="24"/>
        </w:rPr>
      </w:pPr>
      <w:r w:rsidRPr="00A73992">
        <w:rPr>
          <w:rFonts w:ascii="Montserrat" w:hAnsi="Montserrat"/>
          <w:sz w:val="24"/>
        </w:rPr>
        <w:t>A spontaneous party almost trips her up</w:t>
      </w:r>
    </w:p>
    <w:p w14:paraId="5D1BD35F" w14:textId="77777777" w:rsidR="00F63DF0" w:rsidRPr="00A73992" w:rsidRDefault="00A73992">
      <w:pPr>
        <w:pStyle w:val="0DraftNormal"/>
        <w:rPr>
          <w:rFonts w:ascii="Montserrat" w:hAnsi="Montserrat"/>
          <w:sz w:val="24"/>
        </w:rPr>
      </w:pPr>
      <w:r w:rsidRPr="00A73992">
        <w:rPr>
          <w:rFonts w:ascii="Montserrat" w:hAnsi="Montserrat"/>
          <w:sz w:val="24"/>
        </w:rPr>
        <w:t>A final ordeal, an extremely awkward meal</w:t>
      </w:r>
    </w:p>
    <w:p w14:paraId="0F88C18D" w14:textId="77777777" w:rsidR="00F63DF0" w:rsidRPr="00A73992" w:rsidRDefault="00F63DF0">
      <w:pPr>
        <w:pStyle w:val="0DraftNormal"/>
        <w:rPr>
          <w:rFonts w:ascii="Montserrat" w:hAnsi="Montserrat"/>
          <w:sz w:val="24"/>
        </w:rPr>
      </w:pPr>
    </w:p>
    <w:p w14:paraId="0C75F021" w14:textId="77777777" w:rsidR="00F63DF0" w:rsidRPr="00A73992" w:rsidRDefault="00A73992">
      <w:pPr>
        <w:pStyle w:val="0DraftNormal"/>
        <w:rPr>
          <w:rFonts w:ascii="Montserrat" w:hAnsi="Montserrat"/>
          <w:sz w:val="24"/>
        </w:rPr>
      </w:pPr>
      <w:r w:rsidRPr="00A73992">
        <w:rPr>
          <w:rFonts w:ascii="Montserrat" w:hAnsi="Montserrat"/>
          <w:sz w:val="24"/>
        </w:rPr>
        <w:tab/>
        <w:t>Chapter 08</w:t>
      </w:r>
    </w:p>
    <w:p w14:paraId="2389D46B" w14:textId="77777777" w:rsidR="00F63DF0" w:rsidRPr="00A73992" w:rsidRDefault="00F63DF0">
      <w:pPr>
        <w:pStyle w:val="0DraftNormal"/>
        <w:rPr>
          <w:rFonts w:ascii="Montserrat" w:hAnsi="Montserrat"/>
          <w:sz w:val="24"/>
        </w:rPr>
      </w:pPr>
    </w:p>
    <w:p w14:paraId="79A6C9B6" w14:textId="77777777" w:rsidR="00F63DF0" w:rsidRPr="00A73992" w:rsidRDefault="00A73992">
      <w:pPr>
        <w:pStyle w:val="0DraftNormal"/>
        <w:rPr>
          <w:rFonts w:ascii="Montserrat" w:hAnsi="Montserrat"/>
          <w:sz w:val="24"/>
        </w:rPr>
      </w:pPr>
      <w:r w:rsidRPr="00A73992">
        <w:rPr>
          <w:rFonts w:ascii="Montserrat" w:hAnsi="Montserrat"/>
          <w:sz w:val="24"/>
        </w:rPr>
        <w:t>A stealthy approach</w:t>
      </w:r>
    </w:p>
    <w:p w14:paraId="0E9537D7" w14:textId="77777777" w:rsidR="00F63DF0" w:rsidRPr="00A73992" w:rsidRDefault="00A73992">
      <w:pPr>
        <w:pStyle w:val="0DraftNormal"/>
        <w:rPr>
          <w:rFonts w:ascii="Montserrat" w:hAnsi="Montserrat"/>
          <w:sz w:val="24"/>
        </w:rPr>
      </w:pPr>
      <w:r w:rsidRPr="00A73992">
        <w:rPr>
          <w:rFonts w:ascii="Montserrat" w:hAnsi="Montserrat"/>
          <w:sz w:val="24"/>
        </w:rPr>
        <w:t>A kind of victory</w:t>
      </w:r>
    </w:p>
    <w:p w14:paraId="0D8BFC2A" w14:textId="77777777" w:rsidR="00F63DF0" w:rsidRPr="00A73992" w:rsidRDefault="00A73992">
      <w:pPr>
        <w:pStyle w:val="0DraftNormal"/>
        <w:rPr>
          <w:rFonts w:ascii="Montserrat" w:hAnsi="Montserrat"/>
          <w:sz w:val="24"/>
        </w:rPr>
      </w:pPr>
      <w:r w:rsidRPr="00A73992">
        <w:rPr>
          <w:rFonts w:ascii="Montserrat" w:hAnsi="Montserrat"/>
          <w:sz w:val="24"/>
        </w:rPr>
        <w:t>A showdown</w:t>
      </w:r>
    </w:p>
    <w:p w14:paraId="4E558E8E" w14:textId="77777777" w:rsidR="00F63DF0" w:rsidRPr="00A73992" w:rsidRDefault="00F63DF0">
      <w:pPr>
        <w:pStyle w:val="0DraftNormal"/>
        <w:rPr>
          <w:rFonts w:ascii="Montserrat" w:hAnsi="Montserrat"/>
          <w:sz w:val="24"/>
        </w:rPr>
      </w:pPr>
    </w:p>
    <w:p w14:paraId="434AB960" w14:textId="77777777" w:rsidR="00F63DF0" w:rsidRPr="00A73992" w:rsidRDefault="00A73992">
      <w:pPr>
        <w:pStyle w:val="0DraftNormal"/>
        <w:rPr>
          <w:rFonts w:ascii="Montserrat" w:hAnsi="Montserrat"/>
          <w:sz w:val="24"/>
        </w:rPr>
      </w:pPr>
      <w:r w:rsidRPr="00A73992">
        <w:rPr>
          <w:rFonts w:ascii="Montserrat" w:hAnsi="Montserrat"/>
          <w:sz w:val="24"/>
        </w:rPr>
        <w:tab/>
        <w:t>Chapter 09</w:t>
      </w:r>
    </w:p>
    <w:p w14:paraId="24B65EE9" w14:textId="77777777" w:rsidR="00F63DF0" w:rsidRPr="00A73992" w:rsidRDefault="00F63DF0">
      <w:pPr>
        <w:pStyle w:val="0DraftNormal"/>
        <w:rPr>
          <w:rFonts w:ascii="Montserrat" w:hAnsi="Montserrat"/>
          <w:sz w:val="24"/>
        </w:rPr>
      </w:pPr>
    </w:p>
    <w:p w14:paraId="0363CB9E" w14:textId="77777777" w:rsidR="00F63DF0" w:rsidRPr="00A73992" w:rsidRDefault="00A73992">
      <w:pPr>
        <w:pStyle w:val="0DraftNormal"/>
        <w:rPr>
          <w:rFonts w:ascii="Montserrat" w:hAnsi="Montserrat"/>
          <w:sz w:val="24"/>
        </w:rPr>
      </w:pPr>
      <w:r w:rsidRPr="00A73992">
        <w:rPr>
          <w:rFonts w:ascii="Montserrat" w:hAnsi="Montserrat"/>
          <w:sz w:val="24"/>
        </w:rPr>
        <w:t>A rider in the group, an uninvited guest</w:t>
      </w:r>
    </w:p>
    <w:p w14:paraId="26871E01" w14:textId="77777777" w:rsidR="00F63DF0" w:rsidRPr="00A73992" w:rsidRDefault="00A73992">
      <w:pPr>
        <w:pStyle w:val="0DraftNormal"/>
        <w:rPr>
          <w:rFonts w:ascii="Montserrat" w:hAnsi="Montserrat"/>
          <w:sz w:val="24"/>
        </w:rPr>
      </w:pPr>
      <w:r w:rsidRPr="00A73992">
        <w:rPr>
          <w:rFonts w:ascii="Montserrat" w:hAnsi="Montserrat"/>
          <w:sz w:val="24"/>
        </w:rPr>
        <w:t>A last confrontation, Thorn</w:t>
      </w:r>
    </w:p>
    <w:p w14:paraId="2896C948" w14:textId="77777777" w:rsidR="00F63DF0" w:rsidRPr="00A73992" w:rsidRDefault="00A73992">
      <w:pPr>
        <w:pStyle w:val="0DraftNormal"/>
        <w:rPr>
          <w:rFonts w:ascii="Montserrat" w:hAnsi="Montserrat"/>
          <w:sz w:val="24"/>
        </w:rPr>
      </w:pPr>
      <w:r w:rsidRPr="00A73992">
        <w:rPr>
          <w:rFonts w:ascii="Montserrat" w:hAnsi="Montserrat"/>
          <w:sz w:val="24"/>
        </w:rPr>
        <w:t>A minor issue to resolve</w:t>
      </w:r>
    </w:p>
    <w:p w14:paraId="3BB49C7C" w14:textId="77777777" w:rsidR="00F63DF0" w:rsidRPr="00A73992" w:rsidRDefault="00F63DF0">
      <w:pPr>
        <w:pStyle w:val="0DraftNormal"/>
        <w:rPr>
          <w:rFonts w:ascii="Montserrat" w:hAnsi="Montserrat"/>
          <w:sz w:val="24"/>
        </w:rPr>
      </w:pPr>
    </w:p>
    <w:p w14:paraId="1AE405E9" w14:textId="77777777" w:rsidR="00F63DF0" w:rsidRPr="00A73992" w:rsidRDefault="00A73992">
      <w:pPr>
        <w:pStyle w:val="0DraftNormal"/>
        <w:rPr>
          <w:rStyle w:val="AesDPComment"/>
          <w:rFonts w:ascii="Montserrat" w:hAnsi="Montserrat"/>
          <w:caps w:val="0"/>
          <w:color w:val="auto"/>
          <w:sz w:val="24"/>
        </w:rPr>
      </w:pPr>
      <w:r w:rsidRPr="00A73992">
        <w:rPr>
          <w:rStyle w:val="AesDPComment"/>
          <w:rFonts w:ascii="Montserrat" w:hAnsi="Montserrat"/>
          <w:caps w:val="0"/>
          <w:color w:val="auto"/>
          <w:sz w:val="24"/>
        </w:rPr>
        <w:br w:type="page"/>
        <w:t>Avon and Dawn had arrived with a few days lead on annae, who had departed for ao’ajea</w:t>
      </w:r>
      <w:r w:rsidRPr="00A73992">
        <w:rPr>
          <w:rStyle w:val="AesDPComment"/>
          <w:rFonts w:ascii="Montserrat" w:hAnsi="Montserrat"/>
          <w:caps w:val="0"/>
          <w:color w:val="auto"/>
          <w:sz w:val="24"/>
        </w:rPr>
        <w:t xml:space="preserve"> in the wake of the dissolution of her husband’s school, the jentempas. Annae and amaeo, had proceeded to teal explicitly so that amaeo could oversee Dawn’s imminent metamorphosis. A significant factor in the life of Dawn—ironically unknown to her—she was the rarest of sexes, the aeo.</w:t>
      </w:r>
      <w:r w:rsidRPr="00A73992">
        <w:rPr>
          <w:rStyle w:val="AesDPNormal"/>
          <w:rFonts w:ascii="Montserrat" w:hAnsi="Montserrat"/>
          <w:caps w:val="0"/>
          <w:sz w:val="24"/>
        </w:rPr>
        <w:t xml:space="preserve"> </w:t>
      </w:r>
      <w:r w:rsidRPr="00A73992">
        <w:rPr>
          <w:rStyle w:val="AesDPComment"/>
          <w:rFonts w:ascii="Montserrat" w:hAnsi="Montserrat"/>
          <w:caps w:val="0"/>
          <w:color w:val="auto"/>
          <w:sz w:val="24"/>
        </w:rPr>
        <w:t>A fact which, it properly explored could cause her destruction simply in its revelation.</w:t>
      </w:r>
    </w:p>
    <w:p w14:paraId="38C36C59" w14:textId="77777777" w:rsidR="00F63DF0" w:rsidRPr="00A73992" w:rsidRDefault="00F63DF0">
      <w:pPr>
        <w:pStyle w:val="0DraftNormal"/>
        <w:rPr>
          <w:rStyle w:val="AesDPNormal"/>
          <w:rFonts w:ascii="Montserrat" w:hAnsi="Montserrat"/>
          <w:caps w:val="0"/>
          <w:sz w:val="24"/>
        </w:rPr>
      </w:pPr>
    </w:p>
    <w:p w14:paraId="3C206EB8"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Dawn was awakened by a terrifying nightmare—and the accompanying and unnoticed fit. She slipped through the sleeping house out into the night. Prowling about, Dawn witnessed as annae stole in during the night to appeal to her mother for a favor.</w:t>
      </w:r>
      <w:r w:rsidRPr="00A73992">
        <w:rPr>
          <w:rStyle w:val="AesDPComment"/>
          <w:rFonts w:ascii="Montserrat" w:hAnsi="Montserrat"/>
          <w:caps w:val="0"/>
          <w:color w:val="auto"/>
          <w:sz w:val="24"/>
        </w:rPr>
        <w:t xml:space="preserve"> Events had unfolded in her life, forcing annae to send her daughter-self to her mother when she was still unnamed. Annae had committed herself to a dangerous path and annae could not in conscience expose her other-self to it as well.</w:t>
      </w:r>
      <w:r w:rsidRPr="00A73992">
        <w:rPr>
          <w:rStyle w:val="AesDPNormal"/>
          <w:rFonts w:ascii="Montserrat" w:hAnsi="Montserrat"/>
          <w:caps w:val="0"/>
          <w:sz w:val="24"/>
        </w:rPr>
        <w:t xml:space="preserve"> </w:t>
      </w:r>
      <w:r w:rsidRPr="00A73992">
        <w:rPr>
          <w:rStyle w:val="AesDPComment"/>
          <w:rFonts w:ascii="Montserrat" w:hAnsi="Montserrat"/>
          <w:caps w:val="0"/>
          <w:color w:val="auto"/>
          <w:sz w:val="24"/>
        </w:rPr>
        <w:t>In spite of having forsaken her duty to her house, in the hope that her daughter, annea, would fulfill the requirements of an heir, annae would continue to represent avon in interests in the aegis.</w:t>
      </w:r>
      <w:r w:rsidRPr="00A73992">
        <w:rPr>
          <w:rStyle w:val="AesDPNormal"/>
          <w:rFonts w:ascii="Montserrat" w:hAnsi="Montserrat"/>
          <w:caps w:val="0"/>
          <w:sz w:val="24"/>
        </w:rPr>
        <w:t xml:space="preserve"> Dawn was about to retreat, to leave her mother and annea in privacy, when she realized that they had been discussing matters about her, she could not pry herself away. What she heard disturbed her and cast a shadow on her coming mnao ... A discussion on the expected metamorphosis of her sex ... Aeo ... There were things had to learn about her body, or rather the whole concept of the body that was hers ... Dawn was born, andgyn omni, but having spent her childhood largely among humans, adopted a female iden</w:t>
      </w:r>
      <w:r w:rsidRPr="00A73992">
        <w:rPr>
          <w:rStyle w:val="AesDPNormal"/>
          <w:rFonts w:ascii="Montserrat" w:hAnsi="Montserrat"/>
          <w:caps w:val="0"/>
          <w:sz w:val="24"/>
        </w:rPr>
        <w:t>tity.</w:t>
      </w:r>
      <w:r w:rsidRPr="00A73992">
        <w:rPr>
          <w:rStyle w:val="AesDPComment"/>
          <w:rFonts w:ascii="Montserrat" w:hAnsi="Montserrat"/>
          <w:caps w:val="0"/>
          <w:color w:val="auto"/>
          <w:sz w:val="24"/>
        </w:rPr>
        <w:t xml:space="preserve"> She had always been something of a tomboy, by human standards, while she was growing up. When adolescence began to interfere with her friendships, she had found it easier to establish a female personality—given her general form—than assert her exotic sex and invite undue attention to herself</w:t>
      </w:r>
      <w:r w:rsidRPr="00A73992">
        <w:rPr>
          <w:rStyle w:val="AesDPNormal"/>
          <w:rFonts w:ascii="Montserrat" w:hAnsi="Montserrat"/>
          <w:caps w:val="0"/>
          <w:sz w:val="24"/>
        </w:rPr>
        <w:t>. However, the more she overheard about herself, and the time of choosing, the more apprehensive she became about her sexual identity. The thought of being sex split like an was intriguing ... Disconcerting ... Hard to imagine, let alone believe.</w:t>
      </w:r>
    </w:p>
    <w:p w14:paraId="43446142" w14:textId="77777777" w:rsidR="00F63DF0" w:rsidRPr="00A73992" w:rsidRDefault="00F63DF0">
      <w:pPr>
        <w:pStyle w:val="0DraftNormal"/>
        <w:rPr>
          <w:rStyle w:val="AesDPNormal"/>
          <w:rFonts w:ascii="Montserrat" w:hAnsi="Montserrat"/>
          <w:caps w:val="0"/>
          <w:sz w:val="24"/>
        </w:rPr>
      </w:pPr>
    </w:p>
    <w:p w14:paraId="315407B4" w14:textId="77777777" w:rsidR="00F63DF0" w:rsidRPr="00A73992" w:rsidRDefault="00A73992">
      <w:pPr>
        <w:pStyle w:val="0DraftNormal"/>
        <w:rPr>
          <w:rStyle w:val="AesDPComment"/>
          <w:rFonts w:ascii="Montserrat" w:hAnsi="Montserrat"/>
          <w:caps w:val="0"/>
          <w:color w:val="auto"/>
          <w:sz w:val="24"/>
        </w:rPr>
      </w:pPr>
      <w:r w:rsidRPr="00A73992">
        <w:rPr>
          <w:rStyle w:val="AesDPNormal"/>
          <w:rFonts w:ascii="Montserrat" w:hAnsi="Montserrat"/>
          <w:caps w:val="0"/>
          <w:sz w:val="24"/>
        </w:rPr>
        <w:t xml:space="preserve">Avon coming into majority ... Dawn faced more than one peripheral challenge. </w:t>
      </w:r>
      <w:r w:rsidRPr="00A73992">
        <w:rPr>
          <w:rStyle w:val="AesDPComment"/>
          <w:rFonts w:ascii="Montserrat" w:hAnsi="Montserrat"/>
          <w:caps w:val="0"/>
          <w:color w:val="auto"/>
          <w:sz w:val="24"/>
        </w:rPr>
        <w:t>She was born heir to an empty title (ava), a damning art (xai), and a broken house (je’ara). These three burdens were her mother’s legacy to her.</w:t>
      </w:r>
      <w:r w:rsidRPr="00A73992">
        <w:rPr>
          <w:rStyle w:val="AesDPNormal"/>
          <w:rFonts w:ascii="Montserrat" w:hAnsi="Montserrat"/>
          <w:caps w:val="0"/>
          <w:sz w:val="24"/>
        </w:rPr>
        <w:t xml:space="preserve"> She only had a couple or years in which meet and match those challenges. She could just manage the formalities, with little attention to spare—too little to grasp the political ramifications.</w:t>
      </w:r>
    </w:p>
    <w:p w14:paraId="7FB85F5A" w14:textId="77777777" w:rsidR="00F63DF0" w:rsidRPr="00A73992" w:rsidRDefault="00F63DF0">
      <w:pPr>
        <w:pStyle w:val="0DraftNormal"/>
        <w:rPr>
          <w:rStyle w:val="AesDPNormal"/>
          <w:rFonts w:ascii="Montserrat" w:hAnsi="Montserrat"/>
          <w:i/>
          <w:caps w:val="0"/>
          <w:sz w:val="24"/>
        </w:rPr>
      </w:pPr>
    </w:p>
    <w:p w14:paraId="5F2EED2A"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 xml:space="preserve">Some of Dawn's new classmates take exception to her enigmatic character and background and so begin to push and test her. She was going to have to take her shirt off and trade licks with several of them to earn their respect. </w:t>
      </w:r>
    </w:p>
    <w:p w14:paraId="264D4CA3" w14:textId="77777777" w:rsidR="00F63DF0" w:rsidRPr="00A73992" w:rsidRDefault="00F63DF0">
      <w:pPr>
        <w:pStyle w:val="0DraftNormal"/>
        <w:rPr>
          <w:rStyle w:val="AesDPNormal"/>
          <w:rFonts w:ascii="Montserrat" w:hAnsi="Montserrat"/>
          <w:caps w:val="0"/>
          <w:sz w:val="24"/>
        </w:rPr>
      </w:pPr>
    </w:p>
    <w:p w14:paraId="7E81BDA9"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Amaeo comes down out teal to find Dawn. Amaeo sees no more than anyone else, and yet she could not mistake Dawn for being anything but what amaeo herself is. Dawn and amaeo draw close, a small commotion ensues as the maestro leaves with Dawn.</w:t>
      </w:r>
    </w:p>
    <w:p w14:paraId="5256024A" w14:textId="77777777" w:rsidR="00F63DF0" w:rsidRPr="00A73992" w:rsidRDefault="00F63DF0">
      <w:pPr>
        <w:pStyle w:val="0DraftNormal"/>
        <w:rPr>
          <w:rStyle w:val="AesDPNormal"/>
          <w:rFonts w:ascii="Montserrat" w:hAnsi="Montserrat"/>
          <w:caps w:val="0"/>
          <w:sz w:val="24"/>
        </w:rPr>
      </w:pPr>
    </w:p>
    <w:p w14:paraId="48A2C180"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Dawn returned home late and caught up with the news. Aeph, with his son anket, and aeth, with his son ankemet, and daughter ankimet, had arrived in teal. Arranging for the three youths to stay in residence there while they attended to the needs of their father’s house during her advancing illness. Dawn also discovered that annae, shin and shen were staying in residence, along with amaeo.</w:t>
      </w:r>
    </w:p>
    <w:p w14:paraId="26E62591" w14:textId="77777777" w:rsidR="00F63DF0" w:rsidRPr="00A73992" w:rsidRDefault="00F63DF0">
      <w:pPr>
        <w:pStyle w:val="0DraftNormal"/>
        <w:rPr>
          <w:rStyle w:val="AesDPNormal"/>
          <w:rFonts w:ascii="Montserrat" w:hAnsi="Montserrat"/>
          <w:caps w:val="0"/>
          <w:sz w:val="24"/>
        </w:rPr>
      </w:pPr>
    </w:p>
    <w:p w14:paraId="663BEBE3" w14:textId="77777777" w:rsidR="00F63DF0" w:rsidRPr="00A73992" w:rsidRDefault="00A73992">
      <w:pPr>
        <w:pStyle w:val="0DraftNormal"/>
        <w:rPr>
          <w:rStyle w:val="AesDPNormal"/>
          <w:rFonts w:ascii="Montserrat" w:hAnsi="Montserrat"/>
          <w:caps w:val="0"/>
          <w:sz w:val="24"/>
        </w:rPr>
      </w:pPr>
      <w:r w:rsidRPr="00A73992">
        <w:rPr>
          <w:rStyle w:val="AesDPComment"/>
          <w:rFonts w:ascii="Montserrat" w:hAnsi="Montserrat"/>
          <w:caps w:val="0"/>
          <w:color w:val="auto"/>
          <w:sz w:val="24"/>
        </w:rPr>
        <w:t xml:space="preserve">Mna’ai dealt with the issues of intimacy and boundaries intensively ... Confronting them directly during their apprentice ship to mnao ... And again in their role as mentor to other mnao ... </w:t>
      </w:r>
      <w:r w:rsidRPr="00A73992">
        <w:rPr>
          <w:rStyle w:val="AesDPNormal"/>
          <w:rFonts w:ascii="Montserrat" w:hAnsi="Montserrat"/>
          <w:caps w:val="0"/>
          <w:sz w:val="24"/>
        </w:rPr>
        <w:t xml:space="preserve">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herself, the more defined its sense purpose became. </w:t>
      </w:r>
    </w:p>
    <w:p w14:paraId="23D556DB" w14:textId="77777777" w:rsidR="00F63DF0" w:rsidRPr="00A73992" w:rsidRDefault="00F63DF0">
      <w:pPr>
        <w:pStyle w:val="0DraftNormal"/>
        <w:rPr>
          <w:rStyle w:val="AesDPNormal"/>
          <w:rFonts w:ascii="Montserrat" w:hAnsi="Montserrat"/>
          <w:caps w:val="0"/>
          <w:sz w:val="24"/>
        </w:rPr>
      </w:pPr>
    </w:p>
    <w:p w14:paraId="4A71DEE8"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 xml:space="preserve">Dawn’yn ... It took her by surprise. Under the influence of Dawn’yn, she was shift split into female and male bodies </w:t>
      </w:r>
      <w:r w:rsidRPr="00A73992">
        <w:rPr>
          <w:rStyle w:val="AesDPComment"/>
          <w:rFonts w:ascii="Montserrat" w:hAnsi="Montserrat"/>
          <w:caps w:val="0"/>
          <w:color w:val="auto"/>
          <w:sz w:val="24"/>
        </w:rPr>
        <w:t xml:space="preserve">... Anvea and anveo ... </w:t>
      </w:r>
      <w:r w:rsidRPr="00A73992">
        <w:rPr>
          <w:rStyle w:val="AesDPNormal"/>
          <w:rFonts w:ascii="Montserrat" w:hAnsi="Montserrat"/>
          <w:caps w:val="0"/>
          <w:sz w:val="24"/>
        </w:rPr>
        <w:t xml:space="preserve">Her sexual education, she was stunned to learn, would involve exploring her sexuality through auto sexuality. </w:t>
      </w:r>
      <w:r w:rsidRPr="00A73992">
        <w:rPr>
          <w:rStyle w:val="AesDPComment"/>
          <w:rFonts w:ascii="Montserrat" w:hAnsi="Montserrat"/>
          <w:caps w:val="0"/>
          <w:color w:val="auto"/>
          <w:sz w:val="24"/>
        </w:rPr>
        <w:t xml:space="preserve">To be very blunt, they were telling her to fuck herself. </w:t>
      </w:r>
    </w:p>
    <w:p w14:paraId="0D8151D6" w14:textId="77777777" w:rsidR="00F63DF0" w:rsidRPr="00A73992" w:rsidRDefault="00F63DF0">
      <w:pPr>
        <w:pStyle w:val="0DraftNormal"/>
        <w:rPr>
          <w:rStyle w:val="AesDPNormal"/>
          <w:rFonts w:ascii="Montserrat" w:hAnsi="Montserrat"/>
          <w:caps w:val="0"/>
          <w:sz w:val="24"/>
        </w:rPr>
      </w:pPr>
    </w:p>
    <w:p w14:paraId="352D3345"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 xml:space="preserve">In the morning Dawn received a visit from her mother, her first-teacher. Her preparation was tested and she was given leave to fulfill her mna. It was both exciting and disappointing. Dawn was poised on the threshold of the most sensative initiation in her life, and it would come among strangers. </w:t>
      </w:r>
    </w:p>
    <w:p w14:paraId="22149E35" w14:textId="77777777" w:rsidR="00F63DF0" w:rsidRPr="00A73992" w:rsidRDefault="00F63DF0">
      <w:pPr>
        <w:pStyle w:val="0DraftNormal"/>
        <w:rPr>
          <w:rStyle w:val="AesDPNormal"/>
          <w:rFonts w:ascii="Montserrat" w:hAnsi="Montserrat"/>
          <w:caps w:val="0"/>
          <w:sz w:val="24"/>
        </w:rPr>
      </w:pPr>
    </w:p>
    <w:p w14:paraId="0C061D51" w14:textId="77777777" w:rsidR="00F63DF0" w:rsidRPr="00A73992" w:rsidRDefault="00A73992">
      <w:pPr>
        <w:pStyle w:val="0DraftNormal"/>
        <w:rPr>
          <w:rStyle w:val="AesDPNormal"/>
          <w:rFonts w:ascii="Montserrat" w:hAnsi="Montserrat"/>
          <w:caps w:val="0"/>
          <w:strike/>
          <w:sz w:val="24"/>
        </w:rPr>
      </w:pPr>
      <w:r w:rsidRPr="00A73992">
        <w:rPr>
          <w:rStyle w:val="AesDPNormal"/>
          <w:rFonts w:ascii="Montserrat" w:hAnsi="Montserrat"/>
          <w:caps w:val="0"/>
          <w:sz w:val="24"/>
        </w:rPr>
        <w:t xml:space="preserve">Coming of age was bitter sweet. Opening herself to and mastering her sexuality was the last phase of her second devotion. </w:t>
      </w:r>
    </w:p>
    <w:p w14:paraId="619F5988" w14:textId="77777777" w:rsidR="00F63DF0" w:rsidRPr="00A73992" w:rsidRDefault="00F63DF0">
      <w:pPr>
        <w:pStyle w:val="0DraftNormal"/>
        <w:rPr>
          <w:rStyle w:val="AesDPNormal"/>
          <w:rFonts w:ascii="Montserrat" w:hAnsi="Montserrat"/>
          <w:caps w:val="0"/>
          <w:sz w:val="24"/>
        </w:rPr>
      </w:pPr>
    </w:p>
    <w:p w14:paraId="393A9D95"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 xml:space="preserve">Mna </w:t>
      </w:r>
    </w:p>
    <w:p w14:paraId="18BC3B8B" w14:textId="77777777" w:rsidR="00F63DF0" w:rsidRPr="00A73992" w:rsidRDefault="00F63DF0">
      <w:pPr>
        <w:pStyle w:val="0DraftNormal"/>
        <w:rPr>
          <w:rStyle w:val="AesDPNormal"/>
          <w:rFonts w:ascii="Montserrat" w:hAnsi="Montserrat"/>
          <w:caps w:val="0"/>
          <w:sz w:val="24"/>
        </w:rPr>
      </w:pPr>
    </w:p>
    <w:p w14:paraId="0844F1E1"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 xml:space="preserve">Dawn confronts her self over her sexuality. Technically, it was harmless. </w:t>
      </w:r>
      <w:r w:rsidRPr="00A73992">
        <w:rPr>
          <w:rStyle w:val="AesDPComment"/>
          <w:rFonts w:ascii="Montserrat" w:hAnsi="Montserrat"/>
          <w:caps w:val="0"/>
          <w:color w:val="auto"/>
          <w:sz w:val="24"/>
        </w:rPr>
        <w:t xml:space="preserve">One of the oddities of split twins, they cannot sexually conceive together. Their gammates annihilate each other upon fertilization. </w:t>
      </w:r>
      <w:r w:rsidRPr="00A73992">
        <w:rPr>
          <w:rStyle w:val="AesDPNormal"/>
          <w:rFonts w:ascii="Montserrat" w:hAnsi="Montserrat"/>
          <w:caps w:val="0"/>
          <w:sz w:val="24"/>
        </w:rPr>
        <w:t xml:space="preserve">On a moral level, it was as acceptible as masturbation. Also, if she could believe what she had been told, it was the only perfectly safe sex—that was truly sex—one could have. </w:t>
      </w:r>
      <w:r w:rsidRPr="00A73992">
        <w:rPr>
          <w:rStyle w:val="AesDPComment"/>
          <w:rFonts w:ascii="Montserrat" w:hAnsi="Montserrat"/>
          <w:caps w:val="0"/>
          <w:color w:val="auto"/>
          <w:sz w:val="24"/>
        </w:rPr>
        <w:t>Ironically, sexual activity between split twins could provoke an asexual self conception in the female, and prevent asexual self conception in the male of the pair. At times when there is more than one embodiment of an individual, self conception only results in seeding—the production of a pearl, or dormant embryo.</w:t>
      </w:r>
      <w:r w:rsidRPr="00A73992">
        <w:rPr>
          <w:rStyle w:val="AesDPNormal"/>
          <w:rFonts w:ascii="Montserrat" w:hAnsi="Montserrat"/>
          <w:caps w:val="0"/>
          <w:sz w:val="24"/>
        </w:rPr>
        <w:t xml:space="preserve"> Once she got over the shock, she took it in stride, and indulged herself. In her own embrace there was release—only her hunger returned both sharper and deeper. Trying to be philosophical about it, she did worry about dangers inherent in what she had become.</w:t>
      </w:r>
    </w:p>
    <w:p w14:paraId="580008EC" w14:textId="77777777" w:rsidR="00F63DF0" w:rsidRPr="00A73992" w:rsidRDefault="00F63DF0">
      <w:pPr>
        <w:pStyle w:val="0DraftNormal"/>
        <w:rPr>
          <w:rStyle w:val="AesDPNormal"/>
          <w:rFonts w:ascii="Montserrat" w:hAnsi="Montserrat"/>
          <w:caps w:val="0"/>
          <w:sz w:val="24"/>
        </w:rPr>
      </w:pPr>
    </w:p>
    <w:p w14:paraId="14632AD1"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Mna’ai</w:t>
      </w:r>
    </w:p>
    <w:p w14:paraId="3B6E48AD" w14:textId="77777777" w:rsidR="00F63DF0" w:rsidRPr="00A73992" w:rsidRDefault="00F63DF0">
      <w:pPr>
        <w:pStyle w:val="0DraftNormal"/>
        <w:rPr>
          <w:rStyle w:val="AesDPNormal"/>
          <w:rFonts w:ascii="Montserrat" w:hAnsi="Montserrat"/>
          <w:caps w:val="0"/>
          <w:sz w:val="24"/>
        </w:rPr>
      </w:pPr>
    </w:p>
    <w:p w14:paraId="10E6E9E5"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On her return to school following the four days of wend, Dawn was confronted at the gates by her new acquaintances. Dawn’s explanations were curtailed by the added interest in her which came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14:paraId="05A7AFE4" w14:textId="77777777" w:rsidR="00F63DF0" w:rsidRPr="00A73992" w:rsidRDefault="00F63DF0">
      <w:pPr>
        <w:pStyle w:val="0DraftNormal"/>
        <w:rPr>
          <w:rStyle w:val="AesDPNormal"/>
          <w:rFonts w:ascii="Montserrat" w:hAnsi="Montserrat"/>
          <w:caps w:val="0"/>
          <w:sz w:val="24"/>
        </w:rPr>
      </w:pPr>
    </w:p>
    <w:p w14:paraId="0D136C10"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 xml:space="preserve">Dawn and the others soon found themselves in the midst of arla liymb. Like ot or not, it was the time of choosing for her mnao. Thoughts of her mnao still made her uneasy, and she resorted to the challenge to deal with the attentions her popularity engendered. She had no reason to think that this decision would damn her in months to come. </w:t>
      </w:r>
    </w:p>
    <w:p w14:paraId="3D255810" w14:textId="77777777" w:rsidR="00F63DF0" w:rsidRPr="00A73992" w:rsidRDefault="00F63DF0">
      <w:pPr>
        <w:pStyle w:val="0DraftNormal"/>
        <w:rPr>
          <w:rStyle w:val="AesDPNormal"/>
          <w:rFonts w:ascii="Montserrat" w:hAnsi="Montserrat"/>
          <w:caps w:val="0"/>
          <w:sz w:val="24"/>
        </w:rPr>
      </w:pPr>
    </w:p>
    <w:p w14:paraId="5CB024C5"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The issue among the teen peer group becomes;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w:t>
      </w:r>
      <w:r w:rsidRPr="00A73992">
        <w:rPr>
          <w:rStyle w:val="AesDPNormal"/>
          <w:rFonts w:ascii="Montserrat" w:hAnsi="Montserrat"/>
          <w:caps w:val="0"/>
          <w:sz w:val="24"/>
        </w:rPr>
        <w:t>iew of reality would prevail.</w:t>
      </w:r>
    </w:p>
    <w:p w14:paraId="6C7F73ED" w14:textId="77777777" w:rsidR="00F63DF0" w:rsidRPr="00A73992" w:rsidRDefault="00F63DF0">
      <w:pPr>
        <w:pStyle w:val="0DraftNormal"/>
        <w:rPr>
          <w:rStyle w:val="AesDPNormal"/>
          <w:rFonts w:ascii="Montserrat" w:hAnsi="Montserrat"/>
          <w:caps w:val="0"/>
          <w:sz w:val="24"/>
        </w:rPr>
      </w:pPr>
    </w:p>
    <w:p w14:paraId="708F4D8C"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Mnao</w:t>
      </w:r>
    </w:p>
    <w:p w14:paraId="449ED6D7" w14:textId="77777777" w:rsidR="00F63DF0" w:rsidRPr="00A73992" w:rsidRDefault="00F63DF0">
      <w:pPr>
        <w:pStyle w:val="0DraftNormal"/>
        <w:rPr>
          <w:rStyle w:val="AesDPNormal"/>
          <w:rFonts w:ascii="Montserrat" w:hAnsi="Montserrat"/>
          <w:caps w:val="0"/>
          <w:sz w:val="24"/>
        </w:rPr>
      </w:pPr>
    </w:p>
    <w:p w14:paraId="1CA4CE00"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 xml:space="preserve">Dawn’s promotion in court as the heir to tegal was what drew the attention of the va’Dawn to her. They had not know that she had survived the last action they had taken to protect their interests. They had a private claim to tegal which they were desperate to protect, and which they dared not allow come to anyone’s attention. </w:t>
      </w:r>
    </w:p>
    <w:p w14:paraId="797F8BF2" w14:textId="77777777" w:rsidR="00F63DF0" w:rsidRPr="00A73992" w:rsidRDefault="00F63DF0">
      <w:pPr>
        <w:pStyle w:val="0DraftNormal"/>
        <w:rPr>
          <w:rStyle w:val="AesDPNormal"/>
          <w:rFonts w:ascii="Montserrat" w:hAnsi="Montserrat"/>
          <w:caps w:val="0"/>
          <w:sz w:val="24"/>
        </w:rPr>
      </w:pPr>
    </w:p>
    <w:p w14:paraId="2D28BABA"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Dawn was initially the object of va’avon investigation. The loss on their side had been very high, almost as high as the death toll of je’ara. Thus, while they had an idea of what had been intended in that long ago raid, they had to investigate the possability that Dawn had been converted. If she too was va’Dawn, then their highest objective had been unwittingly attained. Unfortunately, when they confronted her, their analysis was enigmatic. They could sense something of themselves about her, but she seemed</w:t>
      </w:r>
      <w:r w:rsidRPr="00A73992">
        <w:rPr>
          <w:rStyle w:val="AesDPNormal"/>
          <w:rFonts w:ascii="Montserrat" w:hAnsi="Montserrat"/>
          <w:caps w:val="0"/>
          <w:sz w:val="24"/>
        </w:rPr>
        <w:t xml:space="preserve"> not to consciously reconize any of them. </w:t>
      </w:r>
    </w:p>
    <w:p w14:paraId="0E903622" w14:textId="77777777" w:rsidR="00F63DF0" w:rsidRPr="00A73992" w:rsidRDefault="00F63DF0">
      <w:pPr>
        <w:pStyle w:val="0DraftNormal"/>
        <w:rPr>
          <w:rStyle w:val="AesDPNormal"/>
          <w:rFonts w:ascii="Montserrat" w:hAnsi="Montserrat"/>
          <w:caps w:val="0"/>
          <w:sz w:val="24"/>
        </w:rPr>
      </w:pPr>
    </w:p>
    <w:p w14:paraId="4D79718B"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Further investigation by the va’Dawn was inconclusive. Dawn was, and was not, va’Dawn. They attached someone to her, a suitor in pursuit of her hand. While in the person of anvea, he found little encouragement, he was startled to find anveo as natural a companion as other va’Dawn. It would take little effort to nudge anveo into betraying Dawn as a whole to them. Somewhat confident that anveo was a child of possession, they only needed to penetrate anvea to test her. Once they understood the resistance of th</w:t>
      </w:r>
      <w:r w:rsidRPr="00A73992">
        <w:rPr>
          <w:rStyle w:val="AesDPNormal"/>
          <w:rFonts w:ascii="Montserrat" w:hAnsi="Montserrat"/>
          <w:caps w:val="0"/>
          <w:sz w:val="24"/>
        </w:rPr>
        <w:t xml:space="preserve">at aspect of her personality, they could perhaps trigger her conversion. Or possibly just kill her right there and resolve the problem that way. </w:t>
      </w:r>
    </w:p>
    <w:p w14:paraId="4705CE5E" w14:textId="77777777" w:rsidR="00F63DF0" w:rsidRPr="00A73992" w:rsidRDefault="00F63DF0">
      <w:pPr>
        <w:pStyle w:val="0DraftNormal"/>
        <w:rPr>
          <w:rStyle w:val="AesDPNormal"/>
          <w:rFonts w:ascii="Montserrat" w:hAnsi="Montserrat"/>
          <w:caps w:val="0"/>
          <w:sz w:val="24"/>
        </w:rPr>
      </w:pPr>
    </w:p>
    <w:p w14:paraId="44CAC311" w14:textId="77777777" w:rsidR="00F63DF0" w:rsidRPr="00A73992" w:rsidRDefault="00A73992">
      <w:pPr>
        <w:pStyle w:val="0DraftNormal"/>
        <w:rPr>
          <w:rStyle w:val="AesDPNormal"/>
          <w:rFonts w:ascii="Montserrat" w:hAnsi="Montserrat"/>
          <w:i/>
          <w:caps w:val="0"/>
          <w:sz w:val="24"/>
        </w:rPr>
      </w:pPr>
      <w:r w:rsidRPr="00A73992">
        <w:rPr>
          <w:rStyle w:val="AesDPNormal"/>
          <w:rFonts w:ascii="Montserrat" w:hAnsi="Montserrat"/>
          <w:i/>
          <w:caps w:val="0"/>
          <w:sz w:val="24"/>
        </w:rPr>
        <w:t xml:space="preserve">Dawn confronted herself .. Confronting something within her ... Something alien striving to dominate or displace her ... She was somewhat relieved to find that perhaps her problem was not some form of self-hatred or deep seated self-destructive impulse ... Whatever it is, it is damnably ellusive ...unable to prove what she herself did not know, </w:t>
      </w:r>
      <w:r w:rsidRPr="00A73992">
        <w:rPr>
          <w:rStyle w:val="AesDPComment"/>
          <w:rFonts w:ascii="Montserrat" w:hAnsi="Montserrat"/>
          <w:i/>
          <w:caps w:val="0"/>
          <w:color w:val="auto"/>
          <w:sz w:val="24"/>
        </w:rPr>
        <w:t xml:space="preserve">that a demon from her past was awakening from its exile deep in her mind and trying to over throw her from within, </w:t>
      </w:r>
      <w:r w:rsidRPr="00A73992">
        <w:rPr>
          <w:rStyle w:val="AesDPNormal"/>
          <w:rFonts w:ascii="Montserrat" w:hAnsi="Montserrat"/>
          <w:i/>
          <w:caps w:val="0"/>
          <w:sz w:val="24"/>
        </w:rPr>
        <w:t>Dawn is unable to act on her suspicion.</w:t>
      </w:r>
    </w:p>
    <w:p w14:paraId="31AA31A0" w14:textId="77777777" w:rsidR="00F63DF0" w:rsidRPr="00A73992" w:rsidRDefault="00A73992">
      <w:pPr>
        <w:pStyle w:val="0DraftNormal"/>
        <w:rPr>
          <w:rStyle w:val="AesDPNormal"/>
          <w:rFonts w:ascii="Montserrat" w:hAnsi="Montserrat"/>
          <w:i/>
          <w:caps w:val="0"/>
          <w:sz w:val="24"/>
        </w:rPr>
      </w:pPr>
      <w:r w:rsidRPr="00A73992">
        <w:rPr>
          <w:rStyle w:val="AesDPNormal"/>
          <w:rFonts w:ascii="Montserrat" w:hAnsi="Montserrat"/>
          <w:i/>
          <w:caps w:val="0"/>
          <w:sz w:val="24"/>
        </w:rPr>
        <w:t xml:space="preserve"> </w:t>
      </w:r>
    </w:p>
    <w:p w14:paraId="693EA7C8" w14:textId="77777777" w:rsidR="00F63DF0" w:rsidRPr="00A73992" w:rsidRDefault="00A73992">
      <w:pPr>
        <w:pStyle w:val="0DraftNormal"/>
        <w:rPr>
          <w:rStyle w:val="AesDPComment"/>
          <w:rFonts w:ascii="Montserrat" w:hAnsi="Montserrat"/>
          <w:caps w:val="0"/>
          <w:color w:val="auto"/>
          <w:sz w:val="24"/>
        </w:rPr>
      </w:pPr>
      <w:r w:rsidRPr="00A73992">
        <w:rPr>
          <w:rStyle w:val="AesDPComment"/>
          <w:rFonts w:ascii="Montserrat" w:hAnsi="Montserrat"/>
          <w:caps w:val="0"/>
          <w:color w:val="auto"/>
          <w:sz w:val="24"/>
        </w:rPr>
        <w:t xml:space="preserve">Anveo, or that which had seized that part of Dawn’s identity, was conceived in Dawn—not merely with Dawn—and so was designed to perceive that he was supposed to be Dawn. Though they shared the same definitions of self, they were not one self, not one soul. Arguably, they both had a valid claim on the same identity, but the struggle they faced was to be two separate people. Recognizing the need to distinguish themselved apart from each other was only the first battle they would face. </w:t>
      </w:r>
    </w:p>
    <w:p w14:paraId="23B789A3" w14:textId="77777777" w:rsidR="00F63DF0" w:rsidRPr="00A73992" w:rsidRDefault="00F63DF0">
      <w:pPr>
        <w:pStyle w:val="0DraftNormal"/>
        <w:rPr>
          <w:rStyle w:val="AesDPComment"/>
          <w:rFonts w:ascii="Montserrat" w:hAnsi="Montserrat"/>
          <w:caps w:val="0"/>
          <w:color w:val="auto"/>
          <w:sz w:val="24"/>
        </w:rPr>
      </w:pPr>
    </w:p>
    <w:p w14:paraId="5327EDDB" w14:textId="77777777" w:rsidR="00F63DF0" w:rsidRPr="00A73992" w:rsidRDefault="00A73992">
      <w:pPr>
        <w:pStyle w:val="0DraftNormal"/>
        <w:rPr>
          <w:rStyle w:val="AesDPNormal"/>
          <w:rFonts w:ascii="Montserrat" w:hAnsi="Montserrat"/>
          <w:caps w:val="0"/>
          <w:sz w:val="24"/>
        </w:rPr>
      </w:pPr>
      <w:r w:rsidRPr="00A73992">
        <w:rPr>
          <w:rStyle w:val="AesDPComment"/>
          <w:rFonts w:ascii="Montserrat" w:hAnsi="Montserrat"/>
          <w:caps w:val="0"/>
          <w:color w:val="auto"/>
          <w:sz w:val="24"/>
        </w:rPr>
        <w:t xml:space="preserve">Anveo had always conceived of himself as Dawn. However Dawn was always too strong to subplant, and only in the weaker area of her masculinity, could anveo keep a foothold. However, upon finally wresting himself away from anvea, and with anvea stripped of her identity, he was finally able to assert his own identity ... The manifestation of which was the reflection of anvea. </w:t>
      </w:r>
    </w:p>
    <w:p w14:paraId="3DDCDAE0" w14:textId="77777777" w:rsidR="00F63DF0" w:rsidRPr="00A73992" w:rsidRDefault="00F63DF0">
      <w:pPr>
        <w:pStyle w:val="0DraftNormal"/>
        <w:rPr>
          <w:rStyle w:val="AesDPNormal"/>
          <w:rFonts w:ascii="Montserrat" w:hAnsi="Montserrat"/>
          <w:caps w:val="0"/>
          <w:sz w:val="24"/>
        </w:rPr>
      </w:pPr>
    </w:p>
    <w:p w14:paraId="5CC5A7ED"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Dawn breaks stride in the middle of a fight, her attention drawn to a commotion among the observers. Dawn turns and finds herself confronting her own image, a shock of recognition passes through her—different from the shockwave that passes through the crowd.</w:t>
      </w:r>
    </w:p>
    <w:p w14:paraId="25C82629" w14:textId="77777777" w:rsidR="00F63DF0" w:rsidRPr="00A73992" w:rsidRDefault="00F63DF0">
      <w:pPr>
        <w:pStyle w:val="0DraftNormal"/>
        <w:rPr>
          <w:rStyle w:val="AesDPNormal"/>
          <w:rFonts w:ascii="Montserrat" w:hAnsi="Montserrat"/>
          <w:caps w:val="0"/>
          <w:sz w:val="24"/>
        </w:rPr>
      </w:pPr>
    </w:p>
    <w:p w14:paraId="0A6CBE6D" w14:textId="77777777" w:rsidR="00F63DF0" w:rsidRPr="00A73992" w:rsidRDefault="00A73992">
      <w:pPr>
        <w:pStyle w:val="0DraftNormal"/>
        <w:rPr>
          <w:rStyle w:val="AesDPComment"/>
          <w:rFonts w:ascii="Montserrat" w:hAnsi="Montserrat"/>
          <w:caps w:val="0"/>
          <w:color w:val="auto"/>
          <w:sz w:val="24"/>
        </w:rPr>
      </w:pPr>
      <w:r w:rsidRPr="00A73992">
        <w:rPr>
          <w:rStyle w:val="AesDPNormal"/>
          <w:rFonts w:ascii="Montserrat" w:hAnsi="Montserrat"/>
          <w:caps w:val="0"/>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the ara’dai’s meeting with her daughter and a man </w:t>
      </w:r>
      <w:r w:rsidRPr="00A73992">
        <w:rPr>
          <w:rStyle w:val="AesDPNormal"/>
          <w:rFonts w:ascii="Montserrat" w:hAnsi="Montserrat"/>
          <w:caps w:val="0"/>
          <w:sz w:val="24"/>
        </w:rPr>
        <w:t xml:space="preserve">named teyn, who had come in the cover of darkness. This time she could not flee without giving herself away. </w:t>
      </w:r>
      <w:r w:rsidRPr="00A73992">
        <w:rPr>
          <w:rStyle w:val="AesDPComment"/>
          <w:rFonts w:ascii="Montserrat" w:hAnsi="Montserrat"/>
          <w:caps w:val="0"/>
          <w:color w:val="auto"/>
          <w:sz w:val="24"/>
        </w:rPr>
        <w:t>The purpose of annae's visit was to ask her mother to provide a place for her husband and her younger children, so that amaeo could be present to help Dawn through her mna. Jannae agreed to make a place in her home for the idai, his children by annae, and her other children by contract to morene, in the hope that she would be regain a</w:t>
      </w:r>
      <w:r w:rsidRPr="00A73992">
        <w:rPr>
          <w:rStyle w:val="AesDPNormal"/>
          <w:rFonts w:ascii="Montserrat" w:hAnsi="Montserrat"/>
          <w:caps w:val="0"/>
          <w:sz w:val="24"/>
        </w:rPr>
        <w:t xml:space="preserve"> </w:t>
      </w:r>
      <w:r w:rsidRPr="00A73992">
        <w:rPr>
          <w:rStyle w:val="AesDPComment"/>
          <w:rFonts w:ascii="Montserrat" w:hAnsi="Montserrat"/>
          <w:caps w:val="0"/>
          <w:color w:val="auto"/>
          <w:sz w:val="24"/>
        </w:rPr>
        <w:t xml:space="preserve">place in her daughter's heart. Annae's rejection of her claim to teal’s title significantly changed jannae's plans for answering teyn's challenge. What was at first a notion of an alliance and future reunion of ava and ara through Dawn and annea, had been strengthened by annae’s refusal. Her intention to sue for betrothal now had to involve preparations necessary for Dawn to bear the mantle of her house ... Unknown to her, however, ... Before she even received the message, </w:t>
      </w:r>
    </w:p>
    <w:p w14:paraId="08D212AC" w14:textId="77777777" w:rsidR="00F63DF0" w:rsidRPr="00A73992" w:rsidRDefault="00F63DF0">
      <w:pPr>
        <w:pStyle w:val="0DraftNormal"/>
        <w:rPr>
          <w:rStyle w:val="AesDPNormal"/>
          <w:rFonts w:ascii="Montserrat" w:hAnsi="Montserrat"/>
          <w:caps w:val="0"/>
          <w:sz w:val="24"/>
        </w:rPr>
      </w:pPr>
    </w:p>
    <w:p w14:paraId="7E23175D"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w:t>
      </w:r>
    </w:p>
    <w:p w14:paraId="2344448C" w14:textId="77777777" w:rsidR="00F63DF0" w:rsidRPr="00A73992" w:rsidRDefault="00F63DF0">
      <w:pPr>
        <w:pStyle w:val="0DraftNormal"/>
        <w:rPr>
          <w:rStyle w:val="AesDPNormal"/>
          <w:rFonts w:ascii="Montserrat" w:hAnsi="Montserrat"/>
          <w:caps w:val="0"/>
          <w:sz w:val="24"/>
        </w:rPr>
      </w:pPr>
    </w:p>
    <w:p w14:paraId="0D0668C8"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Dawn was in for a rude awakening. With no hesitation, as if sensing that there was no time to waste, Dawn was thrust into the thick of the local school community. Dawn was already being pressed to acquire the qualifications to bear a house title. Her status as an artist of the anjenimai required only one discipline to complete for mai ideal. Word leaked at once that she would not specialize in body, mind or spirit, she was to enter dao upon completing mnai.</w:t>
      </w:r>
    </w:p>
    <w:p w14:paraId="49EE83CB" w14:textId="77777777" w:rsidR="00F63DF0" w:rsidRPr="00A73992" w:rsidRDefault="00F63DF0">
      <w:pPr>
        <w:pStyle w:val="0DraftNormal"/>
        <w:rPr>
          <w:rStyle w:val="AesDPNormal"/>
          <w:rFonts w:ascii="Montserrat" w:hAnsi="Montserrat"/>
          <w:caps w:val="0"/>
          <w:sz w:val="24"/>
        </w:rPr>
      </w:pPr>
    </w:p>
    <w:p w14:paraId="5E42D2FE"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That she was to be introduced ... Dawn had never thought she would be introduced into her claim ... Since, as a courtesan, mother had no legal rights to her children, she assumed she had no claim on her mother’s house. When she pressed for a reason, she learned that, with the health of the avon’dai failing rapidly, aeph and aeth had to dissolve their schools and dismiss their students—even their own children—to go to their father’s side. Since mother had no house to take the children of her mates into durin</w:t>
      </w:r>
      <w:r w:rsidRPr="00A73992">
        <w:rPr>
          <w:rStyle w:val="AesDPNormal"/>
          <w:rFonts w:ascii="Montserrat" w:hAnsi="Montserrat"/>
          <w:caps w:val="0"/>
          <w:sz w:val="24"/>
        </w:rPr>
        <w:t xml:space="preserve">g this time of passing, they were to be housed with their maternal grandmother. </w:t>
      </w:r>
    </w:p>
    <w:p w14:paraId="44A548B8" w14:textId="77777777" w:rsidR="00F63DF0" w:rsidRPr="00A73992" w:rsidRDefault="00F63DF0">
      <w:pPr>
        <w:pStyle w:val="0DraftNormal"/>
        <w:rPr>
          <w:rStyle w:val="AesDPNormal"/>
          <w:rFonts w:ascii="Montserrat" w:hAnsi="Montserrat"/>
          <w:caps w:val="0"/>
          <w:sz w:val="24"/>
        </w:rPr>
      </w:pPr>
    </w:p>
    <w:p w14:paraId="13E38AA5"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Due to some important family business, annea and annaeo had departed without her. They had assumed Dawn would not begin at jutaicho that day. Without escort and introduction from her friend, for whom she was to carry a message excusing them from their classes.</w:t>
      </w:r>
    </w:p>
    <w:p w14:paraId="1B4AA094" w14:textId="77777777" w:rsidR="00F63DF0" w:rsidRPr="00A73992" w:rsidRDefault="00F63DF0">
      <w:pPr>
        <w:pStyle w:val="0DraftNormal"/>
        <w:rPr>
          <w:rStyle w:val="AesDPNormal"/>
          <w:rFonts w:ascii="Montserrat" w:hAnsi="Montserrat"/>
          <w:caps w:val="0"/>
          <w:sz w:val="24"/>
        </w:rPr>
      </w:pPr>
    </w:p>
    <w:p w14:paraId="18FF0FEE"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 xml:space="preserve">When she first laid eyes on Dawn, ojen fell for her. </w:t>
      </w:r>
      <w:r w:rsidRPr="00A73992">
        <w:rPr>
          <w:rStyle w:val="AesDPComment"/>
          <w:rFonts w:ascii="Montserrat" w:hAnsi="Montserrat"/>
          <w:caps w:val="0"/>
          <w:color w:val="auto"/>
          <w:sz w:val="24"/>
        </w:rPr>
        <w:t xml:space="preserve">To a dragon, the light of a phoenix was like a candle to a moth. Such an attraction accounted for ket’s obsession with annea. Dawn had a unique quality—as alluring as that of a phoenix, and as compatible as a dragon—was totally irresistible. Naturally, Dawn remained almost blind to this deep affection. </w:t>
      </w:r>
      <w:r w:rsidRPr="00A73992">
        <w:rPr>
          <w:rStyle w:val="AesDPNormal"/>
          <w:rFonts w:ascii="Montserrat" w:hAnsi="Montserrat"/>
          <w:caps w:val="0"/>
          <w:sz w:val="24"/>
        </w:rPr>
        <w:t xml:space="preserve">In spite of herself, Dawn acquired an escort to school. Entering the local school was actually the more difficult process of entering a new, closed community. A bit shy and oversensitive, she nearly got herself barred from the school before she could join. Though uncertain about this newcomer, most of the students of Dawn's age found it natural to assume her a boy with delicate features rather than a tom boy, as she had intended. It was her first lesson in what avon had always struggled with, presumption. </w:t>
      </w:r>
    </w:p>
    <w:p w14:paraId="0C12DFDA" w14:textId="77777777" w:rsidR="00F63DF0" w:rsidRPr="00A73992" w:rsidRDefault="00F63DF0">
      <w:pPr>
        <w:pStyle w:val="0DraftNormal"/>
        <w:rPr>
          <w:rStyle w:val="AesDPNormal"/>
          <w:rFonts w:ascii="Montserrat" w:hAnsi="Montserrat"/>
          <w:caps w:val="0"/>
          <w:sz w:val="24"/>
        </w:rPr>
      </w:pPr>
    </w:p>
    <w:p w14:paraId="4B225F20"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Dawn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14:paraId="00A8198F" w14:textId="77777777" w:rsidR="00F63DF0" w:rsidRPr="00A73992" w:rsidRDefault="00F63DF0">
      <w:pPr>
        <w:pStyle w:val="0DraftNormal"/>
        <w:rPr>
          <w:rStyle w:val="AesDPNormal"/>
          <w:rFonts w:ascii="Montserrat" w:hAnsi="Montserrat"/>
          <w:caps w:val="0"/>
          <w:sz w:val="24"/>
        </w:rPr>
      </w:pPr>
    </w:p>
    <w:p w14:paraId="4BE928A3"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 xml:space="preserve">The latter third of annea's siblings await them at taelnihyar, sent by annae from the dissolved jentempas. Jannae, Dawn, annae, her siblings and their cousins all sit down to a second reception feast. The gathering turns into something of a house meeting, where they were all brought up to date on the situation facing jannae and thus the house. For many of these youngsters, it was the first time they had had to deal with the full weight of the masquerade of their species. Some rules were established to ease </w:t>
      </w:r>
      <w:r w:rsidRPr="00A73992">
        <w:rPr>
          <w:rStyle w:val="AesDPNormal"/>
          <w:rFonts w:ascii="Montserrat" w:hAnsi="Montserrat"/>
          <w:caps w:val="0"/>
          <w:sz w:val="24"/>
        </w:rPr>
        <w:t>the integration of the four children of annae with the complications of society.</w:t>
      </w:r>
    </w:p>
    <w:p w14:paraId="4AC8DD11" w14:textId="77777777" w:rsidR="00F63DF0" w:rsidRPr="00A73992" w:rsidRDefault="00F63DF0">
      <w:pPr>
        <w:pStyle w:val="0DraftNormal"/>
        <w:rPr>
          <w:rStyle w:val="AesDPNormal"/>
          <w:rFonts w:ascii="Montserrat" w:hAnsi="Montserrat"/>
          <w:caps w:val="0"/>
          <w:sz w:val="24"/>
        </w:rPr>
      </w:pPr>
    </w:p>
    <w:p w14:paraId="16D5B10A"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 xml:space="preserve">Dawn,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14:paraId="1EF59AA3" w14:textId="77777777" w:rsidR="00F63DF0" w:rsidRPr="00A73992" w:rsidRDefault="00F63DF0">
      <w:pPr>
        <w:pStyle w:val="0DraftNormal"/>
        <w:rPr>
          <w:rStyle w:val="AesDPNormal"/>
          <w:rFonts w:ascii="Montserrat" w:hAnsi="Montserrat"/>
          <w:caps w:val="0"/>
          <w:sz w:val="24"/>
        </w:rPr>
      </w:pPr>
    </w:p>
    <w:p w14:paraId="4F3A1610"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Dawn all but immediately sorts herself out in the local school community. Jannae had outlined to her the priorities for her anin paths. Most particularly, she attached to a mentor to save her from the disgrace of her illiteracy. By her third day in attendance, she had some idea of how things would proceed for a pace. Jannae takes her measure and decides that Dawn had all the qualifications necessary for a first sword, but as an heir she lacks the preparation for authority and leadership.</w:t>
      </w:r>
    </w:p>
    <w:p w14:paraId="026D3C28" w14:textId="77777777" w:rsidR="00F63DF0" w:rsidRPr="00A73992" w:rsidRDefault="00F63DF0">
      <w:pPr>
        <w:pStyle w:val="0DraftNormal"/>
        <w:rPr>
          <w:rStyle w:val="AesDPNormal"/>
          <w:rFonts w:ascii="Montserrat" w:hAnsi="Montserrat"/>
          <w:caps w:val="0"/>
          <w:sz w:val="24"/>
        </w:rPr>
      </w:pPr>
    </w:p>
    <w:p w14:paraId="33A983ED"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 xml:space="preserve">Among her new peers a growing crowd of friends, allies, competitors and such had begun to gather. Attention comes gradually but steadily around Dawn—from muses and mentors, other heirs and nobles, suitors and seducers, artists of name, and even her own “siblings” as they catch up to her and events move on. </w:t>
      </w:r>
    </w:p>
    <w:p w14:paraId="0936FA30" w14:textId="77777777" w:rsidR="00F63DF0" w:rsidRPr="00A73992" w:rsidRDefault="00F63DF0">
      <w:pPr>
        <w:pStyle w:val="0DraftNormal"/>
        <w:rPr>
          <w:rStyle w:val="AesDPNormal"/>
          <w:rFonts w:ascii="Montserrat" w:hAnsi="Montserrat"/>
          <w:caps w:val="0"/>
          <w:sz w:val="24"/>
        </w:rPr>
      </w:pPr>
    </w:p>
    <w:p w14:paraId="1D28BAD0"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 xml:space="preserve">Annae and jannae still barely spoke to one another and jannae would not abide the presence of aeph—who she felt was responsible for the wedge that had been driven between her and her daughter. Aeph would not remind the ara’dai of the fact that his alliance with annae had brought more stability to ara than anything else annae could have done for her house. </w:t>
      </w:r>
    </w:p>
    <w:p w14:paraId="3E9379F5"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At the end of Dawn’s first week.</w:t>
      </w:r>
    </w:p>
    <w:p w14:paraId="3ABA6EEA"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 xml:space="preserve">However. Her childhood and youth prepared her to meet far greater damands than attaining the status of her noble heritage. Avon had provided her with some of her own formidable martial skills and had encouraged her to develop far more of her native ability than her devotions could account for. </w:t>
      </w:r>
    </w:p>
    <w:p w14:paraId="1D3DE8B7" w14:textId="77777777" w:rsidR="00F63DF0" w:rsidRPr="00A73992" w:rsidRDefault="00F63DF0">
      <w:pPr>
        <w:pStyle w:val="0DraftNormal"/>
        <w:rPr>
          <w:rStyle w:val="AesDPNormal"/>
          <w:rFonts w:ascii="Montserrat" w:hAnsi="Montserrat"/>
          <w:caps w:val="0"/>
          <w:sz w:val="24"/>
        </w:rPr>
      </w:pPr>
    </w:p>
    <w:p w14:paraId="6B1588EC"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Dawn's introduction into the court—for recognition of her right to title—started a second shock wave, expanding the sphere of disturbances and provoking a wider circle of interest and intrigue centered around the avara’dsai.</w:t>
      </w:r>
    </w:p>
    <w:p w14:paraId="3432BAC6" w14:textId="77777777" w:rsidR="00F63DF0" w:rsidRPr="00A73992" w:rsidRDefault="00F63DF0">
      <w:pPr>
        <w:pStyle w:val="0DraftNormal"/>
        <w:rPr>
          <w:rStyle w:val="AesDPNormal"/>
          <w:rFonts w:ascii="Montserrat" w:hAnsi="Montserrat"/>
          <w:caps w:val="0"/>
          <w:sz w:val="24"/>
        </w:rPr>
      </w:pPr>
    </w:p>
    <w:p w14:paraId="19340D48"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Jannae finally staged a full formal reception for the new residents ... To jannae’s dismay, Dawn turns up outfitted for her devotion, an unsheathed sword, which so strongly projects the illusion of boyishness. Dawn, unnerved by the prospect of house formality could only fall back on the manners she knew from her disciplines—again not deliberately being misleading. The impressions on which she would soon be judged were formed this long evening among the official guests.</w:t>
      </w:r>
    </w:p>
    <w:p w14:paraId="7CEE4457" w14:textId="77777777" w:rsidR="00F63DF0" w:rsidRPr="00A73992" w:rsidRDefault="00F63DF0">
      <w:pPr>
        <w:pStyle w:val="0DraftNormal"/>
        <w:rPr>
          <w:rStyle w:val="AesDPNormal"/>
          <w:rFonts w:ascii="Montserrat" w:hAnsi="Montserrat"/>
          <w:caps w:val="0"/>
          <w:sz w:val="24"/>
        </w:rPr>
      </w:pPr>
    </w:p>
    <w:p w14:paraId="5BC0BEDB"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Aeph inherited his father's house and estates. Kev was thus near, under his father's tutelage. Aeph intended to name kev his heir at the assembly the first day of the wend. Jannae was appraised of these shifts by teyn. Teyn reluctantly nodded to her plan to name Dawn before ennjeara was claimed by his illness.</w:t>
      </w:r>
    </w:p>
    <w:p w14:paraId="0C66BE24" w14:textId="77777777" w:rsidR="00F63DF0" w:rsidRPr="00A73992" w:rsidRDefault="00F63DF0">
      <w:pPr>
        <w:pStyle w:val="0DraftNormal"/>
        <w:rPr>
          <w:rStyle w:val="AesDPNormal"/>
          <w:rFonts w:ascii="Montserrat" w:hAnsi="Montserrat"/>
          <w:caps w:val="0"/>
          <w:sz w:val="24"/>
        </w:rPr>
      </w:pPr>
    </w:p>
    <w:p w14:paraId="5C9911BD"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Dawn was informed by jannae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14:paraId="774A755F" w14:textId="77777777" w:rsidR="00F63DF0" w:rsidRPr="00A73992" w:rsidRDefault="00F63DF0">
      <w:pPr>
        <w:pStyle w:val="0DraftNormal"/>
        <w:rPr>
          <w:rStyle w:val="AesDPNormal"/>
          <w:rFonts w:ascii="Montserrat" w:hAnsi="Montserrat"/>
          <w:caps w:val="0"/>
          <w:sz w:val="24"/>
        </w:rPr>
      </w:pPr>
    </w:p>
    <w:p w14:paraId="7E85A50F"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The day after her reception Dawn was taken by the ear and dressed for a court appearance with her grandmother. She was dragged along in ignorance, at the considered design of her house head. Dawn watches the proceedings with rabid interest until suddenly jannae steps out to bid a suit. Jannae announces that due to the confirmation of her son’s mortal illness she had chosen a new heir. Dawn sits mute with shock as jannae asks the court for its ruling on her grandchild whom they were introduced to at the rece</w:t>
      </w:r>
      <w:r w:rsidRPr="00A73992">
        <w:rPr>
          <w:rStyle w:val="AesDPNormal"/>
          <w:rFonts w:ascii="Montserrat" w:hAnsi="Montserrat"/>
          <w:caps w:val="0"/>
          <w:sz w:val="24"/>
        </w:rPr>
        <w:t>ption. The court confirms her candidate and summons Dawn to the floor. Dawn steels her self to advance to the center of the hall and the assembly erupts into an uproar.</w:t>
      </w:r>
    </w:p>
    <w:p w14:paraId="681A31D9" w14:textId="77777777" w:rsidR="00F63DF0" w:rsidRPr="00A73992" w:rsidRDefault="00F63DF0">
      <w:pPr>
        <w:pStyle w:val="0DraftNormal"/>
        <w:rPr>
          <w:rStyle w:val="AesDPNormal"/>
          <w:rFonts w:ascii="Montserrat" w:hAnsi="Montserrat"/>
          <w:caps w:val="0"/>
          <w:sz w:val="24"/>
        </w:rPr>
      </w:pPr>
    </w:p>
    <w:p w14:paraId="4FF74658"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 xml:space="preserve">In the absence of her mother, Dawn was a natural choice for heir. Dawn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Dawn's new friends. </w:t>
      </w:r>
    </w:p>
    <w:p w14:paraId="5C52891D" w14:textId="77777777" w:rsidR="00F63DF0" w:rsidRPr="00A73992" w:rsidRDefault="00F63DF0">
      <w:pPr>
        <w:pStyle w:val="0DraftNormal"/>
        <w:rPr>
          <w:rStyle w:val="AesDPNormal"/>
          <w:rFonts w:ascii="Montserrat" w:hAnsi="Montserrat"/>
          <w:caps w:val="0"/>
          <w:sz w:val="24"/>
        </w:rPr>
      </w:pPr>
    </w:p>
    <w:p w14:paraId="656313FF"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"i don't know what you expected, i am just me, neh?"</w:t>
      </w:r>
    </w:p>
    <w:p w14:paraId="2502FE25" w14:textId="77777777" w:rsidR="00F63DF0" w:rsidRPr="00A73992" w:rsidRDefault="00F63DF0">
      <w:pPr>
        <w:pStyle w:val="0DraftNormal"/>
        <w:rPr>
          <w:rStyle w:val="AesDPNormal"/>
          <w:rFonts w:ascii="Montserrat" w:hAnsi="Montserrat"/>
          <w:caps w:val="0"/>
          <w:sz w:val="24"/>
        </w:rPr>
      </w:pPr>
    </w:p>
    <w:p w14:paraId="7EDCA97B"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Dawn to advertise her self for suit and take bids for her marriage or defend her claim under the female inheritance laws from all comers through combat. In the face of the necessary compromise a daughter had to</w:t>
      </w:r>
      <w:r w:rsidRPr="00A73992">
        <w:rPr>
          <w:rStyle w:val="AesDPNormal"/>
          <w:rFonts w:ascii="Montserrat" w:hAnsi="Montserrat"/>
          <w:caps w:val="0"/>
          <w:sz w:val="24"/>
        </w:rPr>
        <w:t xml:space="preserve"> make to inherit, Dawn furiously rebels. Standing in court, only just named heir to the house she rejects the issue of a suitor, forcing jannae to take a risk on her ability to fight her own fights.</w:t>
      </w:r>
    </w:p>
    <w:p w14:paraId="725EBDEE" w14:textId="77777777" w:rsidR="00F63DF0" w:rsidRPr="00A73992" w:rsidRDefault="00F63DF0">
      <w:pPr>
        <w:pStyle w:val="0DraftNormal"/>
        <w:rPr>
          <w:rStyle w:val="AesDPNormal"/>
          <w:rFonts w:ascii="Montserrat" w:hAnsi="Montserrat"/>
          <w:caps w:val="0"/>
          <w:sz w:val="24"/>
        </w:rPr>
      </w:pPr>
    </w:p>
    <w:p w14:paraId="37A9432E"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 xml:space="preserve">The death of the avon’dai hit everyone hard. She had almost made it through the winter. Arla liymb was only a month away. Dawn, still in the north with her brother and her friend, finally met her twin after eleven years of seperation. They spent much of their time exploring the ruins they had heard tell of on the ancestral lands of their mother’s house. Really, they were just staying out of the way of those who must decide the succession. While exploring the catacombs, they became trapped underground and a </w:t>
      </w:r>
      <w:r w:rsidRPr="00A73992">
        <w:rPr>
          <w:rStyle w:val="AesDPNormal"/>
          <w:rFonts w:ascii="Montserrat" w:hAnsi="Montserrat"/>
          <w:caps w:val="0"/>
          <w:sz w:val="24"/>
        </w:rPr>
        <w:t>piece of Dawn’s past rose up to confront her, and awaken old demons.</w:t>
      </w:r>
    </w:p>
    <w:p w14:paraId="73830EF4" w14:textId="77777777" w:rsidR="00F63DF0" w:rsidRPr="00A73992" w:rsidRDefault="00F63DF0">
      <w:pPr>
        <w:pStyle w:val="0DraftNormal"/>
        <w:rPr>
          <w:rStyle w:val="AesDPNormal"/>
          <w:rFonts w:ascii="Montserrat" w:hAnsi="Montserrat"/>
          <w:caps w:val="0"/>
          <w:sz w:val="24"/>
        </w:rPr>
      </w:pPr>
    </w:p>
    <w:p w14:paraId="05E19F47"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Dawn's uncle, aeph's twin, appears, contesting Dawn's claim to the title of house ara, promoting his twin daughters by annae: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14:paraId="3BA82B5A" w14:textId="77777777" w:rsidR="00F63DF0" w:rsidRPr="00A73992" w:rsidRDefault="00F63DF0">
      <w:pPr>
        <w:pStyle w:val="0DraftNormal"/>
        <w:rPr>
          <w:rStyle w:val="AesDPNormal"/>
          <w:rFonts w:ascii="Montserrat" w:hAnsi="Montserrat"/>
          <w:caps w:val="0"/>
          <w:sz w:val="24"/>
        </w:rPr>
      </w:pPr>
    </w:p>
    <w:p w14:paraId="3D93FD41"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Naturally the state opposes all three daughters in favor of the legal [by anii law], firstborn and male heir, kev. Ironically, kev's claim to his father's titles overrides any claims to his mother's. Because the marriage of annae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w:t>
      </w:r>
      <w:r w:rsidRPr="00A73992">
        <w:rPr>
          <w:rStyle w:val="AesDPNormal"/>
          <w:rFonts w:ascii="Montserrat" w:hAnsi="Montserrat"/>
          <w:caps w:val="0"/>
          <w:sz w:val="24"/>
        </w:rPr>
        <w:t>te to continue in their initial position.</w:t>
      </w:r>
    </w:p>
    <w:p w14:paraId="71676D1E" w14:textId="77777777" w:rsidR="00F63DF0" w:rsidRPr="00A73992" w:rsidRDefault="00F63DF0">
      <w:pPr>
        <w:pStyle w:val="0DraftNormal"/>
        <w:rPr>
          <w:rStyle w:val="AesDPNormal"/>
          <w:rFonts w:ascii="Montserrat" w:hAnsi="Montserrat"/>
          <w:caps w:val="0"/>
          <w:sz w:val="24"/>
        </w:rPr>
      </w:pPr>
    </w:p>
    <w:p w14:paraId="27D2152E"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As a result, Dawn, as the chosen heir was at once the principal opponent and nuptial prize for any man who could win the title from her.</w:t>
      </w:r>
    </w:p>
    <w:p w14:paraId="41835429" w14:textId="77777777" w:rsidR="00F63DF0" w:rsidRPr="00A73992" w:rsidRDefault="00F63DF0">
      <w:pPr>
        <w:pStyle w:val="0DraftNormal"/>
        <w:rPr>
          <w:rStyle w:val="AesDPNormal"/>
          <w:rFonts w:ascii="Montserrat" w:hAnsi="Montserrat"/>
          <w:caps w:val="0"/>
          <w:sz w:val="24"/>
        </w:rPr>
      </w:pPr>
    </w:p>
    <w:p w14:paraId="6640898D"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Unless kev chose to enter the contest and take his own sister as a prize to get it, a union of ara and avon was forestalled.</w:t>
      </w:r>
    </w:p>
    <w:p w14:paraId="54E9CC33" w14:textId="77777777" w:rsidR="00F63DF0" w:rsidRPr="00A73992" w:rsidRDefault="00F63DF0">
      <w:pPr>
        <w:pStyle w:val="0DraftNormal"/>
        <w:rPr>
          <w:rStyle w:val="AesDPNormal"/>
          <w:rFonts w:ascii="Montserrat" w:hAnsi="Montserrat"/>
          <w:caps w:val="0"/>
          <w:sz w:val="24"/>
        </w:rPr>
      </w:pPr>
    </w:p>
    <w:p w14:paraId="284BA289"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14:paraId="78A72BB8" w14:textId="77777777" w:rsidR="00F63DF0" w:rsidRPr="00A73992" w:rsidRDefault="00F63DF0">
      <w:pPr>
        <w:pStyle w:val="0DraftNormal"/>
        <w:rPr>
          <w:rStyle w:val="AesDPNormal"/>
          <w:rFonts w:ascii="Montserrat" w:hAnsi="Montserrat"/>
          <w:caps w:val="0"/>
          <w:sz w:val="24"/>
        </w:rPr>
      </w:pPr>
    </w:p>
    <w:p w14:paraId="40453CC3" w14:textId="77777777" w:rsidR="00F63DF0" w:rsidRPr="00A73992" w:rsidRDefault="00A73992">
      <w:pPr>
        <w:pStyle w:val="0DraftNormal"/>
        <w:rPr>
          <w:rStyle w:val="AesDPNormal"/>
          <w:rFonts w:ascii="Montserrat" w:hAnsi="Montserrat"/>
          <w:caps w:val="0"/>
          <w:strike/>
          <w:sz w:val="24"/>
        </w:rPr>
      </w:pPr>
      <w:r w:rsidRPr="00A73992">
        <w:rPr>
          <w:rStyle w:val="AesDPNormal"/>
          <w:rFonts w:ascii="Montserrat" w:hAnsi="Montserrat"/>
          <w:caps w:val="0"/>
          <w:strike/>
          <w:sz w:val="24"/>
        </w:rPr>
        <w:t xml:space="preserve">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t>
      </w:r>
      <w:r w:rsidRPr="00A73992">
        <w:rPr>
          <w:rStyle w:val="AesDPNormal"/>
          <w:rFonts w:ascii="Montserrat" w:hAnsi="Montserrat"/>
          <w:caps w:val="0"/>
          <w:strike/>
          <w:sz w:val="24"/>
        </w:rPr>
        <w:t>worlds beyond. It gave her an option she had flirted with for ten years. All she had to do was leave everything behind and take up human ways and human war.</w:t>
      </w:r>
    </w:p>
    <w:p w14:paraId="3B38D5B0" w14:textId="77777777" w:rsidR="00F63DF0" w:rsidRPr="00A73992" w:rsidRDefault="00F63DF0">
      <w:pPr>
        <w:pStyle w:val="0DraftNormal"/>
        <w:rPr>
          <w:rStyle w:val="AesDPNormal"/>
          <w:rFonts w:ascii="Montserrat" w:hAnsi="Montserrat"/>
          <w:caps w:val="0"/>
          <w:strike/>
          <w:sz w:val="24"/>
        </w:rPr>
      </w:pPr>
    </w:p>
    <w:p w14:paraId="0E6A9A68"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Syn begins to take an interest in Dawn for the same reasons ojen did, now that he realizes she was a girl.</w:t>
      </w:r>
    </w:p>
    <w:p w14:paraId="2AB2369D" w14:textId="77777777" w:rsidR="00F63DF0" w:rsidRPr="00A73992" w:rsidRDefault="00F63DF0">
      <w:pPr>
        <w:pStyle w:val="0DraftNormal"/>
        <w:rPr>
          <w:rStyle w:val="AesDPNormal"/>
          <w:rFonts w:ascii="Montserrat" w:hAnsi="Montserrat"/>
          <w:caps w:val="0"/>
          <w:sz w:val="24"/>
        </w:rPr>
      </w:pPr>
    </w:p>
    <w:p w14:paraId="11E5ECAB"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When Dawn's girlfriends encourage her to turn out in style, many of Dawn's male friends twist their necks out of whack. A couple of such nights out cast an allure over Dawn that prompts a number of challenges to her right to title—with their eyes on the prize, the way the contract was traditionally written.</w:t>
      </w:r>
    </w:p>
    <w:p w14:paraId="3CB52879" w14:textId="77777777" w:rsidR="00F63DF0" w:rsidRPr="00A73992" w:rsidRDefault="00F63DF0">
      <w:pPr>
        <w:pStyle w:val="0DraftNormal"/>
        <w:rPr>
          <w:rStyle w:val="AesDPNormal"/>
          <w:rFonts w:ascii="Montserrat" w:hAnsi="Montserrat"/>
          <w:caps w:val="0"/>
          <w:sz w:val="24"/>
        </w:rPr>
      </w:pPr>
    </w:p>
    <w:p w14:paraId="0CDE8752"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One of the boys new to her acquaintance, caval, had taken a marked interest in her and with tact and honesty begins to win some of her trust. He approaches as a friend.</w:t>
      </w:r>
    </w:p>
    <w:p w14:paraId="4FFA14B4" w14:textId="77777777" w:rsidR="00F63DF0" w:rsidRPr="00A73992" w:rsidRDefault="00F63DF0">
      <w:pPr>
        <w:pStyle w:val="0DraftNormal"/>
        <w:rPr>
          <w:rStyle w:val="AesDPNormal"/>
          <w:rFonts w:ascii="Montserrat" w:hAnsi="Montserrat"/>
          <w:caps w:val="0"/>
          <w:sz w:val="24"/>
        </w:rPr>
      </w:pPr>
    </w:p>
    <w:p w14:paraId="47F914E8"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Most of the boys she had gained respect from now only see her as a girl to suit—Dawn couldnot</w:t>
      </w:r>
      <w:r w:rsidRPr="00A73992">
        <w:rPr>
          <w:rStyle w:val="AesDPNormal"/>
          <w:rFonts w:ascii="Montserrat" w:hAnsi="Montserrat"/>
          <w:caps w:val="0"/>
          <w:sz w:val="24"/>
        </w:rPr>
        <w:t xml:space="preserve"> comprehend this change in people she thought of as friends.</w:t>
      </w:r>
    </w:p>
    <w:p w14:paraId="39A3E81E" w14:textId="77777777" w:rsidR="00F63DF0" w:rsidRPr="00A73992" w:rsidRDefault="00F63DF0">
      <w:pPr>
        <w:pStyle w:val="0DraftNormal"/>
        <w:rPr>
          <w:rStyle w:val="AesDPNormal"/>
          <w:rFonts w:ascii="Montserrat" w:hAnsi="Montserrat"/>
          <w:caps w:val="0"/>
          <w:sz w:val="24"/>
        </w:rPr>
      </w:pPr>
    </w:p>
    <w:p w14:paraId="600C8696"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The change in attitudes spreads to the families of her friends and allies. Dawn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14:paraId="5B941177" w14:textId="77777777" w:rsidR="00F63DF0" w:rsidRPr="00A73992" w:rsidRDefault="00F63DF0">
      <w:pPr>
        <w:pStyle w:val="0DraftNormal"/>
        <w:rPr>
          <w:rStyle w:val="AesDPNormal"/>
          <w:rFonts w:ascii="Montserrat" w:hAnsi="Montserrat"/>
          <w:caps w:val="0"/>
          <w:sz w:val="24"/>
        </w:rPr>
      </w:pPr>
    </w:p>
    <w:p w14:paraId="5A6EEE6D"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 xml:space="preserve">Dawn and her strange androgyny continue to provide a tumultuous focus for the local youth. </w:t>
      </w:r>
    </w:p>
    <w:p w14:paraId="6CBDB086" w14:textId="77777777" w:rsidR="00F63DF0" w:rsidRPr="00A73992" w:rsidRDefault="00F63DF0">
      <w:pPr>
        <w:pStyle w:val="0DraftNormal"/>
        <w:rPr>
          <w:rStyle w:val="AesDPNormal"/>
          <w:rFonts w:ascii="Montserrat" w:hAnsi="Montserrat"/>
          <w:caps w:val="0"/>
          <w:sz w:val="24"/>
        </w:rPr>
      </w:pPr>
    </w:p>
    <w:p w14:paraId="4429F838"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 xml:space="preserve">Dawn was becoming an unexpected protégé of the muses, anima and anime. It was within their domain to fulfill her anim training in the mnao and the anao. Unfortunately, it was a great disadvantage to be a mere exotic ideal in the company of those who patronize the muse. </w:t>
      </w:r>
    </w:p>
    <w:p w14:paraId="192459C8" w14:textId="77777777" w:rsidR="00F63DF0" w:rsidRPr="00A73992" w:rsidRDefault="00F63DF0">
      <w:pPr>
        <w:pStyle w:val="0DraftNormal"/>
        <w:rPr>
          <w:rStyle w:val="AesDPNormal"/>
          <w:rFonts w:ascii="Montserrat" w:hAnsi="Montserrat"/>
          <w:caps w:val="0"/>
          <w:sz w:val="24"/>
        </w:rPr>
      </w:pPr>
    </w:p>
    <w:p w14:paraId="2295148A"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A virtual body double for the untouchable amaeo, Dawn might very easily find herself being pressed into use as the surrogate of coupling with the muse. Especially as a more sophisticated older crowd takes note of Dawn's unique traits.</w:t>
      </w:r>
    </w:p>
    <w:p w14:paraId="4C41C587" w14:textId="77777777" w:rsidR="00F63DF0" w:rsidRPr="00A73992" w:rsidRDefault="00F63DF0">
      <w:pPr>
        <w:pStyle w:val="0DraftNormal"/>
        <w:rPr>
          <w:rStyle w:val="AesDPNormal"/>
          <w:rFonts w:ascii="Montserrat" w:hAnsi="Montserrat"/>
          <w:caps w:val="0"/>
          <w:sz w:val="24"/>
        </w:rPr>
      </w:pPr>
    </w:p>
    <w:p w14:paraId="1243AC41"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w:t>
      </w:r>
      <w:r w:rsidRPr="00A73992">
        <w:rPr>
          <w:rStyle w:val="AesDPNormal"/>
          <w:rFonts w:ascii="Montserrat" w:hAnsi="Montserrat"/>
          <w:caps w:val="0"/>
          <w:sz w:val="24"/>
        </w:rPr>
        <w:t>ot the only pursuit of Dawn going on either.</w:t>
      </w:r>
    </w:p>
    <w:p w14:paraId="4933F5C8" w14:textId="77777777" w:rsidR="00F63DF0" w:rsidRPr="00A73992" w:rsidRDefault="00F63DF0">
      <w:pPr>
        <w:pStyle w:val="0DraftNormal"/>
        <w:rPr>
          <w:rStyle w:val="AesDPNormal"/>
          <w:rFonts w:ascii="Montserrat" w:hAnsi="Montserrat"/>
          <w:caps w:val="0"/>
          <w:sz w:val="24"/>
        </w:rPr>
      </w:pPr>
    </w:p>
    <w:p w14:paraId="6968CE06"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14:paraId="74B4AA3F" w14:textId="77777777" w:rsidR="00F63DF0" w:rsidRPr="00A73992" w:rsidRDefault="00F63DF0">
      <w:pPr>
        <w:pStyle w:val="0DraftNormal"/>
        <w:rPr>
          <w:rStyle w:val="AesDPNormal"/>
          <w:rFonts w:ascii="Montserrat" w:hAnsi="Montserrat"/>
          <w:caps w:val="0"/>
          <w:sz w:val="24"/>
        </w:rPr>
      </w:pPr>
    </w:p>
    <w:p w14:paraId="51F42C92"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 xml:space="preserve">Dawn struggled with her insane attraction to her brother as arla liymb went on. He felt it too so he defeated her in challenge and shared the taste. While still in her arms, he warned her that he would not—he could not—accept her—or her sister’s—mnao, and advised her to find another for her choice. </w:t>
      </w:r>
    </w:p>
    <w:p w14:paraId="1F5EB648" w14:textId="77777777" w:rsidR="00F63DF0" w:rsidRPr="00A73992" w:rsidRDefault="00F63DF0">
      <w:pPr>
        <w:pStyle w:val="0DraftNormal"/>
        <w:rPr>
          <w:rStyle w:val="AesDPNormal"/>
          <w:rFonts w:ascii="Montserrat" w:hAnsi="Montserrat"/>
          <w:caps w:val="0"/>
          <w:sz w:val="24"/>
        </w:rPr>
      </w:pPr>
    </w:p>
    <w:p w14:paraId="0F83A873"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Dawn found a mate and mentor in caval, her friend—and often co-conspirator, along with kev. Caval only had a year on her, barely qualifying for her choice, but his unusual maturity and empathy compensated enough. Together, they returned to /the imperium/ where aeph had been named avon’dai. Sometime after her return, she noticed that the fits had started again. They had not hit her since the year after the deaths at tegal ni hayr.</w:t>
      </w:r>
    </w:p>
    <w:p w14:paraId="48E1F169" w14:textId="77777777" w:rsidR="00F63DF0" w:rsidRPr="00A73992" w:rsidRDefault="00F63DF0">
      <w:pPr>
        <w:pStyle w:val="0DraftNormal"/>
        <w:rPr>
          <w:rStyle w:val="AesDPNormal"/>
          <w:rFonts w:ascii="Montserrat" w:hAnsi="Montserrat"/>
          <w:caps w:val="0"/>
          <w:sz w:val="24"/>
        </w:rPr>
      </w:pPr>
    </w:p>
    <w:p w14:paraId="1EF71460"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Things calmed down into a sweet routine that lasted through into her seventeenth year. She learned that grandmother was considering her as an heir to ara’dsai. The question, of course, being whether she could pass the vai test, which all knew to be the one real obstacle to her chances of ever becoming dai. Most likely the mantle would pass to one of keav’s twins, or her own twin. Of course keav seemed to be in line for the mantle of avon’dai after his father, and one of his twins would stand a fair chance o</w:t>
      </w:r>
      <w:r w:rsidRPr="00A73992">
        <w:rPr>
          <w:rStyle w:val="AesDPNormal"/>
          <w:rFonts w:ascii="Montserrat" w:hAnsi="Montserrat"/>
          <w:caps w:val="0"/>
          <w:sz w:val="24"/>
        </w:rPr>
        <w:t>f inheriting anx’dsai from their paternal grandmother, if the rumors about aeth being out of favor with his mother’s house were true. Dawn was less concerned with the succession gossip than she was with the representative of the aea staying at aodeth yn caoi.</w:t>
      </w:r>
    </w:p>
    <w:p w14:paraId="07D56871" w14:textId="77777777" w:rsidR="00F63DF0" w:rsidRPr="00A73992" w:rsidRDefault="00F63DF0">
      <w:pPr>
        <w:pStyle w:val="0DraftNormal"/>
        <w:rPr>
          <w:rStyle w:val="AesDPNormal"/>
          <w:rFonts w:ascii="Montserrat" w:hAnsi="Montserrat"/>
          <w:caps w:val="0"/>
          <w:sz w:val="24"/>
        </w:rPr>
      </w:pPr>
    </w:p>
    <w:p w14:paraId="2114680E"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Dawn greets kev and caval, was reunited with äv, and other “siblings”.</w:t>
      </w:r>
    </w:p>
    <w:p w14:paraId="26E8B2FC" w14:textId="77777777" w:rsidR="00F63DF0" w:rsidRPr="00A73992" w:rsidRDefault="00F63DF0">
      <w:pPr>
        <w:pStyle w:val="0DraftNormal"/>
        <w:rPr>
          <w:rStyle w:val="AesDPNormal"/>
          <w:rFonts w:ascii="Montserrat" w:hAnsi="Montserrat"/>
          <w:caps w:val="0"/>
          <w:sz w:val="24"/>
        </w:rPr>
      </w:pPr>
    </w:p>
    <w:p w14:paraId="4827357A"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The evening she went south to file her application, she was stalked and cornered by a gang of rapists. Something in her snaped during the attack and her attempts to defend herself became a slaughter. Dawn fled from the scene, and almost forgot about it.</w:t>
      </w:r>
    </w:p>
    <w:p w14:paraId="233B718C" w14:textId="77777777" w:rsidR="00F63DF0" w:rsidRPr="00A73992" w:rsidRDefault="00F63DF0">
      <w:pPr>
        <w:pStyle w:val="0DraftNormal"/>
        <w:rPr>
          <w:rStyle w:val="AesDPNormal"/>
          <w:rFonts w:ascii="Montserrat" w:hAnsi="Montserrat"/>
          <w:caps w:val="0"/>
          <w:sz w:val="24"/>
        </w:rPr>
      </w:pPr>
    </w:p>
    <w:p w14:paraId="3A7FD4BD" w14:textId="77777777" w:rsidR="00F63DF0" w:rsidRPr="00A73992" w:rsidRDefault="00A73992">
      <w:pPr>
        <w:pStyle w:val="0DraftNormal"/>
        <w:rPr>
          <w:rStyle w:val="AesDPNormal"/>
          <w:rFonts w:ascii="Montserrat" w:hAnsi="Montserrat"/>
          <w:i/>
          <w:caps w:val="0"/>
          <w:sz w:val="24"/>
        </w:rPr>
      </w:pPr>
      <w:r w:rsidRPr="00A73992">
        <w:rPr>
          <w:rStyle w:val="AesDPNormal"/>
          <w:rFonts w:ascii="Montserrat" w:hAnsi="Montserrat"/>
          <w:i/>
          <w:caps w:val="0"/>
          <w:sz w:val="24"/>
        </w:rPr>
        <w:t>Dawn. Everything came apart in a moment. Dawn was ambushed on the beach, and dragged into a cove. Dawn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w:t>
      </w:r>
      <w:r w:rsidRPr="00A73992">
        <w:rPr>
          <w:rStyle w:val="AesDPNormal"/>
          <w:rFonts w:ascii="Montserrat" w:hAnsi="Montserrat"/>
          <w:i/>
          <w:caps w:val="0"/>
          <w:sz w:val="24"/>
        </w:rPr>
        <w:t>ed.</w:t>
      </w:r>
    </w:p>
    <w:p w14:paraId="55111812" w14:textId="77777777" w:rsidR="00F63DF0" w:rsidRPr="00A73992" w:rsidRDefault="00F63DF0">
      <w:pPr>
        <w:pStyle w:val="0DraftNormal"/>
        <w:rPr>
          <w:rStyle w:val="AesDPNormal"/>
          <w:rFonts w:ascii="Montserrat" w:hAnsi="Montserrat"/>
          <w:i/>
          <w:caps w:val="0"/>
          <w:sz w:val="24"/>
        </w:rPr>
      </w:pPr>
    </w:p>
    <w:p w14:paraId="0BD55A56" w14:textId="77777777" w:rsidR="00F63DF0" w:rsidRPr="00A73992" w:rsidRDefault="00A73992">
      <w:pPr>
        <w:pStyle w:val="0DraftNormal"/>
        <w:rPr>
          <w:rStyle w:val="AesDPNormal"/>
          <w:rFonts w:ascii="Montserrat" w:hAnsi="Montserrat"/>
          <w:i/>
          <w:caps w:val="0"/>
          <w:sz w:val="24"/>
        </w:rPr>
      </w:pPr>
      <w:r w:rsidRPr="00A73992">
        <w:rPr>
          <w:rStyle w:val="AesDPNormal"/>
          <w:rFonts w:ascii="Montserrat" w:hAnsi="Montserrat"/>
          <w:i/>
          <w:caps w:val="0"/>
          <w:sz w:val="24"/>
        </w:rPr>
        <w:t>Cat. They had been in rapport, and they had taken advantage of her open mind to stun her. The link was cut as Dawn recoiled in shock.</w:t>
      </w:r>
    </w:p>
    <w:p w14:paraId="12F74905" w14:textId="77777777" w:rsidR="00F63DF0" w:rsidRPr="00A73992" w:rsidRDefault="00F63DF0">
      <w:pPr>
        <w:pStyle w:val="0DraftNormal"/>
        <w:rPr>
          <w:rStyle w:val="AesDPNormal"/>
          <w:rFonts w:ascii="Montserrat" w:hAnsi="Montserrat"/>
          <w:i/>
          <w:caps w:val="0"/>
          <w:sz w:val="24"/>
        </w:rPr>
      </w:pPr>
    </w:p>
    <w:p w14:paraId="33B90C00" w14:textId="77777777" w:rsidR="00F63DF0" w:rsidRPr="00A73992" w:rsidRDefault="00A73992">
      <w:pPr>
        <w:pStyle w:val="0DraftNormal"/>
        <w:rPr>
          <w:rStyle w:val="AesDPNormal"/>
          <w:rFonts w:ascii="Montserrat" w:hAnsi="Montserrat"/>
          <w:i/>
          <w:caps w:val="0"/>
          <w:sz w:val="24"/>
        </w:rPr>
      </w:pPr>
      <w:r w:rsidRPr="00A73992">
        <w:rPr>
          <w:rStyle w:val="AesDPNormal"/>
          <w:rFonts w:ascii="Montserrat" w:hAnsi="Montserrat"/>
          <w:i/>
          <w:caps w:val="0"/>
          <w:sz w:val="24"/>
        </w:rPr>
        <w:t>Dawn.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w:t>
      </w:r>
      <w:r w:rsidRPr="00A73992">
        <w:rPr>
          <w:rStyle w:val="AesDPNormal"/>
          <w:rFonts w:ascii="Montserrat" w:hAnsi="Montserrat"/>
          <w:i/>
          <w:caps w:val="0"/>
          <w:sz w:val="24"/>
        </w:rPr>
        <w:t xml:space="preserve"> her future, was ruined. </w:t>
      </w:r>
    </w:p>
    <w:p w14:paraId="5D0E24E7" w14:textId="77777777" w:rsidR="00F63DF0" w:rsidRPr="00A73992" w:rsidRDefault="00F63DF0">
      <w:pPr>
        <w:pStyle w:val="0DraftNormal"/>
        <w:rPr>
          <w:rStyle w:val="AesDPNormal"/>
          <w:rFonts w:ascii="Montserrat" w:hAnsi="Montserrat"/>
          <w:i/>
          <w:caps w:val="0"/>
          <w:sz w:val="24"/>
        </w:rPr>
      </w:pPr>
    </w:p>
    <w:p w14:paraId="02AAA802" w14:textId="77777777" w:rsidR="00F63DF0" w:rsidRPr="00A73992" w:rsidRDefault="00A73992">
      <w:pPr>
        <w:pStyle w:val="0DraftNormal"/>
        <w:rPr>
          <w:rStyle w:val="AesDPNormal"/>
          <w:rFonts w:ascii="Montserrat" w:hAnsi="Montserrat"/>
          <w:i/>
          <w:caps w:val="0"/>
          <w:sz w:val="24"/>
        </w:rPr>
      </w:pPr>
      <w:r w:rsidRPr="00A73992">
        <w:rPr>
          <w:rStyle w:val="AesDPNormal"/>
          <w:rFonts w:ascii="Montserrat" w:hAnsi="Montserrat"/>
          <w:i/>
          <w:caps w:val="0"/>
          <w:sz w:val="24"/>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14:paraId="67FC1264" w14:textId="77777777" w:rsidR="00F63DF0" w:rsidRPr="00A73992" w:rsidRDefault="00F63DF0">
      <w:pPr>
        <w:pStyle w:val="0DraftNormal"/>
        <w:rPr>
          <w:rStyle w:val="AesDPNormal"/>
          <w:rFonts w:ascii="Montserrat" w:hAnsi="Montserrat"/>
          <w:i/>
          <w:caps w:val="0"/>
          <w:sz w:val="24"/>
        </w:rPr>
      </w:pPr>
    </w:p>
    <w:p w14:paraId="4C5A72FA" w14:textId="77777777" w:rsidR="00F63DF0" w:rsidRPr="00A73992" w:rsidRDefault="00A73992">
      <w:pPr>
        <w:pStyle w:val="0DraftNormal"/>
        <w:rPr>
          <w:rStyle w:val="AesDPNormal"/>
          <w:rFonts w:ascii="Montserrat" w:hAnsi="Montserrat"/>
          <w:i/>
          <w:caps w:val="0"/>
          <w:sz w:val="24"/>
        </w:rPr>
      </w:pPr>
      <w:r w:rsidRPr="00A73992">
        <w:rPr>
          <w:rStyle w:val="AesDPNormal"/>
          <w:rFonts w:ascii="Montserrat" w:hAnsi="Montserrat"/>
          <w:i/>
          <w:caps w:val="0"/>
          <w:sz w:val="24"/>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14:paraId="44F9B9D6" w14:textId="77777777" w:rsidR="00F63DF0" w:rsidRPr="00A73992" w:rsidRDefault="00F63DF0">
      <w:pPr>
        <w:pStyle w:val="0DraftNormal"/>
        <w:rPr>
          <w:rStyle w:val="AesDPNormal"/>
          <w:rFonts w:ascii="Montserrat" w:hAnsi="Montserrat"/>
          <w:i/>
          <w:caps w:val="0"/>
          <w:sz w:val="24"/>
        </w:rPr>
      </w:pPr>
    </w:p>
    <w:p w14:paraId="3B5B187D" w14:textId="77777777" w:rsidR="00F63DF0" w:rsidRPr="00A73992" w:rsidRDefault="00A73992">
      <w:pPr>
        <w:pStyle w:val="0DraftNormal"/>
        <w:rPr>
          <w:rStyle w:val="AesDPNormal"/>
          <w:rFonts w:ascii="Montserrat" w:hAnsi="Montserrat"/>
          <w:i/>
          <w:caps w:val="0"/>
          <w:sz w:val="24"/>
        </w:rPr>
      </w:pPr>
      <w:r w:rsidRPr="00A73992">
        <w:rPr>
          <w:rStyle w:val="AesDPNormal"/>
          <w:rFonts w:ascii="Montserrat" w:hAnsi="Montserrat"/>
          <w:i/>
          <w:caps w:val="0"/>
          <w:sz w:val="24"/>
        </w:rPr>
        <w:t xml:space="preserve">Cat. By the time her mind opened up again to the path, Dawn had been arrested. Dawn relayed brief impressions of the ambush and it’s conclusion. Dawn was just about to path to her mother when she was collared, breaking the link. Cat debated for a moment and then broke into the navy com path to alert anathnae of her daughter’s arrest. </w:t>
      </w:r>
    </w:p>
    <w:p w14:paraId="30C753C5" w14:textId="77777777" w:rsidR="00F63DF0" w:rsidRPr="00A73992" w:rsidRDefault="00F63DF0">
      <w:pPr>
        <w:pStyle w:val="0DraftNormal"/>
        <w:rPr>
          <w:rStyle w:val="AesDPNormal"/>
          <w:rFonts w:ascii="Montserrat" w:hAnsi="Montserrat"/>
          <w:i/>
          <w:caps w:val="0"/>
          <w:sz w:val="24"/>
        </w:rPr>
      </w:pPr>
    </w:p>
    <w:p w14:paraId="69E576AB" w14:textId="77777777" w:rsidR="00F63DF0" w:rsidRPr="00A73992" w:rsidRDefault="00A73992">
      <w:pPr>
        <w:pStyle w:val="0DraftNormal"/>
        <w:rPr>
          <w:rStyle w:val="AesDPNormal"/>
          <w:rFonts w:ascii="Montserrat" w:hAnsi="Montserrat"/>
          <w:i/>
          <w:caps w:val="0"/>
          <w:sz w:val="24"/>
        </w:rPr>
      </w:pPr>
      <w:r w:rsidRPr="00A73992">
        <w:rPr>
          <w:rStyle w:val="AesDPNormal"/>
          <w:rFonts w:ascii="Montserrat" w:hAnsi="Montserrat"/>
          <w:i/>
          <w:caps w:val="0"/>
          <w:sz w:val="24"/>
        </w:rPr>
        <w:t>Mother. Anathnae</w:t>
      </w:r>
      <w:r w:rsidRPr="00A73992">
        <w:rPr>
          <w:rStyle w:val="AesDPNormal"/>
          <w:rFonts w:ascii="Montserrat" w:hAnsi="Montserrat"/>
          <w:i/>
          <w:caps w:val="0"/>
          <w:sz w:val="24"/>
        </w:rPr>
        <w:t xml:space="preserve"> was instantly alarmed. The unidentified path crisply related the details of the incident and then broke contact. The path contact revealed only that she was an acquaintance of Dawn’s and was in communication with her when the event unfolded. Anathnae contacted her daughter-self, directing her to investigate this claim. Annae also had to make a decision on whether or not to reveal this penetration of the navy com path. </w:t>
      </w:r>
    </w:p>
    <w:p w14:paraId="2306709D" w14:textId="77777777" w:rsidR="00F63DF0" w:rsidRPr="00A73992" w:rsidRDefault="00F63DF0">
      <w:pPr>
        <w:pStyle w:val="0DraftNormal"/>
        <w:rPr>
          <w:rStyle w:val="AesDPNormal"/>
          <w:rFonts w:ascii="Montserrat" w:hAnsi="Montserrat"/>
          <w:i/>
          <w:caps w:val="0"/>
          <w:sz w:val="24"/>
        </w:rPr>
      </w:pPr>
    </w:p>
    <w:p w14:paraId="491AFF7E"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The secret—house ara descends, through house avara, from avon ava’je’ara nineveh. Nineveh had been the patron god of ao’ajea. The phoenix, the rebel aelyn who had been freed in the eye of paradox from an embrace in Dawn’va. She had sacraficed herself, to end a war, closing the world gates of half the galaxy. A child, a daughter of ara, was conceived to carry the seed taken from the wreckage of nineveh’s body.</w:t>
      </w:r>
    </w:p>
    <w:p w14:paraId="2BC8510D" w14:textId="77777777" w:rsidR="00F63DF0" w:rsidRPr="00A73992" w:rsidRDefault="00F63DF0">
      <w:pPr>
        <w:pStyle w:val="0DraftNormal"/>
        <w:rPr>
          <w:rStyle w:val="AesDPNormal"/>
          <w:rFonts w:ascii="Montserrat" w:hAnsi="Montserrat"/>
          <w:caps w:val="0"/>
          <w:sz w:val="24"/>
        </w:rPr>
      </w:pPr>
    </w:p>
    <w:p w14:paraId="3EDA361E" w14:textId="77777777" w:rsidR="00F63DF0" w:rsidRPr="00A73992" w:rsidRDefault="00A73992">
      <w:pPr>
        <w:pStyle w:val="0DraftNormal"/>
        <w:rPr>
          <w:rStyle w:val="AesDPNormal"/>
          <w:rFonts w:ascii="Montserrat" w:hAnsi="Montserrat"/>
          <w:caps w:val="0"/>
          <w:sz w:val="24"/>
        </w:rPr>
      </w:pPr>
      <w:r w:rsidRPr="00A73992">
        <w:rPr>
          <w:rStyle w:val="AesDPNormal"/>
          <w:rFonts w:ascii="Montserrat" w:hAnsi="Montserrat"/>
          <w:caps w:val="0"/>
          <w:sz w:val="24"/>
        </w:rPr>
        <w:t xml:space="preserve">In spite of herself, Dawn was amna for a very long period and the result was catastrophic. Avon thought she could deal with it, but the very idea that the initiation to, and the discipline of, mnai required her to give herself to strangers disturbed her deeply. Dawn begged to be absolved of the discipline, over which they argued violently. Avon and amaeo refused to grant her request, to which answer Dawn rejected the discipline altogether. Though she refrained from advertising her status she was approached </w:t>
      </w:r>
      <w:r w:rsidRPr="00A73992">
        <w:rPr>
          <w:rStyle w:val="AesDPNormal"/>
          <w:rFonts w:ascii="Montserrat" w:hAnsi="Montserrat"/>
          <w:caps w:val="0"/>
          <w:sz w:val="24"/>
        </w:rPr>
        <w:t xml:space="preserve">by a gang of spoiled house sons in a town the jen passed through. Irritated by her refusal, they tried to force her, scaring her into a panic. During the ensuing fight, she lost control of herself and succumbed to bloodlust, slaughtering seven of them before she managed to get away. Authorities caught her when she arrived at the danh covered in blood and learned what happened. Believing that her motivation had been merely a violent aversion to the prospect of intercourse, amaeo became furious, and expelled </w:t>
      </w:r>
      <w:r w:rsidRPr="00A73992">
        <w:rPr>
          <w:rStyle w:val="AesDPNormal"/>
          <w:rFonts w:ascii="Montserrat" w:hAnsi="Montserrat"/>
          <w:caps w:val="0"/>
          <w:sz w:val="24"/>
        </w:rPr>
        <w:t>her from the jentempas, refusing also to protect her from the wrath of the houses her victims belonged to. If not for annae, Dawn might well have been caught and executed by the mob that came to the camp.</w:t>
      </w:r>
    </w:p>
    <w:p w14:paraId="545AE0EF" w14:textId="77777777" w:rsidR="00F63DF0" w:rsidRPr="00A73992" w:rsidRDefault="00F63DF0">
      <w:pPr>
        <w:pStyle w:val="0DraftNormal"/>
        <w:rPr>
          <w:rStyle w:val="AesDPNormal"/>
          <w:rFonts w:ascii="Montserrat" w:hAnsi="Montserrat"/>
          <w:caps w:val="0"/>
          <w:sz w:val="24"/>
        </w:rPr>
      </w:pPr>
    </w:p>
    <w:p w14:paraId="3D7407F7"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hAnsi="Montserrat"/>
          <w:sz w:val="24"/>
        </w:rPr>
        <w:br w:type="page"/>
      </w:r>
      <w:r w:rsidRPr="00A73992">
        <w:rPr>
          <w:rFonts w:ascii="Montserrat" w:eastAsia="MS Mincho" w:hAnsi="Montserrat"/>
          <w:color w:val="333399"/>
          <w:sz w:val="24"/>
          <w:szCs w:val="14"/>
        </w:rPr>
        <w:t>Dreaming I :</w:t>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p>
    <w:p w14:paraId="27627216"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06BF8A4A"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Before she was rescued one of the slayers tracked her down and assaulted her. Power she did not know she possessed came to her defense, memories of that moment of terror ended up repressed to depths reached only by her darkest nightmares. The dead bodies of her friend's brother and her attacker were both entangled in hers when they found her. </w:t>
      </w:r>
    </w:p>
    <w:p w14:paraId="7D28F99E"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27FD2034"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Ember had retreated from the world in the long hours after her final trauma before her eventual rescue. Much of her recovery was spent observing events from a new perspective outside of herself. As the healing process progressed, she gradually reseated her mind in her body. Ember never questioned the origin of this second attention. Eventually, she took it for granted. She joked about her "imaginary" friend, well aware that however convincing, it was her will behind the words of her intimate companion. Cat,</w:t>
      </w:r>
      <w:r w:rsidRPr="00A73992">
        <w:rPr>
          <w:rFonts w:ascii="Montserrat" w:eastAsia="MS Mincho" w:hAnsi="Montserrat"/>
          <w:color w:val="333399"/>
          <w:sz w:val="24"/>
          <w:szCs w:val="14"/>
        </w:rPr>
        <w:t xml:space="preserve"> of course, played along. Ember remained locked into total autistic shock followed by traumatic flashbacks and nightmares that plagued her recovery even after her return to her crèche environment after her naming, which was two years after the tragedy, and did not fully recover until her mother removed her off world. In spite of various pressures, Change and Ember shied away from voluntarily pursuing their claims for eleven years. </w:t>
      </w:r>
    </w:p>
    <w:p w14:paraId="34C943D5"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283C0D29"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Ember had hotly refused to accompany her mother on later visits to Ardyn—which contributed to the consequences of her childhood tragedy remaining overlooked. The truth of her assault and instinctive defense remained locked deep within her, shrouded by oblivion. Recurring nightmares and traumatic flashbacks guarded the few doors into the depths of her mind, obscuring memories crucial to her perceivable self. Ember herself had adapted to her emotional scars, and endured them privately. The perverted aspect of</w:t>
      </w:r>
      <w:r w:rsidRPr="00A73992">
        <w:rPr>
          <w:rFonts w:ascii="Montserrat" w:eastAsia="MS Mincho" w:hAnsi="Montserrat"/>
          <w:color w:val="333399"/>
          <w:sz w:val="24"/>
          <w:szCs w:val="14"/>
        </w:rPr>
        <w:t xml:space="preserve"> her identity would wait for the future—her return for heat—to unfold. Ember grew up experiencing very little of her native culture, essentially, only what filtered through her jen training. Her ambition to follow her mother and father in an aegis centered career, lead her into academy prep school where she showed exceptional promise. The only catch was, before her father would allow her to enter the academy, he had arranged for her to return to Ardyn for a rite of passage. Her understanding of the rite was</w:t>
      </w:r>
      <w:r w:rsidRPr="00A73992">
        <w:rPr>
          <w:rFonts w:ascii="Montserrat" w:eastAsia="MS Mincho" w:hAnsi="Montserrat"/>
          <w:color w:val="333399"/>
          <w:sz w:val="24"/>
          <w:szCs w:val="14"/>
        </w:rPr>
        <w:t xml:space="preserve"> limited, but she knew that the ordeal was sexual in nature, why else would it have earned the pseudonym "mating season"? </w:t>
      </w:r>
    </w:p>
    <w:p w14:paraId="22D19C03"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E5AE8D1" w14:textId="77777777" w:rsidR="00F63DF0" w:rsidRPr="00A73992" w:rsidRDefault="00A73992">
      <w:pPr>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Dragon at Dream Gate</w:t>
      </w:r>
    </w:p>
    <w:p w14:paraId="60A28FF0" w14:textId="77777777" w:rsidR="00F63DF0" w:rsidRPr="00A73992" w:rsidRDefault="00F63DF0">
      <w:pPr>
        <w:autoSpaceDE w:val="0"/>
        <w:autoSpaceDN w:val="0"/>
        <w:adjustRightInd w:val="0"/>
        <w:rPr>
          <w:rFonts w:ascii="Montserrat" w:eastAsia="MS Mincho" w:hAnsi="Montserrat"/>
          <w:color w:val="333399"/>
          <w:sz w:val="24"/>
          <w:szCs w:val="14"/>
        </w:rPr>
      </w:pPr>
    </w:p>
    <w:p w14:paraId="5778C73F"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Initiation</w:t>
      </w:r>
    </w:p>
    <w:p w14:paraId="4F80ACA7"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one night</w:t>
      </w:r>
    </w:p>
    <w:p w14:paraId="166C6AA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mna</w:t>
      </w:r>
    </w:p>
    <w:p w14:paraId="58450074"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6A2F5647"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Time of Choosing</w:t>
      </w:r>
    </w:p>
    <w:p w14:paraId="350DD077"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6E032391"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14:paraId="097876AD"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6D6D8E35"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14:paraId="1EF56C69"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484CB403"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14:paraId="41A2B5F3"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1A2B0378"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14:paraId="7F30E469"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11B79DD6"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Fox—She wanted him. Her arousal was frightening. It was not even rational; a purely animal magnetism. Her body's response to just his look had been embarrassing, and the brushing contact had almost burst her heart. </w:t>
      </w:r>
    </w:p>
    <w:p w14:paraId="4C2EE0CD"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3D72EBF1"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ot or not, it was the time of choosing for her mnao. By tradition, she must select an adept with whom to practice the arts she must master. B</w:t>
      </w:r>
      <w:r w:rsidRPr="00A73992">
        <w:rPr>
          <w:rFonts w:ascii="Montserrat" w:eastAsia="MS Mincho" w:hAnsi="Montserrat"/>
          <w:color w:val="333399"/>
          <w:sz w:val="24"/>
          <w:szCs w:val="14"/>
        </w:rPr>
        <w:t xml:space="preserve">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14:paraId="7CD263B9"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2E48B4FB"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w:t>
      </w:r>
      <w:r w:rsidRPr="00A73992">
        <w:rPr>
          <w:rFonts w:ascii="Montserrat" w:eastAsia="MS Mincho" w:hAnsi="Montserrat"/>
          <w:color w:val="333399"/>
          <w:sz w:val="24"/>
          <w:szCs w:val="14"/>
        </w:rPr>
        <w:t>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w:t>
      </w:r>
      <w:r w:rsidRPr="00A73992">
        <w:rPr>
          <w:rFonts w:ascii="Montserrat" w:eastAsia="MS Mincho" w:hAnsi="Montserrat"/>
          <w:color w:val="333399"/>
          <w:sz w:val="24"/>
          <w:szCs w:val="14"/>
        </w:rPr>
        <w:t xml:space="preserve"> unexpected that it left her numb.</w:t>
      </w:r>
    </w:p>
    <w:p w14:paraId="3653D5EE"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4942CFA5"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w:t>
      </w:r>
      <w:r w:rsidRPr="00A73992">
        <w:rPr>
          <w:rFonts w:ascii="Montserrat" w:eastAsia="MS Mincho" w:hAnsi="Montserrat"/>
          <w:color w:val="333399"/>
          <w:sz w:val="24"/>
          <w:szCs w:val="14"/>
        </w:rPr>
        <w:t xml:space="preserve">hoosing and bed mating. </w:t>
      </w:r>
    </w:p>
    <w:p w14:paraId="2324D206"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699E4E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w:t>
      </w:r>
      <w:r w:rsidRPr="00A73992">
        <w:rPr>
          <w:rFonts w:ascii="Montserrat" w:eastAsia="MS Mincho" w:hAnsi="Montserrat"/>
          <w:color w:val="333399"/>
          <w:sz w:val="24"/>
          <w:szCs w:val="14"/>
        </w:rPr>
        <w:t xml:space="preserve">nogenesis. She accepted the fact that she would not have conceived of herself, and given birth to a child that would inherit her mind, but if she failed to give birth to her offshoot she would never be recognized as an adult. </w:t>
      </w:r>
    </w:p>
    <w:p w14:paraId="68F05381"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66C05BEB"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w:t>
      </w:r>
      <w:r w:rsidRPr="00A73992">
        <w:rPr>
          <w:rFonts w:ascii="Montserrat" w:eastAsia="MS Mincho" w:hAnsi="Montserrat"/>
          <w:color w:val="333399"/>
          <w:sz w:val="24"/>
          <w:szCs w:val="14"/>
        </w:rPr>
        <w:t>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14:paraId="7C934153"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383E1021"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w:t>
      </w:r>
      <w:r w:rsidRPr="00A73992">
        <w:rPr>
          <w:rFonts w:ascii="Montserrat" w:eastAsia="MS Mincho" w:hAnsi="Montserrat"/>
          <w:color w:val="333399"/>
          <w:sz w:val="24"/>
          <w:szCs w:val="14"/>
        </w:rPr>
        <w:t xml:space="preserve"> of inheriting Fox'dsai from their mother, if the rumors about Raven being out of favor with his mother's house were true. Phoenix was less concerned with the succession gossip than she was with the representative of the aea staying at aodeth yn caoi.</w:t>
      </w:r>
    </w:p>
    <w:p w14:paraId="3FFD88F2"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7C7B8646"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14:paraId="29DB2DE2"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87BF3B8"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Phoenix—What she heard gave her other things to think about in the days following. Thinking provoked questions about what she had been willing to take for granted. </w:t>
      </w:r>
    </w:p>
    <w:p w14:paraId="2641B1A9"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414975BD"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Introduction to Tear Niar</w:t>
      </w:r>
    </w:p>
    <w:p w14:paraId="3A36A93B"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 </w:t>
      </w:r>
    </w:p>
    <w:p w14:paraId="5E07008B"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w:t>
      </w:r>
      <w:r w:rsidRPr="00A73992">
        <w:rPr>
          <w:rFonts w:ascii="Montserrat" w:eastAsia="MS Mincho" w:hAnsi="Montserrat"/>
          <w:color w:val="333399"/>
          <w:sz w:val="24"/>
          <w:szCs w:val="14"/>
        </w:rPr>
        <w: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w:t>
      </w:r>
      <w:r w:rsidRPr="00A73992">
        <w:rPr>
          <w:rFonts w:ascii="Montserrat" w:eastAsia="MS Mincho" w:hAnsi="Montserrat"/>
          <w:color w:val="333399"/>
          <w:sz w:val="24"/>
          <w:szCs w:val="14"/>
        </w:rPr>
        <w:t>nd captain of the house guard in the circle. Fox dragged her away before she could get herself into any more trouble. Not having found an answer to their problem, they went looking for Dancer.</w:t>
      </w:r>
    </w:p>
    <w:p w14:paraId="4DACB29B"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754CC38A"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w:t>
      </w:r>
      <w:r w:rsidRPr="00A73992">
        <w:rPr>
          <w:rFonts w:ascii="Montserrat" w:eastAsia="MS Mincho" w:hAnsi="Montserrat"/>
          <w:color w:val="333399"/>
          <w:sz w:val="24"/>
          <w:szCs w:val="14"/>
        </w:rPr>
        <w:t xml:space="preserve">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14:paraId="1CF6802B"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379FAEFD"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w:t>
      </w:r>
      <w:r w:rsidRPr="00A73992">
        <w:rPr>
          <w:rFonts w:ascii="Montserrat" w:eastAsia="MS Mincho" w:hAnsi="Montserrat"/>
          <w:color w:val="333399"/>
          <w:sz w:val="24"/>
          <w:szCs w:val="14"/>
        </w:rPr>
        <w:t xml:space="preserve">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w:t>
      </w:r>
      <w:r w:rsidRPr="00A73992">
        <w:rPr>
          <w:rFonts w:ascii="Montserrat" w:eastAsia="MS Mincho" w:hAnsi="Montserrat"/>
          <w:color w:val="333399"/>
          <w:sz w:val="24"/>
          <w:szCs w:val="14"/>
        </w:rPr>
        <w:t xml:space="preserve">the birth of a diune. In time, with perfect devotion, the two of them might one day be united in one mind and one body—but in practice very few were able to attain that ideal. </w:t>
      </w:r>
    </w:p>
    <w:p w14:paraId="0408F0B0"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66063C11"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w:t>
      </w:r>
      <w:r w:rsidRPr="00A73992">
        <w:rPr>
          <w:rFonts w:ascii="Montserrat" w:eastAsia="MS Mincho" w:hAnsi="Montserrat"/>
          <w:color w:val="333399"/>
          <w:sz w:val="24"/>
          <w:szCs w:val="14"/>
        </w:rPr>
        <w:t xml:space="preserve">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14:paraId="183B57DB"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37A633D1"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w:t>
      </w:r>
      <w:r w:rsidRPr="00A73992">
        <w:rPr>
          <w:rFonts w:ascii="Montserrat" w:eastAsia="MS Mincho" w:hAnsi="Montserrat"/>
          <w:color w:val="333399"/>
          <w:sz w:val="24"/>
          <w:szCs w:val="14"/>
        </w:rPr>
        <w:t xml:space="preserv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7E1EA8CC"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793E8C12"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w:t>
      </w:r>
      <w:r w:rsidRPr="00A73992">
        <w:rPr>
          <w:rFonts w:ascii="Montserrat" w:eastAsia="MS Mincho" w:hAnsi="Montserrat"/>
          <w:color w:val="333399"/>
          <w:sz w:val="24"/>
          <w:szCs w:val="14"/>
        </w:rPr>
        <w:t xml:space="preserve">e people about it, to ease both their concerns. </w:t>
      </w:r>
    </w:p>
    <w:p w14:paraId="6F909961"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19590E69"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Abstract I :</w:t>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p>
    <w:p w14:paraId="088A827A"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44BC3BD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glimpses of life</w:t>
      </w:r>
    </w:p>
    <w:p w14:paraId="04517A4F"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44CDE730"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Ke'avon, kimberlea, kymberlea are born —4th year</w:t>
      </w:r>
    </w:p>
    <w:p w14:paraId="2A2B0903"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Annjea, ji'lvon, byr'lvon, and the children are pressed into service with the circus (pushing a shift)</w:t>
      </w:r>
    </w:p>
    <w:p w14:paraId="50057322"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Jea, von, byr, ene; the feuds and debates form up</w:t>
      </w:r>
    </w:p>
    <w:p w14:paraId="7C1EBE48"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Kev, kim, kym begin to grow up </w:t>
      </w:r>
    </w:p>
    <w:p w14:paraId="4276D5A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Kev, the prodigal child, begins to sense what is going on —1st year</w:t>
      </w:r>
    </w:p>
    <w:p w14:paraId="63F0420F"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Kev witnesses jea and von's love affair, byr's jealousy—and av's conception (and gets plucked) —9 months</w:t>
      </w:r>
    </w:p>
    <w:p w14:paraId="13232F17"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Avonlea is born 0 year; born to exile, an exotic in a circus. </w:t>
      </w:r>
    </w:p>
    <w:p w14:paraId="47D23F93"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Kev the protector, jea the goddess </w:t>
      </w:r>
    </w:p>
    <w:p w14:paraId="67DDC969"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Kim, kym; jealous and plotting at 4 months </w:t>
      </w:r>
    </w:p>
    <w:p w14:paraId="4284A746"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Av unwittingly wins over kim, kym at 17 months</w:t>
      </w:r>
    </w:p>
    <w:p w14:paraId="7611F202"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Von, byr, ene; fighting over jea (learning she is pregnant again)</w:t>
      </w:r>
    </w:p>
    <w:p w14:paraId="297E1EC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Annshin, annshin born at 2nd year, 7 months</w:t>
      </w:r>
    </w:p>
    <w:p w14:paraId="667083D9"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Av's first word (only word for a year)</w:t>
      </w:r>
    </w:p>
    <w:p w14:paraId="057F12D2"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Av enters training, barely able to walk (motion games) 3rd year</w:t>
      </w:r>
    </w:p>
    <w:p w14:paraId="7701C6D8"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Maestro watches, worries (with reason)</w:t>
      </w:r>
    </w:p>
    <w:p w14:paraId="1A365464"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Av takes to von 5th year</w:t>
      </w:r>
    </w:p>
    <w:p w14:paraId="315046FD"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Ene claims jea 6th year</w:t>
      </w:r>
    </w:p>
    <w:p w14:paraId="6FC01666"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Nialea, nielea, anniah born 7th year and some</w:t>
      </w:r>
    </w:p>
    <w:p w14:paraId="372833A0"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Kim, kym drag kev, av into mischievous streaks</w:t>
      </w:r>
    </w:p>
    <w:p w14:paraId="1C51629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Kim, kym, kev; prodigal performances begin; av, serious training begun</w:t>
      </w:r>
    </w:p>
    <w:p w14:paraId="7940BA35"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Her childhood was packed with training for versatility, and a dearth of conventional influences.</w:t>
      </w:r>
    </w:p>
    <w:p w14:paraId="433484A8"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As an exotic child, av had many dark and sensual character traits. </w:t>
      </w:r>
    </w:p>
    <w:p w14:paraId="50D1EF2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Sex and death</w:t>
      </w:r>
    </w:p>
    <w:p w14:paraId="20D1A2D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Bloodlust</w:t>
      </w:r>
    </w:p>
    <w:p w14:paraId="2561A206"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 kind of innocence</w:t>
      </w:r>
    </w:p>
    <w:p w14:paraId="2D917A53"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410E9A31"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 memorable day</w:t>
      </w:r>
    </w:p>
    <w:p w14:paraId="683E340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witnesses thread. There were things that he could learn about her during their time together.</w:t>
      </w:r>
    </w:p>
    <w:p w14:paraId="355F9FE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Oblivious to the doom of the circus</w:t>
      </w:r>
    </w:p>
    <w:p w14:paraId="308732B2"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Political undercurrents</w:t>
      </w:r>
    </w:p>
    <w:p w14:paraId="4DB0AA35"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breadth of saendria</w:t>
      </w:r>
    </w:p>
    <w:p w14:paraId="0D7EA167"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withering of the circus family</w:t>
      </w:r>
    </w:p>
    <w:p w14:paraId="4E02A058"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Av's bloodlust destroyed her aerial career and added to the death of the circus. </w:t>
      </w:r>
    </w:p>
    <w:p w14:paraId="55CE2516"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An infamous day</w:t>
      </w:r>
    </w:p>
    <w:p w14:paraId="6071A404"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Av went through an initiation death not knowing that she had. </w:t>
      </w:r>
    </w:p>
    <w:p w14:paraId="02AE244B"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6DB307D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After the catastrophe that ends her stay in the city, Av returns to the country to escape from the clutches of her remaining antagonists. </w:t>
      </w:r>
    </w:p>
    <w:p w14:paraId="0841B974"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A strange run of luck turns bizarre as she inherits the title to an abandoned land holding. </w:t>
      </w:r>
    </w:p>
    <w:p w14:paraId="5C744D9D"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The mystery of her lineage is unraveled as she is astonished to be awarded official claim to the title. </w:t>
      </w:r>
    </w:p>
    <w:p w14:paraId="74D25BE5"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All she has to do is physically claim the manor itself to cinch it. </w:t>
      </w:r>
    </w:p>
    <w:p w14:paraId="451C548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That is when she learns about the catch to it all. </w:t>
      </w:r>
    </w:p>
    <w:p w14:paraId="6AE4A8DF"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Absolved of her crimes as well as the dishonor of her mother she discovers that the curse of the land and manor is expected to do away with her after all. </w:t>
      </w:r>
    </w:p>
    <w:p w14:paraId="612F5252"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In spite of the malice and capriciousness of this back handed restitution, she is determined to succeed in this gamble to claim her family honor. </w:t>
      </w:r>
    </w:p>
    <w:p w14:paraId="6F75EF6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Naturally Tegal Manor is more interested in destroying her for the un-prejudicial delight of destruction for its own sake. </w:t>
      </w:r>
    </w:p>
    <w:p w14:paraId="1A6F080F"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p>
    <w:p w14:paraId="3094EAD0"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Early 16th through late 17th years—courting the establishment</w:t>
      </w:r>
    </w:p>
    <w:p w14:paraId="5C00EC5A"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Kept oblivious to the truth about the death of her brother, her childhood champion</w:t>
      </w:r>
    </w:p>
    <w:p w14:paraId="2A781AC7"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Parental advice</w:t>
      </w:r>
    </w:p>
    <w:p w14:paraId="5CA81537"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shock of life on the road</w:t>
      </w:r>
    </w:p>
    <w:p w14:paraId="3742BF6A"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Alone for the first time</w:t>
      </w:r>
    </w:p>
    <w:p w14:paraId="16B61695"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Av wandered alone until becoming involved in society. </w:t>
      </w:r>
    </w:p>
    <w:p w14:paraId="628D1A22"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Lured into a web of intrigue</w:t>
      </w:r>
    </w:p>
    <w:p w14:paraId="5A30798B"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Dangerous and tragic liaisons</w:t>
      </w:r>
    </w:p>
    <w:p w14:paraId="10B3B89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To acquired the title and estate</w:t>
      </w:r>
    </w:p>
    <w:p w14:paraId="59BE472F"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A cursed province </w:t>
      </w:r>
    </w:p>
    <w:p w14:paraId="73BDC258"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 place like any other</w:t>
      </w:r>
    </w:p>
    <w:p w14:paraId="51D595DD"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Money by chance</w:t>
      </w:r>
    </w:p>
    <w:p w14:paraId="09E32EB5"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 hand of cards</w:t>
      </w:r>
    </w:p>
    <w:p w14:paraId="6B838D0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 deed to triel manor</w:t>
      </w:r>
    </w:p>
    <w:p w14:paraId="30C70783"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Rumors abundant</w:t>
      </w:r>
    </w:p>
    <w:p w14:paraId="5E77F3B2"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 course of action</w:t>
      </w:r>
    </w:p>
    <w:p w14:paraId="3ACCDBF7"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601F6693"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Trial for title</w:t>
      </w:r>
    </w:p>
    <w:p w14:paraId="2FAEF90F"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Willing bodies</w:t>
      </w:r>
    </w:p>
    <w:p w14:paraId="66957E40"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manor house</w:t>
      </w:r>
    </w:p>
    <w:p w14:paraId="10195A3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Getting to the manor</w:t>
      </w:r>
    </w:p>
    <w:p w14:paraId="37A76260"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Getting in</w:t>
      </w:r>
    </w:p>
    <w:p w14:paraId="2B75C7A8"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grand foyer</w:t>
      </w:r>
    </w:p>
    <w:p w14:paraId="60793625"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In triel manor, irregular access</w:t>
      </w:r>
    </w:p>
    <w:p w14:paraId="251F1989"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Entrenched inhabitants</w:t>
      </w:r>
    </w:p>
    <w:p w14:paraId="35236C6B"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What we were prepared for</w:t>
      </w:r>
    </w:p>
    <w:p w14:paraId="2B0321EF"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What we weren't prepared for</w:t>
      </w:r>
    </w:p>
    <w:p w14:paraId="3239983B"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butler</w:t>
      </w:r>
    </w:p>
    <w:p w14:paraId="6691D112"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Other images</w:t>
      </w:r>
    </w:p>
    <w:p w14:paraId="030E7DE1"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Playing with the very fabric of being</w:t>
      </w:r>
    </w:p>
    <w:p w14:paraId="5DFFC826"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Playthings of power, all of us</w:t>
      </w:r>
    </w:p>
    <w:p w14:paraId="38AE487A"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learning of absolute vulnerability</w:t>
      </w:r>
    </w:p>
    <w:p w14:paraId="111F45AB"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Where you feel the changes they wrought</w:t>
      </w:r>
    </w:p>
    <w:p w14:paraId="77C06053"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What I intuited in the changes</w:t>
      </w:r>
    </w:p>
    <w:p w14:paraId="2A3C3AA1"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sheer size of it all</w:t>
      </w:r>
    </w:p>
    <w:p w14:paraId="63A1EA4F"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Where to begin</w:t>
      </w:r>
    </w:p>
    <w:p w14:paraId="55A6BEE7"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Learning more about triel manor, among other things</w:t>
      </w:r>
    </w:p>
    <w:p w14:paraId="78F67476"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Professional companions</w:t>
      </w:r>
    </w:p>
    <w:p w14:paraId="21DEDD30"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Intimacy withheld </w:t>
      </w:r>
    </w:p>
    <w:p w14:paraId="7DD839E6"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Moving through the depths</w:t>
      </w:r>
    </w:p>
    <w:p w14:paraId="6B3226F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Obstacles</w:t>
      </w:r>
    </w:p>
    <w:p w14:paraId="7E0E8A41"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Conflicts</w:t>
      </w:r>
    </w:p>
    <w:p w14:paraId="0EDAD16F"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Oddities</w:t>
      </w:r>
    </w:p>
    <w:p w14:paraId="7BA13F80"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Being toyed with again</w:t>
      </w:r>
    </w:p>
    <w:p w14:paraId="740E09D5"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My shadows drawn out, a twisted but true image</w:t>
      </w:r>
    </w:p>
    <w:p w14:paraId="599C25CA"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trap fall</w:t>
      </w:r>
    </w:p>
    <w:p w14:paraId="5662A87F"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Isolate</w:t>
      </w:r>
    </w:p>
    <w:p w14:paraId="21E7027B"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Skeletal companion</w:t>
      </w:r>
    </w:p>
    <w:p w14:paraId="3656E334"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Talking with the dead</w:t>
      </w:r>
    </w:p>
    <w:p w14:paraId="3E571669"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Willing to fight</w:t>
      </w:r>
    </w:p>
    <w:p w14:paraId="2E038FCA"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Giving way to curiosity</w:t>
      </w:r>
    </w:p>
    <w:p w14:paraId="59B00376"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Unexpected good conversation</w:t>
      </w:r>
    </w:p>
    <w:p w14:paraId="50819FDB"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Echoes of humanity</w:t>
      </w:r>
    </w:p>
    <w:p w14:paraId="17DE742B"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Temptations of the fleshless </w:t>
      </w:r>
    </w:p>
    <w:p w14:paraId="4C1B66C5"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First occurrence of her predicament</w:t>
      </w:r>
    </w:p>
    <w:p w14:paraId="5242628A"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Her choice then</w:t>
      </w:r>
    </w:p>
    <w:p w14:paraId="57CB3334"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Regrets?</w:t>
      </w:r>
    </w:p>
    <w:p w14:paraId="29784163"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Armed confrontation</w:t>
      </w:r>
    </w:p>
    <w:p w14:paraId="0571313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Allies of a type</w:t>
      </w:r>
    </w:p>
    <w:p w14:paraId="627A7C19"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b/>
      </w:r>
    </w:p>
    <w:p w14:paraId="0FF7B8DB"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Beauty. </w:t>
      </w:r>
    </w:p>
    <w:p w14:paraId="2D7B6102"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A picture in the manor of a woman who has torn herself apart rather vividly. </w:t>
      </w:r>
    </w:p>
    <w:p w14:paraId="71454D16"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The sensitive beholds this and faces a puzzle in themselves, externalized. </w:t>
      </w:r>
    </w:p>
    <w:p w14:paraId="0AAB2A26"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The picture is a mirror of the soul and spirit. </w:t>
      </w:r>
    </w:p>
    <w:p w14:paraId="637CAFA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Av can see the picture as beautiful in spite of its gore and morbidity and wonders at the story behind it. </w:t>
      </w:r>
    </w:p>
    <w:p w14:paraId="416C3858"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Perhaps the woman did not understand her own beauty and maimed herself over it. </w:t>
      </w:r>
    </w:p>
    <w:p w14:paraId="6FBA6028"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She says silently to the picture, "You knew where the real beauty was, didn't you? </w:t>
      </w:r>
    </w:p>
    <w:p w14:paraId="5C07D6B7"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Underneath the skin; the flesh. </w:t>
      </w:r>
    </w:p>
    <w:p w14:paraId="33C511CF"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Beyond the body itself. </w:t>
      </w:r>
    </w:p>
    <w:p w14:paraId="2A48F82F"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The beauty is inside and you tore your way inward to get to it. </w:t>
      </w:r>
    </w:p>
    <w:p w14:paraId="4C65EF93"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I understand you. </w:t>
      </w:r>
    </w:p>
    <w:p w14:paraId="7DA4C5B2"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I can understand why you did this... We all want to show the world our inner beauty but it never shows where people are looking for it." </w:t>
      </w:r>
    </w:p>
    <w:p w14:paraId="35414210"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Then she understands the auanatneh of the picture. </w:t>
      </w:r>
    </w:p>
    <w:p w14:paraId="23903828"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She understands that the point of it is to know how to let the inner beauty show through the mask one hides behind, or holds up just in order to be seen. </w:t>
      </w:r>
    </w:p>
    <w:p w14:paraId="6EC70FE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When she turns away from the picture, her beauty astonishes her companions.</w:t>
      </w:r>
    </w:p>
    <w:p w14:paraId="65BAD62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That is how the Tiegalna enchantments such as the paintings work. </w:t>
      </w:r>
    </w:p>
    <w:p w14:paraId="4BB78FE2"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 xml:space="preserve">They draw parts of you out. </w:t>
      </w:r>
    </w:p>
    <w:p w14:paraId="5C179D87"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r w:rsidRPr="00A73992">
        <w:rPr>
          <w:rFonts w:ascii="Montserrat" w:eastAsia="MS Mincho" w:hAnsi="Montserrat"/>
          <w:color w:val="333399"/>
          <w:spacing w:val="-2"/>
          <w:sz w:val="24"/>
          <w:szCs w:val="14"/>
        </w:rPr>
        <w:t>When she touches her divinity the lesson she learned here is amplified and her appearance become more than attractive; it becomes divine.</w:t>
      </w:r>
    </w:p>
    <w:p w14:paraId="11032860"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pacing w:val="-2"/>
          <w:sz w:val="24"/>
          <w:szCs w:val="14"/>
        </w:rPr>
      </w:pPr>
    </w:p>
    <w:p w14:paraId="4130A6AB"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Av and the deck of fate: </w:t>
      </w:r>
    </w:p>
    <w:p w14:paraId="0276C604"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Seizing knowledge, the threads of meaning, intent and manifestation </w:t>
      </w:r>
    </w:p>
    <w:p w14:paraId="21973D67"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Reflection on the effect its use has had</w:t>
      </w:r>
    </w:p>
    <w:p w14:paraId="421B69D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Its discovery</w:t>
      </w:r>
    </w:p>
    <w:p w14:paraId="30B94523"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One card</w:t>
      </w:r>
    </w:p>
    <w:p w14:paraId="4E9E213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Like the images, only more binding</w:t>
      </w:r>
    </w:p>
    <w:p w14:paraId="236DEC9D"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On the reading and use of the tarot</w:t>
      </w:r>
    </w:p>
    <w:p w14:paraId="4B1B1981"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 full spread, playing with destiny as well as being</w:t>
      </w:r>
    </w:p>
    <w:p w14:paraId="69AE34DD"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Unlocking her destiny. </w:t>
      </w:r>
    </w:p>
    <w:p w14:paraId="5B2EFBAB"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3479B2DA"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Bunker, Ides of Tegal Ni Hayr</w:t>
      </w:r>
    </w:p>
    <w:p w14:paraId="3BCF25F8"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14F06D98"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Ember—the nightmares, the prowling, her disturbed and agitated thoughts and emotions had driven her out of the warmth of her bed often in the past. Never more so than what she was experiencing of late. Her roaming brought her under the eaves of another private conversation, this time between ara'dai and her mother, who had come in the cover of darkness. This time she could not bear to hear what was spoken, but could not flee without giving herself away.</w:t>
      </w:r>
    </w:p>
    <w:p w14:paraId="66A9132B"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7F51463D"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The bunker \ with some reassignment, the passage can act as the introduction of Tegal ni hayr. The girl who lost a brother becomes Passion, the prankster of course becomes Raven, the thoughtful one becomes Ember's mentor Coal, and Ember herself has to be worked into the picture. The chapter comes near the end of mnao for Ember and Passion. </w:t>
      </w:r>
    </w:p>
    <w:p w14:paraId="6C008865"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6B7D7CC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Ember—Ember, still in the north with her brother and her friend. They spent much of their time exploring the ruins they had heard tell of on the ancestral lands of their mother's house. While exploring the catacombs, they became trapped underground and a piece of Ember's past rose up to confront her, and awaken old demons.</w:t>
      </w:r>
    </w:p>
    <w:p w14:paraId="4829DD40"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0919C82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Exploration of Tegal Ni Hayr</w:t>
      </w:r>
    </w:p>
    <w:p w14:paraId="3D213DB7"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one week</w:t>
      </w:r>
    </w:p>
    <w:p w14:paraId="3F496761"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7E0FBC2A"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Ember—one evening, on a day her fits nearly drowned her in the baths, she was taken aside by an agent of her house regent Ara, the mysterious teyn. In truth, an agent of Passion's grandmother's court set to watch over the house. He was intrigued by her family resemblance, and the irony of her situation. He allowed her to pump him for information regarding the assassination and the ruins of tegal ni hayr. Late in the morning hours, drunk and playing it as a bet in a hand of keys, he told her of a family lega</w:t>
      </w:r>
      <w:r w:rsidRPr="00A73992">
        <w:rPr>
          <w:rFonts w:ascii="Montserrat" w:eastAsia="MS Mincho" w:hAnsi="Montserrat"/>
          <w:color w:val="333399"/>
          <w:sz w:val="24"/>
          <w:szCs w:val="14"/>
        </w:rPr>
        <w:t xml:space="preserve">cy. For the daughter of daughters, an heir of ara, one day Dream Gate would open heralding the beginning of the end of exile and the ara'dsai's resumption of the mantle of avon'dsai. Ara's mother failed that test, on the day of the assassination. </w:t>
      </w:r>
    </w:p>
    <w:p w14:paraId="3CB2A5D9"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2C9142C9"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Avonlea carries, in her face and form, the legacy of the avara bloodline.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and other siblings) are also there under his apprentice ship but the two never quite cross each other's paths. After the catastrophe that ends her</w:t>
      </w:r>
      <w:r w:rsidRPr="00A73992">
        <w:rPr>
          <w:rFonts w:ascii="Montserrat" w:eastAsia="MS Mincho" w:hAnsi="Montserrat"/>
          <w:color w:val="333399"/>
          <w:sz w:val="24"/>
          <w:szCs w:val="14"/>
        </w:rPr>
        <w:t xml:space="preserve"> stay in the city, Ember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mansion itself to cinch it.</w:t>
      </w:r>
    </w:p>
    <w:p w14:paraId="5BBBE166"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1C2F1BA"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Ember—she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w:t>
      </w:r>
      <w:r w:rsidRPr="00A73992">
        <w:rPr>
          <w:rFonts w:ascii="Montserrat" w:eastAsia="MS Mincho" w:hAnsi="Montserrat"/>
          <w:color w:val="333399"/>
          <w:sz w:val="24"/>
          <w:szCs w:val="14"/>
        </w:rPr>
        <w:t>gedy. The prospect of a daughter of the legacy leading a foray, as she was rumored, and some cases recognized, to be, perhaps implied some amount of protection.</w:t>
      </w:r>
    </w:p>
    <w:p w14:paraId="3EC04716"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7173DAA6"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Ember—their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ten years, Ember returned to the scene of the crime. She wished she had Pain or Coal there with her so bad she could taste it.</w:t>
      </w:r>
    </w:p>
    <w:p w14:paraId="04981356"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92A75A0"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Ember—with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w:t>
      </w:r>
      <w:r w:rsidRPr="00A73992">
        <w:rPr>
          <w:rFonts w:ascii="Montserrat" w:eastAsia="MS Mincho" w:hAnsi="Montserrat"/>
          <w:color w:val="333399"/>
          <w:sz w:val="24"/>
          <w:szCs w:val="14"/>
        </w:rPr>
        <w:t>ndured. Nightmares given flesh and blood, and other abominations. Death walked in the shadows, in a wary and armed truce.</w:t>
      </w:r>
    </w:p>
    <w:p w14:paraId="4CEF5B7B"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15956E27"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Ember—a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is discovered. Her quest was all but forgotten in the face of this deep transformation. She did not even notice the fact that her fits had ended with the advent of this transformat</w:t>
      </w:r>
      <w:r w:rsidRPr="00A73992">
        <w:rPr>
          <w:rFonts w:ascii="Montserrat" w:eastAsia="MS Mincho" w:hAnsi="Montserrat"/>
          <w:color w:val="333399"/>
          <w:sz w:val="24"/>
          <w:szCs w:val="14"/>
        </w:rPr>
        <w:t xml:space="preserve">ion. She flowered darkly as they walked through the yn caoi, awakening to grace and guile, swiftness and subtlety, strength and beauty. And yet for all she changed, she remained herself. </w:t>
      </w:r>
    </w:p>
    <w:p w14:paraId="20AF9A4C"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0BBF1E12"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Ember—things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w:t>
      </w:r>
      <w:r w:rsidRPr="00A73992">
        <w:rPr>
          <w:rFonts w:ascii="Montserrat" w:eastAsia="MS Mincho" w:hAnsi="Montserrat"/>
          <w:color w:val="333399"/>
          <w:sz w:val="24"/>
          <w:szCs w:val="14"/>
        </w:rPr>
        <w:t>her keeping before they set forth again.</w:t>
      </w:r>
    </w:p>
    <w:p w14:paraId="3DF13E74"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6AF5BE88"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Key to the Threshold, Dream Gate</w:t>
      </w:r>
    </w:p>
    <w:p w14:paraId="709B51CD"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119E22FB"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Ember—when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w:t>
      </w:r>
      <w:r w:rsidRPr="00A73992">
        <w:rPr>
          <w:rFonts w:ascii="Montserrat" w:eastAsia="MS Mincho" w:hAnsi="Montserrat"/>
          <w:color w:val="333399"/>
          <w:sz w:val="24"/>
          <w:szCs w:val="14"/>
        </w:rPr>
        <w:t>ons of the legacy.</w:t>
      </w:r>
    </w:p>
    <w:p w14:paraId="7AB0B43F"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67FFD683"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Everything came apart in a moment the next morning. Phoenix Dawn was ambushed on the beach, and dragged into a cove. She had been in telepathic rapport with her mother when her assailants attacked. They had taken advantage of her open mind to stun her. The link was cut as Phoenix Dawn recoiled in shock. It took her a moment to realize that she was about to be raped. While uncommon, rape was not unheard of, and her unique condition had drawn a lot of unwanted attention. Training dictated that her first prior</w:t>
      </w:r>
      <w:r w:rsidRPr="00A73992">
        <w:rPr>
          <w:rFonts w:ascii="Montserrat" w:eastAsia="MS Mincho" w:hAnsi="Montserrat"/>
          <w:color w:val="333399"/>
          <w:sz w:val="24"/>
          <w:szCs w:val="14"/>
        </w:rPr>
        <w:t xml:space="preserve">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14:paraId="5CD542B8"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7C6D7298"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She hardly noticed the knight champion. 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14:paraId="0DD224B0"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1D623F7"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Thorn’s mount was dying. He had held on, waiting for someone to check on him. The knight, River, knelt at his side. Recognition was instant, and full of relief. Holding onto eye contact, he finally let go. The repossessed knight looked around at the others who had run to assist. He made no comment at the subtle seizures afflicting several of them. They were fully trained knight companions he noticed. Three of them gave a knowing nod in his direction as the bodies they treated died.</w:t>
      </w:r>
    </w:p>
    <w:p w14:paraId="1F2EA522"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B81BA21"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By the time her mind opened up again to the path, Phoenix Dawn had been arrested. Phoenix Dawn relayed brief impressions of the ambush and it’s conclusion. Phoenix Dawn was just about to ask her mother what she had to do when she was collared, which broke the link. Ember was instantly alarmed. She contacted Ash, Phoenix Dawn’s friend in the delegation and crisply related the details of the incident and then broke contact. Ember revealed only that she was an acquaintance of Phoenix Dawn’s and was in communic</w:t>
      </w:r>
      <w:r w:rsidRPr="00A73992">
        <w:rPr>
          <w:rFonts w:ascii="Montserrat" w:eastAsia="MS Mincho" w:hAnsi="Montserrat"/>
          <w:color w:val="333399"/>
          <w:sz w:val="24"/>
          <w:szCs w:val="14"/>
        </w:rPr>
        <w:t xml:space="preserve">ation with her when the event unfolded. Ash contacted her superiors, who directed her to investigate the report. </w:t>
      </w:r>
    </w:p>
    <w:p w14:paraId="1ACE6759"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7B5F6F43"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Thorn, the corrupted knight, and his newly possessed knight companions regrouped as soon as they could and sought out the girl. Phoenix Dawn was in custody, being debriefed by another knight. His subtle efforts to get custody of Phoenix Dawn failed, and he was forced to admit that he was a witness to the event. It was close enough to the truth. It also meant that he would not be left alone with her. This would delay their objective, but he still had the advantage. Dismissing himself, he considered the statu</w:t>
      </w:r>
      <w:r w:rsidRPr="00A73992">
        <w:rPr>
          <w:rFonts w:ascii="Montserrat" w:eastAsia="MS Mincho" w:hAnsi="Montserrat"/>
          <w:color w:val="333399"/>
          <w:sz w:val="24"/>
          <w:szCs w:val="14"/>
        </w:rPr>
        <w:t>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w:t>
      </w:r>
      <w:r w:rsidRPr="00A73992">
        <w:rPr>
          <w:rFonts w:ascii="Montserrat" w:eastAsia="MS Mincho" w:hAnsi="Montserrat"/>
          <w:color w:val="333399"/>
          <w:sz w:val="24"/>
          <w:szCs w:val="14"/>
        </w:rPr>
        <w:t>itness.</w:t>
      </w:r>
    </w:p>
    <w:p w14:paraId="173C4472"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7E1A7A7D"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trial of Ember</w:t>
      </w:r>
    </w:p>
    <w:p w14:paraId="58DA0CA3"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three months</w:t>
      </w:r>
    </w:p>
    <w:p w14:paraId="4023B38A"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34AB854F"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Ember—the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w:t>
      </w:r>
      <w:r w:rsidRPr="00A73992">
        <w:rPr>
          <w:rFonts w:ascii="Montserrat" w:eastAsia="MS Mincho" w:hAnsi="Montserrat"/>
          <w:color w:val="333399"/>
          <w:sz w:val="24"/>
          <w:szCs w:val="14"/>
        </w:rPr>
        <w:t>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w:t>
      </w:r>
      <w:r w:rsidRPr="00A73992">
        <w:rPr>
          <w:rFonts w:ascii="Montserrat" w:eastAsia="MS Mincho" w:hAnsi="Montserrat"/>
          <w:color w:val="333399"/>
          <w:sz w:val="24"/>
          <w:szCs w:val="14"/>
        </w:rPr>
        <w:t>ation with what Ember is, and between her and her antagonist.</w:t>
      </w:r>
    </w:p>
    <w:p w14:paraId="3325E8D0"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061477B"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14:paraId="3F00244F"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037DB063"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w:t>
      </w:r>
      <w:r w:rsidRPr="00A73992">
        <w:rPr>
          <w:rFonts w:ascii="Montserrat" w:eastAsia="MS Mincho" w:hAnsi="Montserrat"/>
          <w:color w:val="333399"/>
          <w:sz w:val="24"/>
          <w:szCs w:val="14"/>
        </w:rPr>
        <w:t xml:space="preserv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14:paraId="07E47699"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62A67AA3"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w:t>
      </w:r>
      <w:r w:rsidRPr="00A73992">
        <w:rPr>
          <w:rFonts w:ascii="Montserrat" w:eastAsia="MS Mincho" w:hAnsi="Montserrat"/>
          <w:color w:val="333399"/>
          <w:sz w:val="24"/>
          <w:szCs w:val="14"/>
        </w:rPr>
        <w:t xml:space="preserve">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14:paraId="27BB9BC1"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6352FB1A"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14:paraId="0177F2EF"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71AF702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w:t>
      </w:r>
      <w:r w:rsidRPr="00A73992">
        <w:rPr>
          <w:rFonts w:ascii="Montserrat" w:eastAsia="MS Mincho" w:hAnsi="Montserrat"/>
          <w:color w:val="333399"/>
          <w:sz w:val="24"/>
          <w:szCs w:val="14"/>
        </w:rPr>
        <w:t xml:space="preserve"> </w:t>
      </w:r>
    </w:p>
    <w:p w14:paraId="726F2E69"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2E546336"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w:t>
      </w:r>
      <w:r w:rsidRPr="00A73992">
        <w:rPr>
          <w:rFonts w:ascii="Montserrat" w:eastAsia="MS Mincho" w:hAnsi="Montserrat"/>
          <w:color w:val="333399"/>
          <w:sz w:val="24"/>
          <w:szCs w:val="14"/>
        </w:rPr>
        <w:t xml:space="preserve">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14:paraId="766EEC33"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18685BB6"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14:paraId="76932044"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0549D807"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w:t>
      </w:r>
      <w:r w:rsidRPr="00A73992">
        <w:rPr>
          <w:rFonts w:ascii="Montserrat" w:eastAsia="MS Mincho" w:hAnsi="Montserrat"/>
          <w:color w:val="333399"/>
          <w:sz w:val="24"/>
          <w:szCs w:val="14"/>
        </w:rPr>
        <w:t>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w:t>
      </w:r>
      <w:r w:rsidRPr="00A73992">
        <w:rPr>
          <w:rFonts w:ascii="Montserrat" w:eastAsia="MS Mincho" w:hAnsi="Montserrat"/>
          <w:color w:val="333399"/>
          <w:sz w:val="24"/>
          <w:szCs w:val="14"/>
        </w:rPr>
        <w:t xml:space="preserve">ould become her execution if she lost control. With Blaze at her heels, she stepped through the exile’s gate. Her personal ties to her past, her title, and her place in civilization were all stripped away, locked inside her mind. </w:t>
      </w:r>
    </w:p>
    <w:p w14:paraId="7CF139D0"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4D43E662"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w:t>
      </w:r>
      <w:r w:rsidRPr="00A73992">
        <w:rPr>
          <w:rFonts w:ascii="Montserrat" w:eastAsia="MS Mincho" w:hAnsi="Montserrat"/>
          <w:color w:val="333399"/>
          <w:sz w:val="24"/>
          <w:szCs w:val="14"/>
        </w:rPr>
        <w:t>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w:t>
      </w:r>
      <w:r w:rsidRPr="00A73992">
        <w:rPr>
          <w:rFonts w:ascii="Montserrat" w:eastAsia="MS Mincho" w:hAnsi="Montserrat"/>
          <w:color w:val="333399"/>
          <w:sz w:val="24"/>
          <w:szCs w:val="14"/>
        </w:rPr>
        <w:t>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w:t>
      </w:r>
      <w:r w:rsidRPr="00A73992">
        <w:rPr>
          <w:rFonts w:ascii="Montserrat" w:eastAsia="MS Mincho" w:hAnsi="Montserrat"/>
          <w:color w:val="333399"/>
          <w:sz w:val="24"/>
          <w:szCs w:val="14"/>
        </w:rPr>
        <w:t>ut like an animal. Struggling on the fringes of civilization. She needed a patron to rebuild her life.</w:t>
      </w:r>
    </w:p>
    <w:p w14:paraId="40EA2753"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71F3804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Them. The three survivors of Phoenix Dawn’s onslaught faced their sentencing and chose exile. With that bit of interference out of they way, they set out in search of their prey. They had a mission to complete.</w:t>
      </w:r>
    </w:p>
    <w:p w14:paraId="258E126B"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66563D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Phoenix Dawn.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w:t>
      </w:r>
      <w:r w:rsidRPr="00A73992">
        <w:rPr>
          <w:rFonts w:ascii="Montserrat" w:eastAsia="MS Mincho" w:hAnsi="Montserrat"/>
          <w:color w:val="333399"/>
          <w:sz w:val="24"/>
          <w:szCs w:val="14"/>
        </w:rPr>
        <w:t>animal, for her own survival, the law would take no interest. He made a point of reminding her that if the families of her victims chose to hunt her down, there were loopholes which would give them a legal right to do so. Phoenix Dawn had not considered that when she had made the choice that made her a defenseless target to any who wished to do her harm. If she did not find a patron soon, she would have to flee. Only, where was she supposed to go?</w:t>
      </w:r>
    </w:p>
    <w:p w14:paraId="0AB5230E"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620E76A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Dawn could not expect to have been anything more. So she took flight with her brother-self. </w:t>
      </w:r>
    </w:p>
    <w:p w14:paraId="5FEB933A"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6B7C03BD"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Days into the rainforest, Phoenix Dawn began to relax and started hitting her stride. It was very hard to keep from using her powers, despite the danger. Still, it seemed that they had lost her pursuers. Blaze was still doing the hunting for both of them, so Phoenix Dawn spent the afternoon alone evaluating their situation. The promise of patronage gave them a goal, but it would be a long journey afoot to tael danh. She was not completely helpless without her power, but the fact remained that she was not tr</w:t>
      </w:r>
      <w:r w:rsidRPr="00A73992">
        <w:rPr>
          <w:rFonts w:ascii="Montserrat" w:eastAsia="MS Mincho" w:hAnsi="Montserrat"/>
          <w:color w:val="333399"/>
          <w:sz w:val="24"/>
          <w:szCs w:val="14"/>
        </w:rPr>
        <w:t>ained to survive in the wild without it. She was just lucky she had Blaze. She could learn to hunt from him,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w:t>
      </w:r>
      <w:r w:rsidRPr="00A73992">
        <w:rPr>
          <w:rFonts w:ascii="Montserrat" w:eastAsia="MS Mincho" w:hAnsi="Montserrat"/>
          <w:color w:val="333399"/>
          <w:sz w:val="24"/>
          <w:szCs w:val="14"/>
        </w:rPr>
        <w:t xml:space="preserve"> not work in her favor. </w:t>
      </w:r>
    </w:p>
    <w:p w14:paraId="0FA86A8A"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4B0BF3CB"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Them. Having driven their prey into the wild, they were rushing ahead to rendezvous with their leaders. They were startled by the appearance of the Blaze. He reprimands them for being late and calls out their reinforcements. A lot of food grew wild on the road sides, and foraging from that reliable source had made the pair’s progress predictable. The pursuit Phoenix Dawn thought lost had merely jumped ahead to wait for her.</w:t>
      </w:r>
    </w:p>
    <w:p w14:paraId="24948D69"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7201C6BD"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 Dawn was worried. Blaze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w:t>
      </w:r>
      <w:r w:rsidRPr="00A73992">
        <w:rPr>
          <w:rFonts w:ascii="Montserrat" w:eastAsia="MS Mincho" w:hAnsi="Montserrat"/>
          <w:color w:val="333399"/>
          <w:sz w:val="24"/>
          <w:szCs w:val="14"/>
        </w:rPr>
        <w:t>r presence to every dragon on the island. They fell back at the lash of her mind, and she swiftly made her way to Blaze’s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Dawn was the first to see it. As they came within a heartbeat of crushing her mental defenses</w:t>
      </w:r>
      <w:r w:rsidRPr="00A73992">
        <w:rPr>
          <w:rFonts w:ascii="Montserrat" w:eastAsia="MS Mincho" w:hAnsi="Montserrat"/>
          <w:color w:val="333399"/>
          <w:sz w:val="24"/>
          <w:szCs w:val="14"/>
        </w:rPr>
        <w:t xml:space="preserve">, they were attacked by a dragon. When humans had seen them, there had been no other name to give them. The native name for them was simply death. It earned that name five times before the survivors reached the safety of a ruined temple. Phoenix Dawn, short an arm, was the luckiest of the victims, having cut her losses to run. </w:t>
      </w:r>
    </w:p>
    <w:p w14:paraId="49323972"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26D29CC3"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Phoenix Dawn knew that she would recover from the damage she had suffered. Her severed arm was already regenerating. Left on its own, her body would recover in a few years, but Blaze knew that she could restore herself even quicker if freed from his psionic restraint. That knowledge would work to their advantage in trying to break her. That was the understanding between them as he took her aside, ordering the rest of the group to set up a psi damping perimeter around the ruin. He released her mind from its </w:t>
      </w:r>
      <w:r w:rsidRPr="00A73992">
        <w:rPr>
          <w:rFonts w:ascii="Montserrat" w:eastAsia="MS Mincho" w:hAnsi="Montserrat"/>
          <w:color w:val="333399"/>
          <w:sz w:val="24"/>
          <w:szCs w:val="14"/>
        </w:rPr>
        <w:t>bonds and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14:paraId="78D4B037"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127923D9"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w:t>
      </w:r>
      <w:r w:rsidRPr="00A73992">
        <w:rPr>
          <w:rFonts w:ascii="Montserrat" w:eastAsia="MS Mincho" w:hAnsi="Montserrat"/>
          <w:color w:val="333399"/>
          <w:sz w:val="24"/>
          <w:szCs w:val="14"/>
        </w:rPr>
        <w:t xml:space="preserve">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14:paraId="4C60E4AB"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3C314DB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w:t>
      </w:r>
      <w:r w:rsidRPr="00A73992">
        <w:rPr>
          <w:rFonts w:ascii="Montserrat" w:eastAsia="MS Mincho" w:hAnsi="Montserrat"/>
          <w:color w:val="333399"/>
          <w:sz w:val="24"/>
          <w:szCs w:val="14"/>
        </w:rPr>
        <w:t xml:space="preserve">ad happened had nothing to do with sex, and everything to do with power. </w:t>
      </w:r>
    </w:p>
    <w:p w14:paraId="4A80086D"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2CD0235A"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w:t>
      </w:r>
      <w:r w:rsidRPr="00A73992">
        <w:rPr>
          <w:rFonts w:ascii="Montserrat" w:eastAsia="MS Mincho" w:hAnsi="Montserrat"/>
          <w:color w:val="333399"/>
          <w:sz w:val="24"/>
          <w:szCs w:val="14"/>
        </w:rPr>
        <w:t>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w:t>
      </w:r>
      <w:r w:rsidRPr="00A73992">
        <w:rPr>
          <w:rFonts w:ascii="Montserrat" w:eastAsia="MS Mincho" w:hAnsi="Montserrat"/>
          <w:color w:val="333399"/>
          <w:sz w:val="24"/>
          <w:szCs w:val="14"/>
        </w:rPr>
        <w:t>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w:t>
      </w:r>
      <w:r w:rsidRPr="00A73992">
        <w:rPr>
          <w:rFonts w:ascii="Montserrat" w:eastAsia="MS Mincho" w:hAnsi="Montserrat"/>
          <w:color w:val="333399"/>
          <w:sz w:val="24"/>
          <w:szCs w:val="14"/>
        </w:rPr>
        <w:t xml:space="preserve"> her. Of course, reason said that if they decided that she couldn’t be broken, eventually they would simply kill her and be done with it.</w:t>
      </w:r>
    </w:p>
    <w:p w14:paraId="47E900CC"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0D0686D"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trike/>
          <w:color w:val="333399"/>
          <w:sz w:val="24"/>
          <w:szCs w:val="14"/>
        </w:rPr>
      </w:pPr>
      <w:r w:rsidRPr="00A73992">
        <w:rPr>
          <w:rFonts w:ascii="Montserrat" w:eastAsia="MS Mincho" w:hAnsi="Montserrat"/>
          <w:color w:val="333399"/>
          <w:sz w:val="24"/>
          <w:szCs w:val="14"/>
        </w:rPr>
        <w:t>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w:t>
      </w:r>
      <w:r w:rsidRPr="00A73992">
        <w:rPr>
          <w:rFonts w:ascii="Montserrat" w:eastAsia="MS Mincho" w:hAnsi="Montserrat"/>
          <w:color w:val="333399"/>
          <w:sz w:val="24"/>
          <w:szCs w:val="14"/>
        </w:rPr>
        <w:t xml:space="preserve">en shared his amusement with her, as he recognized the perversion of what should have been their mnao. </w:t>
      </w:r>
    </w:p>
    <w:p w14:paraId="66430107"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338B44CF"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w:t>
      </w:r>
      <w:r w:rsidRPr="00A73992">
        <w:rPr>
          <w:rFonts w:ascii="Montserrat" w:eastAsia="MS Mincho" w:hAnsi="Montserrat"/>
          <w:color w:val="333399"/>
          <w:sz w:val="24"/>
          <w:szCs w:val="14"/>
        </w:rPr>
        <w:t xml:space="preserve">ed Phoenix Dawn emerged from the ruin, and their march was resumed. </w:t>
      </w:r>
    </w:p>
    <w:p w14:paraId="00DB75D2"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7E43AABD"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w:t>
      </w:r>
      <w:r w:rsidRPr="00A73992">
        <w:rPr>
          <w:rFonts w:ascii="Montserrat" w:eastAsia="MS Mincho" w:hAnsi="Montserrat"/>
          <w:color w:val="333399"/>
          <w:sz w:val="24"/>
          <w:szCs w:val="14"/>
        </w:rPr>
        <w:t xml:space="preserve">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w:t>
      </w:r>
      <w:r w:rsidRPr="00A73992">
        <w:rPr>
          <w:rFonts w:ascii="Montserrat" w:eastAsia="MS Mincho" w:hAnsi="Montserrat"/>
          <w:color w:val="333399"/>
          <w:sz w:val="24"/>
          <w:szCs w:val="14"/>
        </w:rPr>
        <w:t xml:space="preserve">te ground, with an intimate enemy, to defend her spirit, to protect her self. </w:t>
      </w:r>
    </w:p>
    <w:p w14:paraId="04FA105F"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0852C756"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w:t>
      </w:r>
      <w:r w:rsidRPr="00A73992">
        <w:rPr>
          <w:rFonts w:ascii="Montserrat" w:eastAsia="MS Mincho" w:hAnsi="Montserrat"/>
          <w:color w:val="333399"/>
          <w:sz w:val="24"/>
          <w:szCs w:val="14"/>
        </w:rPr>
        <w:t>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w:t>
      </w:r>
      <w:r w:rsidRPr="00A73992">
        <w:rPr>
          <w:rFonts w:ascii="Montserrat" w:eastAsia="MS Mincho" w:hAnsi="Montserrat"/>
          <w:color w:val="333399"/>
          <w:sz w:val="24"/>
          <w:szCs w:val="14"/>
        </w:rPr>
        <w:t>r as a hostile ally rather than a prisoner or a slave.</w:t>
      </w:r>
    </w:p>
    <w:p w14:paraId="6AB5D1E8"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C429CCD"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w:t>
      </w:r>
      <w:r w:rsidRPr="00A73992">
        <w:rPr>
          <w:rFonts w:ascii="Montserrat" w:eastAsia="MS Mincho" w:hAnsi="Montserrat"/>
          <w:color w:val="333399"/>
          <w:sz w:val="24"/>
          <w:szCs w:val="14"/>
        </w:rPr>
        <w:t xml:space="preserve">e both allowed by her captors and ignored by those they had encountered. Blaze pointed out that the collar named her as the property of the individual she was being delivered to, so as long as she wore it her chances of successfully escaping were virtually nil. </w:t>
      </w:r>
    </w:p>
    <w:p w14:paraId="0286576B"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76D44968"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w:t>
      </w:r>
      <w:r w:rsidRPr="00A73992">
        <w:rPr>
          <w:rFonts w:ascii="Montserrat" w:eastAsia="MS Mincho" w:hAnsi="Montserrat"/>
          <w:color w:val="333399"/>
          <w:sz w:val="24"/>
          <w:szCs w:val="14"/>
        </w:rPr>
        <w:t xml:space="preserve">o-regenerative capabilities protected her from disease and minor injury. </w:t>
      </w:r>
    </w:p>
    <w:p w14:paraId="49111B10"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3047FE2B"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14:paraId="54EE8ACA"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E4F590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14:paraId="25181041"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273460D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w:t>
      </w:r>
      <w:r w:rsidRPr="00A73992">
        <w:rPr>
          <w:rFonts w:ascii="Montserrat" w:eastAsia="MS Mincho" w:hAnsi="Montserrat"/>
          <w:color w:val="333399"/>
          <w:sz w:val="24"/>
          <w:szCs w:val="14"/>
        </w:rPr>
        <w:t>serve their interest in it. If she were one of them, then their position would be secure.</w:t>
      </w:r>
    </w:p>
    <w:p w14:paraId="1F74AA32"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9B20493"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w:t>
      </w:r>
      <w:r w:rsidRPr="00A73992">
        <w:rPr>
          <w:rFonts w:ascii="Montserrat" w:eastAsia="MS Mincho" w:hAnsi="Montserrat"/>
          <w:color w:val="333399"/>
          <w:sz w:val="24"/>
          <w:szCs w:val="14"/>
        </w:rPr>
        <w:t>at the only way she would ever learn that would be the hard way. Again, he implied that she had no hope of escaping her fate. Only time that was running out.</w:t>
      </w:r>
    </w:p>
    <w:p w14:paraId="1D664F06"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78F267ED"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w:t>
      </w:r>
      <w:r w:rsidRPr="00A73992">
        <w:rPr>
          <w:rFonts w:ascii="Montserrat" w:eastAsia="MS Mincho" w:hAnsi="Montserrat"/>
          <w:color w:val="333399"/>
          <w:sz w:val="24"/>
          <w:szCs w:val="14"/>
        </w:rPr>
        <w:t xml:space="preserve"> not help but wonder if the curse might be something that could be fought. If, perhaps, there might be some way to win him back.</w:t>
      </w:r>
    </w:p>
    <w:p w14:paraId="0689EBA2"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74215521"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w:t>
      </w:r>
      <w:r w:rsidRPr="00A73992">
        <w:rPr>
          <w:rFonts w:ascii="Montserrat" w:eastAsia="MS Mincho" w:hAnsi="Montserrat"/>
          <w:color w:val="333399"/>
          <w:sz w:val="24"/>
          <w:szCs w:val="14"/>
        </w:rPr>
        <w:t xml:space="preserve">viction that none of their aims would result in anything less than her death. </w:t>
      </w:r>
    </w:p>
    <w:p w14:paraId="3DCBC46E"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4D3B8A19"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14:paraId="002DCEA2"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785CBF64"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w:t>
      </w:r>
      <w:r w:rsidRPr="00A73992">
        <w:rPr>
          <w:rFonts w:ascii="Montserrat" w:eastAsia="MS Mincho" w:hAnsi="Montserrat"/>
          <w:color w:val="333399"/>
          <w:sz w:val="24"/>
          <w:szCs w:val="14"/>
        </w:rPr>
        <w:t>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w:t>
      </w:r>
      <w:r w:rsidRPr="00A73992">
        <w:rPr>
          <w:rFonts w:ascii="Montserrat" w:eastAsia="MS Mincho" w:hAnsi="Montserrat"/>
          <w:color w:val="333399"/>
          <w:sz w:val="24"/>
          <w:szCs w:val="14"/>
        </w:rPr>
        <w:t xml:space="preserve">hed their destination. Once delivered, more effective means of attacking her integrity could be employed. </w:t>
      </w:r>
    </w:p>
    <w:p w14:paraId="1927556B"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1504B5ED"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w:t>
      </w:r>
      <w:r w:rsidRPr="00A73992">
        <w:rPr>
          <w:rFonts w:ascii="Montserrat" w:eastAsia="MS Mincho" w:hAnsi="Montserrat"/>
          <w:color w:val="333399"/>
          <w:sz w:val="24"/>
          <w:szCs w:val="14"/>
        </w:rPr>
        <w:t xml:space="preserve">ed the designs against both of them. </w:t>
      </w:r>
    </w:p>
    <w:p w14:paraId="70C40695"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2B3D78E4"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t>
      </w:r>
      <w:r w:rsidRPr="00A73992">
        <w:rPr>
          <w:rFonts w:ascii="Montserrat" w:eastAsia="MS Mincho" w:hAnsi="Montserrat"/>
          <w:color w:val="333399"/>
          <w:sz w:val="24"/>
          <w:szCs w:val="14"/>
        </w:rPr>
        <w:t xml:space="preserve">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w:t>
      </w:r>
      <w:r w:rsidRPr="00A73992">
        <w:rPr>
          <w:rFonts w:ascii="Montserrat" w:eastAsia="MS Mincho" w:hAnsi="Montserrat"/>
          <w:color w:val="333399"/>
          <w:sz w:val="24"/>
          <w:szCs w:val="14"/>
        </w:rPr>
        <w:t>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w:t>
      </w:r>
      <w:r w:rsidRPr="00A73992">
        <w:rPr>
          <w:rFonts w:ascii="Montserrat" w:eastAsia="MS Mincho" w:hAnsi="Montserrat"/>
          <w:color w:val="333399"/>
          <w:sz w:val="24"/>
          <w:szCs w:val="14"/>
        </w:rPr>
        <w:t xml:space="preserve">ely, they were more concerned about the dragon. </w:t>
      </w:r>
    </w:p>
    <w:p w14:paraId="705398EB"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21E6442"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w:t>
      </w:r>
      <w:r w:rsidRPr="00A73992">
        <w:rPr>
          <w:rFonts w:ascii="Montserrat" w:eastAsia="MS Mincho" w:hAnsi="Montserrat"/>
          <w:color w:val="333399"/>
          <w:sz w:val="24"/>
          <w:szCs w:val="14"/>
        </w:rPr>
        <w:t>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w:t>
      </w:r>
      <w:r w:rsidRPr="00A73992">
        <w:rPr>
          <w:rFonts w:ascii="Montserrat" w:eastAsia="MS Mincho" w:hAnsi="Montserrat"/>
          <w:color w:val="333399"/>
          <w:sz w:val="24"/>
          <w:szCs w:val="14"/>
        </w:rPr>
        <w:t xml:space="preserve">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14:paraId="72F91F99"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A3E38CD"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w:t>
      </w:r>
      <w:r w:rsidRPr="00A73992">
        <w:rPr>
          <w:rFonts w:ascii="Montserrat" w:eastAsia="MS Mincho" w:hAnsi="Montserrat"/>
          <w:color w:val="333399"/>
          <w:sz w:val="24"/>
          <w:szCs w:val="14"/>
        </w:rPr>
        <w:t xml:space="preserve">hem badly enough to make good her escape? Was she feeling sympathy for their position? She still didn’t really know what they were, but they were something very different from what they appeared to be. They considered her conversion or death necessary for their survival. </w:t>
      </w:r>
    </w:p>
    <w:p w14:paraId="2015F301"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051841BD"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w:t>
      </w:r>
      <w:r w:rsidRPr="00A73992">
        <w:rPr>
          <w:rFonts w:ascii="Montserrat" w:eastAsia="MS Mincho" w:hAnsi="Montserrat"/>
          <w:color w:val="333399"/>
          <w:sz w:val="24"/>
          <w:szCs w:val="14"/>
        </w:rPr>
        <w:t xml:space="preserve">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w:t>
      </w:r>
      <w:r w:rsidRPr="00A73992">
        <w:rPr>
          <w:rFonts w:ascii="Montserrat" w:eastAsia="MS Mincho" w:hAnsi="Montserrat"/>
          <w:color w:val="333399"/>
          <w:sz w:val="24"/>
          <w:szCs w:val="14"/>
        </w:rPr>
        <w:t xml:space="preserve">Something about the way he looked at her told her that he desperately wanted her to commit herself to them, but did not believe she really could. </w:t>
      </w:r>
    </w:p>
    <w:p w14:paraId="0E9E9102"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742DA6A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14:paraId="166060D1"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0A6EF24B"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w:t>
      </w:r>
      <w:r w:rsidRPr="00A73992">
        <w:rPr>
          <w:rFonts w:ascii="Montserrat" w:eastAsia="MS Mincho" w:hAnsi="Montserrat"/>
          <w:color w:val="333399"/>
          <w:sz w:val="24"/>
          <w:szCs w:val="14"/>
        </w:rPr>
        <w:t xml:space="preserve">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14:paraId="5D51DBD8"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286BDAF1"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w:t>
      </w:r>
      <w:r w:rsidRPr="00A73992">
        <w:rPr>
          <w:rFonts w:ascii="Montserrat" w:eastAsia="MS Mincho" w:hAnsi="Montserrat"/>
          <w:color w:val="333399"/>
          <w:sz w:val="24"/>
          <w:szCs w:val="14"/>
        </w:rPr>
        <w:t xml:space="preserve">ht into the open, he pursued. The dragon was quick to pounce, cutting off her false escape. Phoenix Dawn, ready for this, turned and fled back into the trap, disabling her shadow. The dragon accepted her gift, conveniently giving her time to build up a good lead. </w:t>
      </w:r>
    </w:p>
    <w:p w14:paraId="4CBB117D"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3F9ABC41"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w:t>
      </w:r>
      <w:r w:rsidRPr="00A73992">
        <w:rPr>
          <w:rFonts w:ascii="Montserrat" w:eastAsia="MS Mincho" w:hAnsi="Montserrat"/>
          <w:color w:val="333399"/>
          <w:sz w:val="24"/>
          <w:szCs w:val="14"/>
        </w:rPr>
        <w:t xml:space="preserve">ragon. </w:t>
      </w:r>
    </w:p>
    <w:p w14:paraId="2E34ED45"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3F7F39DF"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w:t>
      </w:r>
      <w:r w:rsidRPr="00A73992">
        <w:rPr>
          <w:rFonts w:ascii="Montserrat" w:eastAsia="MS Mincho" w:hAnsi="Montserrat"/>
          <w:color w:val="333399"/>
          <w:sz w:val="24"/>
          <w:szCs w:val="14"/>
        </w:rPr>
        <w:t xml:space="preserve">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14:paraId="0EDBF6A2"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2791576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w:t>
      </w:r>
      <w:r w:rsidRPr="00A73992">
        <w:rPr>
          <w:rFonts w:ascii="Montserrat" w:eastAsia="MS Mincho" w:hAnsi="Montserrat"/>
          <w:color w:val="333399"/>
          <w:sz w:val="24"/>
          <w:szCs w:val="14"/>
        </w:rPr>
        <w:t>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w:t>
      </w:r>
      <w:r w:rsidRPr="00A73992">
        <w:rPr>
          <w:rFonts w:ascii="Montserrat" w:eastAsia="MS Mincho" w:hAnsi="Montserrat"/>
          <w:color w:val="333399"/>
          <w:sz w:val="24"/>
          <w:szCs w:val="14"/>
        </w:rPr>
        <w: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14:paraId="0DD3E1BE"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1487F424"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t>
      </w:r>
      <w:r w:rsidRPr="00A73992">
        <w:rPr>
          <w:rFonts w:ascii="Montserrat" w:eastAsia="MS Mincho" w:hAnsi="Montserrat"/>
          <w:color w:val="333399"/>
          <w:sz w:val="24"/>
          <w:szCs w:val="14"/>
        </w:rPr>
        <w:t>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w:t>
      </w:r>
      <w:r w:rsidRPr="00A73992">
        <w:rPr>
          <w:rFonts w:ascii="Montserrat" w:eastAsia="MS Mincho" w:hAnsi="Montserrat"/>
          <w:color w:val="333399"/>
          <w:sz w:val="24"/>
          <w:szCs w:val="14"/>
        </w:rPr>
        <w:t xml:space="preserve">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w:t>
      </w:r>
      <w:r w:rsidRPr="00A73992">
        <w:rPr>
          <w:rFonts w:ascii="Montserrat" w:eastAsia="MS Mincho" w:hAnsi="Montserrat"/>
          <w:color w:val="333399"/>
          <w:sz w:val="24"/>
          <w:szCs w:val="14"/>
        </w:rPr>
        <w:t>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w:t>
      </w:r>
      <w:r w:rsidRPr="00A73992">
        <w:rPr>
          <w:rFonts w:ascii="Montserrat" w:eastAsia="MS Mincho" w:hAnsi="Montserrat"/>
          <w:color w:val="333399"/>
          <w:sz w:val="24"/>
          <w:szCs w:val="14"/>
        </w:rPr>
        <w:t>t oblivion engulfed her. Her mind, desperate for a way out of the trap, pursued an instinctive escape—one that wouldn’t occur to her conscious mind at all. Her escape came as much a surprise to her as it did to her predator.</w:t>
      </w:r>
    </w:p>
    <w:p w14:paraId="3EADD2CF"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2D7D1ED9"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14:paraId="341547E5"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2F73E699"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w:t>
      </w:r>
      <w:r w:rsidRPr="00A73992">
        <w:rPr>
          <w:rFonts w:ascii="Montserrat" w:eastAsia="MS Mincho" w:hAnsi="Montserrat"/>
          <w:color w:val="333399"/>
          <w:sz w:val="24"/>
          <w:szCs w:val="14"/>
        </w:rPr>
        <w:t xml:space="preserve">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14:paraId="0C623D39"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2FD36BA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Dreaming III, The Rape of Dawn (also see phoenix - TTVV - 0 - dreaming I-IV)</w:t>
      </w:r>
    </w:p>
    <w:p w14:paraId="5CD6BFFC"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35901538"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one month</w:t>
      </w:r>
    </w:p>
    <w:p w14:paraId="738AC3A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mai</w:t>
      </w:r>
    </w:p>
    <w:p w14:paraId="2D81EF36"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6CC2ADFA"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Dawn—a daughter of daughters, ara'vao anathnae the heir to house ara (ara'dsai) and na'va'mnao—ideal in spirit and first companion in body. She came to avon'dsai for her mna (her sexual initiation), and would be remaining for her mnao apprenticeship. Athena, her chaperone, a combat bioroid liberated by her father from the human military establishment—a machine so sophisitcated it lived—was somewhat less excited by prospects and risks of arla liymb.</w:t>
      </w:r>
    </w:p>
    <w:p w14:paraId="039934FA"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279216B1"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Dawn—she wanted him. Her arousal was frightening. It was not even rational; a purely animal magnetism. Her body's response to just his look had been embarrassing, and the brushing contact had almost burst her heart. </w:t>
      </w:r>
    </w:p>
    <w:p w14:paraId="2A7D3CCC"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2192364D"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Dawn—her house hoped she would use her mnao to find a mate, but Dawn's ambition was to qualify for the lists to represent her house in the courts and the arena. Falling in love at first sight was an inconvenience to say the least. But, young Dragon, fresh from the lists had possessed her thoughts from the moment their eyes met.</w:t>
      </w:r>
    </w:p>
    <w:p w14:paraId="0139F9CC"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2830C813"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Dawn—9·975//01-15—she tried to find safety from the overwhelming heat of her attraction to Dragon under the wing of other knight companions, but the object of her affection proved impossible to resist. She found herself turning down or retreating from her other, unconsummated, choices—much to her disgrace and her would—be partner's disappointment—instinctively hoping he would approach her. </w:t>
      </w:r>
    </w:p>
    <w:p w14:paraId="727846E2"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0B444A79"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Dawn and Dragon—9·975//18—the moment of truth, Dawn and Dragon came across each other during morning exercises, and engaged each other in a practice bout. It was an intense contest, charged with sexual tension. At some point it ceases to be a bout, and becomes the taste, the pre-choice coupling allowed to evaluate each other as mentor and student for her mnao. </w:t>
      </w:r>
    </w:p>
    <w:p w14:paraId="55E9B14A"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0143399B"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Dawn—9·975//21—on the final day of choosing, the mnao name their choices and their choices must accept or decline. When Dawn stood to publicly name Dragon, she was almost blind with the fear that he would not accept. Dawn's reckless choice brings her house down on her. A member of her house had made inquiries on the knight companion candidates over the course of the month, and had returned the day before to forbid her, in the name of her house, to partner Dragon. She defied her mother's command, not knowing</w:t>
      </w:r>
      <w:r w:rsidRPr="00A73992">
        <w:rPr>
          <w:rFonts w:ascii="Montserrat" w:eastAsia="MS Mincho" w:hAnsi="Montserrat"/>
          <w:color w:val="333399"/>
          <w:sz w:val="24"/>
          <w:szCs w:val="14"/>
        </w:rPr>
        <w:t xml:space="preserve"> of the reason for her objection. As it was her mnao, such interference was not allowed anyway, and her mother was forced to stand helplessly aside as Dawn flirted with disaster.</w:t>
      </w:r>
    </w:p>
    <w:p w14:paraId="0B059AFF"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7117D824"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Dawn and Falcon—unaware that Dragon's twin sister—adept at impersonating Dragon—was taking advantage the relationship and the romance she had with Dragon to try and bed her, she had no defense when things suddenly got out of hand. Dawn simply thought Dragon was subject to moods, moments when his hunger for her threatened to overcome him. Those moments when he seemed poised to steal the initiative from her, she had shied away from him. She depended on his courtesy, while she learned how to control her own er</w:t>
      </w:r>
      <w:r w:rsidRPr="00A73992">
        <w:rPr>
          <w:rFonts w:ascii="Montserrat" w:eastAsia="MS Mincho" w:hAnsi="Montserrat"/>
          <w:color w:val="333399"/>
          <w:sz w:val="24"/>
          <w:szCs w:val="14"/>
        </w:rPr>
        <w:t xml:space="preserve">otic impulses, and saw those strange encounters as tests. Finally, one night, he does the unexpected, and takes the initiative. For a moment she almost gives in, and when she discovers that she cannot disengage, her passion dies and is replaced by fear. Deaf to her commands, pleas and denials, he raped her. Dawn was so stunned and defeated that she did not even protest when he proved willing to rape her again and again through that long night. </w:t>
      </w:r>
    </w:p>
    <w:p w14:paraId="3ACBC890"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36DA18B3"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Cinder—if not for Cinder breaking in, Dawn would have conceived in fusion. Aesalyn may couple with aealyn in mæl form, as it renders them infertile, but Falcon assumed male form when he took Dawn. Dawn, in the wake of her self conception was withdrawing from heat and regaining her fertility, which opened her to spiritual intercourse. </w:t>
      </w:r>
    </w:p>
    <w:p w14:paraId="67F26371"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8DDCCC7"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Dawn—she awoke with only Cinder beside her. After locking her door and washing her thoroughly, the numb shock gave way to wrenching tears and pain as she struggled to cope with the events of the night before. Cinder and Dawn, not knowing it was actually Falcon, takes their anger out on Dragon. Unable to speak of what occurred, they simply froze him out, refusing his touch or company. Dragon, not knowing that Dawn had been seduced and raped by the avon'dai, was completely mystified by their hostility, and he</w:t>
      </w:r>
      <w:r w:rsidRPr="00A73992">
        <w:rPr>
          <w:rFonts w:ascii="Montserrat" w:eastAsia="MS Mincho" w:hAnsi="Montserrat"/>
          <w:color w:val="333399"/>
          <w:sz w:val="24"/>
          <w:szCs w:val="14"/>
        </w:rPr>
        <w:t xml:space="preserve"> tried to warm them up, with violent results.</w:t>
      </w:r>
    </w:p>
    <w:p w14:paraId="5005C941"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0906B016"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mnai</w:t>
      </w:r>
    </w:p>
    <w:p w14:paraId="609DFDED"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2823674F"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taste of possession changed Falcon. Awareness of what he had done to Dawn put Dragon between him and Dawn, but no one thought Cinder had need of protection. Her interference drew Falcon's wrath on her. Falcon held a personal grudge against Cinder for interfering, and she became the target for his awakened appetite. As Falcon fell into the influence of the va'av Cinder became the focus of his desires and ambitions, which in time exposed her to the interest of a corrupted avon'dai, ashdai'atephanket.</w:t>
      </w:r>
    </w:p>
    <w:p w14:paraId="713EFEFD"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 </w:t>
      </w:r>
    </w:p>
    <w:p w14:paraId="18C92015" w14:textId="77777777" w:rsidR="00F63DF0" w:rsidRPr="00A73992" w:rsidRDefault="00A73992">
      <w:pPr>
        <w:pStyle w:val="0DraftNormal"/>
        <w:rPr>
          <w:rFonts w:ascii="Montserrat" w:hAnsi="Montserrat"/>
          <w:sz w:val="24"/>
        </w:rPr>
      </w:pPr>
      <w:r w:rsidRPr="00A73992">
        <w:rPr>
          <w:rFonts w:ascii="Montserrat" w:hAnsi="Montserrat"/>
          <w:sz w:val="24"/>
        </w:rPr>
        <w:br w:type="page"/>
        <w:t>Blocking: Unmodified Character Development</w:t>
      </w:r>
    </w:p>
    <w:p w14:paraId="76E075F4" w14:textId="77777777" w:rsidR="00F63DF0" w:rsidRPr="00A73992" w:rsidRDefault="00F63DF0">
      <w:pPr>
        <w:pStyle w:val="0DraftNormal"/>
        <w:rPr>
          <w:rFonts w:ascii="Montserrat" w:hAnsi="Montserrat"/>
          <w:sz w:val="24"/>
        </w:rPr>
      </w:pPr>
    </w:p>
    <w:p w14:paraId="1C1A17EA" w14:textId="77777777" w:rsidR="00F63DF0" w:rsidRPr="00A73992" w:rsidRDefault="00A73992">
      <w:pPr>
        <w:pStyle w:val="0DraftNormal"/>
        <w:rPr>
          <w:rFonts w:ascii="Montserrat" w:hAnsi="Montserrat"/>
          <w:sz w:val="24"/>
        </w:rPr>
      </w:pPr>
      <w:r w:rsidRPr="00A73992">
        <w:rPr>
          <w:rFonts w:ascii="Montserrat" w:hAnsi="Montserrat"/>
          <w:sz w:val="24"/>
        </w:rPr>
        <w:t>Cinder is associated with two older sisters and a widower father. Cinder’s identification as a reincarnation of the Dragon gels with notions that the girls were separated from each other. This implies that Dawn met and married a knight (minor warrior nobility) and was pregnant three times during the war. By virtue of being able to split herself, this does not mean she was on the sidelines entirely. After Dawn's death, Ember was visited frequently by Phoenix, for training as a phoenix, when her father refuse</w:t>
      </w:r>
      <w:r w:rsidRPr="00A73992">
        <w:rPr>
          <w:rFonts w:ascii="Montserrat" w:hAnsi="Montserrat"/>
          <w:sz w:val="24"/>
        </w:rPr>
        <w:t xml:space="preserve">d to allow her to join Raven's school. Raven replied to the insult by avoiding contact with the family, preventing childhood encounters between Ember and Coal. </w:t>
      </w:r>
    </w:p>
    <w:p w14:paraId="301432AB" w14:textId="77777777" w:rsidR="00F63DF0" w:rsidRPr="00A73992" w:rsidRDefault="00F63DF0">
      <w:pPr>
        <w:pStyle w:val="0DraftNormal"/>
        <w:rPr>
          <w:rFonts w:ascii="Montserrat" w:hAnsi="Montserrat"/>
          <w:sz w:val="24"/>
        </w:rPr>
      </w:pPr>
    </w:p>
    <w:p w14:paraId="11E8889D" w14:textId="77777777" w:rsidR="00F63DF0" w:rsidRPr="00A73992" w:rsidRDefault="00A73992">
      <w:pPr>
        <w:pStyle w:val="0DraftNormal"/>
        <w:rPr>
          <w:rFonts w:ascii="Montserrat" w:hAnsi="Montserrat"/>
          <w:sz w:val="24"/>
        </w:rPr>
      </w:pPr>
      <w:r w:rsidRPr="00A73992">
        <w:rPr>
          <w:rFonts w:ascii="Montserrat" w:hAnsi="Montserrat"/>
          <w:sz w:val="24"/>
        </w:rPr>
        <w:t>Coal is associated with an estranged couple, in fact a split individual, born into the line of a knight champion (major warrior nobility) with arranged marriages to Amber and Ember from birth. Existing notes support Dusk meeting and initiating an individual who acted as surrogate parents for Ash and Coal. Dusk was fed on by a vampire, who was resurrected in her avon image, with access to Dusk's male and female forms. They became man and wife with the conception of Ash and Coal, and after Dusk's death, his m</w:t>
      </w:r>
      <w:r w:rsidRPr="00A73992">
        <w:rPr>
          <w:rFonts w:ascii="Montserrat" w:hAnsi="Montserrat"/>
          <w:sz w:val="24"/>
        </w:rPr>
        <w:t>ate took on Dusk's role to raise his remaining son. Ash had already been claimed by the Dragon. Dusk and Coal frequently toured with Raven's school, allowing Dawn and Coal to establish a longer relationship.</w:t>
      </w:r>
    </w:p>
    <w:p w14:paraId="20CDB53F" w14:textId="77777777" w:rsidR="00F63DF0" w:rsidRPr="00A73992" w:rsidRDefault="00F63DF0">
      <w:pPr>
        <w:pStyle w:val="0DraftNormal"/>
        <w:rPr>
          <w:rFonts w:ascii="Montserrat" w:hAnsi="Montserrat"/>
          <w:sz w:val="24"/>
        </w:rPr>
      </w:pPr>
    </w:p>
    <w:p w14:paraId="0EAEECEF" w14:textId="77777777" w:rsidR="00F63DF0" w:rsidRPr="00A73992" w:rsidRDefault="00A73992">
      <w:pPr>
        <w:autoSpaceDE w:val="0"/>
        <w:autoSpaceDN w:val="0"/>
        <w:adjustRightInd w:val="0"/>
        <w:rPr>
          <w:rFonts w:ascii="Montserrat" w:hAnsi="Montserrat"/>
          <w:sz w:val="24"/>
          <w:szCs w:val="14"/>
        </w:rPr>
      </w:pPr>
      <w:r w:rsidRPr="00A73992">
        <w:rPr>
          <w:rFonts w:ascii="Montserrat" w:hAnsi="Montserrat"/>
          <w:sz w:val="24"/>
          <w:szCs w:val="14"/>
        </w:rPr>
        <w:t>What had been established by this point in her life was that she had been raised by her mother, who had been forced to retire from her life as a priestess upon becoming pregnant. Growing up, she frequently came into contact with Cinder and Coal, who had no contact with each other after the massacre. Like Dawn, the girl and boy had awakened to their potential during the trauma of the Dream Gate Massacre. Cinder and Coal had awakened to their dragon potential during the crisis. It had been necessary to separa</w:t>
      </w:r>
      <w:r w:rsidRPr="00A73992">
        <w:rPr>
          <w:rFonts w:ascii="Montserrat" w:hAnsi="Montserrat"/>
          <w:sz w:val="24"/>
          <w:szCs w:val="14"/>
        </w:rPr>
        <w:t xml:space="preserve">te them from Dawn. Being recognized as reincarnations of the Ash and Ember, they were taken in by the dragon residing in the ancient sanctuary of Dragon’s Gate (Van Khomar). </w:t>
      </w:r>
    </w:p>
    <w:p w14:paraId="67C44565" w14:textId="77777777" w:rsidR="00F63DF0" w:rsidRPr="00A73992" w:rsidRDefault="00F63DF0">
      <w:pPr>
        <w:autoSpaceDE w:val="0"/>
        <w:autoSpaceDN w:val="0"/>
        <w:adjustRightInd w:val="0"/>
        <w:rPr>
          <w:rFonts w:ascii="Montserrat" w:hAnsi="Montserrat"/>
          <w:sz w:val="24"/>
          <w:szCs w:val="14"/>
        </w:rPr>
      </w:pPr>
    </w:p>
    <w:p w14:paraId="6FA712D9" w14:textId="77777777" w:rsidR="00F63DF0" w:rsidRPr="00A73992" w:rsidRDefault="00A73992">
      <w:pPr>
        <w:autoSpaceDE w:val="0"/>
        <w:autoSpaceDN w:val="0"/>
        <w:adjustRightInd w:val="0"/>
        <w:rPr>
          <w:rFonts w:ascii="Montserrat" w:hAnsi="Montserrat"/>
          <w:sz w:val="24"/>
          <w:szCs w:val="14"/>
        </w:rPr>
      </w:pPr>
      <w:r w:rsidRPr="00A73992">
        <w:rPr>
          <w:rFonts w:ascii="Montserrat" w:hAnsi="Montserrat"/>
          <w:sz w:val="24"/>
          <w:szCs w:val="14"/>
        </w:rPr>
        <w:t>As children, Dawn, Cinder and Coal had quickly tired of playing with the metamorphic gifts they had traumatically awakened to. As an adolescent, Dawn had resumed the use of her ability to alter her sex, for the simple reason that her own sex was exotic and alien, and thus dangerous for her to reveal in her travels through a human world. Her fellow initiates did not mind, because it allowed, by turns, for her to act as their surrogate twin. It also provoked Coal's realization that she had initially been Embe</w:t>
      </w:r>
      <w:r w:rsidRPr="00A73992">
        <w:rPr>
          <w:rFonts w:ascii="Montserrat" w:hAnsi="Montserrat"/>
          <w:sz w:val="24"/>
          <w:szCs w:val="14"/>
        </w:rPr>
        <w:t xml:space="preserve">r, and Ember's discovery of her childhood emasculation and death as Coal, causing Ember's phoenix initiation and adoption of Coal's life. Not surprisingly, they both committed to their female forms, somewhat scarred by the truth of their pasts as boys. Each would have preferred to be avon, to embrace their masculine qualities without the taint of traumatic boyhoods. </w:t>
      </w:r>
    </w:p>
    <w:p w14:paraId="778B02E5" w14:textId="77777777" w:rsidR="00F63DF0" w:rsidRPr="00A73992" w:rsidRDefault="00F63DF0">
      <w:pPr>
        <w:autoSpaceDE w:val="0"/>
        <w:autoSpaceDN w:val="0"/>
        <w:adjustRightInd w:val="0"/>
        <w:rPr>
          <w:rFonts w:ascii="Montserrat" w:hAnsi="Montserrat"/>
          <w:sz w:val="24"/>
          <w:szCs w:val="14"/>
        </w:rPr>
      </w:pPr>
    </w:p>
    <w:p w14:paraId="2AFAF2F8" w14:textId="77777777" w:rsidR="00F63DF0" w:rsidRPr="00A73992" w:rsidRDefault="00A73992">
      <w:pPr>
        <w:pStyle w:val="0DraftNormal"/>
        <w:rPr>
          <w:rFonts w:ascii="Montserrat" w:hAnsi="Montserrat"/>
          <w:sz w:val="24"/>
        </w:rPr>
      </w:pPr>
      <w:r w:rsidRPr="00A73992">
        <w:rPr>
          <w:rFonts w:ascii="Montserrat" w:hAnsi="Montserrat"/>
          <w:sz w:val="24"/>
        </w:rPr>
        <w:br w:type="page"/>
        <w:t>Blocking: History, Myths &amp; Legends</w:t>
      </w:r>
    </w:p>
    <w:p w14:paraId="7847DD98" w14:textId="77777777" w:rsidR="00F63DF0" w:rsidRPr="00A73992" w:rsidRDefault="00F63DF0">
      <w:pPr>
        <w:pStyle w:val="0DraftNormal"/>
        <w:rPr>
          <w:rFonts w:ascii="Montserrat" w:hAnsi="Montserrat"/>
          <w:sz w:val="24"/>
        </w:rPr>
      </w:pPr>
    </w:p>
    <w:p w14:paraId="780D17B0" w14:textId="77777777" w:rsidR="00F63DF0" w:rsidRPr="00A73992" w:rsidRDefault="00A73992">
      <w:pPr>
        <w:pStyle w:val="0DraftNormal6"/>
        <w:rPr>
          <w:rFonts w:ascii="Montserrat" w:hAnsi="Montserrat"/>
          <w:sz w:val="24"/>
        </w:rPr>
      </w:pPr>
      <w:r w:rsidRPr="00A73992">
        <w:rPr>
          <w:rFonts w:ascii="Montserrat" w:hAnsi="Montserrat"/>
          <w:sz w:val="24"/>
        </w:rPr>
        <w:t>Reflections</w:t>
      </w:r>
    </w:p>
    <w:p w14:paraId="2952A45D" w14:textId="77777777" w:rsidR="00F63DF0" w:rsidRPr="00A73992" w:rsidRDefault="00F63DF0">
      <w:pPr>
        <w:pStyle w:val="0DraftNormal6"/>
        <w:rPr>
          <w:rFonts w:ascii="Montserrat" w:hAnsi="Montserrat"/>
          <w:sz w:val="24"/>
        </w:rPr>
      </w:pPr>
    </w:p>
    <w:p w14:paraId="62784D23" w14:textId="77777777" w:rsidR="00F63DF0" w:rsidRPr="00A73992" w:rsidRDefault="00A73992">
      <w:pPr>
        <w:pStyle w:val="0DraftNormal6"/>
        <w:rPr>
          <w:rFonts w:ascii="Montserrat" w:hAnsi="Montserrat"/>
          <w:sz w:val="24"/>
        </w:rPr>
      </w:pPr>
      <w:r w:rsidRPr="00A73992">
        <w:rPr>
          <w:rFonts w:ascii="Montserrat" w:hAnsi="Montserrat"/>
          <w:sz w:val="24"/>
        </w:rPr>
        <w:t>Through an odd series of translations, the founding family of the Arden Empire all assumed the same face and form. Eve was the first since the age of gods to manifest this form as the inspiration for a unified sex passed through the phoenix. The male and female versions of this form were devised by the phoenix over the dawn of creation, but she never manifested them due to the conflict the phoenix experienced over committing to either sex. The god, Crow, had forced the phoenix to manifest herself in a neute</w:t>
      </w:r>
      <w:r w:rsidRPr="00A73992">
        <w:rPr>
          <w:rFonts w:ascii="Montserrat" w:hAnsi="Montserrat"/>
          <w:sz w:val="24"/>
        </w:rPr>
        <w:t xml:space="preserve">red version of this form when he enslaved her during the purge. When the dragon managed to free her from his control, he was imprinted with this neutered form. The phoenix sacraficed that embodiment to annihilate Crow and did not resurrect it even though it had allowed her a taste of humanity. The dragon was able to abstract the male and femlae versions of her ideal, and pass them on through initiation to the Dragon King. The dragon assumed the female guise as Ash, once Forge assumed the male guise, having </w:t>
      </w:r>
      <w:r w:rsidRPr="00A73992">
        <w:rPr>
          <w:rFonts w:ascii="Montserrat" w:hAnsi="Montserrat"/>
          <w:sz w:val="24"/>
        </w:rPr>
        <w:t xml:space="preserve">been physically and spiritually emasculated as a child by slavers. Dusk and Dawn were the phoenix born divided by sex in those forms, by virtue of the tides of paradox unleashed in the attempt to resurrect Crow, who was banished to the abyss of the phoenix’s mind. Though the events of their birth and fusion occurred after the resurrection of Crow, they established the possability of his release from within the phoenix. Their fusion awakened the phoenix who instinctively interceeded in the fusion to prevent </w:t>
      </w:r>
      <w:r w:rsidRPr="00A73992">
        <w:rPr>
          <w:rFonts w:ascii="Montserrat" w:hAnsi="Montserrat"/>
          <w:sz w:val="24"/>
        </w:rPr>
        <w:t>a second neutering and enslavement. The inspiration of this exotic sex to fulfill her self image became a part of her eternal consciousness at the instant the stimulus which provoked it had been applied. Thus, at the moment that Crow was first called from the threshold of his death, the phoenix manifested the form of the fused Dusk and Dawn, and became Eve. The male and female versions of that form had passed on to Ash, reincarnated by Forge in male form, and Ember, who was Forge reincarnated female by Ash.</w:t>
      </w:r>
      <w:r w:rsidRPr="00A73992">
        <w:rPr>
          <w:rFonts w:ascii="Montserrat" w:hAnsi="Montserrat"/>
          <w:sz w:val="24"/>
        </w:rPr>
        <w:t xml:space="preserve"> The same would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but her daughter, Autumn, had inherited the dragon potential awakened in Arden by Forge, which enabled </w:t>
      </w:r>
      <w:r w:rsidRPr="00A73992">
        <w:rPr>
          <w:rFonts w:ascii="Montserrat" w:hAnsi="Montserrat"/>
          <w:sz w:val="24"/>
        </w:rPr>
        <w:t>her to adopt Eve’s exotic form when the two became friends during Autumn’s fosterage at the sanctury of the goddess.. While Eve was split into male and female aspects, Autumn joined Ash and Ember in a threesome, in the exotic form she had gained from Eve, and was surprised by the conception of Crimson and Scarlet, thus starting the clock on her mother’s demise, as Ash and Ember accidentally pulled her into the conception of Cinder and Coal. Ember was impregnated by the embers of Cinder and Scarlet, and Autu</w:t>
      </w:r>
      <w:r w:rsidRPr="00A73992">
        <w:rPr>
          <w:rFonts w:ascii="Montserrat" w:hAnsi="Montserrat"/>
          <w:sz w:val="24"/>
        </w:rPr>
        <w:t>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14:paraId="3C343140" w14:textId="77777777" w:rsidR="00F63DF0" w:rsidRPr="00A73992" w:rsidRDefault="00F63DF0">
      <w:pPr>
        <w:pStyle w:val="0DraftNormal6"/>
        <w:rPr>
          <w:rFonts w:ascii="Montserrat" w:hAnsi="Montserrat"/>
          <w:sz w:val="24"/>
        </w:rPr>
      </w:pPr>
    </w:p>
    <w:p w14:paraId="39522F8E" w14:textId="77777777" w:rsidR="00F63DF0" w:rsidRPr="00A73992" w:rsidRDefault="00A73992">
      <w:pPr>
        <w:pStyle w:val="0DraftNormal"/>
        <w:rPr>
          <w:rFonts w:ascii="Montserrat" w:hAnsi="Montserrat"/>
          <w:sz w:val="24"/>
        </w:rPr>
      </w:pPr>
      <w:r w:rsidRPr="00A73992">
        <w:rPr>
          <w:rFonts w:ascii="Montserrat" w:hAnsi="Montserrat"/>
          <w:sz w:val="24"/>
        </w:rPr>
        <w:tab/>
        <w:t>The Edge. Among a community of psi actives independent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noble and ideal aspirations, such as the refinement of self and is said to se</w:t>
      </w:r>
      <w:r w:rsidRPr="00A73992">
        <w:rPr>
          <w:rFonts w:ascii="Montserrat" w:hAnsi="Montserrat"/>
          <w:sz w:val="24"/>
        </w:rPr>
        <w:t xml:space="preserv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w:t>
      </w:r>
      <w:r w:rsidRPr="00A73992">
        <w:rPr>
          <w:rFonts w:ascii="Montserrat" w:hAnsi="Montserrat"/>
          <w:caps/>
          <w:sz w:val="24"/>
        </w:rPr>
        <w:t>“t</w:t>
      </w:r>
      <w:r w:rsidRPr="00A73992">
        <w:rPr>
          <w:rFonts w:ascii="Montserrat" w:hAnsi="Montserrat"/>
          <w:sz w:val="24"/>
        </w:rPr>
        <w:t xml:space="preserve">he mind is the sword of the soul-its best weapon and its best defense. The body is but a sheath to protect the edge of that sword and to veil its lethal potential, when the soul is at peace or in harmony with the dream.”. </w:t>
      </w:r>
    </w:p>
    <w:p w14:paraId="20F7231E" w14:textId="77777777" w:rsidR="00F63DF0" w:rsidRPr="00A73992" w:rsidRDefault="00F63DF0">
      <w:pPr>
        <w:pStyle w:val="0DraftNormal"/>
        <w:rPr>
          <w:rFonts w:ascii="Montserrat" w:hAnsi="Montserrat"/>
          <w:sz w:val="24"/>
        </w:rPr>
      </w:pPr>
    </w:p>
    <w:p w14:paraId="440B0925" w14:textId="77777777" w:rsidR="00F63DF0" w:rsidRPr="00A73992" w:rsidRDefault="00A73992">
      <w:pPr>
        <w:pStyle w:val="0DraftNormal"/>
        <w:rPr>
          <w:rFonts w:ascii="Montserrat" w:hAnsi="Montserrat"/>
          <w:sz w:val="24"/>
        </w:rPr>
      </w:pPr>
      <w:r w:rsidRPr="00A73992">
        <w:rPr>
          <w:rFonts w:ascii="Montserrat" w:hAnsi="Montserrat"/>
          <w:sz w:val="24"/>
        </w:rPr>
        <w:tab/>
      </w:r>
      <w:r w:rsidRPr="00A73992">
        <w:rPr>
          <w:rFonts w:ascii="Montserrat" w:hAnsi="Montserrat"/>
          <w:sz w:val="24"/>
        </w:rPr>
        <w:t>Our potential is so much greater than we realize. In 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w:t>
      </w:r>
      <w:r w:rsidRPr="00A73992">
        <w:rPr>
          <w:rFonts w:ascii="Montserrat" w:hAnsi="Montserrat"/>
          <w:sz w:val="24"/>
        </w:rPr>
        <w:t>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w:t>
      </w:r>
      <w:r w:rsidRPr="00A73992">
        <w:rPr>
          <w:rFonts w:ascii="Montserrat" w:hAnsi="Montserrat"/>
          <w:sz w:val="24"/>
        </w:rPr>
        <w:t xml:space="preserve"> reality, she enters a realm of possibilities that envelopes and is encompassed by the mind. </w:t>
      </w:r>
    </w:p>
    <w:p w14:paraId="766AA2B6" w14:textId="77777777" w:rsidR="00F63DF0" w:rsidRPr="00A73992" w:rsidRDefault="00F63DF0">
      <w:pPr>
        <w:pStyle w:val="0DraftNormal"/>
        <w:rPr>
          <w:rFonts w:ascii="Montserrat" w:hAnsi="Montserrat"/>
          <w:sz w:val="24"/>
        </w:rPr>
      </w:pPr>
    </w:p>
    <w:p w14:paraId="73F10AE3" w14:textId="77777777" w:rsidR="00F63DF0" w:rsidRPr="00A73992" w:rsidRDefault="00A73992">
      <w:pPr>
        <w:pStyle w:val="0DraftNormal"/>
        <w:rPr>
          <w:rFonts w:ascii="Montserrat" w:hAnsi="Montserrat"/>
          <w:sz w:val="24"/>
        </w:rPr>
      </w:pPr>
      <w:r w:rsidRPr="00A73992">
        <w:rPr>
          <w:rFonts w:ascii="Montserrat" w:hAnsi="Montserrat"/>
          <w:sz w:val="24"/>
        </w:rPr>
        <w:tab/>
        <w:t>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w:t>
      </w:r>
      <w:r w:rsidRPr="00A73992">
        <w:rPr>
          <w:rFonts w:ascii="Montserrat" w:hAnsi="Montserrat"/>
          <w:sz w:val="24"/>
        </w:rPr>
        <w:t xml:space="preserve">ime to awaken to the point of our existence, and redeem the purpose of reality. In the penetration of her mind begins a passage through the evolution of reality-dream, mystery, magic, science, art, divinity-and the aspiration of ideality. </w:t>
      </w:r>
    </w:p>
    <w:p w14:paraId="013BA087" w14:textId="77777777" w:rsidR="00F63DF0" w:rsidRPr="00A73992" w:rsidRDefault="00F63DF0">
      <w:pPr>
        <w:pStyle w:val="0DraftNormal"/>
        <w:rPr>
          <w:rFonts w:ascii="Montserrat" w:hAnsi="Montserrat"/>
          <w:sz w:val="24"/>
        </w:rPr>
      </w:pPr>
    </w:p>
    <w:p w14:paraId="678A0A78" w14:textId="77777777" w:rsidR="00F63DF0" w:rsidRPr="00A73992" w:rsidRDefault="00A73992">
      <w:pPr>
        <w:pStyle w:val="0DraftNormal"/>
        <w:rPr>
          <w:rFonts w:ascii="Montserrat" w:hAnsi="Montserrat"/>
          <w:sz w:val="24"/>
        </w:rPr>
      </w:pPr>
      <w:r w:rsidRPr="00A73992">
        <w:rPr>
          <w:rFonts w:ascii="Montserrat" w:hAnsi="Montserrat"/>
          <w:sz w:val="24"/>
        </w:rPr>
        <w:tab/>
        <w:t xml:space="preserve">The threshold of our evolution is barred from us only by our capacity for asking the right questions to probe into the necessary vein of paradox. </w:t>
      </w:r>
    </w:p>
    <w:p w14:paraId="35C09CF9" w14:textId="77777777" w:rsidR="00F63DF0" w:rsidRPr="00A73992" w:rsidRDefault="00F63DF0">
      <w:pPr>
        <w:pStyle w:val="0DraftNormal"/>
        <w:rPr>
          <w:rFonts w:ascii="Montserrat" w:hAnsi="Montserrat"/>
          <w:sz w:val="24"/>
        </w:rPr>
      </w:pPr>
    </w:p>
    <w:p w14:paraId="3952D9AB" w14:textId="77777777" w:rsidR="00F63DF0" w:rsidRPr="00A73992" w:rsidRDefault="00A73992">
      <w:pPr>
        <w:pStyle w:val="0DraftNormal"/>
        <w:rPr>
          <w:rFonts w:ascii="Montserrat" w:hAnsi="Montserrat"/>
          <w:spacing w:val="-1"/>
          <w:sz w:val="24"/>
        </w:rPr>
      </w:pPr>
      <w:r w:rsidRPr="00A73992">
        <w:rPr>
          <w:rFonts w:ascii="Montserrat" w:hAnsi="Montserrat"/>
          <w:spacing w:val="-1"/>
          <w:sz w:val="24"/>
        </w:rPr>
        <w:tab/>
      </w:r>
      <w:r w:rsidRPr="00A73992">
        <w:rPr>
          <w:rFonts w:ascii="Montserrat" w:hAnsi="Montserrat"/>
          <w:spacing w:val="-1"/>
          <w:sz w:val="24"/>
        </w:rPr>
        <w:t>When perspective of time and space and nature have been split, the world we know can suddenly acquire inhabitants the likes of which we believe to exist only in our minds. The</w:t>
      </w:r>
      <w:r w:rsidRPr="00A73992">
        <w:rPr>
          <w:rFonts w:ascii="Montserrat" w:hAnsi="Montserrat"/>
          <w:sz w:val="24"/>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sidRPr="00A73992">
        <w:rPr>
          <w:rFonts w:ascii="Montserrat" w:hAnsi="Montserrat"/>
          <w:spacing w:val="-1"/>
          <w:sz w:val="24"/>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w:t>
      </w:r>
      <w:r w:rsidRPr="00A73992">
        <w:rPr>
          <w:rFonts w:ascii="Montserrat" w:hAnsi="Montserrat"/>
          <w:spacing w:val="-1"/>
          <w:sz w:val="24"/>
        </w:rPr>
        <w:t xml:space="preserve"> that have grown and lingered in the mist. Like much of the strange and unusual, these influences have been largely ignored by humanity and shunned by its realities. </w:t>
      </w:r>
    </w:p>
    <w:p w14:paraId="3A754D76" w14:textId="77777777" w:rsidR="00F63DF0" w:rsidRPr="00A73992" w:rsidRDefault="00F63DF0">
      <w:pPr>
        <w:pStyle w:val="0DraftNormal"/>
        <w:rPr>
          <w:rFonts w:ascii="Montserrat" w:hAnsi="Montserrat"/>
          <w:spacing w:val="-1"/>
          <w:sz w:val="24"/>
        </w:rPr>
      </w:pPr>
    </w:p>
    <w:p w14:paraId="412987A0" w14:textId="77777777" w:rsidR="00F63DF0" w:rsidRPr="00A73992" w:rsidRDefault="00A73992">
      <w:pPr>
        <w:pStyle w:val="0DraftNormal"/>
        <w:rPr>
          <w:rFonts w:ascii="Montserrat" w:hAnsi="Montserrat"/>
          <w:sz w:val="24"/>
        </w:rPr>
      </w:pPr>
      <w:r w:rsidRPr="00A73992">
        <w:rPr>
          <w:rFonts w:ascii="Montserrat" w:hAnsi="Montserrat"/>
          <w:sz w:val="24"/>
        </w:rPr>
        <w:tab/>
        <w:t>Vampiric and Angelic natures are psionic metaprograms devised by the lyn to accelerate and support the development of psi potential in alyn. Considering the true nature of the LIFE program, a relative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w:t>
      </w:r>
      <w:r w:rsidRPr="00A73992">
        <w:rPr>
          <w:rFonts w:ascii="Montserrat" w:hAnsi="Montserrat"/>
          <w:sz w:val="24"/>
        </w:rPr>
        <w:t xml:space="preserve">plied development and presentation to reinforce the impact of this theme should be quite horrifying and appalling. </w:t>
      </w:r>
    </w:p>
    <w:p w14:paraId="7144E435" w14:textId="77777777" w:rsidR="00F63DF0" w:rsidRPr="00A73992" w:rsidRDefault="00F63DF0">
      <w:pPr>
        <w:pStyle w:val="0DraftNormal"/>
        <w:rPr>
          <w:rFonts w:ascii="Montserrat" w:hAnsi="Montserrat"/>
          <w:sz w:val="24"/>
        </w:rPr>
      </w:pPr>
    </w:p>
    <w:p w14:paraId="7AF3B259" w14:textId="77777777" w:rsidR="00F63DF0" w:rsidRPr="00A73992" w:rsidRDefault="00A73992">
      <w:pPr>
        <w:pStyle w:val="0DraftNormal"/>
        <w:rPr>
          <w:rFonts w:ascii="Montserrat" w:hAnsi="Montserrat"/>
          <w:sz w:val="24"/>
        </w:rPr>
      </w:pPr>
      <w:r w:rsidRPr="00A73992">
        <w:rPr>
          <w:rFonts w:ascii="Montserrat" w:hAnsi="Montserrat"/>
          <w:sz w:val="24"/>
        </w:rPr>
        <w:tab/>
        <w:t>The Sleepers are a study in psionic sophistication. The evolution of the race into a purely psionic form is based on their ability to penetrate and suborn the attention of others, which constitutes what we perceive as the physical reality of a being. A mature Sleeper has the sophistication to ride any number of hosts, completely controlling the psionic architecture of that being and then depart at will causing no damage to the host, other than the loss of time. While occupying a host, the details of the ho</w:t>
      </w:r>
      <w:r w:rsidRPr="00A73992">
        <w:rPr>
          <w:rFonts w:ascii="Montserrat" w:hAnsi="Montserrat"/>
          <w:sz w:val="24"/>
        </w:rPr>
        <w:t xml:space="preserve">st’s being are disassociated and realigned in fusion with the traits of the Sleeper’s rider. The displaced focus is usually capable of reasserting the perspective of the abandoned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w:t>
      </w:r>
      <w:r w:rsidRPr="00A73992">
        <w:rPr>
          <w:rFonts w:ascii="Montserrat" w:hAnsi="Montserrat"/>
          <w:sz w:val="24"/>
        </w:rPr>
        <w:t xml:space="preserve">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14:paraId="720DEC27" w14:textId="77777777" w:rsidR="00F63DF0" w:rsidRPr="00A73992" w:rsidRDefault="00F63DF0">
      <w:pPr>
        <w:pStyle w:val="0DraftNormal"/>
        <w:rPr>
          <w:rFonts w:ascii="Montserrat" w:hAnsi="Montserrat"/>
          <w:sz w:val="24"/>
        </w:rPr>
      </w:pPr>
    </w:p>
    <w:p w14:paraId="1B297CB2" w14:textId="77777777" w:rsidR="00F63DF0" w:rsidRPr="00A73992" w:rsidRDefault="00A73992">
      <w:pPr>
        <w:pStyle w:val="0DraftNormal"/>
        <w:rPr>
          <w:rFonts w:ascii="Montserrat" w:hAnsi="Montserrat"/>
          <w:sz w:val="24"/>
          <w:szCs w:val="14"/>
        </w:rPr>
      </w:pPr>
      <w:r w:rsidRPr="00A73992">
        <w:rPr>
          <w:rFonts w:ascii="Montserrat" w:hAnsi="Montserrat"/>
          <w:sz w:val="24"/>
          <w:szCs w:val="14"/>
        </w:rPr>
        <w:t>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w:t>
      </w:r>
      <w:r w:rsidRPr="00A73992">
        <w:rPr>
          <w:rFonts w:ascii="Montserrat" w:hAnsi="Montserrat"/>
          <w:sz w:val="24"/>
          <w:szCs w:val="14"/>
        </w:rPr>
        <w:t xml:space="preserv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w:t>
      </w:r>
      <w:r w:rsidRPr="00A73992">
        <w:rPr>
          <w:rFonts w:ascii="Montserrat" w:hAnsi="Montserrat"/>
          <w:sz w:val="24"/>
          <w:szCs w:val="14"/>
        </w:rPr>
        <w:t xml:space="preserve">they are, a union between them would result in the expression of the true trinity, the three minds which each encompass the full spectrum which the God and the Goddess define. The Three who are The One. </w:t>
      </w:r>
    </w:p>
    <w:p w14:paraId="21A17B21" w14:textId="77777777" w:rsidR="00F63DF0" w:rsidRPr="00A73992" w:rsidRDefault="00F63DF0">
      <w:pPr>
        <w:pStyle w:val="0DraftNormal"/>
        <w:rPr>
          <w:rFonts w:ascii="Montserrat" w:hAnsi="Montserrat"/>
          <w:sz w:val="24"/>
          <w:szCs w:val="14"/>
        </w:rPr>
      </w:pPr>
    </w:p>
    <w:p w14:paraId="4AFD58E2" w14:textId="77777777" w:rsidR="00F63DF0" w:rsidRPr="00A73992" w:rsidRDefault="00A73992">
      <w:pPr>
        <w:pStyle w:val="0DraftNormal"/>
        <w:rPr>
          <w:rFonts w:ascii="Montserrat" w:hAnsi="Montserrat"/>
          <w:sz w:val="24"/>
        </w:rPr>
      </w:pPr>
      <w:r w:rsidRPr="00A73992">
        <w:rPr>
          <w:rFonts w:ascii="Montserrat" w:hAnsi="Montserrat"/>
          <w:sz w:val="24"/>
        </w:rPr>
        <w:t xml:space="preserve">A large population of humans had been exiled to Aeryn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w:t>
      </w:r>
      <w:r w:rsidRPr="00A73992">
        <w:rPr>
          <w:rFonts w:ascii="Montserrat" w:hAnsi="Montserrat"/>
          <w:sz w:val="24"/>
        </w:rPr>
        <w:t xml:space="preserve">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w:t>
      </w:r>
      <w:r w:rsidRPr="00A73992">
        <w:rPr>
          <w:rFonts w:ascii="Montserrat" w:hAnsi="Montserrat"/>
          <w:sz w:val="24"/>
        </w:rPr>
        <w:t xml:space="preserve">in which the gods would be responsible for the mortal population and the dragons would not interfere beyond the needs of their own nature. </w:t>
      </w:r>
    </w:p>
    <w:p w14:paraId="7447C345" w14:textId="77777777" w:rsidR="00F63DF0" w:rsidRPr="00A73992" w:rsidRDefault="00F63DF0">
      <w:pPr>
        <w:pStyle w:val="0DraftNormal"/>
        <w:rPr>
          <w:rFonts w:ascii="Montserrat" w:hAnsi="Montserrat"/>
          <w:sz w:val="24"/>
        </w:rPr>
      </w:pPr>
    </w:p>
    <w:p w14:paraId="001B20DC" w14:textId="77777777" w:rsidR="00F63DF0" w:rsidRPr="00A73992" w:rsidRDefault="00A73992">
      <w:pPr>
        <w:pStyle w:val="0DraftNormal"/>
        <w:rPr>
          <w:rFonts w:ascii="Montserrat" w:hAnsi="Montserrat"/>
          <w:sz w:val="24"/>
        </w:rPr>
      </w:pPr>
      <w:r w:rsidRPr="00A73992">
        <w:rPr>
          <w:rFonts w:ascii="Montserrat" w:hAnsi="Montserrat"/>
          <w:sz w:val="24"/>
        </w:rPr>
        <w:t>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w:t>
      </w:r>
      <w:r w:rsidRPr="00A73992">
        <w:rPr>
          <w:rFonts w:ascii="Montserrat" w:hAnsi="Montserrat"/>
          <w:sz w:val="24"/>
        </w:rPr>
        <w:t xml:space="preserve">ix daughter is taken by the tiger phoenix, and the dragon daughter is taken by the tiger dragon. </w:t>
      </w:r>
    </w:p>
    <w:p w14:paraId="2BC855E4" w14:textId="77777777" w:rsidR="00F63DF0" w:rsidRPr="00A73992" w:rsidRDefault="00F63DF0">
      <w:pPr>
        <w:pStyle w:val="0DraftNormal"/>
        <w:rPr>
          <w:rFonts w:ascii="Montserrat" w:hAnsi="Montserrat"/>
          <w:sz w:val="24"/>
        </w:rPr>
      </w:pPr>
    </w:p>
    <w:p w14:paraId="3F93C79F" w14:textId="77777777" w:rsidR="00F63DF0" w:rsidRPr="00A73992" w:rsidRDefault="00A73992">
      <w:pPr>
        <w:pStyle w:val="0DraftNormal"/>
        <w:rPr>
          <w:rFonts w:ascii="Montserrat" w:hAnsi="Montserrat"/>
          <w:sz w:val="24"/>
        </w:rPr>
      </w:pPr>
      <w:r w:rsidRPr="00A73992">
        <w:rPr>
          <w:rFonts w:ascii="Montserrat" w:hAnsi="Montserrat"/>
          <w:sz w:val="24"/>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14:paraId="235E050A" w14:textId="77777777" w:rsidR="00F63DF0" w:rsidRPr="00A73992" w:rsidRDefault="00F63DF0">
      <w:pPr>
        <w:pStyle w:val="0DraftNormal"/>
        <w:rPr>
          <w:rFonts w:ascii="Montserrat" w:hAnsi="Montserrat"/>
          <w:sz w:val="24"/>
        </w:rPr>
      </w:pPr>
    </w:p>
    <w:p w14:paraId="68F42826" w14:textId="77777777" w:rsidR="00F63DF0" w:rsidRPr="00A73992" w:rsidRDefault="00A73992">
      <w:pPr>
        <w:pStyle w:val="0DraftNormal"/>
        <w:rPr>
          <w:rFonts w:ascii="Montserrat" w:hAnsi="Montserrat"/>
          <w:sz w:val="24"/>
        </w:rPr>
      </w:pPr>
      <w:r w:rsidRPr="00A73992">
        <w:rPr>
          <w:rFonts w:ascii="Montserrat" w:hAnsi="Montserrat"/>
          <w:sz w:val="24"/>
        </w:rPr>
        <w:t>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w:t>
      </w:r>
      <w:r w:rsidRPr="00A73992">
        <w:rPr>
          <w:rFonts w:ascii="Montserrat" w:hAnsi="Montserrat"/>
          <w:sz w:val="24"/>
        </w:rPr>
        <w:t>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w:t>
      </w:r>
      <w:r w:rsidRPr="00A73992">
        <w:rPr>
          <w:rFonts w:ascii="Montserrat" w:hAnsi="Montserrat"/>
          <w:sz w:val="24"/>
        </w:rPr>
        <w:t xml:space="preserve">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14:paraId="79B519A3" w14:textId="77777777" w:rsidR="00F63DF0" w:rsidRPr="00A73992" w:rsidRDefault="00F63DF0">
      <w:pPr>
        <w:pStyle w:val="0DraftNormal"/>
        <w:rPr>
          <w:rFonts w:ascii="Montserrat" w:hAnsi="Montserrat"/>
          <w:sz w:val="24"/>
        </w:rPr>
      </w:pPr>
    </w:p>
    <w:p w14:paraId="33A56845" w14:textId="77777777" w:rsidR="00F63DF0" w:rsidRPr="00A73992" w:rsidRDefault="00A73992">
      <w:pPr>
        <w:pStyle w:val="0DraftNormal"/>
        <w:rPr>
          <w:rFonts w:ascii="Montserrat" w:hAnsi="Montserrat"/>
          <w:sz w:val="24"/>
        </w:rPr>
      </w:pPr>
      <w:r w:rsidRPr="00A73992">
        <w:rPr>
          <w:rFonts w:ascii="Montserrat" w:hAnsi="Montserrat"/>
          <w:sz w:val="24"/>
        </w:rPr>
        <w:t>The heavens had to be reshaped, and a new world prepared as a sister to Aeryn,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w:t>
      </w:r>
      <w:r w:rsidRPr="00A73992">
        <w:rPr>
          <w:rFonts w:ascii="Montserrat" w:hAnsi="Montserrat"/>
          <w:sz w:val="24"/>
        </w:rPr>
        <w:t xml:space="preserve">t that endured through the cataclysm and the age of empires. The legend, and the rituals used to enslave Dusk, remained buried in the lore of necromancy and demonology for thousands of years, but came to light during the age of empires. The discovery of the lost lore encouraged the arcane masters of the winter kingdoms to attempt to awaken the angel of death once more. At the height of the age of empires, the dragon house held power over the united winter kingdoms, and the phoenix house held power over the </w:t>
      </w:r>
      <w:r w:rsidRPr="00A73992">
        <w:rPr>
          <w:rFonts w:ascii="Montserrat" w:hAnsi="Montserrat"/>
          <w:sz w:val="24"/>
        </w:rPr>
        <w:t xml:space="preserve">united autumn kingdoms, and the two houses stood on the brink of war. </w:t>
      </w:r>
    </w:p>
    <w:p w14:paraId="6B9DE1D3" w14:textId="77777777" w:rsidR="00F63DF0" w:rsidRPr="00A73992" w:rsidRDefault="00F63DF0">
      <w:pPr>
        <w:pStyle w:val="0DraftNormal"/>
        <w:rPr>
          <w:rFonts w:ascii="Montserrat" w:hAnsi="Montserrat"/>
          <w:sz w:val="24"/>
        </w:rPr>
      </w:pPr>
    </w:p>
    <w:p w14:paraId="22ED55CA" w14:textId="77777777" w:rsidR="00F63DF0" w:rsidRPr="00A73992" w:rsidRDefault="00A73992">
      <w:pPr>
        <w:pStyle w:val="0DraftNormal"/>
        <w:rPr>
          <w:rFonts w:ascii="Montserrat" w:hAnsi="Montserrat"/>
          <w:sz w:val="24"/>
        </w:rPr>
      </w:pPr>
      <w:r w:rsidRPr="00A73992">
        <w:rPr>
          <w:rFonts w:ascii="Montserrat" w:hAnsi="Montserrat"/>
          <w:sz w:val="24"/>
        </w:rPr>
        <w:t>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w:t>
      </w:r>
      <w:r w:rsidRPr="00A73992">
        <w:rPr>
          <w:rFonts w:ascii="Montserrat" w:hAnsi="Montserrat"/>
          <w:sz w:val="24"/>
        </w:rPr>
        <w:t>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w:t>
      </w:r>
      <w:r w:rsidRPr="00A73992">
        <w:rPr>
          <w:rFonts w:ascii="Montserrat" w:hAnsi="Montserrat"/>
          <w:sz w:val="24"/>
        </w:rPr>
        <w:t xml:space="preserve">h her demonic twin to reclaim her male and female forms, reunite the split shadow of the seeds, and be mother and father to her former selves. </w:t>
      </w:r>
    </w:p>
    <w:p w14:paraId="0600DCDC" w14:textId="77777777" w:rsidR="00F63DF0" w:rsidRPr="00A73992" w:rsidRDefault="00F63DF0">
      <w:pPr>
        <w:pStyle w:val="0DraftNormal"/>
        <w:rPr>
          <w:rFonts w:ascii="Montserrat" w:hAnsi="Montserrat"/>
          <w:sz w:val="24"/>
        </w:rPr>
      </w:pPr>
    </w:p>
    <w:p w14:paraId="6A25996B" w14:textId="77777777" w:rsidR="00F63DF0" w:rsidRPr="00A73992" w:rsidRDefault="00A73992">
      <w:pPr>
        <w:pStyle w:val="0DraftNormal"/>
        <w:rPr>
          <w:rFonts w:ascii="Montserrat" w:hAnsi="Montserrat"/>
          <w:sz w:val="24"/>
        </w:rPr>
      </w:pPr>
      <w:r w:rsidRPr="00A73992">
        <w:rPr>
          <w:rFonts w:ascii="Montserrat" w:hAnsi="Montserrat"/>
          <w:sz w:val="24"/>
        </w:rPr>
        <w:t>Phoenix, Dusk and Dawn</w:t>
      </w:r>
    </w:p>
    <w:p w14:paraId="3F7B923C" w14:textId="77777777" w:rsidR="00F63DF0" w:rsidRPr="00A73992" w:rsidRDefault="00F63DF0">
      <w:pPr>
        <w:pStyle w:val="0DraftNormal"/>
        <w:rPr>
          <w:rFonts w:ascii="Montserrat" w:hAnsi="Montserrat"/>
          <w:sz w:val="24"/>
        </w:rPr>
      </w:pPr>
    </w:p>
    <w:p w14:paraId="02A5E503" w14:textId="77777777" w:rsidR="00F63DF0" w:rsidRPr="00A73992" w:rsidRDefault="00A73992">
      <w:pPr>
        <w:pStyle w:val="0DraftNormal"/>
        <w:rPr>
          <w:rFonts w:ascii="Montserrat" w:hAnsi="Montserrat"/>
          <w:sz w:val="24"/>
        </w:rPr>
      </w:pPr>
      <w:r w:rsidRPr="00A73992">
        <w:rPr>
          <w:rFonts w:ascii="Montserrat" w:hAnsi="Montserrat"/>
          <w:sz w:val="24"/>
        </w:rPr>
        <w:t>By the time Dawn confronted Phoenix, numerous accounts had already been made of individuals encountering duplicates, or even triplicates of themselves. The obvious resemblance between Phoenix and Dawn obscured the subtle differences which heralded the truth about them. The desperation of the situation they found themselves already immersed in prevented them from probing each other in depth, and their assumptions about what had happened to them were too similar to provoke contemplation. As far as each of the</w:t>
      </w:r>
      <w:r w:rsidRPr="00A73992">
        <w:rPr>
          <w:rFonts w:ascii="Montserrat" w:hAnsi="Montserrat"/>
          <w:sz w:val="24"/>
        </w:rPr>
        <w:t xml:space="preserve">m knew, their reunions had been unexpectedly traumatic, and the moments immediately after exceedingly chaotic. Due to the psychic part of the fusion, each was burdened with memories of an impossible past and an impossible future, suffering no little uncertainty about which of their experiences they had actually lived through. </w:t>
      </w:r>
    </w:p>
    <w:p w14:paraId="314F5611" w14:textId="77777777" w:rsidR="00F63DF0" w:rsidRPr="00A73992" w:rsidRDefault="00F63DF0">
      <w:pPr>
        <w:pStyle w:val="0DraftNormal"/>
        <w:rPr>
          <w:rFonts w:ascii="Montserrat" w:hAnsi="Montserrat"/>
          <w:sz w:val="24"/>
        </w:rPr>
      </w:pPr>
    </w:p>
    <w:p w14:paraId="4BA5A9F0" w14:textId="77777777" w:rsidR="00F63DF0" w:rsidRPr="00A73992" w:rsidRDefault="00A73992">
      <w:pPr>
        <w:pStyle w:val="0DraftNormal"/>
        <w:rPr>
          <w:rFonts w:ascii="Montserrat" w:hAnsi="Montserrat"/>
          <w:sz w:val="24"/>
        </w:rPr>
      </w:pPr>
      <w:r w:rsidRPr="00A73992">
        <w:rPr>
          <w:rFonts w:ascii="Montserrat" w:hAnsi="Montserrat"/>
          <w:sz w:val="24"/>
        </w:rPr>
        <w:t>Neither Phoenix, nor Dawn, were at all surprised to encounter Dusk, even though she fought on the side of the enemy. Neither could deny the attraction they felt to the demon, an exotic and alien reflection of themselves. That resemblance had been the cause of unforgivable mistrust on the part of their intended allies, forcing the pair to stand alone together even as they fought for the cause of the living, and the defense of their homeland. It was easy enough to observe how the demon manipulated Dusk, sendi</w:t>
      </w:r>
      <w:r w:rsidRPr="00A73992">
        <w:rPr>
          <w:rFonts w:ascii="Montserrat" w:hAnsi="Montserrat"/>
          <w:sz w:val="24"/>
        </w:rPr>
        <w:t xml:space="preserve">ng her out to fight against the armies of the winter kingdoms exclusively, deceiving her into believing that she too fought to defend her homeland from invaders. Their phoenix and dragon natures made them immune to any horror of demons or undead, and in some cases even akin to them. </w:t>
      </w:r>
    </w:p>
    <w:p w14:paraId="2D752BEA" w14:textId="77777777" w:rsidR="00F63DF0" w:rsidRPr="00A73992" w:rsidRDefault="00F63DF0">
      <w:pPr>
        <w:pStyle w:val="0DraftNormal"/>
        <w:rPr>
          <w:rFonts w:ascii="Montserrat" w:hAnsi="Montserrat"/>
          <w:sz w:val="24"/>
        </w:rPr>
      </w:pPr>
    </w:p>
    <w:p w14:paraId="03226DAE" w14:textId="77777777" w:rsidR="00F63DF0" w:rsidRPr="00A73992" w:rsidRDefault="00A73992">
      <w:pPr>
        <w:pStyle w:val="0DraftNormal"/>
        <w:rPr>
          <w:rFonts w:ascii="Montserrat" w:hAnsi="Montserrat"/>
          <w:sz w:val="24"/>
        </w:rPr>
      </w:pPr>
      <w:r w:rsidRPr="00A73992">
        <w:rPr>
          <w:rFonts w:ascii="Montserrat" w:hAnsi="Montserrat"/>
          <w:sz w:val="24"/>
        </w:rPr>
        <w:t>Dusk had been more deceived than either Phoenix or Dawn anticipated, however. Dusk had not had the benefit of much live discourse, and had not heard the reports of inexplicable duplications. The demon had encouraged her own assumptions about the nature of the conflict, imagining it a civil war, or an attempt by the winter kingdoms to conquer and crush the autumn kingdoms despite the treaties which had joined them into an empire. In Dusk’s eyes, Phoenix and Dawn were two of the cousins she had grown up with,</w:t>
      </w:r>
      <w:r w:rsidRPr="00A73992">
        <w:rPr>
          <w:rFonts w:ascii="Montserrat" w:hAnsi="Montserrat"/>
          <w:sz w:val="24"/>
        </w:rPr>
        <w:t xml:space="preserve"> and she hardened her heart against them the moment she realized they were fighting against her army. Her love for the people she thought they were turned to hatred at the perceived betrayal of their own people, in whose cause she firmly believed she fought. </w:t>
      </w:r>
    </w:p>
    <w:p w14:paraId="5AD64C21" w14:textId="77777777" w:rsidR="00F63DF0" w:rsidRPr="00A73992" w:rsidRDefault="00F63DF0">
      <w:pPr>
        <w:pStyle w:val="0DraftNormal"/>
        <w:rPr>
          <w:rFonts w:ascii="Montserrat" w:hAnsi="Montserrat"/>
          <w:sz w:val="24"/>
        </w:rPr>
      </w:pPr>
    </w:p>
    <w:p w14:paraId="6A33765D" w14:textId="77777777" w:rsidR="00F63DF0" w:rsidRPr="00A73992" w:rsidRDefault="00A73992">
      <w:pPr>
        <w:pStyle w:val="0DraftNormal"/>
        <w:rPr>
          <w:rFonts w:ascii="Montserrat" w:hAnsi="Montserrat"/>
          <w:sz w:val="24"/>
        </w:rPr>
      </w:pPr>
      <w:r w:rsidRPr="00A73992">
        <w:rPr>
          <w:rFonts w:ascii="Montserrat" w:hAnsi="Montserrat"/>
          <w:sz w:val="24"/>
        </w:rPr>
        <w:t>A chance to redeem Dusk came when Dusk and Dawn accidentally traded places, pulled to safety on the wrong sides of the line of battle after a brutal encounter with each other. Neither could resist trying to take advantage of the mistake to do serious damage to their enemies. Both were caught before they could do any harm. Dawn was taken before the demon, who tried to seduce her. Dusk was taken before Phoenix, who took the opportunity to educate her in the facts of the conflict, and shake her allegiance to t</w:t>
      </w:r>
      <w:r w:rsidRPr="00A73992">
        <w:rPr>
          <w:rFonts w:ascii="Montserrat" w:hAnsi="Montserrat"/>
          <w:sz w:val="24"/>
        </w:rPr>
        <w:t xml:space="preserve">he demon. Phoenix had not been entirely successful when Dawn returned to announce that the demon had commanded his forced to quit the conflict. The sudden halt of the war stunned people, and gave Phoenix and Dawn ample time to rehabilitate Dusk. </w:t>
      </w:r>
    </w:p>
    <w:p w14:paraId="5350BF9A" w14:textId="77777777" w:rsidR="00F63DF0" w:rsidRPr="00A73992" w:rsidRDefault="00F63DF0">
      <w:pPr>
        <w:pStyle w:val="0DraftNormal"/>
        <w:rPr>
          <w:rFonts w:ascii="Montserrat" w:hAnsi="Montserrat"/>
          <w:sz w:val="24"/>
        </w:rPr>
      </w:pPr>
    </w:p>
    <w:p w14:paraId="5BD34D69" w14:textId="77777777" w:rsidR="00F63DF0" w:rsidRPr="00A73992" w:rsidRDefault="00A73992">
      <w:pPr>
        <w:pStyle w:val="0DraftNormal6"/>
        <w:rPr>
          <w:rFonts w:ascii="Montserrat" w:eastAsia="MS Mincho" w:hAnsi="Montserrat"/>
          <w:sz w:val="24"/>
        </w:rPr>
      </w:pPr>
      <w:r w:rsidRPr="00A73992">
        <w:rPr>
          <w:rFonts w:ascii="Montserrat" w:hAnsi="Montserrat"/>
          <w:sz w:val="24"/>
        </w:rPr>
        <w:br w:type="page"/>
      </w:r>
      <w:r w:rsidRPr="00A73992">
        <w:rPr>
          <w:rFonts w:ascii="Montserrat" w:eastAsia="MS Mincho" w:hAnsi="Montserrat"/>
          <w:sz w:val="24"/>
        </w:rPr>
        <w:t xml:space="preserve">Dreaming IV - Picking up two years after the end of Dreaming I </w:t>
      </w:r>
    </w:p>
    <w:p w14:paraId="544DA683"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41F9C29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Out of Exile, Rising From the Ashes</w:t>
      </w:r>
    </w:p>
    <w:p w14:paraId="25ABBE67"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48B44631"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I spent months on the road, a hired Thorn struggling for survival. My world was changing around me, the war never seeming to end or resolve. My people were constantly rising against the invaders and so in that sense there was always pay to be earned. It was a futile struggle, we simply didn't have the numbers, but we had the will. On a lonely evening I stumbled into an inn and eventually found myself at a gaming table. Lady luck was on my side that night, but perhaps Fate had a hand in it as well. I was rec</w:t>
      </w:r>
      <w:r w:rsidRPr="00A73992">
        <w:rPr>
          <w:rFonts w:ascii="Montserrat" w:eastAsia="MS Mincho" w:hAnsi="Montserrat"/>
          <w:color w:val="333399"/>
          <w:sz w:val="24"/>
          <w:szCs w:val="14"/>
        </w:rPr>
        <w:t>ognized by the sole remaining player during the last hand, and my final reward was a story about my heritage, the real treasure of my noble line. With the key to my noble heritage now in my hands I set out to make my claim, hoping to rally my people around this ruin, a monument to our ancient heritage. Not quite thinking about what I was getting into, I took on some traveling companions, people I had fought beside in the bloody uprisings, and we set out to open the doors of the heavens. So it finally happen</w:t>
      </w:r>
      <w:r w:rsidRPr="00A73992">
        <w:rPr>
          <w:rFonts w:ascii="Montserrat" w:eastAsia="MS Mincho" w:hAnsi="Montserrat"/>
          <w:color w:val="333399"/>
          <w:sz w:val="24"/>
          <w:szCs w:val="14"/>
        </w:rPr>
        <w:t xml:space="preserve">ed, after two deaths, and a paradox, I returned to what I had left unfinished a lifetime ago. I should have expected my enemies, the gang of rapists and murders, to once more pick up my scent and follow. Like a fool, I did not. They came upon us while we were distracted in our discovery of a lost technology—a kind of magic. </w:t>
      </w:r>
    </w:p>
    <w:p w14:paraId="46F5984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p>
    <w:p w14:paraId="56E074E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Change, murdered while acting as Regent for D'Ava and D'Ara, rose once again from her ashes and headed into the wild, just as the silent invasion both empires feared flowered in Ardyn. Her death, several months after Ash and Ember vanished into exile, obscured the revelation, but in her memory was the key to a paradox that she had lived, and the confrontation she returned to awakened her to the divine potential she had fought so hard to deny. Ageless and immortal, it was too easy to return to her interrupte</w:t>
      </w:r>
      <w:r w:rsidRPr="00A73992">
        <w:rPr>
          <w:rFonts w:ascii="Montserrat" w:eastAsia="MS Mincho" w:hAnsi="Montserrat"/>
          <w:color w:val="333399"/>
          <w:sz w:val="24"/>
          <w:szCs w:val="14"/>
        </w:rPr>
        <w:t xml:space="preserve">d childhood. Her true identity could finally be asserted—if the paradox did not cripple her. </w:t>
      </w:r>
    </w:p>
    <w:p w14:paraId="7BF26F5A"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1EA6C5EF"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The only option for a person who was supposed to be dead was to create a new life. The alternative was to start something too big to control. </w:t>
      </w:r>
    </w:p>
    <w:p w14:paraId="7F042D93"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E5552BE"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Develop Through: An End to Exile...</w:t>
      </w:r>
    </w:p>
    <w:p w14:paraId="0A54240F"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8F80F8A"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avon'dsai. Her friends, her family, all stood by as she presented herself for her absolution.</w:t>
      </w:r>
    </w:p>
    <w:p w14:paraId="3F7914E6"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p>
    <w:p w14:paraId="23238762"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At some point in the journey, she realized that she was alone in her mind. The memories in her head felt like hers, but her deepest instincts told her she was still Ember. What had happened to Ash-Cinder? The question stepped to the side as she realized she had arrived at her destination. Nothing could have prepared her for the reaction of the people of that dahn to her sudden appearance. Ember walked out of the silk grass, naked, exhausted and hungry, but head held high into the heart of the dahn. People d</w:t>
      </w:r>
      <w:r w:rsidRPr="00A73992">
        <w:rPr>
          <w:rFonts w:ascii="Montserrat" w:eastAsia="MS Mincho" w:hAnsi="Montserrat"/>
          <w:color w:val="333399"/>
          <w:sz w:val="24"/>
          <w:szCs w:val="14"/>
        </w:rPr>
        <w:t>ropped what they were doing and fell in behind her on sight. It made her a bit nervous, but not as nervous as reaching her destination to confront Dancer, the ideal. Before she could even speak, the ideal dropped to her knees before her, followed by everyone else. She reeled under the wave of worship that emanated from the powerful avon minds. In terror, she realized that they were not seeing Cinder, as she had become used to. They were seeing her, a Goddess, and responding accordingly!</w:t>
      </w:r>
    </w:p>
    <w:p w14:paraId="250D8D8D"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p>
    <w:p w14:paraId="13FC10A0"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Her mind kept asking: why? What had changed? 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w:t>
      </w:r>
      <w:r w:rsidRPr="00A73992">
        <w:rPr>
          <w:rFonts w:ascii="Montserrat" w:eastAsia="MS Mincho" w:hAnsi="Montserrat"/>
          <w:color w:val="333399"/>
          <w:sz w:val="24"/>
          <w:szCs w:val="14"/>
        </w:rPr>
        <w:t>hensible, and thinking about it was wearing her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w:t>
      </w:r>
      <w:r w:rsidRPr="00A73992">
        <w:rPr>
          <w:rFonts w:ascii="Montserrat" w:eastAsia="MS Mincho" w:hAnsi="Montserrat"/>
          <w:color w:val="333399"/>
          <w:sz w:val="24"/>
          <w:szCs w:val="14"/>
        </w:rPr>
        <w:t xml:space="preserve">n to leave, when recognition hit. The person on the bed was her. </w:t>
      </w:r>
    </w:p>
    <w:p w14:paraId="481678A8"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p>
    <w:p w14:paraId="211F9728"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It was not Ash. It was not Cinder. Her twin by death gave her no choice but to understand what had really happened that night in the ruin. She was the dragon that had eaten her, and the situation they had both stumbled into frightened them both. It was a relief when they stumbled across the memory of the conspiracy within the household of the Avon'Dai. They welcomed the distraction, and put their heads together to devise a plan to warn the Avon'Dai and expose the hidden threat. Working within herself, she l</w:t>
      </w:r>
      <w:r w:rsidRPr="00A73992">
        <w:rPr>
          <w:rFonts w:ascii="Montserrat" w:eastAsia="MS Mincho" w:hAnsi="Montserrat"/>
          <w:color w:val="333399"/>
          <w:sz w:val="24"/>
          <w:szCs w:val="14"/>
        </w:rPr>
        <w:t>earned to mute her distinctive presence, and adopt the patterns of Cinder's mind and manner. At the same time, she worked with Ash to expose the conspiracy against their lives to the Avon'Dai. After some argument and experimentation, they managed to assume the guises of Ash and Cinder—whose fates Ember shuddered to ask about—and slipped out of dragon's bath. Sneaking through the caoi, they arrived in dragon's gate.</w:t>
      </w:r>
    </w:p>
    <w:p w14:paraId="53F69001"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p>
    <w:p w14:paraId="34FF523A"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 xml:space="preserve">It could already be too late. In order for the demon plot to work, the heir of the Avon'Dai would have to be converted. Not because they would inherit the imperial seat, they had to attain unity for that. Before the conspirators could act against the Avon'Dai, they had to secure their hold on Tegal and the Ember gate—and with Ash and Cinder's exile, it had reverted back to Anket. The problem was they had no idea if the chiyn heir had been corrupted, and there was no way they could find out without taking a </w:t>
      </w:r>
      <w:r w:rsidRPr="00A73992">
        <w:rPr>
          <w:rFonts w:ascii="Montserrat" w:eastAsia="MS Mincho" w:hAnsi="Montserrat"/>
          <w:color w:val="333399"/>
          <w:sz w:val="24"/>
          <w:szCs w:val="14"/>
        </w:rPr>
        <w:t xml:space="preserve">chance on giving themselves away. On the other hand, if they could manage to survive challenging their own exile status—in spite of not being exactly who they appeared to be—their claim on the estate would be reaffirmed. In that case, the demon would be forced to deal with them again. Rather than take a chance on not being able to convince the Avon'Dai of the threat within her household, they decided to challenge. Without a doubt, they would be facing one or more corrupted champions, but they would have to </w:t>
      </w:r>
      <w:r w:rsidRPr="00A73992">
        <w:rPr>
          <w:rFonts w:ascii="Montserrat" w:eastAsia="MS Mincho" w:hAnsi="Montserrat"/>
          <w:color w:val="333399"/>
          <w:sz w:val="24"/>
          <w:szCs w:val="14"/>
        </w:rPr>
        <w:t xml:space="preserve">be willing to reveal themselves for what they were to silence the two of them. </w:t>
      </w:r>
    </w:p>
    <w:p w14:paraId="42024912"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6CBA14BF"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An End to Exile, Reclaiming a Name...</w:t>
      </w:r>
    </w:p>
    <w:p w14:paraId="39BAE217" w14:textId="77777777" w:rsidR="00F63DF0" w:rsidRPr="00A73992" w:rsidRDefault="00F63DF0">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14:paraId="51806C30"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The nature of the sentence that had driven Ash and Ember into exile made it imperative for Ember to respond to the charges against her first. The dragon in the guise of Ash realized that Ember had expected this conclusion. She would be forced to face one or more of her true enemies in a contest where she was forbidden to kill, even to save her own life. It would fall to Ash to open Anket's eyes to what was really going on. As Ember stepped forward into the circle and challenged the court, Ash approached the</w:t>
      </w:r>
      <w:r w:rsidRPr="00A73992">
        <w:rPr>
          <w:rFonts w:ascii="Montserrat" w:eastAsia="MS Mincho" w:hAnsi="Montserrat"/>
          <w:color w:val="333399"/>
          <w:sz w:val="24"/>
          <w:szCs w:val="14"/>
        </w:rPr>
        <w:t xml:space="preserve"> lord of the court. In a few terse words, Ash succeeded in making her point. One of the knights would kill Ember. She knew this because one of the knights had already killed her—as the absence of the nail starkly proved. When the Avon'Dai asked why, Ash told her to ask the one who was going to break discipline in a vain attempt to prevent Anket from finding out. </w:t>
      </w:r>
    </w:p>
    <w:p w14:paraId="46C3537D"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p>
    <w:p w14:paraId="4E66CB62"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Thorn accepted the formal challenge as Ember had intended. As they stepped into the circle, Ember dropped the ruined slave collar on the floor, to remind her enemies that they were seeing a ghost from the grave. As far as the uncorrupted champions were concerned, they were trying to provoke her into a breach of discipline. They were required to rape her if they could, as that had been the weakness that she had exhibited before, but they were also at liberty to threaten her life. Thorn would know how numb sh</w:t>
      </w:r>
      <w:r w:rsidRPr="00A73992">
        <w:rPr>
          <w:rFonts w:ascii="Montserrat" w:eastAsia="MS Mincho" w:hAnsi="Montserrat"/>
          <w:color w:val="333399"/>
          <w:sz w:val="24"/>
          <w:szCs w:val="14"/>
        </w:rPr>
        <w:t xml:space="preserve">e had become to the threat of rape. That did not mean that he could not use it as a way to achieve his ends. The contest eventually came down to the two of them. Thorn made a desperate attempt to corrupt her mind before executing her. </w:t>
      </w:r>
    </w:p>
    <w:p w14:paraId="58955ACC"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p>
    <w:p w14:paraId="74C92909" w14:textId="77777777" w:rsidR="00F63DF0" w:rsidRPr="00A73992" w:rsidRDefault="00A73992">
      <w:pPr>
        <w:pStyle w:val="BodyText2"/>
        <w:rPr>
          <w:rFonts w:ascii="Montserrat" w:hAnsi="Montserrat"/>
          <w:sz w:val="24"/>
        </w:rPr>
      </w:pPr>
      <w:r w:rsidRPr="00A73992">
        <w:rPr>
          <w:rFonts w:ascii="Montserrat" w:hAnsi="Montserrat"/>
          <w:sz w:val="24"/>
        </w:rPr>
        <w:t>Instantly, Ash steeped out of the wings and issued a mocking challenge. Ash could have cared less about dealing with Thorn, but the distraction was essential if Ember was going to pull herself back together without revealing her true nature. Anket immediately backed the dragon's accusation with her own authority to personally pass judgment. As Ember pulled herself back together, the emperor arrested and probed the mind of her champion. As Ember had hoped, a normal lyn was immune to the strange corruption of</w:t>
      </w:r>
      <w:r w:rsidRPr="00A73992">
        <w:rPr>
          <w:rFonts w:ascii="Montserrat" w:hAnsi="Montserrat"/>
          <w:sz w:val="24"/>
        </w:rPr>
        <w:t xml:space="preserve"> thought they used to convert chiyn lyn and àlyn to their cause. Thorn was no match for the Avon'Dai in a battle of wills. Instead of fighting the probe, Thorn issued a strange telepathic command. Ember, still somewhat influenced by the memories of Ash-Ember's mind, was devastated as the psionic command caused the memory of that personality within her to suicide instantly. There was a general commotion as chiyn pairs were struck down throughout the estate by the same phenomenon. The dragon in the guise of A</w:t>
      </w:r>
      <w:r w:rsidRPr="00A73992">
        <w:rPr>
          <w:rFonts w:ascii="Montserrat" w:hAnsi="Montserrat"/>
          <w:sz w:val="24"/>
        </w:rPr>
        <w:t xml:space="preserve">sh was not affected. Rushing to Ember's side, she took the shattered young lyn into her arms and removed her from the scene. </w:t>
      </w:r>
    </w:p>
    <w:p w14:paraId="643831CF"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r w:rsidRPr="00A73992">
        <w:rPr>
          <w:rFonts w:ascii="Montserrat" w:eastAsia="MS Mincho" w:hAnsi="Montserrat"/>
          <w:color w:val="333399"/>
          <w:sz w:val="24"/>
          <w:szCs w:val="14"/>
        </w:rPr>
        <w:tab/>
      </w:r>
    </w:p>
    <w:p w14:paraId="5ADBAFA2"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A73992">
        <w:rPr>
          <w:rFonts w:ascii="Montserrat" w:eastAsia="MS Mincho" w:hAnsi="Montserrat"/>
          <w:color w:val="333399"/>
          <w:sz w:val="24"/>
          <w:szCs w:val="14"/>
        </w:rPr>
        <w:t>A few days after successfully drawing their enemies out, and forcing their hand, Ember made her bluff. Twisting the truth a bit, she explained that she had descended on Ember soon after she conceived of herself, and her training had forced her to retreat into the embryo. Ember had never taken a phoenix during her first pregnancy, and she had taken the time to ensure that no harm had come to the mind of phoenix or avon. That assured, there was, she announced, no more need of her divine presence. With that, E</w:t>
      </w:r>
      <w:r w:rsidRPr="00A73992">
        <w:rPr>
          <w:rFonts w:ascii="Montserrat" w:eastAsia="MS Mincho" w:hAnsi="Montserrat"/>
          <w:color w:val="333399"/>
          <w:sz w:val="24"/>
          <w:szCs w:val="14"/>
        </w:rPr>
        <w:t>mber cloaked her presence, and fell into the character that would be her only defense through the remainder of her life. Of all the witnesses, only the dragon, Ash, realized what Ember had done. In privacy, the dragon finally addressed the fate of Ash and Ember. The long years of split manifestation, the scars of trauma and the shock of their reunion had been too much. In the jaws of the dragon they had welcomed oblivion, instead of fighting it as Ember had done. As Ember sought to take Ember's place to hid</w:t>
      </w:r>
      <w:r w:rsidRPr="00A73992">
        <w:rPr>
          <w:rFonts w:ascii="Montserrat" w:eastAsia="MS Mincho" w:hAnsi="Montserrat"/>
          <w:color w:val="333399"/>
          <w:sz w:val="24"/>
          <w:szCs w:val="14"/>
        </w:rPr>
        <w:t xml:space="preserve">e the truth of what she was, the dragon would adopt the place of Ash, with Ash-Ember growing inside her. Ash strongly recommended that Ember allow her offshoot to grow within her as well. </w:t>
      </w:r>
    </w:p>
    <w:p w14:paraId="38EDC719" w14:textId="77777777" w:rsidR="00F63DF0" w:rsidRPr="00A73992" w:rsidRDefault="00A73992">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r w:rsidRPr="00A73992">
        <w:rPr>
          <w:rFonts w:ascii="Montserrat" w:eastAsia="MS Mincho" w:hAnsi="Montserrat"/>
          <w:sz w:val="24"/>
          <w:szCs w:val="14"/>
        </w:rPr>
        <w:tab/>
      </w:r>
      <w:r w:rsidRPr="00A73992">
        <w:rPr>
          <w:rFonts w:ascii="Montserrat" w:eastAsia="MS Mincho" w:hAnsi="Montserrat"/>
          <w:sz w:val="24"/>
          <w:szCs w:val="14"/>
        </w:rPr>
        <w:tab/>
      </w:r>
      <w:r w:rsidRPr="00A73992">
        <w:rPr>
          <w:rFonts w:ascii="Montserrat" w:eastAsia="MS Mincho" w:hAnsi="Montserrat"/>
          <w:sz w:val="24"/>
          <w:szCs w:val="14"/>
        </w:rPr>
        <w:tab/>
      </w:r>
    </w:p>
    <w:p w14:paraId="14FBDD7B" w14:textId="77777777" w:rsidR="0071079D" w:rsidRPr="00A73992" w:rsidRDefault="00A73992">
      <w:pPr>
        <w:pStyle w:val="0DraftNormal"/>
        <w:rPr>
          <w:rFonts w:ascii="Montserrat" w:hAnsi="Montserrat"/>
          <w:sz w:val="24"/>
        </w:rPr>
      </w:pPr>
      <w:r w:rsidRPr="00A73992">
        <w:rPr>
          <w:rFonts w:ascii="Montserrat" w:hAnsi="Montserrat"/>
          <w:sz w:val="24"/>
        </w:rPr>
        <w:br w:type="page"/>
        <w:t xml:space="preserve"> </w:t>
      </w:r>
    </w:p>
    <w:sectPr w:rsidR="0071079D" w:rsidRPr="00A73992">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vantGarde Bk BT">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C5E01B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5DE5A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C08ECA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BC6D50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920C94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CAC05A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0AC2F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EC6FB7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88CD7F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EB8AB4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1" w15:restartNumberingAfterBreak="0">
    <w:nsid w:val="FFFFFFFE"/>
    <w:multiLevelType w:val="singleLevel"/>
    <w:tmpl w:val="071E7D12"/>
    <w:lvl w:ilvl="0">
      <w:numFmt w:val="decimal"/>
      <w:lvlText w:val="*"/>
      <w:lvlJc w:val="left"/>
    </w:lvl>
  </w:abstractNum>
  <w:abstractNum w:abstractNumId="12" w15:restartNumberingAfterBreak="0">
    <w:nsid w:val="0AD719B5"/>
    <w:multiLevelType w:val="multilevel"/>
    <w:tmpl w:val="BA4EE1D8"/>
    <w:lvl w:ilvl="0">
      <w:start w:val="18"/>
      <w:numFmt w:val="decimal"/>
      <w:lvlText w:val="%1"/>
      <w:lvlJc w:val="left"/>
      <w:pPr>
        <w:tabs>
          <w:tab w:val="num" w:pos="375"/>
        </w:tabs>
        <w:ind w:left="375" w:hanging="37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3" w15:restartNumberingAfterBreak="0">
    <w:nsid w:val="2AE14015"/>
    <w:multiLevelType w:val="multilevel"/>
    <w:tmpl w:val="5C5E208A"/>
    <w:lvl w:ilvl="0">
      <w:start w:val="1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4" w15:restartNumberingAfterBreak="0">
    <w:nsid w:val="4DE102F5"/>
    <w:multiLevelType w:val="singleLevel"/>
    <w:tmpl w:val="1EA4CB38"/>
    <w:lvl w:ilvl="0">
      <w:start w:val="16"/>
      <w:numFmt w:val="bullet"/>
      <w:lvlText w:val=""/>
      <w:lvlJc w:val="left"/>
      <w:pPr>
        <w:tabs>
          <w:tab w:val="num" w:pos="2160"/>
        </w:tabs>
        <w:ind w:left="2160" w:hanging="720"/>
      </w:pPr>
      <w:rPr>
        <w:rFonts w:ascii="Marlett" w:hAnsi="Marlett" w:hint="default"/>
      </w:rPr>
    </w:lvl>
  </w:abstractNum>
  <w:abstractNum w:abstractNumId="15" w15:restartNumberingAfterBreak="0">
    <w:nsid w:val="6BA31F3C"/>
    <w:multiLevelType w:val="singleLevel"/>
    <w:tmpl w:val="D980B970"/>
    <w:lvl w:ilvl="0">
      <w:start w:val="16"/>
      <w:numFmt w:val="bullet"/>
      <w:lvlText w:val=""/>
      <w:lvlJc w:val="left"/>
      <w:pPr>
        <w:tabs>
          <w:tab w:val="num" w:pos="2160"/>
        </w:tabs>
        <w:ind w:left="2160" w:hanging="720"/>
      </w:pPr>
      <w:rPr>
        <w:rFonts w:ascii="Marlett" w:hAnsi="Marlett" w:hint="default"/>
      </w:rPr>
    </w:lvl>
  </w:abstractNum>
  <w:num w:numId="1" w16cid:durableId="714234592">
    <w:abstractNumId w:val="9"/>
  </w:num>
  <w:num w:numId="2" w16cid:durableId="236550422">
    <w:abstractNumId w:val="7"/>
  </w:num>
  <w:num w:numId="3" w16cid:durableId="627932336">
    <w:abstractNumId w:val="6"/>
  </w:num>
  <w:num w:numId="4" w16cid:durableId="985087441">
    <w:abstractNumId w:val="5"/>
  </w:num>
  <w:num w:numId="5" w16cid:durableId="996761456">
    <w:abstractNumId w:val="4"/>
  </w:num>
  <w:num w:numId="6" w16cid:durableId="470026774">
    <w:abstractNumId w:val="8"/>
  </w:num>
  <w:num w:numId="7" w16cid:durableId="645208722">
    <w:abstractNumId w:val="3"/>
  </w:num>
  <w:num w:numId="8" w16cid:durableId="116411268">
    <w:abstractNumId w:val="2"/>
  </w:num>
  <w:num w:numId="9" w16cid:durableId="1487041792">
    <w:abstractNumId w:val="1"/>
  </w:num>
  <w:num w:numId="10" w16cid:durableId="1419251726">
    <w:abstractNumId w:val="0"/>
  </w:num>
  <w:num w:numId="11" w16cid:durableId="600727432">
    <w:abstractNumId w:val="13"/>
  </w:num>
  <w:num w:numId="12" w16cid:durableId="953094667">
    <w:abstractNumId w:val="12"/>
  </w:num>
  <w:num w:numId="13" w16cid:durableId="1750806086">
    <w:abstractNumId w:val="15"/>
  </w:num>
  <w:num w:numId="14" w16cid:durableId="1823698909">
    <w:abstractNumId w:val="14"/>
  </w:num>
  <w:num w:numId="15" w16cid:durableId="881597527">
    <w:abstractNumId w:val="11"/>
    <w:lvlOverride w:ilvl="0">
      <w:lvl w:ilvl="0">
        <w:numFmt w:val="bullet"/>
        <w:lvlText w:val=""/>
        <w:legacy w:legacy="1" w:legacySpace="0" w:legacyIndent="0"/>
        <w:lvlJc w:val="left"/>
        <w:rPr>
          <w:rFonts w:ascii="Symbol" w:hAnsi="Symbol" w:hint="default"/>
        </w:rPr>
      </w:lvl>
    </w:lvlOverride>
  </w:num>
  <w:num w:numId="16" w16cid:durableId="1708871835">
    <w:abstractNumId w:val="10"/>
  </w:num>
  <w:num w:numId="17" w16cid:durableId="265696807">
    <w:abstractNumId w:val="10"/>
  </w:num>
  <w:num w:numId="18" w16cid:durableId="616330189">
    <w:abstractNumId w:val="10"/>
  </w:num>
  <w:num w:numId="19" w16cid:durableId="1452093742">
    <w:abstractNumId w:val="10"/>
  </w:num>
  <w:num w:numId="20" w16cid:durableId="1704549467">
    <w:abstractNumId w:val="10"/>
  </w:num>
  <w:num w:numId="21" w16cid:durableId="1219626824">
    <w:abstractNumId w:val="10"/>
  </w:num>
  <w:num w:numId="22" w16cid:durableId="2129737961">
    <w:abstractNumId w:val="10"/>
  </w:num>
  <w:num w:numId="23" w16cid:durableId="1996688864">
    <w:abstractNumId w:val="10"/>
  </w:num>
  <w:num w:numId="24" w16cid:durableId="1873684908">
    <w:abstractNumId w:val="10"/>
  </w:num>
  <w:num w:numId="25" w16cid:durableId="1442215447">
    <w:abstractNumId w:val="10"/>
  </w:num>
  <w:num w:numId="26" w16cid:durableId="373576574">
    <w:abstractNumId w:val="10"/>
  </w:num>
  <w:num w:numId="27" w16cid:durableId="1279527367">
    <w:abstractNumId w:val="10"/>
  </w:num>
  <w:num w:numId="28" w16cid:durableId="1151946083">
    <w:abstractNumId w:val="10"/>
  </w:num>
  <w:num w:numId="29" w16cid:durableId="187066582">
    <w:abstractNumId w:val="10"/>
  </w:num>
  <w:num w:numId="30" w16cid:durableId="8040842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197F"/>
    <w:rsid w:val="00330574"/>
    <w:rsid w:val="0071079D"/>
    <w:rsid w:val="0077197F"/>
    <w:rsid w:val="008F7531"/>
    <w:rsid w:val="00A73992"/>
    <w:rsid w:val="00B270B5"/>
    <w:rsid w:val="00F63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24FCA2"/>
  <w15:chartTrackingRefBased/>
  <w15:docId w15:val="{A6D6D0CB-BD1F-47A8-AF0B-F07630AB9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992"/>
    <w:pPr>
      <w:spacing w:after="240" w:line="276" w:lineRule="auto"/>
    </w:pPr>
    <w:rPr>
      <w:rFonts w:cstheme="minorHAnsi"/>
      <w:sz w:val="28"/>
      <w:szCs w:val="28"/>
    </w:rPr>
  </w:style>
  <w:style w:type="paragraph" w:styleId="Heading1">
    <w:name w:val="heading 1"/>
    <w:basedOn w:val="NoSpacing"/>
    <w:next w:val="Normal"/>
    <w:link w:val="Heading1Char"/>
    <w:qFormat/>
    <w:rsid w:val="00A73992"/>
    <w:pPr>
      <w:keepNext/>
      <w:spacing w:before="240" w:after="60"/>
      <w:outlineLvl w:val="0"/>
    </w:pPr>
    <w:rPr>
      <w:rFonts w:ascii="Montserrat" w:eastAsia="Times New Roman" w:hAnsi="Montserrat" w:cs="Montserrat"/>
      <w:b/>
      <w:kern w:val="28"/>
      <w:sz w:val="56"/>
    </w:rPr>
  </w:style>
  <w:style w:type="paragraph" w:styleId="Heading2">
    <w:name w:val="heading 2"/>
    <w:basedOn w:val="Heading1"/>
    <w:next w:val="Normal"/>
    <w:link w:val="Heading2Char"/>
    <w:qFormat/>
    <w:rsid w:val="00A73992"/>
    <w:pPr>
      <w:numPr>
        <w:ilvl w:val="1"/>
        <w:numId w:val="30"/>
      </w:numPr>
      <w:outlineLvl w:val="1"/>
    </w:pPr>
    <w:rPr>
      <w:sz w:val="48"/>
      <w:szCs w:val="48"/>
    </w:rPr>
  </w:style>
  <w:style w:type="paragraph" w:styleId="Heading3">
    <w:name w:val="heading 3"/>
    <w:basedOn w:val="Heading2"/>
    <w:next w:val="Normal"/>
    <w:link w:val="Heading3Char"/>
    <w:qFormat/>
    <w:rsid w:val="00A73992"/>
    <w:pPr>
      <w:outlineLvl w:val="2"/>
    </w:pPr>
    <w:rPr>
      <w:sz w:val="40"/>
    </w:rPr>
  </w:style>
  <w:style w:type="paragraph" w:styleId="Heading4">
    <w:name w:val="heading 4"/>
    <w:basedOn w:val="Heading3"/>
    <w:next w:val="Normal"/>
    <w:link w:val="Heading4Char"/>
    <w:qFormat/>
    <w:rsid w:val="00A73992"/>
    <w:pPr>
      <w:numPr>
        <w:ilvl w:val="3"/>
      </w:numPr>
      <w:outlineLvl w:val="3"/>
    </w:pPr>
    <w:rPr>
      <w:sz w:val="32"/>
    </w:rPr>
  </w:style>
  <w:style w:type="paragraph" w:styleId="Heading5">
    <w:name w:val="heading 5"/>
    <w:basedOn w:val="Heading4"/>
    <w:next w:val="Normal"/>
    <w:link w:val="Heading5Char"/>
    <w:qFormat/>
    <w:rsid w:val="00A73992"/>
    <w:pPr>
      <w:numPr>
        <w:ilvl w:val="4"/>
      </w:numPr>
      <w:outlineLvl w:val="4"/>
    </w:pPr>
    <w:rPr>
      <w:sz w:val="28"/>
    </w:rPr>
  </w:style>
  <w:style w:type="paragraph" w:styleId="Heading6">
    <w:name w:val="heading 6"/>
    <w:basedOn w:val="Heading5"/>
    <w:next w:val="Normal"/>
    <w:link w:val="Heading6Char"/>
    <w:qFormat/>
    <w:rsid w:val="00A73992"/>
    <w:pPr>
      <w:numPr>
        <w:ilvl w:val="5"/>
      </w:numPr>
      <w:outlineLvl w:val="5"/>
    </w:pPr>
    <w:rPr>
      <w:bCs/>
      <w:sz w:val="24"/>
      <w:szCs w:val="24"/>
      <w:u w:val="single"/>
    </w:rPr>
  </w:style>
  <w:style w:type="paragraph" w:styleId="Heading7">
    <w:name w:val="heading 7"/>
    <w:basedOn w:val="Heading6"/>
    <w:next w:val="Normal"/>
    <w:link w:val="Heading7Char"/>
    <w:qFormat/>
    <w:rsid w:val="00A73992"/>
    <w:pPr>
      <w:keepNext w:val="0"/>
      <w:numPr>
        <w:ilvl w:val="0"/>
        <w:numId w:val="0"/>
      </w:numPr>
      <w:outlineLvl w:val="6"/>
    </w:pPr>
    <w:rPr>
      <w:b w:val="0"/>
      <w:kern w:val="0"/>
    </w:rPr>
  </w:style>
  <w:style w:type="paragraph" w:styleId="Heading8">
    <w:name w:val="heading 8"/>
    <w:basedOn w:val="Heading6"/>
    <w:next w:val="Normal"/>
    <w:link w:val="Heading8Char"/>
    <w:qFormat/>
    <w:rsid w:val="00A73992"/>
    <w:pPr>
      <w:outlineLvl w:val="7"/>
    </w:pPr>
    <w:rPr>
      <w:i/>
      <w:iCs/>
      <w:u w:val="none"/>
    </w:rPr>
  </w:style>
  <w:style w:type="paragraph" w:styleId="Heading9">
    <w:name w:val="heading 9"/>
    <w:basedOn w:val="Heading8"/>
    <w:next w:val="Normal"/>
    <w:link w:val="Heading9Char"/>
    <w:qFormat/>
    <w:rsid w:val="00A7399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spacing w:line="360" w:lineRule="auto"/>
      <w:ind w:left="720" w:right="720"/>
    </w:pPr>
    <w:rPr>
      <w:sz w:val="16"/>
    </w:r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semiHidden/>
    <w:rPr>
      <w:color w:val="808080"/>
      <w:u w:val="none"/>
    </w:rPr>
  </w:style>
  <w:style w:type="character" w:styleId="Hyperlink">
    <w:name w:val="Hyperlink"/>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pPr>
      <w:jc w:val="both"/>
    </w:pPr>
    <w:rPr>
      <w:vertAlign w:val="superscript"/>
    </w:rPr>
  </w:style>
  <w:style w:type="paragraph" w:customStyle="1" w:styleId="AesDraftBody">
    <w:name w:val="Aes Draft Body"/>
    <w:basedOn w:val="Normal"/>
    <w:pPr>
      <w:spacing w:line="36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styleId="ListBullet">
    <w:name w:val="List Bullet"/>
    <w:basedOn w:val="Normal"/>
    <w:autoRedefine/>
    <w:semiHidden/>
    <w:pPr>
      <w:numPr>
        <w:numId w:val="1"/>
      </w:numPr>
    </w:pPr>
  </w:style>
  <w:style w:type="paragraph" w:styleId="ListBullet2">
    <w:name w:val="List Bullet 2"/>
    <w:basedOn w:val="Normal"/>
    <w:autoRedefine/>
    <w:semiHidden/>
    <w:pPr>
      <w:tabs>
        <w:tab w:val="num" w:pos="720"/>
      </w:tabs>
      <w:ind w:hanging="360"/>
    </w:pPr>
  </w:style>
  <w:style w:type="paragraph" w:styleId="ListBullet3">
    <w:name w:val="List Bullet 3"/>
    <w:basedOn w:val="Normal"/>
    <w:autoRedefine/>
    <w:semiHidden/>
    <w:pPr>
      <w:tabs>
        <w:tab w:val="num" w:pos="1080"/>
      </w:tabs>
      <w:ind w:left="1080" w:hanging="360"/>
    </w:pPr>
  </w:style>
  <w:style w:type="paragraph" w:styleId="ListBullet4">
    <w:name w:val="List Bullet 4"/>
    <w:basedOn w:val="Normal"/>
    <w:autoRedefine/>
    <w:semiHidden/>
    <w:pPr>
      <w:tabs>
        <w:tab w:val="num" w:pos="1440"/>
      </w:tabs>
      <w:ind w:left="1440" w:hanging="360"/>
    </w:pPr>
  </w:style>
  <w:style w:type="paragraph" w:styleId="ListBullet5">
    <w:name w:val="List Bullet 5"/>
    <w:basedOn w:val="Normal"/>
    <w:autoRedefine/>
    <w:semiHidden/>
    <w:pPr>
      <w:tabs>
        <w:tab w:val="num" w:pos="1800"/>
      </w:tabs>
      <w:ind w:left="1800" w:hanging="360"/>
    </w:pPr>
  </w:style>
  <w:style w:type="paragraph" w:styleId="ListNumber">
    <w:name w:val="List Number"/>
    <w:basedOn w:val="Normal"/>
    <w:semiHidden/>
    <w:pPr>
      <w:tabs>
        <w:tab w:val="num" w:pos="360"/>
      </w:tabs>
      <w:ind w:left="360" w:hanging="360"/>
    </w:pPr>
  </w:style>
  <w:style w:type="paragraph" w:styleId="ListNumber2">
    <w:name w:val="List Number 2"/>
    <w:basedOn w:val="Normal"/>
    <w:semiHidden/>
    <w:pPr>
      <w:tabs>
        <w:tab w:val="num" w:pos="720"/>
      </w:tabs>
      <w:ind w:hanging="360"/>
    </w:pPr>
  </w:style>
  <w:style w:type="paragraph" w:styleId="ListNumber3">
    <w:name w:val="List Number 3"/>
    <w:basedOn w:val="Normal"/>
    <w:semiHidden/>
    <w:pPr>
      <w:tabs>
        <w:tab w:val="num" w:pos="1080"/>
      </w:tabs>
      <w:ind w:left="1080" w:hanging="360"/>
    </w:pPr>
  </w:style>
  <w:style w:type="paragraph" w:styleId="ListNumber4">
    <w:name w:val="List Number 4"/>
    <w:basedOn w:val="Normal"/>
    <w:semiHidden/>
    <w:pPr>
      <w:tabs>
        <w:tab w:val="num" w:pos="1440"/>
      </w:tabs>
      <w:ind w:left="1440" w:hanging="360"/>
    </w:pPr>
  </w:style>
  <w:style w:type="paragraph" w:styleId="ListNumber5">
    <w:name w:val="List Number 5"/>
    <w:basedOn w:val="Normal"/>
    <w:semiHidden/>
    <w:pPr>
      <w:tabs>
        <w:tab w:val="num" w:pos="1800"/>
      </w:tabs>
      <w:ind w:left="1800" w:hanging="360"/>
    </w:pPr>
  </w:style>
  <w:style w:type="paragraph" w:styleId="BodyText2">
    <w:name w:val="Body Text 2"/>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pPr>
    <w:rPr>
      <w:rFonts w:eastAsia="MS Mincho"/>
      <w:color w:val="333399"/>
      <w:sz w:val="12"/>
      <w:szCs w:val="14"/>
    </w:rPr>
  </w:style>
  <w:style w:type="character" w:customStyle="1" w:styleId="AesDPNormal">
    <w:name w:val="Aes DP Normal"/>
    <w:rPr>
      <w:rFonts w:ascii="AvantGarde Bk BT" w:hAnsi="AvantGarde Bk BT"/>
      <w:caps/>
      <w:sz w:val="14"/>
    </w:rPr>
  </w:style>
  <w:style w:type="character" w:customStyle="1" w:styleId="AesDPComment">
    <w:name w:val="Aes DP Comment"/>
    <w:rPr>
      <w:caps/>
      <w:color w:val="0000FF"/>
      <w:sz w:val="14"/>
    </w:rPr>
  </w:style>
  <w:style w:type="character" w:customStyle="1" w:styleId="AesDPAside">
    <w:name w:val="Aes DP Aside"/>
    <w:rPr>
      <w:vanish/>
    </w:rPr>
  </w:style>
  <w:style w:type="paragraph" w:customStyle="1" w:styleId="0DraftNormal6">
    <w:name w:val="0 Draft Normal 6"/>
    <w:basedOn w:val="0DraftNormal"/>
    <w:rPr>
      <w:sz w:val="12"/>
    </w:rPr>
  </w:style>
  <w:style w:type="paragraph" w:customStyle="1" w:styleId="Subheading1">
    <w:name w:val="Subheading 1"/>
    <w:basedOn w:val="Heading1"/>
    <w:next w:val="Normal"/>
    <w:link w:val="Subheading1Char"/>
    <w:qFormat/>
    <w:rsid w:val="00A73992"/>
    <w:pPr>
      <w:spacing w:before="0" w:after="0" w:line="240" w:lineRule="auto"/>
      <w:contextualSpacing/>
    </w:pPr>
    <w:rPr>
      <w:rFonts w:eastAsia="Montserrat"/>
      <w:sz w:val="48"/>
      <w:szCs w:val="48"/>
      <w:vertAlign w:val="superscript"/>
    </w:rPr>
  </w:style>
  <w:style w:type="character" w:customStyle="1" w:styleId="Subheading1Char">
    <w:name w:val="Subheading 1 Char"/>
    <w:link w:val="Subheading1"/>
    <w:rsid w:val="00A73992"/>
    <w:rPr>
      <w:rFonts w:ascii="Montserrat" w:eastAsia="Montserrat" w:hAnsi="Montserrat" w:cs="Montserrat"/>
      <w:b/>
      <w:kern w:val="28"/>
      <w:sz w:val="48"/>
      <w:szCs w:val="48"/>
      <w:vertAlign w:val="superscript"/>
    </w:rPr>
  </w:style>
  <w:style w:type="character" w:customStyle="1" w:styleId="Heading1Char">
    <w:name w:val="Heading 1 Char"/>
    <w:link w:val="Heading1"/>
    <w:rsid w:val="00A73992"/>
    <w:rPr>
      <w:rFonts w:ascii="Montserrat" w:eastAsia="Times New Roman" w:hAnsi="Montserrat" w:cs="Montserrat"/>
      <w:b/>
      <w:kern w:val="28"/>
      <w:sz w:val="56"/>
      <w:szCs w:val="28"/>
    </w:rPr>
  </w:style>
  <w:style w:type="paragraph" w:customStyle="1" w:styleId="Suptitle">
    <w:name w:val="Suptitle"/>
    <w:basedOn w:val="Subtitle"/>
    <w:link w:val="SuptitleChar"/>
    <w:qFormat/>
    <w:rsid w:val="00A73992"/>
    <w:pPr>
      <w:spacing w:before="240" w:line="240" w:lineRule="auto"/>
    </w:pPr>
    <w:rPr>
      <w:vertAlign w:val="subscript"/>
    </w:rPr>
  </w:style>
  <w:style w:type="character" w:customStyle="1" w:styleId="SuptitleChar">
    <w:name w:val="Suptitle Char"/>
    <w:link w:val="Suptitle"/>
    <w:rsid w:val="00A7399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73992"/>
    <w:rPr>
      <w:b w:val="0"/>
      <w:bCs w:val="0"/>
      <w:color w:val="7F7F7F"/>
      <w:vertAlign w:val="superscript"/>
    </w:rPr>
  </w:style>
  <w:style w:type="character" w:customStyle="1" w:styleId="SubtitleChar">
    <w:name w:val="Subtitle Char"/>
    <w:link w:val="Subtitle"/>
    <w:uiPriority w:val="11"/>
    <w:rsid w:val="00A73992"/>
    <w:rPr>
      <w:rFonts w:ascii="Montserrat" w:eastAsia="Times New Roman" w:hAnsi="Montserrat" w:cs="Times New Roman"/>
      <w:color w:val="7F7F7F"/>
      <w:spacing w:val="-10"/>
      <w:kern w:val="28"/>
      <w:sz w:val="72"/>
      <w:szCs w:val="72"/>
      <w:vertAlign w:val="superscript"/>
    </w:rPr>
  </w:style>
  <w:style w:type="paragraph" w:customStyle="1" w:styleId="Subheading2">
    <w:name w:val="Subheading 2"/>
    <w:basedOn w:val="Subheading1"/>
    <w:next w:val="Normal"/>
    <w:link w:val="Subheading2Char"/>
    <w:qFormat/>
    <w:rsid w:val="00A73992"/>
  </w:style>
  <w:style w:type="character" w:customStyle="1" w:styleId="Subheading2Char">
    <w:name w:val="Subheading 2 Char"/>
    <w:link w:val="Subheading2"/>
    <w:rsid w:val="00A73992"/>
    <w:rPr>
      <w:rFonts w:ascii="Montserrat" w:eastAsia="Montserrat" w:hAnsi="Montserrat" w:cs="Montserrat"/>
      <w:b/>
      <w:kern w:val="28"/>
      <w:sz w:val="48"/>
      <w:szCs w:val="48"/>
      <w:vertAlign w:val="superscript"/>
    </w:rPr>
  </w:style>
  <w:style w:type="paragraph" w:customStyle="1" w:styleId="Subheading3">
    <w:name w:val="Subheading 3"/>
    <w:basedOn w:val="Subheading2"/>
    <w:next w:val="Normal"/>
    <w:link w:val="Subheading3Char"/>
    <w:qFormat/>
    <w:rsid w:val="00A73992"/>
    <w:rPr>
      <w:sz w:val="40"/>
      <w:szCs w:val="40"/>
    </w:rPr>
  </w:style>
  <w:style w:type="character" w:customStyle="1" w:styleId="Subheading3Char">
    <w:name w:val="Subheading 3 Char"/>
    <w:link w:val="Subheading3"/>
    <w:rsid w:val="00A73992"/>
    <w:rPr>
      <w:rFonts w:ascii="Montserrat" w:eastAsia="Montserrat" w:hAnsi="Montserrat" w:cs="Montserrat"/>
      <w:b/>
      <w:kern w:val="28"/>
      <w:sz w:val="40"/>
      <w:szCs w:val="40"/>
      <w:vertAlign w:val="superscript"/>
    </w:rPr>
  </w:style>
  <w:style w:type="character" w:customStyle="1" w:styleId="Heading2Char">
    <w:name w:val="Heading 2 Char"/>
    <w:link w:val="Heading2"/>
    <w:rsid w:val="00A73992"/>
    <w:rPr>
      <w:rFonts w:ascii="Montserrat" w:eastAsia="Times New Roman" w:hAnsi="Montserrat" w:cs="Montserrat"/>
      <w:b/>
      <w:kern w:val="28"/>
      <w:sz w:val="48"/>
      <w:szCs w:val="48"/>
    </w:rPr>
  </w:style>
  <w:style w:type="character" w:customStyle="1" w:styleId="Heading3Char">
    <w:name w:val="Heading 3 Char"/>
    <w:link w:val="Heading3"/>
    <w:rsid w:val="00A73992"/>
    <w:rPr>
      <w:rFonts w:ascii="Montserrat" w:eastAsia="Times New Roman" w:hAnsi="Montserrat" w:cs="Montserrat"/>
      <w:b/>
      <w:kern w:val="28"/>
      <w:sz w:val="40"/>
      <w:szCs w:val="48"/>
    </w:rPr>
  </w:style>
  <w:style w:type="character" w:customStyle="1" w:styleId="Heading4Char">
    <w:name w:val="Heading 4 Char"/>
    <w:link w:val="Heading4"/>
    <w:rsid w:val="00A73992"/>
    <w:rPr>
      <w:rFonts w:ascii="Montserrat" w:eastAsia="Times New Roman" w:hAnsi="Montserrat" w:cs="Montserrat"/>
      <w:b/>
      <w:kern w:val="28"/>
      <w:sz w:val="32"/>
      <w:szCs w:val="48"/>
    </w:rPr>
  </w:style>
  <w:style w:type="character" w:customStyle="1" w:styleId="Heading5Char">
    <w:name w:val="Heading 5 Char"/>
    <w:link w:val="Heading5"/>
    <w:rsid w:val="00A73992"/>
    <w:rPr>
      <w:rFonts w:ascii="Montserrat" w:eastAsia="Times New Roman" w:hAnsi="Montserrat" w:cs="Montserrat"/>
      <w:b/>
      <w:kern w:val="28"/>
      <w:sz w:val="28"/>
      <w:szCs w:val="48"/>
    </w:rPr>
  </w:style>
  <w:style w:type="character" w:customStyle="1" w:styleId="Heading6Char">
    <w:name w:val="Heading 6 Char"/>
    <w:link w:val="Heading6"/>
    <w:rsid w:val="00A73992"/>
    <w:rPr>
      <w:rFonts w:ascii="Montserrat" w:eastAsia="Times New Roman" w:hAnsi="Montserrat" w:cs="Montserrat"/>
      <w:b/>
      <w:bCs/>
      <w:kern w:val="28"/>
      <w:sz w:val="24"/>
      <w:szCs w:val="24"/>
      <w:u w:val="single"/>
    </w:rPr>
  </w:style>
  <w:style w:type="character" w:customStyle="1" w:styleId="Heading7Char">
    <w:name w:val="Heading 7 Char"/>
    <w:link w:val="Heading7"/>
    <w:rsid w:val="00A73992"/>
    <w:rPr>
      <w:rFonts w:ascii="Montserrat" w:eastAsia="Times New Roman" w:hAnsi="Montserrat" w:cs="Montserrat"/>
      <w:bCs/>
      <w:sz w:val="24"/>
      <w:szCs w:val="24"/>
      <w:u w:val="single"/>
    </w:rPr>
  </w:style>
  <w:style w:type="character" w:customStyle="1" w:styleId="Heading8Char">
    <w:name w:val="Heading 8 Char"/>
    <w:link w:val="Heading8"/>
    <w:rsid w:val="00A73992"/>
    <w:rPr>
      <w:rFonts w:ascii="Montserrat" w:eastAsia="Times New Roman" w:hAnsi="Montserrat" w:cs="Montserrat"/>
      <w:b/>
      <w:bCs/>
      <w:i/>
      <w:iCs/>
      <w:kern w:val="28"/>
      <w:sz w:val="24"/>
      <w:szCs w:val="24"/>
    </w:rPr>
  </w:style>
  <w:style w:type="character" w:customStyle="1" w:styleId="Heading9Char">
    <w:name w:val="Heading 9 Char"/>
    <w:link w:val="Heading9"/>
    <w:rsid w:val="00A73992"/>
    <w:rPr>
      <w:rFonts w:ascii="Montserrat" w:eastAsia="Times New Roman" w:hAnsi="Montserrat" w:cs="Montserrat"/>
      <w:i/>
      <w:iCs/>
      <w:kern w:val="28"/>
      <w:sz w:val="24"/>
      <w:szCs w:val="24"/>
    </w:rPr>
  </w:style>
  <w:style w:type="paragraph" w:styleId="Title">
    <w:name w:val="Title"/>
    <w:basedOn w:val="NoSpacing"/>
    <w:next w:val="Normal"/>
    <w:link w:val="TitleChar"/>
    <w:uiPriority w:val="10"/>
    <w:qFormat/>
    <w:rsid w:val="00A7399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73992"/>
    <w:rPr>
      <w:rFonts w:ascii="Montserrat" w:eastAsia="Times New Roman" w:hAnsi="Montserrat" w:cs="Times New Roman"/>
      <w:b/>
      <w:bCs/>
      <w:spacing w:val="-10"/>
      <w:kern w:val="28"/>
      <w:sz w:val="72"/>
      <w:szCs w:val="72"/>
    </w:rPr>
  </w:style>
  <w:style w:type="character" w:styleId="Strong">
    <w:name w:val="Strong"/>
    <w:uiPriority w:val="22"/>
    <w:qFormat/>
    <w:rsid w:val="00A73992"/>
    <w:rPr>
      <w:b/>
      <w:bCs/>
    </w:rPr>
  </w:style>
  <w:style w:type="character" w:styleId="Emphasis">
    <w:name w:val="Emphasis"/>
    <w:uiPriority w:val="20"/>
    <w:qFormat/>
    <w:rsid w:val="00A73992"/>
    <w:rPr>
      <w:rFonts w:asciiTheme="minorHAnsi" w:hAnsiTheme="minorHAnsi" w:cstheme="minorHAnsi"/>
      <w:i/>
      <w:iCs/>
      <w:sz w:val="28"/>
      <w:szCs w:val="28"/>
    </w:rPr>
  </w:style>
  <w:style w:type="paragraph" w:styleId="NoSpacing">
    <w:name w:val="No Spacing"/>
    <w:basedOn w:val="Normal"/>
    <w:uiPriority w:val="1"/>
    <w:qFormat/>
    <w:rsid w:val="00A73992"/>
    <w:pPr>
      <w:spacing w:after="0"/>
    </w:pPr>
  </w:style>
  <w:style w:type="paragraph" w:styleId="Quote">
    <w:name w:val="Quote"/>
    <w:basedOn w:val="Normal"/>
    <w:next w:val="Normal"/>
    <w:link w:val="QuoteChar"/>
    <w:uiPriority w:val="29"/>
    <w:qFormat/>
    <w:rsid w:val="00A7399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73992"/>
    <w:rPr>
      <w:rFonts w:cstheme="minorHAnsi"/>
      <w:sz w:val="28"/>
      <w:szCs w:val="28"/>
    </w:rPr>
  </w:style>
  <w:style w:type="paragraph" w:styleId="IntenseQuote">
    <w:name w:val="Intense Quote"/>
    <w:basedOn w:val="Quote"/>
    <w:next w:val="Normal"/>
    <w:link w:val="IntenseQuoteChar"/>
    <w:uiPriority w:val="30"/>
    <w:qFormat/>
    <w:rsid w:val="00A73992"/>
    <w:pPr>
      <w:pBdr>
        <w:left w:val="single" w:sz="18" w:space="7" w:color="auto"/>
      </w:pBdr>
    </w:pPr>
    <w:rPr>
      <w:b/>
      <w:bCs/>
    </w:rPr>
  </w:style>
  <w:style w:type="character" w:customStyle="1" w:styleId="IntenseQuoteChar">
    <w:name w:val="Intense Quote Char"/>
    <w:link w:val="IntenseQuote"/>
    <w:uiPriority w:val="30"/>
    <w:rsid w:val="00A73992"/>
    <w:rPr>
      <w:rFonts w:cstheme="minorHAnsi"/>
      <w:b/>
      <w:bCs/>
      <w:sz w:val="28"/>
      <w:szCs w:val="28"/>
    </w:rPr>
  </w:style>
  <w:style w:type="character" w:styleId="SubtleEmphasis">
    <w:name w:val="Subtle Emphasis"/>
    <w:uiPriority w:val="19"/>
    <w:qFormat/>
    <w:rsid w:val="00A7399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73992"/>
    <w:rPr>
      <w:rFonts w:asciiTheme="minorHAnsi" w:hAnsiTheme="minorHAnsi" w:cstheme="minorHAnsi"/>
      <w:b/>
      <w:bCs/>
      <w:i/>
      <w:iCs/>
      <w:sz w:val="28"/>
      <w:szCs w:val="28"/>
    </w:rPr>
  </w:style>
  <w:style w:type="character" w:styleId="SubtleReference">
    <w:name w:val="Subtle Reference"/>
    <w:uiPriority w:val="31"/>
    <w:qFormat/>
    <w:rsid w:val="00A73992"/>
    <w:rPr>
      <w:caps/>
      <w:color w:val="7F7F7F" w:themeColor="text1" w:themeTint="80"/>
      <w:sz w:val="22"/>
      <w:szCs w:val="22"/>
    </w:rPr>
  </w:style>
  <w:style w:type="character" w:styleId="IntenseReference">
    <w:name w:val="Intense Reference"/>
    <w:uiPriority w:val="32"/>
    <w:qFormat/>
    <w:rsid w:val="00A73992"/>
    <w:rPr>
      <w:b/>
      <w:bCs/>
      <w:caps/>
      <w:color w:val="7F7F7F" w:themeColor="text1" w:themeTint="80"/>
      <w:sz w:val="22"/>
      <w:szCs w:val="22"/>
    </w:rPr>
  </w:style>
  <w:style w:type="paragraph" w:styleId="Caption">
    <w:name w:val="caption"/>
    <w:basedOn w:val="Normal"/>
    <w:next w:val="Normal"/>
    <w:uiPriority w:val="35"/>
    <w:semiHidden/>
    <w:unhideWhenUsed/>
    <w:qFormat/>
    <w:rsid w:val="00A73992"/>
    <w:pPr>
      <w:spacing w:after="200"/>
    </w:pPr>
    <w:rPr>
      <w:rFonts w:eastAsia="Times New Roman"/>
      <w:i/>
      <w:iCs/>
      <w:color w:val="0E2841" w:themeColor="text2"/>
      <w:szCs w:val="18"/>
    </w:rPr>
  </w:style>
  <w:style w:type="paragraph" w:styleId="ListParagraph">
    <w:name w:val="List Paragraph"/>
    <w:basedOn w:val="Normal"/>
    <w:uiPriority w:val="34"/>
    <w:qFormat/>
    <w:rsid w:val="00A73992"/>
    <w:pPr>
      <w:ind w:left="720"/>
      <w:contextualSpacing/>
    </w:pPr>
    <w:rPr>
      <w:rFonts w:eastAsia="Times New Roman"/>
    </w:rPr>
  </w:style>
  <w:style w:type="character" w:styleId="BookTitle">
    <w:name w:val="Book Title"/>
    <w:uiPriority w:val="33"/>
    <w:qFormat/>
    <w:rsid w:val="00A7399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AV.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AV.dot</Template>
  <TotalTime>1</TotalTime>
  <Pages>1</Pages>
  <Words>188816</Words>
  <Characters>881773</Characters>
  <Application>Microsoft Office Word</Application>
  <DocSecurity>0</DocSecurity>
  <Lines>20040</Lines>
  <Paragraphs>2119</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1068470</CharactersWithSpaces>
  <SharedDoc>false</SharedDoc>
  <HLinks>
    <vt:vector size="102" baseType="variant">
      <vt:variant>
        <vt:i4>131074</vt:i4>
      </vt:variant>
      <vt:variant>
        <vt:i4>48</vt:i4>
      </vt:variant>
      <vt:variant>
        <vt:i4>0</vt:i4>
      </vt:variant>
      <vt:variant>
        <vt:i4>5</vt:i4>
      </vt:variant>
      <vt:variant>
        <vt:lpwstr/>
      </vt:variant>
      <vt:variant>
        <vt:lpwstr>Links</vt:lpwstr>
      </vt:variant>
      <vt:variant>
        <vt:i4>131074</vt:i4>
      </vt:variant>
      <vt:variant>
        <vt:i4>45</vt:i4>
      </vt:variant>
      <vt:variant>
        <vt:i4>0</vt:i4>
      </vt:variant>
      <vt:variant>
        <vt:i4>5</vt:i4>
      </vt:variant>
      <vt:variant>
        <vt:lpwstr/>
      </vt:variant>
      <vt:variant>
        <vt:lpwstr>Links</vt:lpwstr>
      </vt:variant>
      <vt:variant>
        <vt:i4>131074</vt:i4>
      </vt:variant>
      <vt:variant>
        <vt:i4>42</vt:i4>
      </vt:variant>
      <vt:variant>
        <vt:i4>0</vt:i4>
      </vt:variant>
      <vt:variant>
        <vt:i4>5</vt:i4>
      </vt:variant>
      <vt:variant>
        <vt:lpwstr/>
      </vt:variant>
      <vt:variant>
        <vt:lpwstr>Links</vt:lpwstr>
      </vt:variant>
      <vt:variant>
        <vt:i4>131074</vt:i4>
      </vt:variant>
      <vt:variant>
        <vt:i4>39</vt:i4>
      </vt:variant>
      <vt:variant>
        <vt:i4>0</vt:i4>
      </vt:variant>
      <vt:variant>
        <vt:i4>5</vt:i4>
      </vt:variant>
      <vt:variant>
        <vt:lpwstr/>
      </vt:variant>
      <vt:variant>
        <vt:lpwstr>Links</vt:lpwstr>
      </vt:variant>
      <vt:variant>
        <vt:i4>131074</vt:i4>
      </vt:variant>
      <vt:variant>
        <vt:i4>36</vt:i4>
      </vt:variant>
      <vt:variant>
        <vt:i4>0</vt:i4>
      </vt:variant>
      <vt:variant>
        <vt:i4>5</vt:i4>
      </vt:variant>
      <vt:variant>
        <vt:lpwstr/>
      </vt:variant>
      <vt:variant>
        <vt:lpwstr>Links</vt:lpwstr>
      </vt:variant>
      <vt:variant>
        <vt:i4>131074</vt:i4>
      </vt:variant>
      <vt:variant>
        <vt:i4>33</vt:i4>
      </vt:variant>
      <vt:variant>
        <vt:i4>0</vt:i4>
      </vt:variant>
      <vt:variant>
        <vt:i4>5</vt:i4>
      </vt:variant>
      <vt:variant>
        <vt:lpwstr/>
      </vt:variant>
      <vt:variant>
        <vt:lpwstr>Links</vt:lpwstr>
      </vt:variant>
      <vt:variant>
        <vt:i4>131074</vt:i4>
      </vt:variant>
      <vt:variant>
        <vt:i4>30</vt:i4>
      </vt:variant>
      <vt:variant>
        <vt:i4>0</vt:i4>
      </vt:variant>
      <vt:variant>
        <vt:i4>5</vt:i4>
      </vt:variant>
      <vt:variant>
        <vt:lpwstr/>
      </vt:variant>
      <vt:variant>
        <vt:lpwstr>Links</vt:lpwstr>
      </vt:variant>
      <vt:variant>
        <vt:i4>131074</vt:i4>
      </vt:variant>
      <vt:variant>
        <vt:i4>27</vt:i4>
      </vt:variant>
      <vt:variant>
        <vt:i4>0</vt:i4>
      </vt:variant>
      <vt:variant>
        <vt:i4>5</vt:i4>
      </vt:variant>
      <vt:variant>
        <vt:lpwstr/>
      </vt:variant>
      <vt:variant>
        <vt:lpwstr>Links</vt:lpwstr>
      </vt:variant>
      <vt:variant>
        <vt:i4>131074</vt:i4>
      </vt:variant>
      <vt:variant>
        <vt:i4>24</vt:i4>
      </vt:variant>
      <vt:variant>
        <vt:i4>0</vt:i4>
      </vt:variant>
      <vt:variant>
        <vt:i4>5</vt:i4>
      </vt:variant>
      <vt:variant>
        <vt:lpwstr/>
      </vt:variant>
      <vt:variant>
        <vt:lpwstr>Links</vt:lpwstr>
      </vt:variant>
      <vt:variant>
        <vt:i4>131074</vt:i4>
      </vt:variant>
      <vt:variant>
        <vt:i4>21</vt:i4>
      </vt:variant>
      <vt:variant>
        <vt:i4>0</vt:i4>
      </vt:variant>
      <vt:variant>
        <vt:i4>5</vt:i4>
      </vt:variant>
      <vt:variant>
        <vt:lpwstr/>
      </vt:variant>
      <vt:variant>
        <vt:lpwstr>Links</vt:lpwstr>
      </vt:variant>
      <vt:variant>
        <vt:i4>131074</vt:i4>
      </vt:variant>
      <vt:variant>
        <vt:i4>18</vt:i4>
      </vt:variant>
      <vt:variant>
        <vt:i4>0</vt:i4>
      </vt:variant>
      <vt:variant>
        <vt:i4>5</vt:i4>
      </vt:variant>
      <vt:variant>
        <vt:lpwstr/>
      </vt:variant>
      <vt:variant>
        <vt:lpwstr>Links</vt:lpwstr>
      </vt:variant>
      <vt:variant>
        <vt:i4>131074</vt:i4>
      </vt:variant>
      <vt:variant>
        <vt:i4>15</vt:i4>
      </vt:variant>
      <vt:variant>
        <vt:i4>0</vt:i4>
      </vt:variant>
      <vt:variant>
        <vt:i4>5</vt:i4>
      </vt:variant>
      <vt:variant>
        <vt:lpwstr/>
      </vt:variant>
      <vt:variant>
        <vt:lpwstr>Links</vt:lpwstr>
      </vt:variant>
      <vt:variant>
        <vt:i4>131074</vt:i4>
      </vt:variant>
      <vt:variant>
        <vt:i4>12</vt:i4>
      </vt:variant>
      <vt:variant>
        <vt:i4>0</vt:i4>
      </vt:variant>
      <vt:variant>
        <vt:i4>5</vt:i4>
      </vt:variant>
      <vt:variant>
        <vt:lpwstr/>
      </vt:variant>
      <vt:variant>
        <vt:lpwstr>Links</vt:lpwstr>
      </vt:variant>
      <vt:variant>
        <vt:i4>131074</vt:i4>
      </vt:variant>
      <vt:variant>
        <vt:i4>9</vt:i4>
      </vt:variant>
      <vt:variant>
        <vt:i4>0</vt:i4>
      </vt:variant>
      <vt:variant>
        <vt:i4>5</vt:i4>
      </vt:variant>
      <vt:variant>
        <vt:lpwstr/>
      </vt:variant>
      <vt:variant>
        <vt:lpwstr>Links</vt:lpwstr>
      </vt:variant>
      <vt:variant>
        <vt:i4>131074</vt:i4>
      </vt:variant>
      <vt:variant>
        <vt:i4>6</vt:i4>
      </vt:variant>
      <vt:variant>
        <vt:i4>0</vt:i4>
      </vt:variant>
      <vt:variant>
        <vt:i4>5</vt:i4>
      </vt:variant>
      <vt:variant>
        <vt:lpwstr/>
      </vt:variant>
      <vt:variant>
        <vt:lpwstr>Links</vt:lpwstr>
      </vt:variant>
      <vt:variant>
        <vt:i4>131074</vt:i4>
      </vt:variant>
      <vt:variant>
        <vt:i4>3</vt:i4>
      </vt:variant>
      <vt:variant>
        <vt:i4>0</vt:i4>
      </vt:variant>
      <vt:variant>
        <vt:i4>5</vt:i4>
      </vt:variant>
      <vt:variant>
        <vt:lpwstr/>
      </vt:variant>
      <vt:variant>
        <vt:lpwstr>Links</vt:lpwstr>
      </vt:variant>
      <vt:variant>
        <vt:i4>131074</vt:i4>
      </vt:variant>
      <vt:variant>
        <vt:i4>0</vt:i4>
      </vt:variant>
      <vt:variant>
        <vt:i4>0</vt:i4>
      </vt:variant>
      <vt:variant>
        <vt:i4>5</vt:i4>
      </vt:variant>
      <vt:variant>
        <vt:lpwstr/>
      </vt:variant>
      <vt:variant>
        <vt:lpwstr>Links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2025-11-10T03:45:00Z</dcterms:created>
  <dcterms:modified xsi:type="dcterms:W3CDTF">2025-11-12T07:14:00Z</dcterms:modified>
</cp:coreProperties>
</file>