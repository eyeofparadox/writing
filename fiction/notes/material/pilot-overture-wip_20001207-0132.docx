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F491D" w14:textId="77777777" w:rsidR="00DA539B" w:rsidRPr="0087455C" w:rsidRDefault="00DA539B">
      <w:pPr>
        <w:pStyle w:val="0DraftNormal"/>
        <w:tabs>
          <w:tab w:val="clear" w:pos="5040"/>
        </w:tabs>
        <w:rPr>
          <w:rFonts w:ascii="Montserrat" w:hAnsi="Montserrat"/>
          <w:sz w:val="24"/>
        </w:rPr>
      </w:pPr>
    </w:p>
    <w:p w14:paraId="4D04DF89" w14:textId="77777777" w:rsidR="00DA539B" w:rsidRPr="0087455C" w:rsidRDefault="0087455C">
      <w:pPr>
        <w:pStyle w:val="0DraftTitle"/>
        <w:tabs>
          <w:tab w:val="clear" w:pos="5040"/>
        </w:tabs>
        <w:rPr>
          <w:rFonts w:ascii="Montserrat" w:hAnsi="Montserrat"/>
          <w:sz w:val="24"/>
        </w:rPr>
      </w:pPr>
      <w:r w:rsidRPr="0087455C">
        <w:rPr>
          <w:rFonts w:ascii="Montserrat" w:hAnsi="Montserrat"/>
          <w:sz w:val="24"/>
        </w:rPr>
        <w:t>pilot</w:t>
      </w:r>
    </w:p>
    <w:p w14:paraId="4F006A4D" w14:textId="77777777" w:rsidR="00DA539B" w:rsidRPr="0087455C" w:rsidRDefault="0087455C">
      <w:pPr>
        <w:pStyle w:val="0DraftNormal"/>
        <w:tabs>
          <w:tab w:val="clear" w:pos="5040"/>
        </w:tabs>
        <w:rPr>
          <w:rFonts w:ascii="Montserrat" w:hAnsi="Montserrat"/>
          <w:w w:val="200"/>
          <w:sz w:val="24"/>
          <w:vertAlign w:val="superscript"/>
        </w:rPr>
      </w:pPr>
      <w:r w:rsidRPr="0087455C">
        <w:rPr>
          <w:rFonts w:ascii="Montserrat" w:hAnsi="Montserrat"/>
          <w:w w:val="200"/>
          <w:sz w:val="24"/>
          <w:vertAlign w:val="superscript"/>
        </w:rPr>
        <w:t>overture : a child of paradox : work in progress</w:t>
      </w:r>
    </w:p>
    <w:p w14:paraId="5DFAFC83" w14:textId="77777777" w:rsidR="00DA539B" w:rsidRPr="0087455C" w:rsidRDefault="00DA539B">
      <w:pPr>
        <w:pStyle w:val="0DraftNormal6"/>
        <w:rPr>
          <w:rFonts w:ascii="Montserrat" w:hAnsi="Montserrat"/>
          <w:sz w:val="24"/>
        </w:rPr>
      </w:pPr>
    </w:p>
    <w:p w14:paraId="00B6270E" w14:textId="77777777" w:rsidR="00DA539B" w:rsidRPr="0087455C" w:rsidRDefault="00DA539B">
      <w:pPr>
        <w:pStyle w:val="0DraftNormal6"/>
        <w:rPr>
          <w:rFonts w:ascii="Montserrat" w:hAnsi="Montserrat"/>
          <w:sz w:val="24"/>
        </w:rPr>
      </w:pPr>
    </w:p>
    <w:p w14:paraId="6704E20E" w14:textId="77777777" w:rsidR="00DA539B" w:rsidRPr="0087455C" w:rsidRDefault="00DA539B">
      <w:pPr>
        <w:pStyle w:val="0DraftNormal6"/>
        <w:rPr>
          <w:rFonts w:ascii="Montserrat" w:hAnsi="Montserrat"/>
          <w:sz w:val="24"/>
        </w:rPr>
      </w:pPr>
    </w:p>
    <w:p w14:paraId="4161261A" w14:textId="77777777" w:rsidR="00DA539B" w:rsidRPr="0087455C" w:rsidRDefault="0087455C">
      <w:pPr>
        <w:pStyle w:val="0DraftNormal6"/>
        <w:rPr>
          <w:rFonts w:ascii="Montserrat" w:hAnsi="Montserrat"/>
          <w:color w:val="333399"/>
          <w:sz w:val="24"/>
        </w:rPr>
      </w:pPr>
      <w:r w:rsidRPr="0087455C">
        <w:rPr>
          <w:rFonts w:ascii="Montserrat" w:hAnsi="Montserrat"/>
          <w:color w:val="333399"/>
          <w:sz w:val="24"/>
        </w:rPr>
        <w:t xml:space="preserve">The resurrection of the phoenix hinged on the fulfillment of the pact of rebirth binding the dragon to his initiate. </w:t>
      </w:r>
    </w:p>
    <w:p w14:paraId="46FF91C8" w14:textId="77777777" w:rsidR="00DA539B" w:rsidRPr="0087455C" w:rsidRDefault="00DA539B">
      <w:pPr>
        <w:pStyle w:val="0DraftNormal6"/>
        <w:rPr>
          <w:rFonts w:ascii="Montserrat" w:hAnsi="Montserrat"/>
          <w:color w:val="333399"/>
          <w:sz w:val="24"/>
        </w:rPr>
      </w:pPr>
    </w:p>
    <w:p w14:paraId="5588736E" w14:textId="77777777" w:rsidR="00DA539B" w:rsidRPr="0087455C" w:rsidRDefault="0087455C">
      <w:pPr>
        <w:pStyle w:val="0DraftNormal6"/>
        <w:rPr>
          <w:rFonts w:ascii="Montserrat" w:hAnsi="Montserrat"/>
          <w:sz w:val="24"/>
        </w:rPr>
      </w:pPr>
      <w:r w:rsidRPr="0087455C">
        <w:rPr>
          <w:rFonts w:ascii="Montserrat" w:hAnsi="Montserrat"/>
          <w:sz w:val="24"/>
        </w:rPr>
        <w:t>It had long been a practice of the sacred lines to conceal the existence of an heir’s offshoot to prevent it from undermining the influence of the scion in her final years. In the rare times when a third generation reincarnation occurred, it was known that upon reaching maturity the first incarnation would die. In old times, the perceived mortality of the scion compelled individuals to bypass her authority and call upon the heir, suing for commitments that she would become wise to only after her predecessor</w:t>
      </w:r>
      <w:r w:rsidRPr="0087455C">
        <w:rPr>
          <w:rFonts w:ascii="Montserrat" w:hAnsi="Montserrat"/>
          <w:sz w:val="24"/>
        </w:rPr>
        <w:t xml:space="preserve">’s passing, much too late to recant. Unfortunately, this deception did not stand up to the close scrutiny of one who knew Dawn well, and when the Dust paid the scion a visit, after her mother’s passing, he recognized Dawn for who she was. Though he deemed it best not to expose her, he did confide her location in a private report to his father, in which he proposed a solution to the present conflict. </w:t>
      </w:r>
    </w:p>
    <w:p w14:paraId="6EC131A1" w14:textId="77777777" w:rsidR="00DA539B" w:rsidRPr="0087455C" w:rsidRDefault="00DA539B">
      <w:pPr>
        <w:pStyle w:val="0DraftNormal6"/>
        <w:rPr>
          <w:rFonts w:ascii="Montserrat" w:hAnsi="Montserrat"/>
          <w:sz w:val="24"/>
        </w:rPr>
      </w:pPr>
    </w:p>
    <w:p w14:paraId="0499D232" w14:textId="77777777" w:rsidR="00DA539B" w:rsidRPr="0087455C" w:rsidRDefault="0087455C">
      <w:pPr>
        <w:pStyle w:val="0DraftNormal6"/>
        <w:rPr>
          <w:rFonts w:ascii="Montserrat" w:hAnsi="Montserrat"/>
          <w:sz w:val="24"/>
        </w:rPr>
      </w:pPr>
      <w:r w:rsidRPr="0087455C">
        <w:rPr>
          <w:rFonts w:ascii="Montserrat" w:hAnsi="Montserrat"/>
          <w:sz w:val="24"/>
        </w:rPr>
        <w:t>Until he received word from his father, he dared not confide in Dawn. It never occurred to him to suspect his brother-turned-sister of treason, but Dusk had played her part well, concealing from all that she was under the influence of her old master. Dusk had been sent to her brother’s true enemies to enlist their help in resurrecting her master, which meant capturing Dawn. Dusk personally ensured her capture by coming to her and warning her of the dragon king’s plans to conquer the autumn empire using her,</w:t>
      </w:r>
      <w:r w:rsidRPr="0087455C">
        <w:rPr>
          <w:rFonts w:ascii="Montserrat" w:hAnsi="Montserrat"/>
          <w:sz w:val="24"/>
        </w:rPr>
        <w:t xml:space="preserve"> twisting the truth just enough to paint a very dark picture of her people’s future. Dawn confronted Dust over this, and his denial of any ill intentions was washed out by his confirmation of the intention of unite the two empires through marriage to her. Unable to allow herself to be used to hurt her people, Dawn fled, led by Dusk into the hands of the true enemy. </w:t>
      </w:r>
    </w:p>
    <w:p w14:paraId="1C218070" w14:textId="77777777" w:rsidR="00DA539B" w:rsidRPr="0087455C" w:rsidRDefault="00DA539B">
      <w:pPr>
        <w:pStyle w:val="0DraftNormal6"/>
        <w:rPr>
          <w:rFonts w:ascii="Montserrat" w:hAnsi="Montserrat"/>
          <w:sz w:val="24"/>
        </w:rPr>
      </w:pPr>
    </w:p>
    <w:p w14:paraId="4C490BF9" w14:textId="77777777" w:rsidR="00DA539B" w:rsidRPr="0087455C" w:rsidRDefault="0087455C">
      <w:pPr>
        <w:pStyle w:val="0DraftNormal6"/>
        <w:rPr>
          <w:rFonts w:ascii="Montserrat" w:hAnsi="Montserrat"/>
          <w:sz w:val="24"/>
        </w:rPr>
      </w:pPr>
      <w:r w:rsidRPr="0087455C">
        <w:rPr>
          <w:rFonts w:ascii="Montserrat" w:hAnsi="Montserrat"/>
          <w:sz w:val="24"/>
        </w:rPr>
        <w:t xml:space="preserve">Too late, Dust received warning of his sister’s complicity with the enemy, rousing him in a desperate search for Dawn. He could not allow his enemy to use her to win the full support of the autumn empire, but he was far more concerned that she would simply be killed and replaced by his sister. The ritual to summon the exile required the restoration of the phoenix to her prime, meaning Dusk had to assume male form and achieve a physical union with Dawn, a melding of body, mind and spirit necessary to unlock </w:t>
      </w:r>
      <w:r w:rsidRPr="0087455C">
        <w:rPr>
          <w:rFonts w:ascii="Montserrat" w:hAnsi="Montserrat"/>
          <w:sz w:val="24"/>
        </w:rPr>
        <w:t>the true potential of her soul. Only in the midst of that union was the personality of Dusk able to recognize how she had been used, at which point it was too late. During the ritual she had been bound and committed to the resurrection of the exile, and nothing she could do would prevent him from being raised. Dust had arrived too late to stop it as well, and witnessed the emergence of the demon god of death. Upon observing the exotic form of the phoenix, he assumed he witnessed his sister’s reward for dest</w:t>
      </w:r>
      <w:r w:rsidRPr="0087455C">
        <w:rPr>
          <w:rFonts w:ascii="Montserrat" w:hAnsi="Montserrat"/>
          <w:sz w:val="24"/>
        </w:rPr>
        <w:t xml:space="preserve">roying Dawn and freeing the exile. </w:t>
      </w:r>
    </w:p>
    <w:p w14:paraId="295D2DA5" w14:textId="77777777" w:rsidR="00DA539B" w:rsidRPr="0087455C" w:rsidRDefault="00DA539B">
      <w:pPr>
        <w:pStyle w:val="0DraftNormal6"/>
        <w:rPr>
          <w:rFonts w:ascii="Montserrat" w:hAnsi="Montserrat"/>
          <w:sz w:val="24"/>
        </w:rPr>
      </w:pPr>
    </w:p>
    <w:p w14:paraId="76ACD2C7" w14:textId="77777777" w:rsidR="00DA539B" w:rsidRPr="0087455C" w:rsidRDefault="0087455C">
      <w:pPr>
        <w:pStyle w:val="0DraftNormal6"/>
        <w:rPr>
          <w:rFonts w:ascii="Montserrat" w:hAnsi="Montserrat"/>
          <w:sz w:val="24"/>
        </w:rPr>
      </w:pPr>
      <w:r w:rsidRPr="0087455C">
        <w:rPr>
          <w:rFonts w:ascii="Montserrat" w:hAnsi="Montserrat"/>
          <w:sz w:val="24"/>
        </w:rPr>
        <w:t xml:space="preserve">While their childhood mentor engaged the demon god, Dust engaged the phoenix, seeking to avenge Dawn. Phoenix, still sorting herself out in the overlapping memories of Dusk and Dawn, took one look at the dragon pursuing her and fled for her life. There was no time for thought or reflection, though the memory of the devastating confrontation with the dragon prior to her exile roused her instincts and intuition against allowing that confrontation to be repeated. Things were very different this time, however. </w:t>
      </w:r>
      <w:r w:rsidRPr="0087455C">
        <w:rPr>
          <w:rFonts w:ascii="Montserrat" w:hAnsi="Montserrat"/>
          <w:sz w:val="24"/>
        </w:rPr>
        <w:t>The dragon was not trying to stop her. He did not recognize her, and intended to destroy her, allowing him to dare what he would never have dared in his previous incarnation. Believing Phoenix to be a demon, he assumed she could be destroyed by the process of initiation, and had she been a demon she could have. Instead, she stumbled into that initiation and was torn in two. Her psyche was heavily influenced by the duality of Dusk and Dawn. Initiation enabled the two halves to recognize and realize the poten</w:t>
      </w:r>
      <w:r w:rsidRPr="0087455C">
        <w:rPr>
          <w:rFonts w:ascii="Montserrat" w:hAnsi="Montserrat"/>
          <w:sz w:val="24"/>
        </w:rPr>
        <w:t xml:space="preserve">tial of the whole, destroying the individuality of Phoenix as her very soul twinned. The trauma of their division was visited on creation itself as the opening of the rift. </w:t>
      </w:r>
    </w:p>
    <w:p w14:paraId="5F1F1334" w14:textId="77777777" w:rsidR="00DA539B" w:rsidRPr="0087455C" w:rsidRDefault="00DA539B">
      <w:pPr>
        <w:pStyle w:val="0DraftNormal6"/>
        <w:rPr>
          <w:rFonts w:ascii="Montserrat" w:hAnsi="Montserrat"/>
          <w:sz w:val="24"/>
        </w:rPr>
      </w:pPr>
    </w:p>
    <w:p w14:paraId="463095EB" w14:textId="77777777" w:rsidR="00DA539B" w:rsidRPr="0087455C" w:rsidRDefault="0087455C">
      <w:pPr>
        <w:pStyle w:val="0DraftNormal6"/>
        <w:rPr>
          <w:rFonts w:ascii="Montserrat" w:hAnsi="Montserrat"/>
          <w:sz w:val="24"/>
        </w:rPr>
      </w:pPr>
      <w:r w:rsidRPr="0087455C">
        <w:rPr>
          <w:rFonts w:ascii="Montserrat" w:hAnsi="Montserrat"/>
          <w:sz w:val="24"/>
        </w:rPr>
        <w:br w:type="page"/>
        <w:t>Sketching</w:t>
      </w:r>
    </w:p>
    <w:p w14:paraId="50F44504" w14:textId="77777777" w:rsidR="00DA539B" w:rsidRPr="0087455C" w:rsidRDefault="00DA539B">
      <w:pPr>
        <w:pStyle w:val="0DraftNormal6"/>
        <w:rPr>
          <w:rFonts w:ascii="Montserrat" w:hAnsi="Montserrat"/>
          <w:sz w:val="24"/>
        </w:rPr>
      </w:pPr>
    </w:p>
    <w:p w14:paraId="460892D4" w14:textId="77777777" w:rsidR="00DA539B" w:rsidRPr="0087455C" w:rsidRDefault="0087455C">
      <w:pPr>
        <w:pStyle w:val="0DraftNormal6"/>
        <w:rPr>
          <w:rFonts w:ascii="Montserrat" w:hAnsi="Montserrat"/>
          <w:sz w:val="24"/>
        </w:rPr>
      </w:pPr>
      <w:r w:rsidRPr="0087455C">
        <w:rPr>
          <w:rFonts w:ascii="Montserrat" w:hAnsi="Montserrat"/>
          <w:sz w:val="24"/>
        </w:rPr>
        <w:t xml:space="preserve">There are three phases of evolution established in a child of paradox. The first involves the impact and consequences of Dusk and Dawn’s body swapping, which begins when they are ten during the last two months of their fifth year of initiation. The second involves the impact of whetting their metamorphic abilities with each other’s forms to try and restore their original perspectives as male and female. The third involves the impact of their psychic integration and the emergence of their demonic alter ego. </w:t>
      </w:r>
    </w:p>
    <w:p w14:paraId="51F5A9D4" w14:textId="77777777" w:rsidR="00DA539B" w:rsidRPr="0087455C" w:rsidRDefault="00DA539B">
      <w:pPr>
        <w:pStyle w:val="0DraftNormal6"/>
        <w:rPr>
          <w:rFonts w:ascii="Montserrat" w:hAnsi="Montserrat"/>
          <w:sz w:val="24"/>
        </w:rPr>
      </w:pPr>
    </w:p>
    <w:p w14:paraId="5881098C" w14:textId="77777777" w:rsidR="00DA539B" w:rsidRPr="0087455C" w:rsidRDefault="0087455C">
      <w:pPr>
        <w:pStyle w:val="0DraftNormal6"/>
        <w:rPr>
          <w:rFonts w:ascii="Montserrat" w:hAnsi="Montserrat"/>
          <w:sz w:val="24"/>
        </w:rPr>
      </w:pPr>
      <w:r w:rsidRPr="0087455C">
        <w:rPr>
          <w:rFonts w:ascii="Montserrat" w:hAnsi="Montserrat"/>
          <w:sz w:val="24"/>
        </w:rPr>
        <w:t>In the first phase, an accident in training causes them to trade bodies. Out of fear of discovery and punishment, they hide their condition by collaborating to impersonate each other, while they attempt to reverse the process. Unfortunately, they do not succeed, and end up being sent to each other’s homes for the summer recess. Initially, they manage to fool everyone, using their rapport to keep tabs on and coach each other. After about a week, however, they are found out and reunited to enable their mentor</w:t>
      </w:r>
      <w:r w:rsidRPr="0087455C">
        <w:rPr>
          <w:rFonts w:ascii="Montserrat" w:hAnsi="Montserrat"/>
          <w:sz w:val="24"/>
        </w:rPr>
        <w:t xml:space="preserve"> to guide them through undoing the trade. A few months later, they discover that the initial transfer had established a path between them that could not be removed, which made it possible for them to trade bodies reflexively in response to certain stimuli. Over the next few years, the two trade places with increasing rapidity as each trade erodes the barriers between them. The most disturbing aspect of this is the erosion of their sense of gender and individuality, which compels their mentors to introduce t</w:t>
      </w:r>
      <w:r w:rsidRPr="0087455C">
        <w:rPr>
          <w:rFonts w:ascii="Montserrat" w:hAnsi="Montserrat"/>
          <w:sz w:val="24"/>
        </w:rPr>
        <w:t>he next phase.</w:t>
      </w:r>
    </w:p>
    <w:p w14:paraId="69583066" w14:textId="77777777" w:rsidR="00DA539B" w:rsidRPr="0087455C" w:rsidRDefault="00DA539B">
      <w:pPr>
        <w:pStyle w:val="0DraftNormal6"/>
        <w:rPr>
          <w:rFonts w:ascii="Montserrat" w:hAnsi="Montserrat"/>
          <w:sz w:val="24"/>
        </w:rPr>
      </w:pPr>
    </w:p>
    <w:p w14:paraId="7745B283" w14:textId="77777777" w:rsidR="00DA539B" w:rsidRPr="0087455C" w:rsidRDefault="0087455C">
      <w:pPr>
        <w:pStyle w:val="0DraftNormal6"/>
        <w:rPr>
          <w:rFonts w:ascii="Montserrat" w:hAnsi="Montserrat"/>
          <w:sz w:val="24"/>
        </w:rPr>
      </w:pPr>
      <w:r w:rsidRPr="0087455C">
        <w:rPr>
          <w:rFonts w:ascii="Montserrat" w:hAnsi="Montserrat"/>
          <w:sz w:val="24"/>
        </w:rPr>
        <w:t xml:space="preserve">In the second phase, Dusk and Dawn are instructed in imprinting each other with their forms, enabling them to assert their own gender and identity in whatever body their curse put them in. Dusk, under a great deal of pressure to assert his manhood, as the heir of the empire and Dawn’s fiancé, innocently overcompensates for having lost touch with his masculinity by striving to be the perfect young man. Dawn finds herself deeply disturbed by Dusk’s behavior, and concerned over the unusual difficulty he seems </w:t>
      </w:r>
      <w:r w:rsidRPr="0087455C">
        <w:rPr>
          <w:rFonts w:ascii="Montserrat" w:hAnsi="Montserrat"/>
          <w:sz w:val="24"/>
        </w:rPr>
        <w:t>to have with maintaining his male form. The shocks that once would have caused them to trade places now triggered his transformations between male and female. He is torn between his intense attraction to, and love for, Dawn, and a sense that he is Dawn, and his feelings have somehow exiled him from himself. Through the years of intimate exposure to each other, they had reached an unconscious consensus in identity which caused them both to identify as Dawn, who retained the perspective of Dusk as a counterpo</w:t>
      </w:r>
      <w:r w:rsidRPr="0087455C">
        <w:rPr>
          <w:rFonts w:ascii="Montserrat" w:hAnsi="Montserrat"/>
          <w:sz w:val="24"/>
        </w:rPr>
        <w:t xml:space="preserve">int to her self, a complimentary appendage that simply embodied her masculinity. This shift opened the door for her alter ego, Eve, to seize the body of Dusk and shut Dawn out of it. Doing so introduces the final phase. </w:t>
      </w:r>
    </w:p>
    <w:p w14:paraId="47DE364A" w14:textId="77777777" w:rsidR="00DA539B" w:rsidRPr="0087455C" w:rsidRDefault="00DA539B">
      <w:pPr>
        <w:pStyle w:val="0DraftNormal6"/>
        <w:rPr>
          <w:rFonts w:ascii="Montserrat" w:hAnsi="Montserrat"/>
          <w:sz w:val="24"/>
        </w:rPr>
      </w:pPr>
    </w:p>
    <w:p w14:paraId="32D58189" w14:textId="77777777" w:rsidR="00DA539B" w:rsidRPr="0087455C" w:rsidRDefault="0087455C">
      <w:pPr>
        <w:pStyle w:val="0DraftNormal6"/>
        <w:rPr>
          <w:rFonts w:ascii="Montserrat" w:hAnsi="Montserrat"/>
          <w:sz w:val="24"/>
        </w:rPr>
      </w:pPr>
      <w:r w:rsidRPr="0087455C">
        <w:rPr>
          <w:rFonts w:ascii="Montserrat" w:hAnsi="Montserrat"/>
          <w:sz w:val="24"/>
        </w:rPr>
        <w:t>A number of elements detailing the steps of phase two are contained in the notes for The Goddess of Sex and Avatars. The key to understanding the notes in context lies in recognizing that this phase of evolution deals with the conscious realization of an unconscious understanding of the truth. The truth is that Dusk and Dawn are the same person, and they know this, deep down. Ironically, Dusk consciously identifies as a male, and is entirely confident in his manhood. It is his unconscious mind that rebels a</w:t>
      </w:r>
      <w:r w:rsidRPr="0087455C">
        <w:rPr>
          <w:rFonts w:ascii="Montserrat" w:hAnsi="Montserrat"/>
          <w:sz w:val="24"/>
        </w:rPr>
        <w:t>gainst asserting his manhood. At the same time he is struggling against losing his own identity in Dawn, unconsciously denying the truth, that they are the same person, while unconsciously trying to admit to himself that he is a girl. Conflicted by this discrepancy in who and what he is, he finds himself clinging to his male persona to hide from the fact that he knows deep down that he is Dawn, a second Dawn, struggling to deal with the feelings she has for herself, and the fear of rejecting her own masculi</w:t>
      </w:r>
      <w:r w:rsidRPr="0087455C">
        <w:rPr>
          <w:rFonts w:ascii="Montserrat" w:hAnsi="Montserrat"/>
          <w:sz w:val="24"/>
        </w:rPr>
        <w:t>nity and being left incomplete. Coming to this realization is challenged by the demands and expectations of his family, and her patron, which at one point cause them to threaten his life. Concerned for Dusk, Dawn conspires to allow him to explore his feelings about who and what he really is, by covering for him as a boy. This allows them to finally admit, to each other at least, the truth. Faced with the wonder of being in two places at the same time, and the demands and expectations of their elders, Dawn e</w:t>
      </w:r>
      <w:r w:rsidRPr="0087455C">
        <w:rPr>
          <w:rFonts w:ascii="Montserrat" w:hAnsi="Montserrat"/>
          <w:sz w:val="24"/>
        </w:rPr>
        <w:t xml:space="preserve">mbraces her other self and takes on the burden of maintaining the persona of Dusk as an extension of herself. In a way, it is the final step in admitting the implicit truth. Dawn is a girl who is also a boy. She complements and completes herself. Because Dusk’s flaw, turning into a girl, had been accepted, Dawn not only had the benefit of being her own mate, she could also be her own twin when she wanted or needed to confront herself or attend to two matters at the same time. </w:t>
      </w:r>
    </w:p>
    <w:p w14:paraId="43D737A4" w14:textId="77777777" w:rsidR="00DA539B" w:rsidRPr="0087455C" w:rsidRDefault="00DA539B">
      <w:pPr>
        <w:pStyle w:val="0DraftNormal6"/>
        <w:rPr>
          <w:rFonts w:ascii="Montserrat" w:hAnsi="Montserrat"/>
          <w:sz w:val="24"/>
        </w:rPr>
      </w:pPr>
    </w:p>
    <w:p w14:paraId="327E645F" w14:textId="77777777" w:rsidR="00DA539B" w:rsidRPr="0087455C" w:rsidRDefault="0087455C">
      <w:pPr>
        <w:pStyle w:val="0DraftNormal6"/>
        <w:rPr>
          <w:rFonts w:ascii="Montserrat" w:hAnsi="Montserrat"/>
          <w:sz w:val="24"/>
        </w:rPr>
      </w:pPr>
      <w:r w:rsidRPr="0087455C">
        <w:rPr>
          <w:rFonts w:ascii="Montserrat" w:hAnsi="Montserrat"/>
          <w:sz w:val="24"/>
        </w:rPr>
        <w:t>In the third phase, Eve tries to assert herself by confronting everyone with an edited version of the truth of Dusk’s evolution. Because of matters of honor and politics, Eve is not allowed to distance herself from the identity of Dusk. In addition to being Dusk, she is required to live up to her obligations as Dawn’s fiancé and the future emperor. In spit of the fact that this manifestation of Dusk contradicts everything she had come to understand about herself in phase two, Dawn tries to help Dusk cope wi</w:t>
      </w:r>
      <w:r w:rsidRPr="0087455C">
        <w:rPr>
          <w:rFonts w:ascii="Montserrat" w:hAnsi="Montserrat"/>
          <w:sz w:val="24"/>
        </w:rPr>
        <w:t>th these demands, by sharing the burdens they place on her twin and—by imperial decree—lover. The combination of Dusk’s declaration of womanhood, and her elder’s decree which imposed the mantle of manhood provokes various degrees of contempt, curiosity and compassion from Dusk and Dawn’s peers. Their closest friends, who conspired with Dawn to help Dusk reach her first epiphany, continue to lend their support and encouragement. One of their friends is even encouraged to follow in Dusk’s footsteps, while the</w:t>
      </w:r>
      <w:r w:rsidRPr="0087455C">
        <w:rPr>
          <w:rFonts w:ascii="Montserrat" w:hAnsi="Montserrat"/>
          <w:sz w:val="24"/>
        </w:rPr>
        <w:t xml:space="preserve"> others, long fascinated by Dusk and Dawn’s ambisexuality, explored the boundaries of sex and gender within themselves. In the midst of all of this, a dark legacy begins to assert itself, confronting Dusk and Dawn with the nightmares of the ancient past as it struggles to rise form the prison within them. Dawn’s alter ego, before taking on the identity of Dusk, had been the guardian of a god of death and destruction the phoenix had exiled from creation. By asserting herself, she had created a window of oppo</w:t>
      </w:r>
      <w:r w:rsidRPr="0087455C">
        <w:rPr>
          <w:rFonts w:ascii="Montserrat" w:hAnsi="Montserrat"/>
          <w:sz w:val="24"/>
        </w:rPr>
        <w:t>rtunity for him to be resurrected. Dawn was the key to his desire for freedom, but when his minions attempted to seize her, Dusk instinctively came to her rescue. The exile was forced to deal with the threat Dusk represented. He understood her weakness and used it to turn her against Dawn, but failed to anticipate the lengths Dusk would go to, in a state of paranoid fear, to eliminate the threat the exile had caused her to perceive in Dawn. Unable to control Dusk, the exile had to foil her plans to eliminat</w:t>
      </w:r>
      <w:r w:rsidRPr="0087455C">
        <w:rPr>
          <w:rFonts w:ascii="Montserrat" w:hAnsi="Montserrat"/>
          <w:sz w:val="24"/>
        </w:rPr>
        <w:t xml:space="preserve">e Dawn and her mother, setting in motion a chain of events that would shatter reality. </w:t>
      </w:r>
    </w:p>
    <w:p w14:paraId="35DD6987" w14:textId="77777777" w:rsidR="00DA539B" w:rsidRPr="0087455C" w:rsidRDefault="00DA539B">
      <w:pPr>
        <w:pStyle w:val="0DraftNormal6"/>
        <w:rPr>
          <w:rFonts w:ascii="Montserrat" w:hAnsi="Montserrat"/>
          <w:sz w:val="24"/>
        </w:rPr>
      </w:pPr>
    </w:p>
    <w:p w14:paraId="0A2631CB" w14:textId="77777777" w:rsidR="00DA539B" w:rsidRPr="0087455C" w:rsidRDefault="0087455C">
      <w:pPr>
        <w:pStyle w:val="0DraftNormal6"/>
        <w:rPr>
          <w:rFonts w:ascii="Montserrat" w:hAnsi="Montserrat"/>
          <w:sz w:val="24"/>
        </w:rPr>
      </w:pPr>
      <w:r w:rsidRPr="0087455C">
        <w:rPr>
          <w:rFonts w:ascii="Montserrat" w:hAnsi="Montserrat"/>
          <w:sz w:val="24"/>
        </w:rPr>
        <w:t>Additional material detailing the steps of phase three are contained in the notes for Avatars and Sex and Death. In most cases, phase three is the phase envisioned as the body of the first book in a child of paradox, which is supported by the foundation established in phases one and two, which lend themselves to extensive open ended or serial development. Within the first two phases, a wealth of events and circumstances are present, from which volumes of work can be produced in serial or short story formats</w:t>
      </w:r>
      <w:r w:rsidRPr="0087455C">
        <w:rPr>
          <w:rFonts w:ascii="Montserrat" w:hAnsi="Montserrat"/>
          <w:sz w:val="24"/>
        </w:rPr>
        <w:t xml:space="preserve">. </w:t>
      </w:r>
    </w:p>
    <w:p w14:paraId="7650F2BD" w14:textId="77777777" w:rsidR="00DA539B" w:rsidRPr="0087455C" w:rsidRDefault="00DA539B">
      <w:pPr>
        <w:pStyle w:val="0DraftNormal6"/>
        <w:rPr>
          <w:rFonts w:ascii="Montserrat" w:hAnsi="Montserrat"/>
          <w:sz w:val="24"/>
        </w:rPr>
      </w:pPr>
    </w:p>
    <w:p w14:paraId="1A7D2D21" w14:textId="77777777" w:rsidR="00DA539B" w:rsidRPr="0087455C" w:rsidRDefault="0087455C">
      <w:pPr>
        <w:pStyle w:val="0DraftNormal6"/>
        <w:rPr>
          <w:rFonts w:ascii="Montserrat" w:hAnsi="Montserrat"/>
          <w:sz w:val="24"/>
        </w:rPr>
      </w:pPr>
      <w:r w:rsidRPr="0087455C">
        <w:rPr>
          <w:rFonts w:ascii="Montserrat" w:hAnsi="Montserrat"/>
          <w:sz w:val="24"/>
        </w:rPr>
        <w:br w:type="page"/>
        <w:t>Rough Blocking</w:t>
      </w:r>
    </w:p>
    <w:p w14:paraId="4F391731" w14:textId="77777777" w:rsidR="00DA539B" w:rsidRPr="0087455C" w:rsidRDefault="00DA539B">
      <w:pPr>
        <w:pStyle w:val="0DraftNormal6"/>
        <w:rPr>
          <w:rFonts w:ascii="Montserrat" w:hAnsi="Montserrat"/>
          <w:sz w:val="24"/>
        </w:rPr>
      </w:pPr>
    </w:p>
    <w:p w14:paraId="5C3B8239" w14:textId="77777777" w:rsidR="00DA539B" w:rsidRPr="0087455C" w:rsidRDefault="00DA539B">
      <w:pPr>
        <w:pStyle w:val="0DraftNormal6"/>
        <w:rPr>
          <w:rFonts w:ascii="Montserrat" w:hAnsi="Montserrat"/>
          <w:sz w:val="24"/>
        </w:rPr>
      </w:pPr>
    </w:p>
    <w:p w14:paraId="71FFB339" w14:textId="77777777" w:rsidR="00DA539B" w:rsidRPr="0087455C" w:rsidRDefault="0087455C">
      <w:pPr>
        <w:pStyle w:val="0DraftNormal6"/>
        <w:rPr>
          <w:rFonts w:ascii="Montserrat" w:hAnsi="Montserrat"/>
          <w:sz w:val="24"/>
        </w:rPr>
      </w:pPr>
      <w:r w:rsidRPr="0087455C">
        <w:rPr>
          <w:rFonts w:ascii="Montserrat" w:hAnsi="Montserrat"/>
          <w:sz w:val="24"/>
        </w:rPr>
        <w:t>0</w:t>
      </w:r>
    </w:p>
    <w:p w14:paraId="798B8ED6" w14:textId="77777777" w:rsidR="00DA539B" w:rsidRPr="0087455C" w:rsidRDefault="00DA539B">
      <w:pPr>
        <w:pStyle w:val="0DraftNormal6"/>
        <w:rPr>
          <w:rFonts w:ascii="Montserrat" w:hAnsi="Montserrat"/>
          <w:sz w:val="24"/>
        </w:rPr>
      </w:pPr>
    </w:p>
    <w:p w14:paraId="79F38EC4" w14:textId="77777777" w:rsidR="00DA539B" w:rsidRPr="0087455C" w:rsidRDefault="0087455C">
      <w:pPr>
        <w:pStyle w:val="0DraftNormal6"/>
        <w:rPr>
          <w:rFonts w:ascii="Montserrat" w:hAnsi="Montserrat"/>
          <w:sz w:val="24"/>
        </w:rPr>
      </w:pPr>
      <w:r w:rsidRPr="0087455C">
        <w:rPr>
          <w:rFonts w:ascii="Montserrat" w:hAnsi="Montserrat"/>
          <w:sz w:val="24"/>
        </w:rPr>
        <w:t>5</w:t>
      </w:r>
    </w:p>
    <w:p w14:paraId="0FB8EC1E" w14:textId="77777777" w:rsidR="00DA539B" w:rsidRPr="0087455C" w:rsidRDefault="00DA539B">
      <w:pPr>
        <w:pStyle w:val="0DraftNormal6"/>
        <w:rPr>
          <w:rFonts w:ascii="Montserrat" w:hAnsi="Montserrat"/>
          <w:sz w:val="24"/>
        </w:rPr>
      </w:pPr>
    </w:p>
    <w:p w14:paraId="4446F891" w14:textId="77777777" w:rsidR="00DA539B" w:rsidRPr="0087455C" w:rsidRDefault="0087455C">
      <w:pPr>
        <w:pStyle w:val="0DraftNormal6"/>
        <w:rPr>
          <w:rFonts w:ascii="Montserrat" w:hAnsi="Montserrat"/>
          <w:sz w:val="24"/>
        </w:rPr>
      </w:pPr>
      <w:r w:rsidRPr="0087455C">
        <w:rPr>
          <w:rFonts w:ascii="Montserrat" w:hAnsi="Montserrat"/>
          <w:sz w:val="24"/>
        </w:rPr>
        <w:t>7</w:t>
      </w:r>
    </w:p>
    <w:p w14:paraId="71BA98F5" w14:textId="77777777" w:rsidR="00DA539B" w:rsidRPr="0087455C" w:rsidRDefault="00DA539B">
      <w:pPr>
        <w:pStyle w:val="0DraftNormal6"/>
        <w:rPr>
          <w:rFonts w:ascii="Montserrat" w:hAnsi="Montserrat"/>
          <w:sz w:val="24"/>
        </w:rPr>
      </w:pPr>
    </w:p>
    <w:p w14:paraId="1E8AD762" w14:textId="77777777" w:rsidR="00DA539B" w:rsidRPr="0087455C" w:rsidRDefault="0087455C">
      <w:pPr>
        <w:pStyle w:val="0DraftNormal6"/>
        <w:rPr>
          <w:rFonts w:ascii="Montserrat" w:hAnsi="Montserrat"/>
          <w:sz w:val="24"/>
        </w:rPr>
      </w:pPr>
      <w:r w:rsidRPr="0087455C">
        <w:rPr>
          <w:rFonts w:ascii="Montserrat" w:hAnsi="Montserrat"/>
          <w:sz w:val="24"/>
        </w:rPr>
        <w:t>8</w:t>
      </w:r>
    </w:p>
    <w:p w14:paraId="4F757F20" w14:textId="77777777" w:rsidR="00DA539B" w:rsidRPr="0087455C" w:rsidRDefault="00DA539B">
      <w:pPr>
        <w:pStyle w:val="0DraftNormal6"/>
        <w:rPr>
          <w:rFonts w:ascii="Montserrat" w:hAnsi="Montserrat"/>
          <w:sz w:val="24"/>
        </w:rPr>
      </w:pPr>
    </w:p>
    <w:p w14:paraId="699AD520" w14:textId="77777777" w:rsidR="00DA539B" w:rsidRPr="0087455C" w:rsidRDefault="0087455C">
      <w:pPr>
        <w:pStyle w:val="0DraftNormal6"/>
        <w:rPr>
          <w:rFonts w:ascii="Montserrat" w:hAnsi="Montserrat"/>
          <w:sz w:val="24"/>
        </w:rPr>
      </w:pPr>
      <w:r w:rsidRPr="0087455C">
        <w:rPr>
          <w:rFonts w:ascii="Montserrat" w:hAnsi="Montserrat"/>
          <w:sz w:val="24"/>
        </w:rPr>
        <w:t>10</w:t>
      </w:r>
    </w:p>
    <w:p w14:paraId="73EF190B" w14:textId="77777777" w:rsidR="00DA539B" w:rsidRPr="0087455C" w:rsidRDefault="00DA539B">
      <w:pPr>
        <w:pStyle w:val="0DraftNormal6"/>
        <w:rPr>
          <w:rFonts w:ascii="Montserrat" w:hAnsi="Montserrat"/>
          <w:sz w:val="24"/>
        </w:rPr>
      </w:pPr>
    </w:p>
    <w:p w14:paraId="36A0B4D5" w14:textId="77777777" w:rsidR="00DA539B" w:rsidRPr="0087455C" w:rsidRDefault="0087455C">
      <w:pPr>
        <w:pStyle w:val="0DraftNormal6"/>
        <w:rPr>
          <w:rFonts w:ascii="Montserrat" w:hAnsi="Montserrat"/>
          <w:sz w:val="24"/>
        </w:rPr>
      </w:pPr>
      <w:r w:rsidRPr="0087455C">
        <w:rPr>
          <w:rFonts w:ascii="Montserrat" w:hAnsi="Montserrat"/>
          <w:sz w:val="24"/>
        </w:rPr>
        <w:t>11</w:t>
      </w:r>
    </w:p>
    <w:p w14:paraId="4E461057" w14:textId="77777777" w:rsidR="00DA539B" w:rsidRPr="0087455C" w:rsidRDefault="00DA539B">
      <w:pPr>
        <w:pStyle w:val="0DraftNormal6"/>
        <w:rPr>
          <w:rFonts w:ascii="Montserrat" w:hAnsi="Montserrat"/>
          <w:sz w:val="24"/>
        </w:rPr>
      </w:pPr>
    </w:p>
    <w:p w14:paraId="70EDC5F3" w14:textId="77777777" w:rsidR="00DA539B" w:rsidRPr="0087455C" w:rsidRDefault="0087455C">
      <w:pPr>
        <w:pStyle w:val="0DraftNormal6"/>
        <w:rPr>
          <w:rFonts w:ascii="Montserrat" w:hAnsi="Montserrat"/>
          <w:sz w:val="24"/>
        </w:rPr>
      </w:pPr>
      <w:r w:rsidRPr="0087455C">
        <w:rPr>
          <w:rFonts w:ascii="Montserrat" w:hAnsi="Montserrat"/>
          <w:sz w:val="24"/>
        </w:rPr>
        <w:t>15</w:t>
      </w:r>
    </w:p>
    <w:p w14:paraId="6CCFEE24" w14:textId="77777777" w:rsidR="00DA539B" w:rsidRPr="0087455C" w:rsidRDefault="00DA539B">
      <w:pPr>
        <w:pStyle w:val="0DraftNormal6"/>
        <w:rPr>
          <w:rFonts w:ascii="Montserrat" w:hAnsi="Montserrat"/>
          <w:sz w:val="24"/>
        </w:rPr>
      </w:pPr>
    </w:p>
    <w:p w14:paraId="7FEFC672" w14:textId="77777777" w:rsidR="00DA539B" w:rsidRPr="0087455C" w:rsidRDefault="0087455C">
      <w:pPr>
        <w:pStyle w:val="0DraftNormal6"/>
        <w:rPr>
          <w:rFonts w:ascii="Montserrat" w:hAnsi="Montserrat"/>
          <w:sz w:val="24"/>
        </w:rPr>
      </w:pPr>
      <w:r w:rsidRPr="0087455C">
        <w:rPr>
          <w:rFonts w:ascii="Montserrat" w:hAnsi="Montserrat"/>
          <w:sz w:val="24"/>
        </w:rPr>
        <w:t>Dusk and Dawn’s body swapping problem was partially resolved by taking advantage of their phoenix nature. A phoenix could take the form of any creature that consumed her flesh. The opposite of a dragon, which could take the form of any creature whose flesh it consumed. By consuming a piece of each other’s flesh, Dusk and Dawn gave each other the ability to assume the other’s form, so when they switched, they could shift to their proper forms. It was less a solution to the problem Dusk and Dawn endured, of s</w:t>
      </w:r>
      <w:r w:rsidRPr="0087455C">
        <w:rPr>
          <w:rFonts w:ascii="Montserrat" w:hAnsi="Montserrat"/>
          <w:sz w:val="24"/>
        </w:rPr>
        <w:t xml:space="preserve">udden disorienting relocations, than it was a way to help them assert and sustain their separate identities as a boy and a girl. </w:t>
      </w:r>
    </w:p>
    <w:p w14:paraId="2C9D0EDB" w14:textId="77777777" w:rsidR="00DA539B" w:rsidRPr="0087455C" w:rsidRDefault="00DA539B">
      <w:pPr>
        <w:pStyle w:val="0DraftNormal6"/>
        <w:rPr>
          <w:rFonts w:ascii="Montserrat" w:hAnsi="Montserrat"/>
          <w:sz w:val="24"/>
        </w:rPr>
      </w:pPr>
    </w:p>
    <w:p w14:paraId="204FC2C0" w14:textId="77777777" w:rsidR="00DA539B" w:rsidRPr="0087455C" w:rsidRDefault="0087455C">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eastAsia="MS Mincho" w:hAnsi="Montserrat"/>
          <w:sz w:val="24"/>
          <w:szCs w:val="14"/>
        </w:rPr>
      </w:pPr>
      <w:r w:rsidRPr="0087455C">
        <w:rPr>
          <w:rFonts w:ascii="Montserrat" w:eastAsia="MS Mincho" w:hAnsi="Montserrat"/>
          <w:sz w:val="24"/>
          <w:szCs w:val="14"/>
        </w:rPr>
        <w:t xml:space="preserve">They were required to use this ability to become male or female to assert themselves in whichever body they found themselves in. The necessity of asserting their native sexes made it impossible to hide their ordeal from witnesses. They had become a matter of public note. Dusk and Dawn were constantly confronted with the need to explain why they suddenly appeared, or traded places, in the most extraordinary circumstances. Such occurrences were unavoidable when a spike of adrenaline, or a sudden shock, could </w:t>
      </w:r>
      <w:r w:rsidRPr="0087455C">
        <w:rPr>
          <w:rFonts w:ascii="Montserrat" w:eastAsia="MS Mincho" w:hAnsi="Montserrat"/>
          <w:sz w:val="24"/>
          <w:szCs w:val="14"/>
        </w:rPr>
        <w:t xml:space="preserve">trigger an accidental exchange which they were required to compensate for by shifting. Such occurrences gave the impression that Dusk and Dawn were sneaking around together behind people’s backs. Once it was clear that everyone assumed they were intimately involved, there was no point in not becoming intimately involved and satisfying what had become an overwhelming curiosity. </w:t>
      </w:r>
    </w:p>
    <w:p w14:paraId="2EEEF566" w14:textId="77777777" w:rsidR="00DA539B" w:rsidRPr="0087455C" w:rsidRDefault="00DA539B">
      <w:pPr>
        <w:pStyle w:val="0DraftNormal6"/>
        <w:rPr>
          <w:rFonts w:ascii="Montserrat" w:hAnsi="Montserrat"/>
          <w:sz w:val="24"/>
        </w:rPr>
      </w:pPr>
    </w:p>
    <w:p w14:paraId="204925FE" w14:textId="77777777" w:rsidR="00DA539B" w:rsidRPr="0087455C" w:rsidRDefault="0087455C">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sz w:val="24"/>
          <w:szCs w:val="14"/>
        </w:rPr>
      </w:pPr>
      <w:r w:rsidRPr="0087455C">
        <w:rPr>
          <w:rFonts w:ascii="Montserrat" w:hAnsi="Montserrat"/>
          <w:sz w:val="24"/>
          <w:szCs w:val="14"/>
        </w:rPr>
        <w:t>Athletes, due to the nature of the training, were not much for wearing clothes because they were so often working and playing together in the nude. Without clothing they could not disguise their transformations. Phoenix was worried about that, being uncomfortable with the thought of allowing Dusk and Dawn’s ordeal to be openly displayed for the general public. Dusk and Dawn dreaded the reaction of boys and girls if they discovered the truth about them. Their unease was aggravated by other things they overhe</w:t>
      </w:r>
      <w:r w:rsidRPr="0087455C">
        <w:rPr>
          <w:rFonts w:ascii="Montserrat" w:hAnsi="Montserrat"/>
          <w:sz w:val="24"/>
          <w:szCs w:val="14"/>
        </w:rPr>
        <w:t xml:space="preserve">ard adults arguing about. </w:t>
      </w:r>
    </w:p>
    <w:p w14:paraId="3143563E" w14:textId="77777777" w:rsidR="00DA539B" w:rsidRPr="0087455C" w:rsidRDefault="00DA539B">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sz w:val="24"/>
          <w:szCs w:val="14"/>
        </w:rPr>
      </w:pPr>
    </w:p>
    <w:p w14:paraId="7F50619C" w14:textId="77777777" w:rsidR="00DA539B" w:rsidRPr="0087455C" w:rsidRDefault="0087455C">
      <w:pPr>
        <w:pStyle w:val="0DraftNormal6"/>
        <w:rPr>
          <w:rFonts w:ascii="Montserrat" w:hAnsi="Montserrat"/>
          <w:sz w:val="24"/>
        </w:rPr>
      </w:pPr>
      <w:r w:rsidRPr="0087455C">
        <w:rPr>
          <w:rFonts w:ascii="Montserrat" w:hAnsi="Montserrat"/>
          <w:sz w:val="24"/>
        </w:rPr>
        <w:t>Fortunately for Dust, he had already finished his initiation and begun his service in the army. The dragon prince, Dust, was the reincarnation of the dragon his father had blooded, as his twin sisters, Winter and Autumn, were the reincarnations of Forge and Amber. Dust had been Raven’s prize pupil. As the son of the dragon, the dragon prince was an exceptional individual when he came to the attention of Raven. He was also a person who could attest to the existence of some truly evil arts. Like his father be</w:t>
      </w:r>
      <w:r w:rsidRPr="0087455C">
        <w:rPr>
          <w:rFonts w:ascii="Montserrat" w:hAnsi="Montserrat"/>
          <w:sz w:val="24"/>
        </w:rPr>
        <w:t>fore him, he was no stranger to the weird ways of the north. It was the threat of rogue arts which compelled the dragon king to send his son and the heir to his new empire to Raven to learn the new arts. His skill as an artist became so great that he could unite the minds of a community, or touch the soul of an individual. Unfortunately, he returned home from his training to discover that his home was still plagued by rogue artists and besieged by slavers. An ongoing campaign against slavery and forbidden a</w:t>
      </w:r>
      <w:r w:rsidRPr="0087455C">
        <w:rPr>
          <w:rFonts w:ascii="Montserrat" w:hAnsi="Montserrat"/>
          <w:sz w:val="24"/>
        </w:rPr>
        <w:t xml:space="preserve">rts had provoked a new armed uprising, strengthened by the slain of earlier conflicts. He called on his friends and allies among the community of artists and commanded his father’s armies in a new campaign against demons and undead. </w:t>
      </w:r>
    </w:p>
    <w:p w14:paraId="49BD9CC0" w14:textId="77777777" w:rsidR="00DA539B" w:rsidRPr="0087455C" w:rsidRDefault="00DA539B">
      <w:pPr>
        <w:pStyle w:val="0DraftNormal6"/>
        <w:rPr>
          <w:rFonts w:ascii="Montserrat" w:hAnsi="Montserrat"/>
          <w:sz w:val="24"/>
        </w:rPr>
      </w:pPr>
    </w:p>
    <w:p w14:paraId="0A334DFE" w14:textId="77777777" w:rsidR="00DA539B" w:rsidRPr="0087455C" w:rsidRDefault="0087455C">
      <w:pPr>
        <w:pStyle w:val="0DraftNormal6"/>
        <w:rPr>
          <w:rFonts w:ascii="Montserrat" w:hAnsi="Montserrat"/>
          <w:sz w:val="24"/>
        </w:rPr>
      </w:pPr>
      <w:r w:rsidRPr="0087455C">
        <w:rPr>
          <w:rFonts w:ascii="Montserrat" w:hAnsi="Montserrat"/>
          <w:sz w:val="24"/>
        </w:rPr>
        <w:t>Dusk and Dawn had been almost impossible for Dust to resist as a boy and a girl. As ambisexual twins, Dust could not have kept his hands off them. Unfortunately, that was not the real danger. With each trade, the walls between Dusk and Dawn had eroded. Over time they had ceased to be a boy and a girl and become an androgynous union with two bodies. In the years following Dawn’s ordeal, the shadow of the phoenix had been slowly awakening, evolving from the instinctive animal consciousness that had lashed out</w:t>
      </w:r>
      <w:r w:rsidRPr="0087455C">
        <w:rPr>
          <w:rFonts w:ascii="Montserrat" w:hAnsi="Montserrat"/>
          <w:sz w:val="24"/>
        </w:rPr>
        <w:t xml:space="preserve"> to protect Dawn, to a self aware consciousness that recognized that Dawn stood between her and life in the real world. Eve had been the catalyst behind Dusk and Dawn’s first body swap. She had sought to take advantage of Dawn’s distraction to trip her and take her place, instead she had been confronted by Dusk. The swap was in essence a polarity shift, but Eve had been mistaken in assuming she was at the opposite pole of Dawn’s psyche. Dusk was that, and Eve had acted as the fulcrum. The trades following t</w:t>
      </w:r>
      <w:r w:rsidRPr="0087455C">
        <w:rPr>
          <w:rFonts w:ascii="Montserrat" w:hAnsi="Montserrat"/>
          <w:sz w:val="24"/>
        </w:rPr>
        <w:t xml:space="preserve">hat were used by Eve to modify Dusk and Dawn’s polarity, to shift the balance until Dusk and Dawn became one person and Eve could take over the extra body. To shift herself into position, Eve had begun to digest their memories and experiences. </w:t>
      </w:r>
    </w:p>
    <w:p w14:paraId="6D43AD63" w14:textId="77777777" w:rsidR="00DA539B" w:rsidRPr="0087455C" w:rsidRDefault="00DA539B">
      <w:pPr>
        <w:pStyle w:val="0DraftNormal6"/>
        <w:rPr>
          <w:rFonts w:ascii="Montserrat" w:hAnsi="Montserrat"/>
          <w:sz w:val="24"/>
        </w:rPr>
      </w:pPr>
    </w:p>
    <w:p w14:paraId="585F9DEF" w14:textId="77777777" w:rsidR="00DA539B" w:rsidRPr="0087455C" w:rsidRDefault="0087455C">
      <w:pPr>
        <w:pStyle w:val="0DraftNormal6"/>
        <w:rPr>
          <w:rFonts w:ascii="Montserrat" w:hAnsi="Montserrat"/>
          <w:sz w:val="24"/>
        </w:rPr>
      </w:pPr>
      <w:r w:rsidRPr="0087455C">
        <w:rPr>
          <w:rFonts w:ascii="Montserrat" w:hAnsi="Montserrat"/>
          <w:sz w:val="24"/>
        </w:rPr>
        <w:t>16</w:t>
      </w:r>
    </w:p>
    <w:p w14:paraId="673AB41C" w14:textId="77777777" w:rsidR="00DA539B" w:rsidRPr="0087455C" w:rsidRDefault="00DA539B">
      <w:pPr>
        <w:pStyle w:val="0DraftNormal6"/>
        <w:rPr>
          <w:rFonts w:ascii="Montserrat" w:hAnsi="Montserrat"/>
          <w:sz w:val="24"/>
        </w:rPr>
      </w:pPr>
    </w:p>
    <w:p w14:paraId="521C91A7" w14:textId="77777777" w:rsidR="00DA539B" w:rsidRPr="0087455C" w:rsidRDefault="0087455C">
      <w:pPr>
        <w:pStyle w:val="0DraftNormal6"/>
        <w:rPr>
          <w:rFonts w:ascii="Montserrat" w:hAnsi="Montserrat"/>
          <w:sz w:val="24"/>
        </w:rPr>
      </w:pPr>
      <w:r w:rsidRPr="0087455C">
        <w:rPr>
          <w:rFonts w:ascii="Montserrat" w:hAnsi="Montserrat"/>
          <w:sz w:val="24"/>
        </w:rPr>
        <w:t>By the beginning of their tenth year of initiation, Dusk and Dawn had merged, being Dusk or Dawn was a pose maintained for the benefit of others, and Eve was ready to act. In merging, they had reached a consensus. Dusk and Dawn, together, had come to identify most strongly as female, their male embodiment retained mostly as a projection of their consciousness. In the process, they had finally put an end to the disorienting body swaps, much to the relief of their families. Eve shared their bias for the femal</w:t>
      </w:r>
      <w:r w:rsidRPr="0087455C">
        <w:rPr>
          <w:rFonts w:ascii="Montserrat" w:hAnsi="Montserrat"/>
          <w:sz w:val="24"/>
        </w:rPr>
        <w:t xml:space="preserve">e sex, but the male embodiment offered her the foothold she needed. She seized hold of the boy and asserted herself. Dawn felt the connection to the other body being broken and feared the worst. When she confronted Eve, she was as perplexed as anyone else. </w:t>
      </w:r>
    </w:p>
    <w:p w14:paraId="2D0C9AB2" w14:textId="77777777" w:rsidR="00DA539B" w:rsidRPr="0087455C" w:rsidRDefault="00DA539B">
      <w:pPr>
        <w:pStyle w:val="0DraftNormal6"/>
        <w:rPr>
          <w:rFonts w:ascii="Montserrat" w:hAnsi="Montserrat"/>
          <w:sz w:val="24"/>
        </w:rPr>
      </w:pPr>
    </w:p>
    <w:p w14:paraId="57976F23" w14:textId="77777777" w:rsidR="00DA539B" w:rsidRPr="0087455C" w:rsidRDefault="0087455C">
      <w:pPr>
        <w:pStyle w:val="0DraftNormal6"/>
        <w:rPr>
          <w:rFonts w:ascii="Montserrat" w:hAnsi="Montserrat"/>
          <w:sz w:val="24"/>
        </w:rPr>
      </w:pPr>
      <w:r w:rsidRPr="0087455C">
        <w:rPr>
          <w:rFonts w:ascii="Montserrat" w:hAnsi="Montserrat"/>
          <w:sz w:val="24"/>
        </w:rPr>
        <w:t>Eve had planned this very carefully, to the point where she could deceive even Dawn. She explained how, as Dusk, she had felt her identity merging with Dawn’s, to the point where they had become indistinguishable. However, she asserted, merging had not been a solution, but a new problem which had threatened her own identity. It was far safer to break away from Dawn and simply announce that the experience had forced him to realize he was a girl at heart, and become Eve, than exist as her shadow, displaced fr</w:t>
      </w:r>
      <w:r w:rsidRPr="0087455C">
        <w:rPr>
          <w:rFonts w:ascii="Montserrat" w:hAnsi="Montserrat"/>
          <w:sz w:val="24"/>
        </w:rPr>
        <w:t xml:space="preserve">om his own body. Dawn could remember the fear of losing her identity as Dusk before merging, and could not discount the possibility that some unconscious decision had snapped Dusk out of it. She still felt him in her, the memories, the quality she had associated with his personality, woven into the matrix of her own, but that could well be residual. </w:t>
      </w:r>
    </w:p>
    <w:p w14:paraId="678F6EB3" w14:textId="77777777" w:rsidR="00DA539B" w:rsidRPr="0087455C" w:rsidRDefault="00DA539B">
      <w:pPr>
        <w:pStyle w:val="0DraftNormal6"/>
        <w:rPr>
          <w:rFonts w:ascii="Montserrat" w:hAnsi="Montserrat"/>
          <w:sz w:val="24"/>
        </w:rPr>
      </w:pPr>
    </w:p>
    <w:p w14:paraId="0496B2D4" w14:textId="77777777" w:rsidR="00DA539B" w:rsidRPr="0087455C" w:rsidRDefault="0087455C">
      <w:pPr>
        <w:pStyle w:val="0DraftNormal6"/>
        <w:rPr>
          <w:rFonts w:ascii="Montserrat" w:hAnsi="Montserrat"/>
          <w:sz w:val="24"/>
        </w:rPr>
      </w:pPr>
      <w:r w:rsidRPr="0087455C">
        <w:rPr>
          <w:rFonts w:ascii="Montserrat" w:hAnsi="Montserrat"/>
          <w:sz w:val="24"/>
        </w:rPr>
        <w:t>No one had anticipated this threat to the union of Dusk and Dawn, and it was still imperative that the Phoenix Coast be brought into the imperial family. Eve’s request to change her name to reflect the change in her self image was denied. She was born Dusk, and as the heir to the empire, she would remain Dusk. Eve and Dawn both adjusted to this with some difficulty. Eve, because she truly wanted to distinguish herself from the union of Dusk and Dawn she had engineered, and Dawn, because she found it disturb</w:t>
      </w:r>
      <w:r w:rsidRPr="0087455C">
        <w:rPr>
          <w:rFonts w:ascii="Montserrat" w:hAnsi="Montserrat"/>
          <w:sz w:val="24"/>
        </w:rPr>
        <w:t xml:space="preserve">ing to no longer be a part of that strange territory that had been Dusk. The perfect understanding they had achieved had been obliterated by this abrupt separation. </w:t>
      </w:r>
    </w:p>
    <w:p w14:paraId="245734C7" w14:textId="77777777" w:rsidR="00DA539B" w:rsidRPr="0087455C" w:rsidRDefault="00DA539B">
      <w:pPr>
        <w:pStyle w:val="0DraftNormal6"/>
        <w:rPr>
          <w:rFonts w:ascii="Montserrat" w:hAnsi="Montserrat"/>
          <w:sz w:val="24"/>
        </w:rPr>
      </w:pPr>
    </w:p>
    <w:p w14:paraId="40906DE4" w14:textId="77777777" w:rsidR="00DA539B" w:rsidRPr="0087455C" w:rsidRDefault="0087455C">
      <w:pPr>
        <w:pStyle w:val="0DraftNormal6"/>
        <w:rPr>
          <w:rFonts w:ascii="Montserrat" w:hAnsi="Montserrat"/>
          <w:sz w:val="24"/>
        </w:rPr>
      </w:pPr>
      <w:r w:rsidRPr="0087455C">
        <w:rPr>
          <w:rFonts w:ascii="Montserrat" w:hAnsi="Montserrat"/>
          <w:sz w:val="24"/>
        </w:rPr>
        <w:t>Dusk was informed that she had certain obligations she could not escape, simply by choosing to be a girl. Whatever her reasons, and however true her feelings on the matter, the fact remained that she was capable of being a boy, which meant she was capable of fulfilling the pact of marriage. This startled both girls. The pact that had bound them included completing their initiation together. Their tenth year lay ahead of them, in which they faced their sexual initiations. While the initiation of a same sex c</w:t>
      </w:r>
      <w:r w:rsidRPr="0087455C">
        <w:rPr>
          <w:rFonts w:ascii="Montserrat" w:hAnsi="Montserrat"/>
          <w:sz w:val="24"/>
        </w:rPr>
        <w:t xml:space="preserve">ouple was not unheard of, it was an exception to the rule, and certainly this circumstance had never come up before. In truth, the sex of her partner was not an issue, for Dawn, but she could not imagine exploring that level of intimacy with a person who had shattered her trust by shutting her out completely. </w:t>
      </w:r>
    </w:p>
    <w:p w14:paraId="7FD4951F" w14:textId="77777777" w:rsidR="00DA539B" w:rsidRPr="0087455C" w:rsidRDefault="00DA539B">
      <w:pPr>
        <w:pStyle w:val="0DraftNormal6"/>
        <w:rPr>
          <w:rFonts w:ascii="Montserrat" w:hAnsi="Montserrat"/>
          <w:sz w:val="24"/>
        </w:rPr>
      </w:pPr>
    </w:p>
    <w:p w14:paraId="1969C98A" w14:textId="77777777" w:rsidR="00DA539B" w:rsidRPr="0087455C" w:rsidRDefault="0087455C">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sz w:val="24"/>
          <w:szCs w:val="14"/>
        </w:rPr>
      </w:pPr>
      <w:r w:rsidRPr="0087455C">
        <w:rPr>
          <w:rFonts w:ascii="Montserrat" w:hAnsi="Montserrat"/>
          <w:sz w:val="24"/>
          <w:szCs w:val="14"/>
        </w:rPr>
        <w:t>Dusk’s mother argued that there was nothing a boy could do that she could not, even siring children when she grew up. Dawn’s mother retorted that Dusk would still be considered less than a man. Those problems were for the distant future, though. The immediate problem was how to include Dusk in training with other boys without endangering her life. Girls were incredibly sympathetic to the decision she had made, but boys were unforgiving, and their contempt toward a boy who had chosen to be a girl would be un</w:t>
      </w:r>
      <w:r w:rsidRPr="0087455C">
        <w:rPr>
          <w:rFonts w:ascii="Montserrat" w:hAnsi="Montserrat"/>
          <w:sz w:val="24"/>
          <w:szCs w:val="14"/>
        </w:rPr>
        <w:t xml:space="preserve">relenting and potentially dangerous. </w:t>
      </w:r>
    </w:p>
    <w:p w14:paraId="0A656F9B" w14:textId="77777777" w:rsidR="00DA539B" w:rsidRPr="0087455C" w:rsidRDefault="00DA539B">
      <w:pPr>
        <w:tabs>
          <w:tab w:val="left" w:pos="360"/>
          <w:tab w:val="left" w:pos="720"/>
          <w:tab w:val="left" w:pos="1440"/>
          <w:tab w:val="left" w:pos="2160"/>
          <w:tab w:val="left" w:pos="2880"/>
          <w:tab w:val="left" w:pos="3600"/>
          <w:tab w:val="left" w:pos="4320"/>
          <w:tab w:val="left" w:pos="5040"/>
          <w:tab w:val="right" w:pos="6480"/>
          <w:tab w:val="right" w:pos="6840"/>
        </w:tabs>
        <w:autoSpaceDE w:val="0"/>
        <w:autoSpaceDN w:val="0"/>
        <w:adjustRightInd w:val="0"/>
        <w:rPr>
          <w:rFonts w:ascii="Montserrat" w:hAnsi="Montserrat"/>
          <w:sz w:val="24"/>
          <w:szCs w:val="14"/>
        </w:rPr>
      </w:pPr>
    </w:p>
    <w:p w14:paraId="707730D2" w14:textId="77777777" w:rsidR="00DA539B" w:rsidRPr="0087455C" w:rsidRDefault="0087455C">
      <w:pPr>
        <w:pStyle w:val="0DraftNormal6"/>
        <w:rPr>
          <w:rFonts w:ascii="Montserrat" w:hAnsi="Montserrat"/>
          <w:sz w:val="24"/>
        </w:rPr>
      </w:pPr>
      <w:r w:rsidRPr="0087455C">
        <w:rPr>
          <w:rFonts w:ascii="Montserrat" w:hAnsi="Montserrat"/>
          <w:sz w:val="24"/>
        </w:rPr>
        <w:t>When she tried to explain this to her mentor, he replied that this was actually for the best. The kind of intimacy she had shared with Dusk had been both dangerous and rare, but now the situation between them was exactly the same as what every individual faced, and the kind of gap that this part of their initiation was designed to help initiates bridge. When asked if she still felt drawn to Dusk the way she had when they met, she was forced to admit that she did. In a sense, she was drawn to her more than s</w:t>
      </w:r>
      <w:r w:rsidRPr="0087455C">
        <w:rPr>
          <w:rFonts w:ascii="Montserrat" w:hAnsi="Montserrat"/>
          <w:sz w:val="24"/>
        </w:rPr>
        <w:t xml:space="preserve">he had been before. she also noted, that since Dusk shut her out, she had become more powerful and focused, and she sensed the same was true for Dusk. Dusk’s arguments were exhausted in a similar way and when the day came, they faced the start of their tenth year together, as roommates and lovers. </w:t>
      </w:r>
    </w:p>
    <w:p w14:paraId="2798EC3D" w14:textId="77777777" w:rsidR="00DA539B" w:rsidRPr="0087455C" w:rsidRDefault="00DA539B">
      <w:pPr>
        <w:pStyle w:val="0DraftNormal6"/>
        <w:rPr>
          <w:rFonts w:ascii="Montserrat" w:hAnsi="Montserrat"/>
          <w:sz w:val="24"/>
        </w:rPr>
      </w:pPr>
    </w:p>
    <w:p w14:paraId="30ABB50E" w14:textId="77777777" w:rsidR="00DA539B" w:rsidRPr="0087455C" w:rsidRDefault="0087455C">
      <w:pPr>
        <w:pStyle w:val="0DraftNormal6"/>
        <w:rPr>
          <w:rFonts w:ascii="Montserrat" w:hAnsi="Montserrat"/>
          <w:sz w:val="24"/>
        </w:rPr>
      </w:pPr>
      <w:r w:rsidRPr="0087455C">
        <w:rPr>
          <w:rFonts w:ascii="Montserrat" w:hAnsi="Montserrat"/>
          <w:sz w:val="24"/>
        </w:rPr>
        <w:t xml:space="preserve">The silence between them was difficult for them to overcome, though they had been forced to admit the attraction between them and act on it. Dusk did not deal well with the burden of taking the male role in their future, and Dawn sympathized. Her parents had made Dusk’s obligations very clear, so their mentors were forced to enforce it, by requiring Dusk to maintain her training as a boy. Dawn sensed Dusk boiling with resentment and rebellion and tried to settle things down by voluntarily assuming the same </w:t>
      </w:r>
      <w:r w:rsidRPr="0087455C">
        <w:rPr>
          <w:rFonts w:ascii="Montserrat" w:hAnsi="Montserrat"/>
          <w:sz w:val="24"/>
        </w:rPr>
        <w:t xml:space="preserve">obligations. If Dusk had to be a man for her, and was required to keep up his training as one, she would be a man for Dusk, whether that meant dancing between the sheets or dancing in the circle. By silent agreement, they both put off engaging in actual intercourse, content to just be themselves as they slowly explored intimacy and established trust in their relationship. </w:t>
      </w:r>
    </w:p>
    <w:p w14:paraId="464DAC35" w14:textId="77777777" w:rsidR="00DA539B" w:rsidRPr="0087455C" w:rsidRDefault="00DA539B">
      <w:pPr>
        <w:pStyle w:val="0DraftNormal6"/>
        <w:rPr>
          <w:rFonts w:ascii="Montserrat" w:hAnsi="Montserrat"/>
          <w:sz w:val="24"/>
        </w:rPr>
      </w:pPr>
    </w:p>
    <w:p w14:paraId="2CD44A17" w14:textId="77777777" w:rsidR="00DA539B" w:rsidRPr="0087455C" w:rsidRDefault="0087455C">
      <w:pPr>
        <w:pStyle w:val="0DraftNormal6"/>
        <w:rPr>
          <w:rFonts w:ascii="Montserrat" w:hAnsi="Montserrat"/>
          <w:sz w:val="24"/>
        </w:rPr>
      </w:pPr>
      <w:r w:rsidRPr="0087455C">
        <w:rPr>
          <w:rFonts w:ascii="Montserrat" w:hAnsi="Montserrat"/>
          <w:sz w:val="24"/>
        </w:rPr>
        <w:t>Dusk’s revelation had a strange impact on their friends, one of whom approached the couple and revealed that he understood Dusk’s feelings perfectly. He had been born a boy, but in the course of life had realized his psyche was that of a girl’s and being a boy made him miserable. Dusk’s announcement had encouraged him to seek help and after exhausting examination by the most experienced healers, he was being allowed to pursue his own transformation. He would face one year of probation as a girl, after which</w:t>
      </w:r>
      <w:r w:rsidRPr="0087455C">
        <w:rPr>
          <w:rFonts w:ascii="Montserrat" w:hAnsi="Montserrat"/>
          <w:sz w:val="24"/>
        </w:rPr>
        <w:t xml:space="preserve"> he would either remain a girl or be changed back into a boy. A few other friends were inspired to explore the boundaries of sex and gender, some for personal amusement, others curious to find out if being a girl was somehow better than being a boy. Once again, Dawn had became infamous, though in truth the credit went to Dusk, because Dawn had shared the experience with Dusk and apparently come out unchanged. </w:t>
      </w:r>
    </w:p>
    <w:p w14:paraId="672B3037" w14:textId="77777777" w:rsidR="00DA539B" w:rsidRPr="0087455C" w:rsidRDefault="00DA539B">
      <w:pPr>
        <w:pStyle w:val="0DraftNormal6"/>
        <w:rPr>
          <w:rFonts w:ascii="Montserrat" w:hAnsi="Montserrat"/>
          <w:sz w:val="24"/>
        </w:rPr>
      </w:pPr>
    </w:p>
    <w:p w14:paraId="7EE5A257" w14:textId="77777777" w:rsidR="00DA539B" w:rsidRPr="0087455C" w:rsidRDefault="0087455C">
      <w:pPr>
        <w:pStyle w:val="0DraftNormal6"/>
        <w:rPr>
          <w:rFonts w:ascii="Montserrat" w:hAnsi="Montserrat"/>
          <w:sz w:val="24"/>
        </w:rPr>
      </w:pPr>
      <w:r w:rsidRPr="0087455C">
        <w:rPr>
          <w:rFonts w:ascii="Montserrat" w:hAnsi="Montserrat"/>
          <w:sz w:val="24"/>
        </w:rPr>
        <w:t>The darker side of the change in Dusk was that Eve had opened the door for the god exiled within the phoenix to awaken and rise through the depths of unconsciousness that still bound her, as Dusk, to Dawn. As he probed the bounds surrounding his prison, he tripped the memories of the phoenix within Dusk and Dawn, subjecting them to nightmares and traumatizing flashbacks to a time when the phoenix had been the angel of death, raining death and destruction upon the gods. Worse, the god was able to contact his</w:t>
      </w:r>
      <w:r w:rsidRPr="0087455C">
        <w:rPr>
          <w:rFonts w:ascii="Montserrat" w:hAnsi="Montserrat"/>
          <w:sz w:val="24"/>
        </w:rPr>
        <w:t xml:space="preserve"> modern adherents through the pinhole rift created by his annihilation on a site enshrined by their predecessors. The shrine lay in the heart of the ruins of the ancient city of Dream Gate. He advised them that the guardian of his prison was now distracted, making it possible to succeed in a second attempt to resurrect him. To this end, they sent their minions to capture Dawn. Eve, in spite of becoming Dusk, was still instinctively vigilant, and responded to the attack on Dawn by reflexively trading places </w:t>
      </w:r>
      <w:r w:rsidRPr="0087455C">
        <w:rPr>
          <w:rFonts w:ascii="Montserrat" w:hAnsi="Montserrat"/>
          <w:sz w:val="24"/>
        </w:rPr>
        <w:t xml:space="preserve">with her and slaughtering her assailants. </w:t>
      </w:r>
    </w:p>
    <w:p w14:paraId="4A91E72E" w14:textId="77777777" w:rsidR="00DA539B" w:rsidRPr="0087455C" w:rsidRDefault="00DA539B">
      <w:pPr>
        <w:pStyle w:val="0DraftNormal6"/>
        <w:rPr>
          <w:rFonts w:ascii="Montserrat" w:hAnsi="Montserrat"/>
          <w:sz w:val="24"/>
        </w:rPr>
      </w:pPr>
    </w:p>
    <w:p w14:paraId="5A5EA80D" w14:textId="77777777" w:rsidR="00DA539B" w:rsidRPr="0087455C" w:rsidRDefault="0087455C">
      <w:pPr>
        <w:pStyle w:val="0DraftNormal6"/>
        <w:rPr>
          <w:rFonts w:ascii="Montserrat" w:hAnsi="Montserrat"/>
          <w:sz w:val="24"/>
        </w:rPr>
      </w:pPr>
      <w:r w:rsidRPr="0087455C">
        <w:rPr>
          <w:rFonts w:ascii="Montserrat" w:hAnsi="Montserrat"/>
          <w:sz w:val="24"/>
        </w:rPr>
        <w:t>Dusk’s instinctive response to Dawn’s peril was shocking to them both. The only comparison to the annihilation of Dawn’s attackers either could think of were the nightmares that plagued them. When they were free, after the investigation into the attack, they sat down to discuss the recurrence of body swapping. In a way, the occurrence reassured Dawn that, despite the radical changes she had seen in Dusk, she was the same old Dusk. Dusk, on the other hand, was deeply alarmed by it. Before it had been a usefu</w:t>
      </w:r>
      <w:r w:rsidRPr="0087455C">
        <w:rPr>
          <w:rFonts w:ascii="Montserrat" w:hAnsi="Montserrat"/>
          <w:sz w:val="24"/>
        </w:rPr>
        <w:t xml:space="preserve">l tool in her escape from oblivion, but now she feared it had become an ingrained reflex, and over the course of time the walls between her and Dawn would collapse and Dawn would become aware of the truth behind her ascension. Her ancient nemesis was informed of her response to the attempt to abduct Dawn, forcing him to address the threat Dusk represented personally. He had already determined that he was in too weak a position to enslave her to his will again, however, her terror of being enslaved did make </w:t>
      </w:r>
      <w:r w:rsidRPr="0087455C">
        <w:rPr>
          <w:rFonts w:ascii="Montserrat" w:hAnsi="Montserrat"/>
          <w:sz w:val="24"/>
        </w:rPr>
        <w:t xml:space="preserve">her vulnerable to manipulation. </w:t>
      </w:r>
    </w:p>
    <w:p w14:paraId="7C61DA7A" w14:textId="77777777" w:rsidR="00DA539B" w:rsidRPr="0087455C" w:rsidRDefault="00DA539B">
      <w:pPr>
        <w:pStyle w:val="0DraftNormal6"/>
        <w:rPr>
          <w:rFonts w:ascii="Montserrat" w:hAnsi="Montserrat"/>
          <w:sz w:val="24"/>
        </w:rPr>
      </w:pPr>
    </w:p>
    <w:p w14:paraId="51077FC4" w14:textId="77777777" w:rsidR="00DA539B" w:rsidRPr="0087455C" w:rsidRDefault="0087455C">
      <w:pPr>
        <w:pStyle w:val="0DraftNormal6"/>
        <w:rPr>
          <w:rFonts w:ascii="Montserrat" w:hAnsi="Montserrat"/>
          <w:sz w:val="24"/>
        </w:rPr>
      </w:pPr>
      <w:r w:rsidRPr="0087455C">
        <w:rPr>
          <w:rFonts w:ascii="Montserrat" w:hAnsi="Montserrat"/>
          <w:sz w:val="24"/>
        </w:rPr>
        <w:t>Working through Dusk’s subconscious, he was able to turn her apprehension of Dawn discovering the truth about her into a paranoia of becoming a slave to her twin’s will. By turning Dawn into a threat to Dusk’s freedom, the exile was able to turn Dusk into Dawn’s nemesis. Unfortunately, he could not control what Dusk chose to do about it. He had hoped to create a threat that would drive Dawn into his minion’s hands, while eliminating the chance that Dusk would be inclined to protect Dawn again. Instead, Dusk</w:t>
      </w:r>
      <w:r w:rsidRPr="0087455C">
        <w:rPr>
          <w:rFonts w:ascii="Montserrat" w:hAnsi="Montserrat"/>
          <w:sz w:val="24"/>
        </w:rPr>
        <w:t xml:space="preserve"> set out to eliminate Dawn. Considering what Dawn was, Dusk faced quite a challenge. Dusk had long since figured out that the original Dusk and Dawn were a split reincarnation. The question, however, was how this came to be. Not too surprisingly, she went to Dusk’s mother, the empress, and posed the question as a theory. </w:t>
      </w:r>
    </w:p>
    <w:p w14:paraId="27BD6F60" w14:textId="77777777" w:rsidR="00DA539B" w:rsidRPr="0087455C" w:rsidRDefault="00DA539B">
      <w:pPr>
        <w:pStyle w:val="0DraftNormal6"/>
        <w:rPr>
          <w:rFonts w:ascii="Montserrat" w:hAnsi="Montserrat"/>
          <w:sz w:val="24"/>
        </w:rPr>
      </w:pPr>
    </w:p>
    <w:p w14:paraId="2966824E" w14:textId="77777777" w:rsidR="00DA539B" w:rsidRPr="0087455C" w:rsidRDefault="0087455C">
      <w:pPr>
        <w:pStyle w:val="0DraftNormal6"/>
        <w:rPr>
          <w:rFonts w:ascii="Montserrat" w:hAnsi="Montserrat"/>
          <w:color w:val="333399"/>
          <w:sz w:val="24"/>
        </w:rPr>
      </w:pPr>
      <w:r w:rsidRPr="0087455C">
        <w:rPr>
          <w:rFonts w:ascii="Montserrat" w:hAnsi="Montserrat"/>
          <w:color w:val="333399"/>
          <w:sz w:val="24"/>
        </w:rPr>
        <w:t xml:space="preserve">The empress listened to her daughter’s assessment of the link between Dusk and Dawn, and the nightmares the two of them had which seemed to be memories of the same life. The empress had been pondering this mystery too long to resist trying to solve it, even at the risk of exposing her infidelities to her daughter. The empress told Dusk about Dust’s mother, who had mysteriously died around the time of Dusk and Dawn’s conception. She explained the dragon’s obsession with the phoenix, and her endless attempts </w:t>
      </w:r>
      <w:r w:rsidRPr="0087455C">
        <w:rPr>
          <w:rFonts w:ascii="Montserrat" w:hAnsi="Montserrat"/>
          <w:color w:val="333399"/>
          <w:sz w:val="24"/>
        </w:rPr>
        <w:t xml:space="preserve">to resurrect her. She had to reveal her affair with the dragon in the process of posing a theory to explain how her child could be a resurrection of the phoenix. Dusk then tried to figure out where Dawn came from, and went to confront Phoenix. When Dusk pressed, Phoenix confessed that her first memory was making love to a stranger as a man, then suddenly becoming female and fleeing. She had realized years later, when she was introduced to Dusk’s parents, that the woman had been the empress. She agreed that </w:t>
      </w:r>
      <w:r w:rsidRPr="0087455C">
        <w:rPr>
          <w:rFonts w:ascii="Montserrat" w:hAnsi="Montserrat"/>
          <w:color w:val="333399"/>
          <w:sz w:val="24"/>
        </w:rPr>
        <w:t>it was most likely that Dawn had been conceived that night.</w:t>
      </w:r>
    </w:p>
    <w:p w14:paraId="5CA1A84D" w14:textId="77777777" w:rsidR="00DA539B" w:rsidRPr="0087455C" w:rsidRDefault="00DA539B">
      <w:pPr>
        <w:pStyle w:val="0DraftNormal6"/>
        <w:rPr>
          <w:rFonts w:ascii="Montserrat" w:hAnsi="Montserrat"/>
          <w:color w:val="333399"/>
          <w:sz w:val="24"/>
        </w:rPr>
      </w:pPr>
    </w:p>
    <w:p w14:paraId="40C27421" w14:textId="77777777" w:rsidR="00DA539B" w:rsidRPr="0087455C" w:rsidRDefault="0087455C">
      <w:pPr>
        <w:pStyle w:val="0DraftNormal6"/>
        <w:rPr>
          <w:rFonts w:ascii="Montserrat" w:hAnsi="Montserrat"/>
          <w:color w:val="333399"/>
          <w:sz w:val="24"/>
        </w:rPr>
      </w:pPr>
      <w:r w:rsidRPr="0087455C">
        <w:rPr>
          <w:rFonts w:ascii="Montserrat" w:hAnsi="Montserrat"/>
          <w:color w:val="333399"/>
          <w:sz w:val="24"/>
        </w:rPr>
        <w:t>Dusk put the pieces together and realized that Dawn’s mother was Dusk’s true father. The dragon had called the phoenix back from her exile, and been effectively slain in the process. Phoenix had stumbled into the dragon’s attempt to reincarnate her, and had been forced to complete the process started with Dusk by conceiving Dawn. To eliminate Dawn, Dusk had to kill Dawn and her mother. At present, Dusk and Dawn existed in Phoenix’s shadow. They had been able to trade places because they were linked by conce</w:t>
      </w:r>
      <w:r w:rsidRPr="0087455C">
        <w:rPr>
          <w:rFonts w:ascii="Montserrat" w:hAnsi="Montserrat"/>
          <w:color w:val="333399"/>
          <w:sz w:val="24"/>
        </w:rPr>
        <w:t xml:space="preserve">ption. If either of them died, they would be reabsorbed by Phoenix, but if Phoenix died she would be absorbed by the psyche of her heirs, redefined by her child’s perspective and psyche. The god became aware of her plan as Dusk dreamed, struggling with her conscience and paranoia. To prevent her plan from destroying his chances of being resurrected, he set his minions on a mission to kill Phoenix before Dusk could kill Dawn. </w:t>
      </w:r>
    </w:p>
    <w:p w14:paraId="7EEDEDE0" w14:textId="77777777" w:rsidR="00DA539B" w:rsidRPr="0087455C" w:rsidRDefault="00DA539B">
      <w:pPr>
        <w:pStyle w:val="0DraftNormal6"/>
        <w:rPr>
          <w:rFonts w:ascii="Montserrat" w:hAnsi="Montserrat"/>
          <w:color w:val="333399"/>
          <w:sz w:val="24"/>
        </w:rPr>
      </w:pPr>
    </w:p>
    <w:p w14:paraId="08CBAD0E" w14:textId="77777777" w:rsidR="00DA539B" w:rsidRPr="0087455C" w:rsidRDefault="0087455C">
      <w:pPr>
        <w:pStyle w:val="0DraftNormal6"/>
        <w:rPr>
          <w:rFonts w:ascii="Montserrat" w:hAnsi="Montserrat"/>
          <w:sz w:val="24"/>
        </w:rPr>
      </w:pPr>
      <w:r w:rsidRPr="0087455C">
        <w:rPr>
          <w:rFonts w:ascii="Montserrat" w:hAnsi="Montserrat"/>
          <w:sz w:val="24"/>
        </w:rPr>
        <w:t xml:space="preserve">At the height of the Age of Empires, Dawn was the heir of the phoenix legacy, a direct descendant of the founder of the phoenix house. As the heir of the legacy, she embodied the inspiration of the phoenix in her female aspect. Her line did not retain prominent authority within phoenix house or significantly influence its rule over the autumn kingdoms, as titles of authority traditionally passed through the eldest descendants of a generation. The phoenix legacy, including certain lands and titles, remained </w:t>
      </w:r>
      <w:r w:rsidRPr="0087455C">
        <w:rPr>
          <w:rFonts w:ascii="Montserrat" w:hAnsi="Montserrat"/>
          <w:sz w:val="24"/>
        </w:rPr>
        <w:t>associated with the male and female reincarnations of the founders in each generation, including the responsibility for promoting and initiating phoenix potential in the phoenix house. Not surprisingly, once the autumn kingdoms and their ruling bloodlines had been established, the expansion of the phoenix legacy was forced into near stasis. With the gifts of rebirth and resurrection, the members of the phoenix house were practically immortal. The phoenix house imposed on itself a moratorium against unlimite</w:t>
      </w:r>
      <w:r w:rsidRPr="0087455C">
        <w:rPr>
          <w:rFonts w:ascii="Montserrat" w:hAnsi="Montserrat"/>
          <w:sz w:val="24"/>
        </w:rPr>
        <w:t>d propagation. It became exceedingly rare for new individuals to be born into the phoenix house, and even rarer for new individuals to be brought into the fold. An indestructible leadership sufficed to preserve the autumn kingdoms from the ravages visited upon them from the neighboring winter and summer kingdoms. Because of the phoenix nature of the rulers of the autumn kingdoms, their peers and subjects had a means to keep their leaders in check, without sacrificing the wealth of experience they possessed.</w:t>
      </w:r>
      <w:r w:rsidRPr="0087455C">
        <w:rPr>
          <w:rFonts w:ascii="Montserrat" w:hAnsi="Montserrat"/>
          <w:sz w:val="24"/>
        </w:rPr>
        <w:t xml:space="preserve"> Each generation, the offshoots of royal and noble leaders were fostered among the common people, trained by the minor nobility and educated by the major nobility. Leaders who abused or tyrannized their subjects were the legitimate targets of assassination, who would resurrect in their offshoots with a fresh perspective on life. Offshoots who were themselves found to be corrupt could also be executed, and new offshoots would then be born and raised in different circumstances. Under normal circumstances, thi</w:t>
      </w:r>
      <w:r w:rsidRPr="0087455C">
        <w:rPr>
          <w:rFonts w:ascii="Montserrat" w:hAnsi="Montserrat"/>
          <w:sz w:val="24"/>
        </w:rPr>
        <w:t xml:space="preserve">s system protected everyone, and ensured the best leadership. There was, however, a weakness which enemies of the autumn kingdoms could exploit. The wisdom and experience of a root phoenix did not emerge if the offshoot was under seven years of age at the time of passing. </w:t>
      </w:r>
    </w:p>
    <w:p w14:paraId="08BA9D2C" w14:textId="77777777" w:rsidR="00DA539B" w:rsidRPr="0087455C" w:rsidRDefault="00DA539B">
      <w:pPr>
        <w:pStyle w:val="0DraftNormal6"/>
        <w:rPr>
          <w:rFonts w:ascii="Montserrat" w:hAnsi="Montserrat"/>
          <w:sz w:val="24"/>
        </w:rPr>
      </w:pPr>
    </w:p>
    <w:p w14:paraId="7A2C6577" w14:textId="77777777" w:rsidR="00DA539B" w:rsidRPr="0087455C" w:rsidRDefault="0087455C">
      <w:pPr>
        <w:pStyle w:val="0DraftNormal6"/>
        <w:rPr>
          <w:rFonts w:ascii="Montserrat" w:hAnsi="Montserrat"/>
          <w:sz w:val="24"/>
          <w:szCs w:val="14"/>
        </w:rPr>
      </w:pPr>
      <w:r w:rsidRPr="0087455C">
        <w:rPr>
          <w:rFonts w:ascii="Montserrat" w:hAnsi="Montserrat"/>
          <w:sz w:val="24"/>
        </w:rPr>
        <w:t xml:space="preserve">Throughout the history of the autumn kingdoms, the legacy of rebirth was limited by default to two living generations, as the offshoot of a phoenix could not fully mature while her predecessor still lived. When the mantle of a phoenix passed to an heir, as much as a generation could pass before a new heir was conceived. </w:t>
      </w:r>
      <w:r w:rsidRPr="0087455C">
        <w:rPr>
          <w:rFonts w:ascii="Montserrat" w:hAnsi="Montserrat"/>
          <w:sz w:val="24"/>
          <w:szCs w:val="14"/>
        </w:rPr>
        <w:t xml:space="preserve">The mysteries of the phoenix house and the phoenix legacy were never written down. Written records were unnecessary when heirs became enlightened during the passing of one generation to the next. </w:t>
      </w:r>
      <w:r w:rsidRPr="0087455C">
        <w:rPr>
          <w:rFonts w:ascii="Montserrat" w:hAnsi="Montserrat"/>
          <w:sz w:val="24"/>
        </w:rPr>
        <w:t xml:space="preserve">In spite of the mystery and secrecy surrounding the legacy, enemies of the phoenix house had penetrated the mysteries of the legacy and discovered its purpose and the possibility it presented. </w:t>
      </w:r>
      <w:r w:rsidRPr="0087455C">
        <w:rPr>
          <w:rFonts w:ascii="Montserrat" w:hAnsi="Montserrat"/>
          <w:sz w:val="24"/>
          <w:szCs w:val="14"/>
        </w:rPr>
        <w:t xml:space="preserve">The veil of secrecy had been pierced before it had been established. The first phoenix initiations had occurred during the age of gods and many were captured, dissected and all that could be learned of them written down in the archives of demonology and necromancy. This dangerous information fell into the hands of a dangerous cabal of </w:t>
      </w:r>
      <w:r w:rsidRPr="0087455C">
        <w:rPr>
          <w:rFonts w:ascii="Montserrat" w:hAnsi="Montserrat"/>
          <w:sz w:val="24"/>
        </w:rPr>
        <w:t xml:space="preserve">demonologists and necromancers </w:t>
      </w:r>
      <w:r w:rsidRPr="0087455C">
        <w:rPr>
          <w:rFonts w:ascii="Montserrat" w:hAnsi="Montserrat"/>
          <w:sz w:val="24"/>
          <w:szCs w:val="14"/>
        </w:rPr>
        <w:t xml:space="preserve">in the winter kingdoms who happened to be masters of the forbidden arcane arts. </w:t>
      </w:r>
    </w:p>
    <w:p w14:paraId="143D872F" w14:textId="77777777" w:rsidR="00DA539B" w:rsidRPr="0087455C" w:rsidRDefault="00DA539B">
      <w:pPr>
        <w:pStyle w:val="0DraftNormal6"/>
        <w:rPr>
          <w:rFonts w:ascii="Montserrat" w:hAnsi="Montserrat"/>
          <w:sz w:val="24"/>
          <w:szCs w:val="14"/>
        </w:rPr>
      </w:pPr>
    </w:p>
    <w:p w14:paraId="1777E0C8" w14:textId="77777777" w:rsidR="00DA539B" w:rsidRPr="0087455C" w:rsidRDefault="0087455C">
      <w:pPr>
        <w:pStyle w:val="0DraftNormal6"/>
        <w:rPr>
          <w:rFonts w:ascii="Montserrat" w:hAnsi="Montserrat"/>
          <w:sz w:val="24"/>
        </w:rPr>
      </w:pPr>
      <w:r w:rsidRPr="0087455C">
        <w:rPr>
          <w:rFonts w:ascii="Montserrat" w:hAnsi="Montserrat"/>
          <w:color w:val="333399"/>
          <w:sz w:val="24"/>
        </w:rPr>
        <w:t>[probing the history of the dragon king and his sister]</w:t>
      </w:r>
      <w:r w:rsidRPr="0087455C">
        <w:rPr>
          <w:rFonts w:ascii="Montserrat" w:hAnsi="Montserrat"/>
          <w:sz w:val="24"/>
        </w:rPr>
        <w:t xml:space="preserve"> </w:t>
      </w:r>
    </w:p>
    <w:p w14:paraId="6CF70FCD" w14:textId="77777777" w:rsidR="00DA539B" w:rsidRPr="0087455C" w:rsidRDefault="00DA539B">
      <w:pPr>
        <w:pStyle w:val="0DraftNormal6"/>
        <w:rPr>
          <w:rFonts w:ascii="Montserrat" w:hAnsi="Montserrat"/>
          <w:sz w:val="24"/>
        </w:rPr>
      </w:pPr>
    </w:p>
    <w:p w14:paraId="5D261FAF" w14:textId="77777777" w:rsidR="00DA539B" w:rsidRPr="0087455C" w:rsidRDefault="0087455C">
      <w:pPr>
        <w:pStyle w:val="0DraftNormal6"/>
        <w:rPr>
          <w:rFonts w:ascii="Montserrat" w:hAnsi="Montserrat"/>
          <w:sz w:val="24"/>
        </w:rPr>
      </w:pPr>
      <w:r w:rsidRPr="0087455C">
        <w:rPr>
          <w:rFonts w:ascii="Montserrat" w:hAnsi="Montserrat"/>
          <w:sz w:val="24"/>
        </w:rPr>
        <w:t>Ash needed something to do, and eagerly took up the challenge of conquering the north. As she proceeded, she was setting  things in motion for her ulterior motive. Forge’s quest would lead her to become a dragon herself and begin the conquest of the north. No attempt to bring law and order to the north could have succeeded without the possession of such power. While it was true that the gods had seen thoroughly to the elimination of sorcery, the ancients had dabbled in arts more dangerous and obscure than t</w:t>
      </w:r>
      <w:r w:rsidRPr="0087455C">
        <w:rPr>
          <w:rFonts w:ascii="Montserrat" w:hAnsi="Montserrat"/>
          <w:sz w:val="24"/>
        </w:rPr>
        <w:t>hat. The arts of conjury, demonology and necromancy mastered by the ancients, had survived in disparate forms such as witchcraft and wizardry throughout the north. It had been only a matter of time before true conjurors, demonologists and necromancers reappeared. Ash indulged Forge’s request to become a dragon, initiating her and passing on inspirations of the phoenix’s true form. Ash explained the pact of rebirth that bound a dragon to her initiate, laying the foundation for her escape from the terrible aw</w:t>
      </w:r>
      <w:r w:rsidRPr="0087455C">
        <w:rPr>
          <w:rFonts w:ascii="Montserrat" w:hAnsi="Montserrat"/>
          <w:sz w:val="24"/>
        </w:rPr>
        <w:t xml:space="preserve">areness of the phoenix’s loss. Forge quickly realized that Ash had given her a way to experience, and more importantly project, the conventional sexes of humanity. She took on the male version of the phoenix form, and Ash, bound to her dragon initiate, took on the female version. Together, over the next twenty years, they succeeded in conquering the winter kingdoms. </w:t>
      </w:r>
    </w:p>
    <w:p w14:paraId="1A9A724A" w14:textId="77777777" w:rsidR="00DA539B" w:rsidRPr="0087455C" w:rsidRDefault="00DA539B">
      <w:pPr>
        <w:pStyle w:val="0DraftNormal6"/>
        <w:rPr>
          <w:rFonts w:ascii="Montserrat" w:hAnsi="Montserrat"/>
          <w:color w:val="333399"/>
          <w:sz w:val="24"/>
        </w:rPr>
      </w:pPr>
    </w:p>
    <w:p w14:paraId="321F4212" w14:textId="77777777" w:rsidR="00DA539B" w:rsidRPr="0087455C" w:rsidRDefault="0087455C">
      <w:pPr>
        <w:pStyle w:val="0DraftNormal6"/>
        <w:rPr>
          <w:rFonts w:ascii="Montserrat" w:hAnsi="Montserrat"/>
          <w:sz w:val="24"/>
        </w:rPr>
      </w:pPr>
      <w:r w:rsidRPr="0087455C">
        <w:rPr>
          <w:rFonts w:ascii="Montserrat" w:hAnsi="Montserrat"/>
          <w:sz w:val="24"/>
        </w:rPr>
        <w:t>The people of the autumn kingdoms were distracted from the conquest of the winter kingdoms by the systematic assassination of the heirs of the phoenix house. In the space of a few years, virtually every branch of royal or noble lineage was pruned, forcing the passage of many great elders and the widespread birth of new offshoots and a period of uncertainty when the leadership of the autumn kingdoms felt vulnerable. Dawn was among those who lost parents, and possessed no offshoots. The survivors of the purge</w:t>
      </w:r>
      <w:r w:rsidRPr="0087455C">
        <w:rPr>
          <w:rFonts w:ascii="Montserrat" w:hAnsi="Montserrat"/>
          <w:sz w:val="24"/>
        </w:rPr>
        <w:t xml:space="preserve"> were warned by Dawn not to beget new offshoots, with the threat of conquest by the winter kingdoms still looming, but because was a mere child as yet, her warnings were not heeded, save by her closest friends and acquaintances. The conquest of the winter kingdoms was complete by the time the last offshoot was born, and rumors were flying suggesting that the dragon prince might attack the autumn kingdoms next, seeking out the allies of his enemies at home. In spite of their vulnerability, the leaders of the</w:t>
      </w:r>
      <w:r w:rsidRPr="0087455C">
        <w:rPr>
          <w:rFonts w:ascii="Montserrat" w:hAnsi="Montserrat"/>
          <w:sz w:val="24"/>
        </w:rPr>
        <w:t xml:space="preserve"> autumn kingdoms began to mass their armies at the borders of the winter kingdoms. Eve arranged for the best protection she could for her daughter, as did Morn for his son, before joining the rest of the phoenix house in a summit to prepare the defense of the kingdoms.</w:t>
      </w:r>
    </w:p>
    <w:p w14:paraId="7436876D" w14:textId="77777777" w:rsidR="00DA539B" w:rsidRPr="0087455C" w:rsidRDefault="00DA539B">
      <w:pPr>
        <w:pStyle w:val="0DraftNormal6"/>
        <w:rPr>
          <w:rFonts w:ascii="Montserrat" w:hAnsi="Montserrat"/>
          <w:sz w:val="24"/>
        </w:rPr>
      </w:pPr>
    </w:p>
    <w:p w14:paraId="6AF64719" w14:textId="77777777" w:rsidR="00DA539B" w:rsidRPr="0087455C" w:rsidRDefault="0087455C">
      <w:pPr>
        <w:pStyle w:val="0DraftNormal6"/>
        <w:rPr>
          <w:rFonts w:ascii="Montserrat" w:hAnsi="Montserrat"/>
          <w:sz w:val="24"/>
        </w:rPr>
      </w:pPr>
      <w:r w:rsidRPr="0087455C">
        <w:rPr>
          <w:rFonts w:ascii="Montserrat" w:hAnsi="Montserrat"/>
          <w:sz w:val="24"/>
        </w:rPr>
        <w:t xml:space="preserve">Forge was able to rouse tremendous support against the threats of slavery and profane arts, but those factions had been powerful and capable of mounting serious resistance. The northern born people clung to a magical tradition which predated the age of empires. They were skilled conjurors and they had successfully resurrected the arts of demonology and necromancy which had become proscribed by modern artists. </w:t>
      </w:r>
      <w:r w:rsidRPr="0087455C">
        <w:rPr>
          <w:rFonts w:ascii="Montserrat" w:hAnsi="Montserrat"/>
          <w:sz w:val="24"/>
          <w:szCs w:val="18"/>
        </w:rPr>
        <w:t xml:space="preserve">In the course of his conventional battles, powerful demonologists and necromancers had banded together to raise the legions of slaughtered warriors as an army of their own. </w:t>
      </w:r>
      <w:r w:rsidRPr="0087455C">
        <w:rPr>
          <w:rFonts w:ascii="Montserrat" w:hAnsi="Montserrat"/>
          <w:sz w:val="24"/>
        </w:rPr>
        <w:t>Both sides suffered massive casualties, and even with victory, peace did not settle over the united kingdoms. Throughout history, slavers had raided the ports of the winter kingdoms, stealing women and children to sell in the slave markets of the eastern empire, but despite his purge the raids had been increasing over the past few years. It had been discovered more than twenty years ago that the slavers were using agents within the northern kingdoms. While the traditional enemies of the winter kingdoms, the</w:t>
      </w:r>
      <w:r w:rsidRPr="0087455C">
        <w:rPr>
          <w:rFonts w:ascii="Montserrat" w:hAnsi="Montserrat"/>
          <w:sz w:val="24"/>
        </w:rPr>
        <w:t xml:space="preserve"> autumn kingdoms, were not directly responsible, many of the individuals who were responsible were intimately associated with them. </w:t>
      </w:r>
    </w:p>
    <w:p w14:paraId="05127682" w14:textId="77777777" w:rsidR="00DA539B" w:rsidRPr="0087455C" w:rsidRDefault="00DA539B">
      <w:pPr>
        <w:pStyle w:val="0DraftNormal6"/>
        <w:rPr>
          <w:rFonts w:ascii="Montserrat" w:hAnsi="Montserrat"/>
          <w:sz w:val="24"/>
        </w:rPr>
      </w:pPr>
    </w:p>
    <w:p w14:paraId="30590669" w14:textId="77777777" w:rsidR="00DA539B" w:rsidRPr="0087455C" w:rsidRDefault="0087455C">
      <w:pPr>
        <w:pStyle w:val="0DraftNormal6"/>
        <w:rPr>
          <w:rFonts w:ascii="Montserrat" w:hAnsi="Montserrat"/>
          <w:sz w:val="24"/>
          <w:szCs w:val="18"/>
        </w:rPr>
      </w:pPr>
      <w:r w:rsidRPr="0087455C">
        <w:rPr>
          <w:rFonts w:ascii="Montserrat" w:hAnsi="Montserrat"/>
          <w:sz w:val="24"/>
        </w:rPr>
        <w:t xml:space="preserve">Rebellious forces in the north, aroused and led by masters of the ancient arts were rumored to be moving on the seat of the autumn kingdoms. </w:t>
      </w:r>
      <w:r w:rsidRPr="0087455C">
        <w:rPr>
          <w:rFonts w:ascii="Montserrat" w:hAnsi="Montserrat"/>
          <w:sz w:val="24"/>
          <w:szCs w:val="18"/>
        </w:rPr>
        <w:t>As a persecuted faction in the winter kingdoms, they now sought to conquer the autumn kingdoms and destroy the dragon king, after crippling the armies of the autumn and winter kingdoms.</w:t>
      </w:r>
      <w:r w:rsidRPr="0087455C">
        <w:rPr>
          <w:rFonts w:ascii="Montserrat" w:hAnsi="Montserrat"/>
          <w:sz w:val="24"/>
        </w:rPr>
        <w:t xml:space="preserve"> A new war of disastrous proportions was shaping up, and each day the news got worse. </w:t>
      </w:r>
      <w:r w:rsidRPr="0087455C">
        <w:rPr>
          <w:rFonts w:ascii="Montserrat" w:hAnsi="Montserrat"/>
          <w:sz w:val="24"/>
          <w:szCs w:val="18"/>
        </w:rPr>
        <w:t xml:space="preserve">The dragon king, Forge, having unified the winter kingdoms, had considered the reports of enemy movement and officially declared his intentions to conquer the autumn kingdoms. A state of war had existed almost perpetually between the border kingdoms of the winter and autumn domains since the cataclysm. An attempt by a winter king to conquer the west would come as little surprise to anyone. It was crucial that people recognized the sincerity of his ambition. </w:t>
      </w:r>
      <w:r w:rsidRPr="0087455C">
        <w:rPr>
          <w:rFonts w:ascii="Montserrat" w:hAnsi="Montserrat"/>
          <w:sz w:val="24"/>
        </w:rPr>
        <w:t xml:space="preserve">The winter and autumn kingdoms formed the largest percentage of the north’s population, and were roughly equal in size to each other, in essence the two major powers of the north. Combined, they would make an empire the world would take note of. </w:t>
      </w:r>
      <w:r w:rsidRPr="0087455C">
        <w:rPr>
          <w:rFonts w:ascii="Montserrat" w:hAnsi="Montserrat"/>
          <w:sz w:val="24"/>
          <w:szCs w:val="18"/>
        </w:rPr>
        <w:t xml:space="preserve">In truth, his real intentions were to draw out the slavers and masters of rogue arts infesting both domains. </w:t>
      </w:r>
    </w:p>
    <w:p w14:paraId="6257B1ED" w14:textId="77777777" w:rsidR="00DA539B" w:rsidRPr="0087455C" w:rsidRDefault="00DA539B">
      <w:pPr>
        <w:pStyle w:val="0DraftNormal6"/>
        <w:rPr>
          <w:rFonts w:ascii="Montserrat" w:hAnsi="Montserrat"/>
          <w:color w:val="333399"/>
          <w:sz w:val="24"/>
        </w:rPr>
      </w:pPr>
    </w:p>
    <w:p w14:paraId="5951AB63" w14:textId="77777777" w:rsidR="00DA539B" w:rsidRPr="0087455C" w:rsidRDefault="0087455C">
      <w:pPr>
        <w:pStyle w:val="0DraftNormal6"/>
        <w:rPr>
          <w:rFonts w:ascii="Montserrat" w:hAnsi="Montserrat"/>
          <w:sz w:val="24"/>
        </w:rPr>
      </w:pPr>
      <w:r w:rsidRPr="0087455C">
        <w:rPr>
          <w:rFonts w:ascii="Montserrat" w:hAnsi="Montserrat"/>
          <w:sz w:val="24"/>
        </w:rPr>
        <w:t xml:space="preserve">Most of the phoenix house was massacred while mustering armies at the borders of the winter kingdom, and the mantle of high queen fell upon the slender shoulders of Dawn. </w:t>
      </w:r>
    </w:p>
    <w:p w14:paraId="2D28CA16" w14:textId="77777777" w:rsidR="00DA539B" w:rsidRPr="0087455C" w:rsidRDefault="00DA539B">
      <w:pPr>
        <w:pStyle w:val="0DraftNormal6"/>
        <w:rPr>
          <w:rFonts w:ascii="Montserrat" w:hAnsi="Montserrat"/>
          <w:sz w:val="24"/>
        </w:rPr>
      </w:pPr>
    </w:p>
    <w:p w14:paraId="10DD6EA9" w14:textId="77777777" w:rsidR="00DA539B" w:rsidRPr="0087455C" w:rsidRDefault="0087455C">
      <w:pPr>
        <w:pStyle w:val="0DraftNormal6"/>
        <w:rPr>
          <w:rFonts w:ascii="Montserrat" w:hAnsi="Montserrat"/>
          <w:sz w:val="24"/>
        </w:rPr>
      </w:pPr>
      <w:r w:rsidRPr="0087455C">
        <w:rPr>
          <w:rFonts w:ascii="Montserrat" w:hAnsi="Montserrat"/>
          <w:sz w:val="24"/>
        </w:rPr>
        <w:t>The dragon prince moved in the midst of the chaos</w:t>
      </w:r>
      <w:r w:rsidRPr="0087455C">
        <w:rPr>
          <w:rFonts w:ascii="Montserrat" w:hAnsi="Montserrat"/>
          <w:sz w:val="24"/>
        </w:rPr>
        <w:t xml:space="preserve">, while the armies of the autumn kingdoms were in disarray. </w:t>
      </w:r>
    </w:p>
    <w:p w14:paraId="19EAF382" w14:textId="77777777" w:rsidR="00DA539B" w:rsidRPr="0087455C" w:rsidRDefault="00DA539B">
      <w:pPr>
        <w:pStyle w:val="0DraftNormal6"/>
        <w:rPr>
          <w:rFonts w:ascii="Montserrat" w:hAnsi="Montserrat"/>
          <w:sz w:val="24"/>
        </w:rPr>
      </w:pPr>
    </w:p>
    <w:p w14:paraId="658C78D9" w14:textId="77777777" w:rsidR="00DA539B" w:rsidRPr="0087455C" w:rsidRDefault="0087455C">
      <w:pPr>
        <w:pStyle w:val="0DraftNormal6"/>
        <w:rPr>
          <w:rFonts w:ascii="Montserrat" w:hAnsi="Montserrat"/>
          <w:sz w:val="24"/>
        </w:rPr>
      </w:pPr>
      <w:r w:rsidRPr="0087455C">
        <w:rPr>
          <w:rFonts w:ascii="Montserrat" w:hAnsi="Montserrat"/>
          <w:sz w:val="24"/>
        </w:rPr>
        <w:t xml:space="preserve">Dawn initially fled with her supporters, but they could not escape the occupied kingdoms. </w:t>
      </w:r>
    </w:p>
    <w:p w14:paraId="590506A1" w14:textId="77777777" w:rsidR="00DA539B" w:rsidRPr="0087455C" w:rsidRDefault="00DA539B">
      <w:pPr>
        <w:pStyle w:val="0DraftNormal6"/>
        <w:rPr>
          <w:rFonts w:ascii="Montserrat" w:hAnsi="Montserrat"/>
          <w:sz w:val="24"/>
        </w:rPr>
      </w:pPr>
    </w:p>
    <w:p w14:paraId="30DC3A9C" w14:textId="77777777" w:rsidR="00DA539B" w:rsidRPr="0087455C" w:rsidRDefault="0087455C">
      <w:pPr>
        <w:pStyle w:val="0DraftNormal6"/>
        <w:rPr>
          <w:rFonts w:ascii="Montserrat" w:hAnsi="Montserrat"/>
          <w:sz w:val="24"/>
        </w:rPr>
      </w:pPr>
      <w:r w:rsidRPr="0087455C">
        <w:rPr>
          <w:rFonts w:ascii="Montserrat" w:hAnsi="Montserrat"/>
          <w:sz w:val="24"/>
        </w:rPr>
        <w:t xml:space="preserve">They were identified as nobility, and found themselves under house arrest. </w:t>
      </w:r>
    </w:p>
    <w:p w14:paraId="0BC150A3" w14:textId="77777777" w:rsidR="00DA539B" w:rsidRPr="0087455C" w:rsidRDefault="00DA539B">
      <w:pPr>
        <w:pStyle w:val="0DraftNormal6"/>
        <w:rPr>
          <w:rFonts w:ascii="Montserrat" w:hAnsi="Montserrat"/>
          <w:sz w:val="24"/>
        </w:rPr>
      </w:pPr>
    </w:p>
    <w:p w14:paraId="123F2827" w14:textId="77777777" w:rsidR="00DA539B" w:rsidRPr="0087455C" w:rsidRDefault="0087455C">
      <w:pPr>
        <w:pStyle w:val="0DraftNormal6"/>
        <w:rPr>
          <w:rFonts w:ascii="Montserrat" w:hAnsi="Montserrat"/>
          <w:sz w:val="24"/>
        </w:rPr>
      </w:pPr>
      <w:r w:rsidRPr="0087455C">
        <w:rPr>
          <w:rFonts w:ascii="Montserrat" w:hAnsi="Montserrat"/>
          <w:sz w:val="24"/>
        </w:rPr>
        <w:t xml:space="preserve">In spite of a bold initiative, the dragon prince did not follow up the initial invasion with new offenses. </w:t>
      </w:r>
    </w:p>
    <w:p w14:paraId="1BF416B8" w14:textId="77777777" w:rsidR="00DA539B" w:rsidRPr="0087455C" w:rsidRDefault="00DA539B">
      <w:pPr>
        <w:pStyle w:val="0DraftNormal6"/>
        <w:rPr>
          <w:rFonts w:ascii="Montserrat" w:hAnsi="Montserrat"/>
          <w:sz w:val="24"/>
        </w:rPr>
      </w:pPr>
    </w:p>
    <w:p w14:paraId="7E184D4F" w14:textId="77777777" w:rsidR="00DA539B" w:rsidRPr="0087455C" w:rsidRDefault="0087455C">
      <w:pPr>
        <w:pStyle w:val="0DraftNormal6"/>
        <w:rPr>
          <w:rFonts w:ascii="Montserrat" w:hAnsi="Montserrat"/>
          <w:sz w:val="24"/>
        </w:rPr>
      </w:pPr>
      <w:r w:rsidRPr="0087455C">
        <w:rPr>
          <w:rFonts w:ascii="Montserrat" w:hAnsi="Montserrat"/>
          <w:sz w:val="24"/>
        </w:rPr>
        <w:t xml:space="preserve">He secured the occupied kingdoms and policed them fiercely. </w:t>
      </w:r>
    </w:p>
    <w:p w14:paraId="055ABFF2" w14:textId="77777777" w:rsidR="00DA539B" w:rsidRPr="0087455C" w:rsidRDefault="00DA539B">
      <w:pPr>
        <w:pStyle w:val="0DraftNormal6"/>
        <w:rPr>
          <w:rFonts w:ascii="Montserrat" w:hAnsi="Montserrat"/>
          <w:sz w:val="24"/>
        </w:rPr>
      </w:pPr>
    </w:p>
    <w:p w14:paraId="05825E4A" w14:textId="77777777" w:rsidR="00DA539B" w:rsidRPr="0087455C" w:rsidRDefault="0087455C">
      <w:pPr>
        <w:pStyle w:val="0DraftNormal6"/>
        <w:rPr>
          <w:rFonts w:ascii="Montserrat" w:hAnsi="Montserrat"/>
          <w:sz w:val="24"/>
        </w:rPr>
      </w:pPr>
      <w:r w:rsidRPr="0087455C">
        <w:rPr>
          <w:rFonts w:ascii="Montserrat" w:hAnsi="Montserrat"/>
          <w:sz w:val="24"/>
        </w:rPr>
        <w:t xml:space="preserve">Dawn and her supporters found themselves frequent, and unwilling, hosts to the dragon prince who probed incessantly into the mysteries of the Phoenix House. </w:t>
      </w:r>
    </w:p>
    <w:p w14:paraId="7567F946" w14:textId="77777777" w:rsidR="00DA539B" w:rsidRPr="0087455C" w:rsidRDefault="00DA539B">
      <w:pPr>
        <w:pStyle w:val="0DraftNormal6"/>
        <w:rPr>
          <w:rFonts w:ascii="Montserrat" w:hAnsi="Montserrat"/>
          <w:sz w:val="24"/>
        </w:rPr>
      </w:pPr>
    </w:p>
    <w:p w14:paraId="30D2DBB5" w14:textId="77777777" w:rsidR="00DA539B" w:rsidRPr="0087455C" w:rsidRDefault="0087455C">
      <w:pPr>
        <w:pStyle w:val="0DraftNormal6"/>
        <w:rPr>
          <w:rFonts w:ascii="Montserrat" w:hAnsi="Montserrat"/>
          <w:sz w:val="24"/>
        </w:rPr>
      </w:pPr>
      <w:r w:rsidRPr="0087455C">
        <w:rPr>
          <w:rFonts w:ascii="Montserrat" w:hAnsi="Montserrat"/>
          <w:sz w:val="24"/>
        </w:rPr>
        <w:t xml:space="preserve">In spite of efforts to keep the two from encountering each other, Dawn and the dragon prince stumbled across each other and all hell broke loose. </w:t>
      </w:r>
    </w:p>
    <w:p w14:paraId="24436A2D" w14:textId="77777777" w:rsidR="00DA539B" w:rsidRPr="0087455C" w:rsidRDefault="00DA539B">
      <w:pPr>
        <w:pStyle w:val="0DraftNormal6"/>
        <w:rPr>
          <w:rFonts w:ascii="Montserrat" w:hAnsi="Montserrat"/>
          <w:sz w:val="24"/>
        </w:rPr>
      </w:pPr>
    </w:p>
    <w:p w14:paraId="494CF566" w14:textId="77777777" w:rsidR="00DA539B" w:rsidRPr="0087455C" w:rsidRDefault="0087455C">
      <w:pPr>
        <w:pStyle w:val="0DraftNormal6"/>
        <w:rPr>
          <w:rFonts w:ascii="Montserrat" w:hAnsi="Montserrat"/>
          <w:sz w:val="24"/>
        </w:rPr>
      </w:pPr>
      <w:r w:rsidRPr="0087455C">
        <w:rPr>
          <w:rFonts w:ascii="Montserrat" w:hAnsi="Montserrat"/>
          <w:sz w:val="24"/>
        </w:rPr>
        <w:t xml:space="preserve">Dawn almost managed to escape, aided by Dusk, who betrayed her in enemy hands. They were just arriving at the sanctuary as Dust paid one of his unannounced visits to Dawn’s hideout. </w:t>
      </w:r>
    </w:p>
    <w:p w14:paraId="286F149C" w14:textId="77777777" w:rsidR="00DA539B" w:rsidRPr="0087455C" w:rsidRDefault="00DA539B">
      <w:pPr>
        <w:pStyle w:val="0DraftNormal6"/>
        <w:rPr>
          <w:rFonts w:ascii="Montserrat" w:hAnsi="Montserrat"/>
          <w:sz w:val="24"/>
        </w:rPr>
      </w:pPr>
    </w:p>
    <w:p w14:paraId="4876743F" w14:textId="77777777" w:rsidR="00DA539B" w:rsidRPr="0087455C" w:rsidRDefault="0087455C">
      <w:pPr>
        <w:pStyle w:val="0DraftNormal6"/>
        <w:rPr>
          <w:rFonts w:ascii="Montserrat" w:hAnsi="Montserrat"/>
          <w:color w:val="333399"/>
          <w:sz w:val="24"/>
        </w:rPr>
      </w:pPr>
      <w:r w:rsidRPr="0087455C">
        <w:rPr>
          <w:rFonts w:ascii="Montserrat" w:hAnsi="Montserrat"/>
          <w:color w:val="333399"/>
          <w:sz w:val="24"/>
        </w:rPr>
        <w:t>[serious revision needed: Dusk leads Dawn into a trap, to be used in resurrecting the exile…]</w:t>
      </w:r>
    </w:p>
    <w:p w14:paraId="03566AFC" w14:textId="77777777" w:rsidR="00DA539B" w:rsidRPr="0087455C" w:rsidRDefault="00DA539B">
      <w:pPr>
        <w:pStyle w:val="0DraftNormal6"/>
        <w:rPr>
          <w:rFonts w:ascii="Montserrat" w:hAnsi="Montserrat"/>
          <w:sz w:val="24"/>
        </w:rPr>
      </w:pPr>
    </w:p>
    <w:p w14:paraId="2552EDB6" w14:textId="77777777" w:rsidR="00DA539B" w:rsidRPr="0087455C" w:rsidRDefault="0087455C">
      <w:pPr>
        <w:pStyle w:val="0DraftNormal6"/>
        <w:rPr>
          <w:rFonts w:ascii="Montserrat" w:hAnsi="Montserrat"/>
          <w:sz w:val="24"/>
        </w:rPr>
      </w:pPr>
      <w:r w:rsidRPr="0087455C">
        <w:rPr>
          <w:rFonts w:ascii="Montserrat" w:hAnsi="Montserrat"/>
          <w:sz w:val="24"/>
        </w:rPr>
        <w:t xml:space="preserve">Dusk and Dawn had reached the end of their initiation, and on the eve of summer, set out to face their final trial, Death’s Gate. </w:t>
      </w:r>
    </w:p>
    <w:p w14:paraId="79762060" w14:textId="77777777" w:rsidR="00DA539B" w:rsidRPr="0087455C" w:rsidRDefault="00DA539B">
      <w:pPr>
        <w:pStyle w:val="0DraftNormal6"/>
        <w:rPr>
          <w:rFonts w:ascii="Montserrat" w:hAnsi="Montserrat"/>
          <w:sz w:val="24"/>
        </w:rPr>
      </w:pPr>
    </w:p>
    <w:p w14:paraId="43C50B18" w14:textId="77777777" w:rsidR="00DA539B" w:rsidRPr="0087455C" w:rsidRDefault="0087455C">
      <w:pPr>
        <w:pStyle w:val="0DraftNormal6"/>
        <w:rPr>
          <w:rFonts w:ascii="Montserrat" w:hAnsi="Montserrat"/>
          <w:sz w:val="24"/>
        </w:rPr>
      </w:pPr>
      <w:r w:rsidRPr="0087455C">
        <w:rPr>
          <w:rFonts w:ascii="Montserrat" w:hAnsi="Montserrat"/>
          <w:sz w:val="24"/>
        </w:rPr>
        <w:t>Dusk’s plan was to lead Dawn into a trap, where she could be killed without anyone suspecting a thing. Phoenix would sense her death, but it would take time for her to assimilate her daughter’s memories. She had already left clues to her daughter’s peril to lure Phoenix to Death’s Gate on Dawn’s heels, too late to save her daughter, but soon enough to fall into Dusk’s second trap. Because no one else suspected the truth about Dusk’s origins, no one would be able to discover her motive and link her to the cr</w:t>
      </w:r>
      <w:r w:rsidRPr="0087455C">
        <w:rPr>
          <w:rFonts w:ascii="Montserrat" w:hAnsi="Montserrat"/>
          <w:sz w:val="24"/>
        </w:rPr>
        <w:t xml:space="preserve">ime. The attacks made on Dawn provided all the explanation anyone needed. Only the intervention of the god’s minions prevented her plan from succeeding. </w:t>
      </w:r>
    </w:p>
    <w:p w14:paraId="79477A3F" w14:textId="77777777" w:rsidR="00DA539B" w:rsidRPr="0087455C" w:rsidRDefault="00DA539B">
      <w:pPr>
        <w:pStyle w:val="0DraftNormal6"/>
        <w:rPr>
          <w:rFonts w:ascii="Montserrat" w:hAnsi="Montserrat"/>
          <w:sz w:val="24"/>
        </w:rPr>
      </w:pPr>
    </w:p>
    <w:p w14:paraId="4629BD9F" w14:textId="77777777" w:rsidR="00DA539B" w:rsidRPr="0087455C" w:rsidRDefault="0087455C">
      <w:pPr>
        <w:pStyle w:val="0DraftNormal6"/>
        <w:rPr>
          <w:rFonts w:ascii="Montserrat" w:hAnsi="Montserrat"/>
          <w:sz w:val="24"/>
        </w:rPr>
      </w:pPr>
      <w:r w:rsidRPr="0087455C">
        <w:rPr>
          <w:rFonts w:ascii="Montserrat" w:hAnsi="Montserrat"/>
          <w:sz w:val="24"/>
        </w:rPr>
        <w:t>Phoenix was intercepted by his minions, and informed of the true plot, which could only be foiled by her death. Any mission to assassinate Phoenix would have been doomed to failure, but by confronting her with the simple equation, to sacrifice herself to save her daughter’s life, this mission had a chance of success. Phoenix was convinced, having been encouraged by Dusk’s questions to confront the empress, and thus learning what Dusk had learned before talking to her. She had been forced to reexamine Dusk’s</w:t>
      </w:r>
      <w:r w:rsidRPr="0087455C">
        <w:rPr>
          <w:rFonts w:ascii="Montserrat" w:hAnsi="Montserrat"/>
          <w:sz w:val="24"/>
        </w:rPr>
        <w:t xml:space="preserve"> history, and the revelation of the god’s minions finally revealed the truth. The exile had revealed his own intentions, and by dying she preserved his chance of resurrection, but she was not willing to sacrifice Dawn to deny him that chance. She could never arrive in time to stop Dusk, for Death’s Gate was the one place where she faced the same limitations as anyone else. To save Dawn, she sacrificed herself. </w:t>
      </w:r>
    </w:p>
    <w:p w14:paraId="4A5C449E" w14:textId="77777777" w:rsidR="00DA539B" w:rsidRPr="0087455C" w:rsidRDefault="00DA539B">
      <w:pPr>
        <w:pStyle w:val="0DraftNormal6"/>
        <w:rPr>
          <w:rFonts w:ascii="Montserrat" w:hAnsi="Montserrat"/>
          <w:sz w:val="24"/>
        </w:rPr>
      </w:pPr>
    </w:p>
    <w:p w14:paraId="50C142A8" w14:textId="77777777" w:rsidR="00DA539B" w:rsidRPr="0087455C" w:rsidRDefault="0087455C">
      <w:pPr>
        <w:pStyle w:val="0DraftNormal6"/>
        <w:rPr>
          <w:rFonts w:ascii="Montserrat" w:hAnsi="Montserrat"/>
          <w:sz w:val="24"/>
        </w:rPr>
      </w:pPr>
      <w:r w:rsidRPr="0087455C">
        <w:rPr>
          <w:rFonts w:ascii="Montserrat" w:hAnsi="Montserrat"/>
          <w:sz w:val="24"/>
        </w:rPr>
        <w:t xml:space="preserve">No one could have known the consequences of her death while her legacy was divided between Dusk and Dawn. Her presence, from the moment of their conception, had held creation together, sheltering it from the rift that had evolved between her psychic offspring. Her passing would provide the twins with the potential they needed to become whole and independent of each other, to complete the division of the phoenix’s soul into daughter cells. </w:t>
      </w:r>
    </w:p>
    <w:p w14:paraId="2126F808" w14:textId="77777777" w:rsidR="00DA539B" w:rsidRPr="0087455C" w:rsidRDefault="00DA539B">
      <w:pPr>
        <w:pStyle w:val="0DraftNormal6"/>
        <w:rPr>
          <w:rFonts w:ascii="Montserrat" w:hAnsi="Montserrat"/>
          <w:sz w:val="24"/>
        </w:rPr>
      </w:pPr>
    </w:p>
    <w:p w14:paraId="6F060BF1" w14:textId="77777777" w:rsidR="00DA539B" w:rsidRPr="0087455C" w:rsidRDefault="0087455C">
      <w:pPr>
        <w:pStyle w:val="0DraftNormal6"/>
        <w:rPr>
          <w:rFonts w:ascii="Montserrat" w:hAnsi="Montserrat"/>
          <w:sz w:val="24"/>
        </w:rPr>
      </w:pPr>
      <w:r w:rsidRPr="0087455C">
        <w:rPr>
          <w:rFonts w:ascii="Montserrat" w:hAnsi="Montserrat"/>
          <w:sz w:val="24"/>
        </w:rPr>
        <w:t xml:space="preserve">Dusk and Dawn were fighting through the depths of Death’s Gate, inching their way to Dusk’s trap, when... </w:t>
      </w:r>
    </w:p>
    <w:p w14:paraId="56050FDD" w14:textId="77777777" w:rsidR="00DA539B" w:rsidRPr="0087455C" w:rsidRDefault="00DA539B">
      <w:pPr>
        <w:pStyle w:val="0DraftNormal6"/>
        <w:rPr>
          <w:rFonts w:ascii="Montserrat" w:hAnsi="Montserrat"/>
          <w:sz w:val="24"/>
        </w:rPr>
      </w:pPr>
    </w:p>
    <w:p w14:paraId="1B3E801B" w14:textId="77777777" w:rsidR="00DA539B" w:rsidRPr="0087455C" w:rsidRDefault="0087455C">
      <w:pPr>
        <w:pStyle w:val="0DraftNormal6"/>
        <w:rPr>
          <w:rFonts w:ascii="Montserrat" w:hAnsi="Montserrat"/>
          <w:sz w:val="24"/>
        </w:rPr>
      </w:pPr>
      <w:r w:rsidRPr="0087455C">
        <w:rPr>
          <w:rFonts w:ascii="Montserrat" w:hAnsi="Montserrat"/>
          <w:sz w:val="24"/>
        </w:rPr>
        <w:t xml:space="preserve">Dawn, a phoenix, was tripped into a dragon initiation. </w:t>
      </w:r>
    </w:p>
    <w:p w14:paraId="47C55816" w14:textId="77777777" w:rsidR="00DA539B" w:rsidRPr="0087455C" w:rsidRDefault="00DA539B">
      <w:pPr>
        <w:pStyle w:val="0DraftNormal6"/>
        <w:rPr>
          <w:rFonts w:ascii="Montserrat" w:hAnsi="Montserrat"/>
          <w:sz w:val="24"/>
        </w:rPr>
      </w:pPr>
    </w:p>
    <w:p w14:paraId="78D11A62" w14:textId="77777777" w:rsidR="00DA539B" w:rsidRPr="0087455C" w:rsidRDefault="0087455C">
      <w:pPr>
        <w:pStyle w:val="0DraftNormal6"/>
        <w:rPr>
          <w:rFonts w:ascii="Montserrat" w:hAnsi="Montserrat"/>
          <w:sz w:val="24"/>
        </w:rPr>
      </w:pPr>
      <w:r w:rsidRPr="0087455C">
        <w:rPr>
          <w:rFonts w:ascii="Montserrat" w:hAnsi="Montserrat"/>
          <w:sz w:val="24"/>
        </w:rPr>
        <w:t xml:space="preserve">The shock stunned both of them. The key to the identity of Dusk and Dawn was the unique self image of the phoenix, held in the consciousness of Phoenix, and now passed on to both of them. As one they manifested the exotic form conceived by the phoenix to define herself, at once male and female yet neither. Unique. As the potential for independence awakened in them, the focus of creation was drawn taut between them. The soul of the phoenix confronted itself as the twins turned to each other. As her soul was </w:t>
      </w:r>
      <w:r w:rsidRPr="0087455C">
        <w:rPr>
          <w:rFonts w:ascii="Montserrat" w:hAnsi="Montserrat"/>
          <w:sz w:val="24"/>
        </w:rPr>
        <w:t xml:space="preserve">twinned, so too was the dream, two perfect copies of a world with one fatal flaw, the pinhole rift in the heart of the ruins. If not for that, their strange divinity would have been realized without a ripple. The stress of their division hit the flaw and the dream shattered. </w:t>
      </w:r>
    </w:p>
    <w:p w14:paraId="08EE0C01" w14:textId="77777777" w:rsidR="00DA539B" w:rsidRPr="0087455C" w:rsidRDefault="00DA539B">
      <w:pPr>
        <w:pStyle w:val="0DraftNormal6"/>
        <w:rPr>
          <w:rFonts w:ascii="Montserrat" w:hAnsi="Montserrat"/>
          <w:sz w:val="24"/>
        </w:rPr>
      </w:pPr>
    </w:p>
    <w:p w14:paraId="2F4F3325" w14:textId="77777777" w:rsidR="00DA539B" w:rsidRPr="0087455C" w:rsidRDefault="0087455C">
      <w:pPr>
        <w:pStyle w:val="0DraftNormal6"/>
        <w:rPr>
          <w:rFonts w:ascii="Montserrat" w:hAnsi="Montserrat"/>
          <w:sz w:val="24"/>
        </w:rPr>
      </w:pPr>
      <w:r w:rsidRPr="0087455C">
        <w:rPr>
          <w:rFonts w:ascii="Montserrat" w:hAnsi="Montserrat"/>
          <w:sz w:val="24"/>
        </w:rPr>
        <w:t>The shockwave passed from mind to mind, each one creating a new fault in reality. Only the presence of Dust, acting as a chaperone for this trial, prevented total catastrophe. He reached out and took the shattered soul of creation into his mind and stepped into the breach, pulling the pieces back into alignment and salvaging the spark of individuality that had been lost to Dusk and Dawn’s division. There was nothing he could do to prevent the emergence of the exile, however. The death of Phoenix had exposed</w:t>
      </w:r>
      <w:r w:rsidRPr="0087455C">
        <w:rPr>
          <w:rFonts w:ascii="Montserrat" w:hAnsi="Montserrat"/>
          <w:sz w:val="24"/>
        </w:rPr>
        <w:t xml:space="preserve"> the mind behind the fabric of space and time, and the prison to which his soul had been exiled from creation. Emerging at the point of his annihilation, he wandered through the shifting shards of reality, realizing what his interference had led to. </w:t>
      </w:r>
    </w:p>
    <w:p w14:paraId="0C69CF70" w14:textId="77777777" w:rsidR="00DA539B" w:rsidRPr="0087455C" w:rsidRDefault="00DA539B">
      <w:pPr>
        <w:pStyle w:val="0DraftNormal6"/>
        <w:rPr>
          <w:rFonts w:ascii="Montserrat" w:hAnsi="Montserrat"/>
          <w:sz w:val="24"/>
        </w:rPr>
      </w:pPr>
    </w:p>
    <w:p w14:paraId="5247A99E" w14:textId="77777777" w:rsidR="00DA539B" w:rsidRPr="0087455C" w:rsidRDefault="0087455C">
      <w:pPr>
        <w:pStyle w:val="0DraftNormal6"/>
        <w:rPr>
          <w:rFonts w:ascii="Montserrat" w:hAnsi="Montserrat"/>
          <w:sz w:val="24"/>
        </w:rPr>
      </w:pPr>
      <w:r w:rsidRPr="0087455C">
        <w:rPr>
          <w:rFonts w:ascii="Montserrat" w:hAnsi="Montserrat"/>
          <w:sz w:val="24"/>
        </w:rPr>
        <w:t>He stumbled across Dusk and Dawn, and confronted them. While he snared Dawn, Dusk turned and fled in terror, desperate to escape from his terrible influence, and the exile tossed Dawn aside to pursue her. Dawn would take a long time to subdue, but Dusk was vulnerable to his influence. She would be easy to enslave, drawn to him by the darkness he had inspired in her. This he proved the instant he caught up to her, and cornered her. She crumbled under his advance and fell into his embrace, enslaved by her lov</w:t>
      </w:r>
      <w:r w:rsidRPr="0087455C">
        <w:rPr>
          <w:rFonts w:ascii="Montserrat" w:hAnsi="Montserrat"/>
          <w:sz w:val="24"/>
        </w:rPr>
        <w:t>e. With her at his side, and the host of demons and undead drawn to Death’s Gate by the silent siren song that had resonated through the pinhole rift, he marched uncontested from the ruins. This army of death and destruction would be joined and swelled by the ranks of his minion’s armies, raised patiently from the slain of the winter kingdoms during the conquest of the dragon king. If creation survived this night, it would tremble in the face of the destruction he would unleash. That promise needed no other</w:t>
      </w:r>
      <w:r w:rsidRPr="0087455C">
        <w:rPr>
          <w:rFonts w:ascii="Montserrat" w:hAnsi="Montserrat"/>
          <w:sz w:val="24"/>
        </w:rPr>
        <w:t xml:space="preserve"> herald, than the sight of his army marching east. </w:t>
      </w:r>
    </w:p>
    <w:p w14:paraId="2242F980" w14:textId="77777777" w:rsidR="00DA539B" w:rsidRPr="0087455C" w:rsidRDefault="00DA539B">
      <w:pPr>
        <w:pStyle w:val="0DraftNormal6"/>
        <w:rPr>
          <w:rFonts w:ascii="Montserrat" w:hAnsi="Montserrat"/>
          <w:sz w:val="24"/>
        </w:rPr>
      </w:pPr>
    </w:p>
    <w:p w14:paraId="7E6A7AF0" w14:textId="77777777" w:rsidR="00DA539B" w:rsidRPr="0087455C" w:rsidRDefault="0087455C">
      <w:pPr>
        <w:pStyle w:val="0DraftNormal6"/>
        <w:rPr>
          <w:rFonts w:ascii="Montserrat" w:hAnsi="Montserrat"/>
          <w:sz w:val="24"/>
        </w:rPr>
      </w:pPr>
      <w:r w:rsidRPr="0087455C">
        <w:rPr>
          <w:rFonts w:ascii="Montserrat" w:hAnsi="Montserrat"/>
          <w:sz w:val="24"/>
        </w:rPr>
        <w:t>Due to the heroic effort of Dust, creation did survive the night, though scarred by the rift he had been forced to weave into reality to preserve it. Dawn emerged from the ruins with Dust, her mind whirling in the wake of what she had seen, unable to grasp why this insanity had unfolded. Her worst fear was confirmed when she woke up to hear the report of her mother’s death. It would take time to assimilate her mother’s memory and uncover the truth of her demise and the personal significance of the eve of pa</w:t>
      </w:r>
      <w:r w:rsidRPr="0087455C">
        <w:rPr>
          <w:rFonts w:ascii="Montserrat" w:hAnsi="Montserrat"/>
          <w:sz w:val="24"/>
        </w:rPr>
        <w:t xml:space="preserve">radox. For now, all she knew was that her betrothed had been captured by the exile, and nothing would ever be the same again. </w:t>
      </w:r>
    </w:p>
    <w:p w14:paraId="55FB486A" w14:textId="77777777" w:rsidR="00DA539B" w:rsidRPr="0087455C" w:rsidRDefault="00DA539B">
      <w:pPr>
        <w:pStyle w:val="0DraftNormal6"/>
        <w:rPr>
          <w:rFonts w:ascii="Montserrat" w:hAnsi="Montserrat"/>
          <w:sz w:val="24"/>
        </w:rPr>
      </w:pPr>
    </w:p>
    <w:p w14:paraId="2415F4D5" w14:textId="77777777" w:rsidR="00DA539B" w:rsidRPr="0087455C" w:rsidRDefault="0087455C">
      <w:pPr>
        <w:pStyle w:val="0DraftNormal6"/>
        <w:rPr>
          <w:rFonts w:ascii="Montserrat" w:hAnsi="Montserrat"/>
          <w:sz w:val="24"/>
        </w:rPr>
      </w:pPr>
      <w:r w:rsidRPr="0087455C">
        <w:rPr>
          <w:rFonts w:ascii="Montserrat" w:hAnsi="Montserrat"/>
          <w:sz w:val="24"/>
        </w:rPr>
        <w:t xml:space="preserve">Dawn eventually succeeded in convincing Dust that she was herself, despite the changes in her anatomy, and was taken into his confidence. </w:t>
      </w:r>
    </w:p>
    <w:p w14:paraId="795E5F8D" w14:textId="77777777" w:rsidR="00DA539B" w:rsidRPr="0087455C" w:rsidRDefault="00DA539B">
      <w:pPr>
        <w:pStyle w:val="0DraftNormal6"/>
        <w:rPr>
          <w:rFonts w:ascii="Montserrat" w:hAnsi="Montserrat"/>
          <w:sz w:val="24"/>
        </w:rPr>
      </w:pPr>
    </w:p>
    <w:p w14:paraId="34848BB3" w14:textId="77777777" w:rsidR="00DA539B" w:rsidRPr="0087455C" w:rsidRDefault="0087455C">
      <w:pPr>
        <w:pStyle w:val="0DraftNormal6"/>
        <w:rPr>
          <w:rFonts w:ascii="Montserrat" w:hAnsi="Montserrat"/>
          <w:sz w:val="24"/>
        </w:rPr>
      </w:pPr>
      <w:r w:rsidRPr="0087455C">
        <w:rPr>
          <w:rFonts w:ascii="Montserrat" w:hAnsi="Montserrat"/>
          <w:sz w:val="24"/>
        </w:rPr>
        <w:t xml:space="preserve">Dawn and the dragon prince, fell in love. The conflict between the autumn and winter empires ended when Dust became the king of the autumn kingdoms through marriage to Dawn. </w:t>
      </w:r>
    </w:p>
    <w:p w14:paraId="5BF02605" w14:textId="77777777" w:rsidR="00DA539B" w:rsidRPr="0087455C" w:rsidRDefault="00DA539B">
      <w:pPr>
        <w:pStyle w:val="0DraftNormal6"/>
        <w:rPr>
          <w:rFonts w:ascii="Montserrat" w:hAnsi="Montserrat"/>
          <w:sz w:val="24"/>
        </w:rPr>
      </w:pPr>
    </w:p>
    <w:p w14:paraId="26EF7F69" w14:textId="77777777" w:rsidR="00DA539B" w:rsidRPr="0087455C" w:rsidRDefault="0087455C">
      <w:pPr>
        <w:pStyle w:val="0DraftNormal6"/>
        <w:rPr>
          <w:rFonts w:ascii="Montserrat" w:hAnsi="Montserrat"/>
          <w:sz w:val="24"/>
        </w:rPr>
      </w:pPr>
      <w:r w:rsidRPr="0087455C">
        <w:rPr>
          <w:rFonts w:ascii="Montserrat" w:hAnsi="Montserrat"/>
          <w:sz w:val="24"/>
        </w:rPr>
        <w:br w:type="page"/>
        <w:t>Blocking</w:t>
      </w:r>
    </w:p>
    <w:p w14:paraId="4CF7A0B5" w14:textId="77777777" w:rsidR="00DA539B" w:rsidRPr="0087455C" w:rsidRDefault="00DA539B">
      <w:pPr>
        <w:pStyle w:val="0DraftNormal6"/>
        <w:rPr>
          <w:rFonts w:ascii="Montserrat" w:hAnsi="Montserrat"/>
          <w:sz w:val="24"/>
        </w:rPr>
      </w:pPr>
    </w:p>
    <w:p w14:paraId="52DD171F" w14:textId="77777777" w:rsidR="00DA539B" w:rsidRPr="0087455C" w:rsidRDefault="0087455C">
      <w:pPr>
        <w:pStyle w:val="0DraftNormal6"/>
        <w:rPr>
          <w:rFonts w:ascii="Montserrat" w:hAnsi="Montserrat"/>
          <w:sz w:val="24"/>
        </w:rPr>
      </w:pPr>
      <w:r w:rsidRPr="0087455C">
        <w:rPr>
          <w:rFonts w:ascii="Montserrat" w:hAnsi="Montserrat"/>
          <w:sz w:val="24"/>
        </w:rPr>
        <w:br w:type="page"/>
        <w:t>Drafting</w:t>
      </w:r>
    </w:p>
    <w:p w14:paraId="06CCD22A" w14:textId="77777777" w:rsidR="00DA539B" w:rsidRPr="0087455C" w:rsidRDefault="00DA539B">
      <w:pPr>
        <w:pStyle w:val="0DraftNormal6"/>
        <w:rPr>
          <w:rFonts w:ascii="Montserrat" w:hAnsi="Montserrat"/>
          <w:sz w:val="24"/>
        </w:rPr>
      </w:pPr>
    </w:p>
    <w:p w14:paraId="7AA736D3" w14:textId="77777777" w:rsidR="00DA539B" w:rsidRPr="0087455C" w:rsidRDefault="0087455C">
      <w:pPr>
        <w:pStyle w:val="0DraftNormal6"/>
        <w:rPr>
          <w:rFonts w:ascii="Montserrat" w:hAnsi="Montserrat"/>
          <w:sz w:val="24"/>
        </w:rPr>
      </w:pPr>
      <w:r w:rsidRPr="0087455C">
        <w:rPr>
          <w:rFonts w:ascii="Montserrat" w:hAnsi="Montserrat"/>
          <w:sz w:val="24"/>
        </w:rPr>
        <w:br w:type="page"/>
        <w:t>Clipboard</w:t>
      </w:r>
    </w:p>
    <w:p w14:paraId="7BEF24E0" w14:textId="77777777" w:rsidR="00DA539B" w:rsidRPr="0087455C" w:rsidRDefault="00DA539B">
      <w:pPr>
        <w:pStyle w:val="0DraftNormal6"/>
        <w:rPr>
          <w:rFonts w:ascii="Montserrat" w:hAnsi="Montserrat"/>
          <w:sz w:val="24"/>
        </w:rPr>
      </w:pPr>
    </w:p>
    <w:p w14:paraId="206698B1" w14:textId="77777777" w:rsidR="00DA539B" w:rsidRPr="0087455C" w:rsidRDefault="0087455C">
      <w:pPr>
        <w:pStyle w:val="0DraftNormal6"/>
        <w:rPr>
          <w:rFonts w:ascii="Montserrat" w:hAnsi="Montserrat"/>
          <w:sz w:val="24"/>
        </w:rPr>
      </w:pPr>
      <w:r w:rsidRPr="0087455C">
        <w:rPr>
          <w:rFonts w:ascii="Montserrat" w:hAnsi="Montserrat"/>
          <w:sz w:val="24"/>
        </w:rPr>
        <w:t xml:space="preserve">Phoenix would awaken from her exile with no coherent memories of her past and assume the identity of Cinder, who would be recognized as a direct descendant of one of the founders of the phoenix legacy. This title would pass to Dawn at an unbearably young age, resulting in her adoption by the heir of the phoenix legacy—her mother’s age and twin in appearance—and later, her ascension to the throne of the autumn kingdoms. </w:t>
      </w:r>
    </w:p>
    <w:p w14:paraId="1AFC86C2" w14:textId="77777777" w:rsidR="00DA539B" w:rsidRPr="0087455C" w:rsidRDefault="00DA539B">
      <w:pPr>
        <w:pStyle w:val="0DraftNormal6"/>
        <w:rPr>
          <w:rFonts w:ascii="Montserrat" w:hAnsi="Montserrat"/>
          <w:sz w:val="24"/>
        </w:rPr>
      </w:pPr>
    </w:p>
    <w:p w14:paraId="64CA8CC0" w14:textId="77777777" w:rsidR="00DA539B" w:rsidRPr="0087455C" w:rsidRDefault="0087455C">
      <w:pPr>
        <w:pStyle w:val="0DraftNormal6"/>
        <w:rPr>
          <w:rFonts w:ascii="Montserrat" w:hAnsi="Montserrat"/>
          <w:sz w:val="24"/>
        </w:rPr>
      </w:pPr>
      <w:r w:rsidRPr="0087455C">
        <w:rPr>
          <w:rFonts w:ascii="Montserrat" w:hAnsi="Montserrat"/>
          <w:sz w:val="24"/>
        </w:rPr>
        <w:t xml:space="preserve">This title would cause her to become the queen of the autumn kingdoms during the purge of the phoenix houses, when her lack of a reincarnate heir protected her from assassination. In the war that followed, Eve would confront the true purpose of the invasion, to pursue and eradicate the minions of slavery and forbidden arts that had fled from the dragon king’s scourge into the autumn kingdoms. The royal court eagerly endorsed the peace proposal and ratified the union of the two domains through marriage. </w:t>
      </w:r>
    </w:p>
    <w:p w14:paraId="49869E81" w14:textId="77777777" w:rsidR="00DA539B" w:rsidRPr="0087455C" w:rsidRDefault="00DA539B">
      <w:pPr>
        <w:pStyle w:val="0DraftNormal6"/>
        <w:rPr>
          <w:rFonts w:ascii="Montserrat" w:hAnsi="Montserrat"/>
          <w:sz w:val="24"/>
        </w:rPr>
      </w:pPr>
    </w:p>
    <w:p w14:paraId="4C7BA543" w14:textId="77777777" w:rsidR="00DA539B" w:rsidRPr="0087455C" w:rsidRDefault="0087455C">
      <w:pPr>
        <w:pStyle w:val="0DraftNormal6"/>
        <w:rPr>
          <w:rFonts w:ascii="Montserrat" w:hAnsi="Montserrat"/>
          <w:sz w:val="24"/>
        </w:rPr>
      </w:pPr>
      <w:r w:rsidRPr="0087455C">
        <w:rPr>
          <w:rFonts w:ascii="Montserrat" w:hAnsi="Montserrat"/>
          <w:sz w:val="24"/>
        </w:rPr>
        <w:t xml:space="preserve">Ash was reincarnated as a boy, Dust. </w:t>
      </w:r>
    </w:p>
    <w:p w14:paraId="3E7FD27B" w14:textId="77777777" w:rsidR="00DA539B" w:rsidRPr="0087455C" w:rsidRDefault="00DA539B">
      <w:pPr>
        <w:pStyle w:val="0DraftNormal6"/>
        <w:rPr>
          <w:rFonts w:ascii="Montserrat" w:hAnsi="Montserrat"/>
          <w:sz w:val="24"/>
        </w:rPr>
      </w:pPr>
    </w:p>
    <w:p w14:paraId="48BA9C0A" w14:textId="77777777" w:rsidR="00DA539B" w:rsidRPr="0087455C" w:rsidRDefault="0087455C">
      <w:pPr>
        <w:pStyle w:val="0DraftNormal6"/>
        <w:rPr>
          <w:rFonts w:ascii="Montserrat" w:hAnsi="Montserrat"/>
          <w:sz w:val="24"/>
        </w:rPr>
      </w:pPr>
      <w:r w:rsidRPr="0087455C">
        <w:rPr>
          <w:rFonts w:ascii="Montserrat" w:hAnsi="Montserrat"/>
          <w:sz w:val="24"/>
        </w:rPr>
        <w:t xml:space="preserve">Dust joined his sister, the female heir of the dragon legacy and a reincarnation of the Dragon King, Cinder, in fosterage and initiation with the heirs of the phoenix legacy, Coal and Ember. Dust and Ash had been interchangeable from the moment Dust was born, and had traded places often to allow Ash a taste of childhood. Having never been born, Ash had never experienced growing up, and Dust had matured so fast that he had been eager to experience the responsibility of an adult. One day, this practice would </w:t>
      </w:r>
      <w:r w:rsidRPr="0087455C">
        <w:rPr>
          <w:rFonts w:ascii="Montserrat" w:hAnsi="Montserrat"/>
          <w:sz w:val="24"/>
        </w:rPr>
        <w:t xml:space="preserve">prove fatal for Ash. During the last year of their initiation, Dust was paired with Ember for their sexual initiation as a way to foster strong ties between the dragon and phoenix houses. Cinder and Coal could not be mated, because Coal‘s father had been assassinated. As reincarnates, they were protected by heat from sexual conception and fusion. This did not, however, protect Ember from impregnation. Ash had been particularly drawn to Ember, with her powerful physical and spiritual resemblance to Phoenix. </w:t>
      </w:r>
      <w:r w:rsidRPr="0087455C">
        <w:rPr>
          <w:rFonts w:ascii="Montserrat" w:hAnsi="Montserrat"/>
          <w:sz w:val="24"/>
        </w:rPr>
        <w:t xml:space="preserve">She had rekindled an interest in intimacy that had long ago been burned out of Ash by frustrated attempts to resurrect or reincarnate her soul mate. The spark between her and the Dragon King had gone out as soon as she fulfilled the pact of rebirth, and he had taken his passions elsewhere to preserve their friendship and marriage. As Ash lay with Ember in Dust’s place, she was not even aware of the attempt to conceive of Phoenix, which had become an ingrained instinct after almost forty years, nor that the </w:t>
      </w:r>
      <w:r w:rsidRPr="0087455C">
        <w:rPr>
          <w:rFonts w:ascii="Montserrat" w:hAnsi="Montserrat"/>
          <w:sz w:val="24"/>
        </w:rPr>
        <w:t>existence of Dust had opened her to the possibility of success. The same connection that had brought Dragon into the Dream with Phoenix, enabled him to capture her and conceive of her in Dust’s image. Phoenix, who had never been able to discriminate between male and female, was provoked by this partial conception into awakening and taking possession of Dust’s body, instinctively becoming female and conceiving of herself in that image to complete the process Ash had started. Confused and disoriented by her r</w:t>
      </w:r>
      <w:r w:rsidRPr="0087455C">
        <w:rPr>
          <w:rFonts w:ascii="Montserrat" w:hAnsi="Montserrat"/>
          <w:sz w:val="24"/>
        </w:rPr>
        <w:t>esurrection, Phoenix fled from Ember. Ash, cast out of the body unprepared, perished, passing into the shadow of Dust. Dust sensed Ash’s death and went immediately to the Dragon King. A new Dust was conceived by the time Ash’s dying command released Dust. Ember had been in the throes of passion when her lover fled, and could not clearly remember his departure. The news of Dust’s death reached her, and she assumed that he had sensed some threat and rushed to meet it, only to die. Because there had been a few</w:t>
      </w:r>
      <w:r w:rsidRPr="0087455C">
        <w:rPr>
          <w:rFonts w:ascii="Montserrat" w:hAnsi="Montserrat"/>
          <w:sz w:val="24"/>
        </w:rPr>
        <w:t xml:space="preserve"> witnesses to Phoenix’s flight, Ember was not identified as the last person to see him alive. </w:t>
      </w:r>
    </w:p>
    <w:p w14:paraId="3A00FFEE" w14:textId="77777777" w:rsidR="00DA539B" w:rsidRPr="0087455C" w:rsidRDefault="00DA539B">
      <w:pPr>
        <w:pStyle w:val="0DraftNormal6"/>
        <w:rPr>
          <w:rFonts w:ascii="Montserrat" w:hAnsi="Montserrat"/>
          <w:sz w:val="24"/>
        </w:rPr>
      </w:pPr>
    </w:p>
    <w:p w14:paraId="53670E33" w14:textId="77777777" w:rsidR="00DA539B" w:rsidRPr="0087455C" w:rsidRDefault="0087455C">
      <w:pPr>
        <w:pStyle w:val="0DraftNormal6"/>
        <w:rPr>
          <w:rFonts w:ascii="Montserrat" w:hAnsi="Montserrat"/>
          <w:sz w:val="24"/>
        </w:rPr>
      </w:pPr>
      <w:r w:rsidRPr="0087455C">
        <w:rPr>
          <w:rFonts w:ascii="Montserrat" w:hAnsi="Montserrat"/>
          <w:sz w:val="24"/>
        </w:rPr>
        <w:t xml:space="preserve">In the days following Ash’s death, Ember discovered her pregnancy and reported it to their families. </w:t>
      </w:r>
    </w:p>
    <w:p w14:paraId="339891F8" w14:textId="77777777" w:rsidR="00DA539B" w:rsidRPr="0087455C" w:rsidRDefault="00DA539B">
      <w:pPr>
        <w:pStyle w:val="0DraftNormal6"/>
        <w:rPr>
          <w:rFonts w:ascii="Montserrat" w:hAnsi="Montserrat"/>
          <w:sz w:val="24"/>
        </w:rPr>
      </w:pPr>
    </w:p>
    <w:p w14:paraId="7F24AFF5" w14:textId="77777777" w:rsidR="00DA539B" w:rsidRPr="0087455C" w:rsidRDefault="0087455C">
      <w:pPr>
        <w:pStyle w:val="0DraftNormal6"/>
        <w:rPr>
          <w:rFonts w:ascii="Montserrat" w:hAnsi="Montserrat"/>
          <w:sz w:val="24"/>
        </w:rPr>
      </w:pPr>
      <w:r w:rsidRPr="0087455C">
        <w:rPr>
          <w:rFonts w:ascii="Montserrat" w:hAnsi="Montserrat"/>
          <w:sz w:val="24"/>
        </w:rPr>
        <w:t xml:space="preserve">At the same time, Phoenix was discovering her own pregnancy, while struggling to orient herself to a strange new world. The last thing she remembered was being seduced by the Lord of Death, though her nightmares were haunted by unwanted memories of her enslavement and tragic retribution. Her resurrection had enabled the exile within her to send a message out through the pinhole rift created by his destruction to the heirs of his legacy, which, combined with the presence of her unprecedented level of power, </w:t>
      </w:r>
      <w:r w:rsidRPr="0087455C">
        <w:rPr>
          <w:rFonts w:ascii="Montserrat" w:hAnsi="Montserrat"/>
          <w:sz w:val="24"/>
        </w:rPr>
        <w:t>attracted the attention of some of the most powerful individuals in the world. Some of these people set out immediately to investigate the disturbances at Death Gate and Phoenix Gate in the imperial province, chief among them the Archon and the Magus. Talon went immediately to Death Gate, while Raven was the first to reach Phoenix, having been in the capital with his initiates. Raven initially mistook Phoenix for Ember, since her overwhelming phoenix nature ruled out Ash in female guise. he was surprised to</w:t>
      </w:r>
      <w:r w:rsidRPr="0087455C">
        <w:rPr>
          <w:rFonts w:ascii="Montserrat" w:hAnsi="Montserrat"/>
          <w:sz w:val="24"/>
        </w:rPr>
        <w:t xml:space="preserve"> learn that she was the Phoenix of myth and legend he had read about in the vast archives of the demigod’s sanctuary. Raven considered her confused and disoriented state, and the fact that she was a person the gods had revered as a god, and took her under his wing, counseling her to keep her true identity a secret. Phoenix assumed a new identity as Eve, a student referred to Raven for advanced training. When she was introduced to the other initiates, her pregnancy was explained as the product of her mother’</w:t>
      </w:r>
      <w:r w:rsidRPr="0087455C">
        <w:rPr>
          <w:rFonts w:ascii="Montserrat" w:hAnsi="Montserrat"/>
          <w:sz w:val="24"/>
        </w:rPr>
        <w:t>s passing. Her condition resulted in her being isolated from the other initiates with Ember, who she recognized as the woman she had been in bed with when she woke up. They became roommates when Ember’s mother insisted on taking care of them. Eve dared not mention the connection, once she determined that Ember did not recognize her or seem suspicious of her. Ember could not bring herself to speak of her last moments, or even her relationship, with Ash. Eve would learn who Ash was, and that he was presumed t</w:t>
      </w:r>
      <w:r w:rsidRPr="0087455C">
        <w:rPr>
          <w:rFonts w:ascii="Montserrat" w:hAnsi="Montserrat"/>
          <w:sz w:val="24"/>
        </w:rPr>
        <w:t>o have died mysteriously, from the other students. Once she realized Ash had been Raven’s prize pupil, she was afraid to confide what she had learned to him. Before she could bring herself to try, she faced Talon’s first attempt to capture her. Talon had reached Death Gate and communicated with the Lord of Death, who revealed that Phoenix was the key to his resurrection. Obedient to the god of death, Talon had summoned his minions and set out to capture her, only moderately disturbed to learn that she was u</w:t>
      </w:r>
      <w:r w:rsidRPr="0087455C">
        <w:rPr>
          <w:rFonts w:ascii="Montserrat" w:hAnsi="Montserrat"/>
          <w:sz w:val="24"/>
        </w:rPr>
        <w:t xml:space="preserve">nder the protection of Raven. When they found Eve, she was with Ember and her mother. Dawn died trying to defend them, and Eve promised to name her daughter after her in memory of her sacrifice. </w:t>
      </w:r>
    </w:p>
    <w:p w14:paraId="3D7F342E" w14:textId="77777777" w:rsidR="00DA539B" w:rsidRPr="0087455C" w:rsidRDefault="00DA539B">
      <w:pPr>
        <w:pStyle w:val="0DraftNormal6"/>
        <w:rPr>
          <w:rFonts w:ascii="Montserrat" w:hAnsi="Montserrat"/>
          <w:sz w:val="24"/>
        </w:rPr>
      </w:pPr>
    </w:p>
    <w:p w14:paraId="54018B06" w14:textId="77777777" w:rsidR="00DA539B" w:rsidRPr="0087455C" w:rsidRDefault="0087455C">
      <w:pPr>
        <w:pStyle w:val="0DraftNormal6"/>
        <w:rPr>
          <w:rFonts w:ascii="Montserrat" w:hAnsi="Montserrat"/>
          <w:sz w:val="24"/>
        </w:rPr>
      </w:pPr>
      <w:r w:rsidRPr="0087455C">
        <w:rPr>
          <w:rFonts w:ascii="Montserrat" w:hAnsi="Montserrat"/>
          <w:sz w:val="24"/>
        </w:rPr>
        <w:t>The fact that she was pregnant did not prevent Ember from conceiving a daughter in the shock of her mother’s death. Her mother’s death had bought enough time for Eve to enter the fight and take out their assailants. It seemed fitting to Ember to name her daughter after Eve, for she had made sure that her mother’s sacrifice was not in vain. The death of Ember’s mother distracted the people around them from their curiosity about Eve’s origins and focused their attention on what was clearly the work of a demon</w:t>
      </w:r>
      <w:r w:rsidRPr="0087455C">
        <w:rPr>
          <w:rFonts w:ascii="Montserrat" w:hAnsi="Montserrat"/>
          <w:sz w:val="24"/>
        </w:rPr>
        <w:t>ologist or necromancer. The first attack was followed quickly by a second attack which almost slipped past Raven’s guard. The most devious attempt involved a demon taking possession of Ember and leading Eve into a trap laid in a public bath. Because the demon could not resist the temptations of the flesh, Eve was alerted to the danger in time to subdue Ember and defend them from the ambush. Great care had to be taken, rooting the demon out of Ember’s mind, to preserve the lives she carried. In the course of</w:t>
      </w:r>
      <w:r w:rsidRPr="0087455C">
        <w:rPr>
          <w:rFonts w:ascii="Montserrat" w:hAnsi="Montserrat"/>
          <w:sz w:val="24"/>
        </w:rPr>
        <w:t xml:space="preserve"> the conflict, people simply accepted Eve’s assertion that no one knew her, or even knew of her, since she had been in exile for generations because of such evil. That changed once the enemy suborned Ember to get to Eve. Even though Eve could offer no further enlightenment, the people around her exhausted themselves searching for an explanation. To everyone’s surprise, the answer came from Ember. With her mother’s passing, she had become the scion of the phoenix legacy. She could hardly believe there had be</w:t>
      </w:r>
      <w:r w:rsidRPr="0087455C">
        <w:rPr>
          <w:rFonts w:ascii="Montserrat" w:hAnsi="Montserrat"/>
          <w:sz w:val="24"/>
        </w:rPr>
        <w:t>en any question, to look at Eve, there could be only one possible answer. Eve was recognized as another member of the missing branch of the phoenix legacy, one with a claim to the smaller, but even more significant Phoenix Coast. This made her a cousin to the empress, and a noble of the first rank. The proximity of the Phoenix Coast, as well as its strategic importance, made the threat against her, and her claim to have endured generations of exile because of it, extremely credible. In fact, it was entirely</w:t>
      </w:r>
      <w:r w:rsidRPr="0087455C">
        <w:rPr>
          <w:rFonts w:ascii="Montserrat" w:hAnsi="Montserrat"/>
          <w:sz w:val="24"/>
        </w:rPr>
        <w:t xml:space="preserve"> reasonable to believe that her predecessors had felt threatened by powerful factions within the autumn kingdoms as well. There was record of a plot to remove the last recognized heirs of the Emerald and Phoenix Coasts, which had been uncovered in recent generations by the descendants of those who had engineered it. Based on the details of that ancient plot, it seemed obvious why Eve’s assailants had been trying to capture her and not simply kill her. It also offered a chilling explanation of Ash’s mysterio</w:t>
      </w:r>
      <w:r w:rsidRPr="0087455C">
        <w:rPr>
          <w:rFonts w:ascii="Montserrat" w:hAnsi="Montserrat"/>
          <w:sz w:val="24"/>
        </w:rPr>
        <w:t xml:space="preserve">us death, and evidence that the empress herself was a target of these malefactors. Disturbed by the discovery of a vulnerability that could be exploited in two terrible ways, Ember and Eve were taken into the palace for security. Because of what had happened to Ember, they were established in a private suite and isolated from all external contact. </w:t>
      </w:r>
    </w:p>
    <w:p w14:paraId="5A3F3580" w14:textId="77777777" w:rsidR="00DA539B" w:rsidRPr="0087455C" w:rsidRDefault="00DA539B">
      <w:pPr>
        <w:pStyle w:val="0DraftNormal6"/>
        <w:rPr>
          <w:rFonts w:ascii="Montserrat" w:hAnsi="Montserrat"/>
          <w:sz w:val="24"/>
        </w:rPr>
      </w:pPr>
    </w:p>
    <w:p w14:paraId="45F464EA" w14:textId="77777777" w:rsidR="00DA539B" w:rsidRPr="0087455C" w:rsidRDefault="0087455C">
      <w:pPr>
        <w:pStyle w:val="0DraftNormal6"/>
        <w:rPr>
          <w:rFonts w:ascii="Montserrat" w:hAnsi="Montserrat"/>
          <w:sz w:val="24"/>
        </w:rPr>
      </w:pPr>
      <w:r w:rsidRPr="0087455C">
        <w:rPr>
          <w:rFonts w:ascii="Montserrat" w:hAnsi="Montserrat"/>
          <w:sz w:val="24"/>
        </w:rPr>
        <w:t>When Eve was summoned before Arden, an identity Ash had been forced to assume, they both danced around the alleged plot to destroy their assumed predecessors, though it was brought up. Each suspected who the other truly was, but they dared not reveal their suspicions. It was awkward and amusing to realize they were both pregnant, given the difference between their age, and unfamiliarity with their current gender. Neither had ever expected to experience pregnancy, Arden, because she was really Ash and had gr</w:t>
      </w:r>
      <w:r w:rsidRPr="0087455C">
        <w:rPr>
          <w:rFonts w:ascii="Montserrat" w:hAnsi="Montserrat"/>
          <w:sz w:val="24"/>
        </w:rPr>
        <w:t xml:space="preserve">own up as a boy, and Eve, because as Phoenix she had been an exotic and immune to conception. Arden could not avoid explaining the purpose of her audience. The child she carried would be a boy, and the child Eve carried would be a girl. Because the empire could not allow the capital to be ruled by an independent lord, she had been asked to bring Eve’s title into the imperial family through an arranged marriage between their children. Eve was startled and had to confess that, since Ember’s first child was a </w:t>
      </w:r>
      <w:r w:rsidRPr="0087455C">
        <w:rPr>
          <w:rFonts w:ascii="Montserrat" w:hAnsi="Montserrat"/>
          <w:sz w:val="24"/>
        </w:rPr>
        <w:t>boy, they had already made arrangements for the children. Eve had felt very strongly that she must marry her daughter to Ember’s son, or both children would suffer terribly, and her intuition was without peer. Arden, more certain every instant who Eve truly was, could not bear to think of losing this perfect chance to be with her soul mate. Arden explained that, if it were up to her, she might honor Eve’s commitment, but as this request came from the emperor and the imperial court it had the power of a comm</w:t>
      </w:r>
      <w:r w:rsidRPr="0087455C">
        <w:rPr>
          <w:rFonts w:ascii="Montserrat" w:hAnsi="Montserrat"/>
          <w:sz w:val="24"/>
        </w:rPr>
        <w:t>and. Eve considered this and demanded one concession, she would agree to the engagement if her daughter was allowed to take Ember’s son as a mate during initiation. It was an unusual request, but one Arden could grant, considering what she suspected about Ember’s son. At great personal cost, the children could themselves challenge these arrangements, and Eve had made sure that her daughter had the opportunity to weigh that cost. Of course, Eve and her daughter first had to survive their current circumstance</w:t>
      </w:r>
      <w:r w:rsidRPr="0087455C">
        <w:rPr>
          <w:rFonts w:ascii="Montserrat" w:hAnsi="Montserrat"/>
          <w:sz w:val="24"/>
        </w:rPr>
        <w:t>s. Pregnancy was the most vulnerable time in the life of a phoenix, the one time when she faced the possibility of true death. As feared, the enemy rose to the challenge of breeching the security around Arden, Eve and Ember. Exploiting the weaknesses of the multi-layered defenses, the enemy managed to penetrate Eve’s sanctuary and abduct her in her sleep. By the time she awoke, she had been bound and leashed, her skills and powers completely neutralized. She was taken to Death Gate, where she learned she wa</w:t>
      </w:r>
      <w:r w:rsidRPr="0087455C">
        <w:rPr>
          <w:rFonts w:ascii="Montserrat" w:hAnsi="Montserrat"/>
          <w:sz w:val="24"/>
        </w:rPr>
        <w:t xml:space="preserve">s to be used as a sacrifice to summon and resurrect the Lord of Death. Her pregnancy would be exploited to give her nemesis a body. The process would wipe every trace of experience as it forced her into the developing child within her. She would be born the daughter, and unwitting slave, of the being who had betrayed her. </w:t>
      </w:r>
    </w:p>
    <w:p w14:paraId="4BD030AF" w14:textId="77777777" w:rsidR="00DA539B" w:rsidRPr="0087455C" w:rsidRDefault="00DA539B">
      <w:pPr>
        <w:pStyle w:val="0DraftNormal6"/>
        <w:rPr>
          <w:rFonts w:ascii="Montserrat" w:hAnsi="Montserrat"/>
          <w:sz w:val="24"/>
        </w:rPr>
      </w:pPr>
    </w:p>
    <w:p w14:paraId="0CE894F3" w14:textId="77777777" w:rsidR="00DA539B" w:rsidRPr="0087455C" w:rsidRDefault="0087455C">
      <w:pPr>
        <w:pStyle w:val="0DraftNormal6"/>
        <w:rPr>
          <w:rFonts w:ascii="Montserrat" w:hAnsi="Montserrat"/>
          <w:color w:val="333399"/>
          <w:sz w:val="24"/>
        </w:rPr>
      </w:pPr>
      <w:r w:rsidRPr="0087455C">
        <w:rPr>
          <w:rFonts w:ascii="Montserrat" w:hAnsi="Montserrat"/>
          <w:color w:val="333399"/>
          <w:sz w:val="24"/>
        </w:rPr>
        <w:t>Ironically, her success came in the worst possible circumstances. The birth of her son had created the window of opportunity necessary for the phoenix to emerge. The opportunity had not presented itself during the first two years after the birth of their psychic heirs. The dragon had become intimate friends with her twin’s mate, and on past occasions had indulged in intimate affairs at the couple’s urging. The longing for her lost soul mate had caused her to withdraw from them after the birth of their heirs</w:t>
      </w:r>
      <w:r w:rsidRPr="0087455C">
        <w:rPr>
          <w:rFonts w:ascii="Montserrat" w:hAnsi="Montserrat"/>
          <w:color w:val="333399"/>
          <w:sz w:val="24"/>
        </w:rPr>
        <w:t xml:space="preserve">. The toll of losing the phoenix was becoming unbearable, and her search for a way to bring her back was proving fruitless. Her mind was veering towards ending her life before her son was mature enough for a proper passing. Concern for her compelled the couple to penetrate her isolation and bring her back into their sympathetic embrace. They had also been motivated by the fact that she had threatened to flee from the persistent pursuit for her hand by unwanted suitors. That night contained a crucial moment </w:t>
      </w:r>
      <w:r w:rsidRPr="0087455C">
        <w:rPr>
          <w:rFonts w:ascii="Montserrat" w:hAnsi="Montserrat"/>
          <w:color w:val="333399"/>
          <w:sz w:val="24"/>
        </w:rPr>
        <w:t xml:space="preserve">from which two possible futures could emerge, one of which promised the rebirth of the phoenix in all her glory and the destruction of creation itself, while the other narrowly skirted both of those possibilities. </w:t>
      </w:r>
    </w:p>
    <w:p w14:paraId="51A6ECEB" w14:textId="77777777" w:rsidR="00DA539B" w:rsidRPr="0087455C" w:rsidRDefault="00DA539B">
      <w:pPr>
        <w:pStyle w:val="0DraftNormal6"/>
        <w:rPr>
          <w:rFonts w:ascii="Montserrat" w:hAnsi="Montserrat"/>
          <w:color w:val="333399"/>
          <w:sz w:val="24"/>
        </w:rPr>
      </w:pPr>
    </w:p>
    <w:p w14:paraId="0BDBC785" w14:textId="77777777" w:rsidR="00DA539B" w:rsidRPr="0087455C" w:rsidRDefault="0087455C">
      <w:pPr>
        <w:pStyle w:val="0DraftNormal6"/>
        <w:rPr>
          <w:rFonts w:ascii="Montserrat" w:hAnsi="Montserrat"/>
          <w:color w:val="333399"/>
          <w:sz w:val="24"/>
        </w:rPr>
      </w:pPr>
      <w:r w:rsidRPr="0087455C">
        <w:rPr>
          <w:rFonts w:ascii="Montserrat" w:hAnsi="Montserrat"/>
          <w:color w:val="333399"/>
          <w:sz w:val="24"/>
        </w:rPr>
        <w:t>In the midst of</w:t>
      </w:r>
      <w:r w:rsidRPr="0087455C">
        <w:rPr>
          <w:rFonts w:ascii="Montserrat" w:hAnsi="Montserrat"/>
          <w:color w:val="333399"/>
          <w:sz w:val="24"/>
        </w:rPr>
        <w:t xml:space="preserve"> passion, the dragon called the soul of the phoenix from the threshold of her exile. The two possible futures branched out from the dragon’s choice between two powerful impulses, both inspired by the desire to bring something new to the renewal of intimacy between the dragon and the rulers of the empire. The dragon had been female in their past affairs, and it was tempting to embrace her lovers with a form that was exotic and androgynous, but it was also tempting to confront the empress with her husband’s t</w:t>
      </w:r>
      <w:r w:rsidRPr="0087455C">
        <w:rPr>
          <w:rFonts w:ascii="Montserrat" w:hAnsi="Montserrat"/>
          <w:color w:val="333399"/>
          <w:sz w:val="24"/>
        </w:rPr>
        <w:t>win. The choice to be male, though it offered the only hope for the future, would end this incarnation of the dragon’s life. During intercourse with the empress, the dragon finally conceived of the phoenix, a male incarnation of her. For the soul of the phoenix, this was only a partial conception. As the ember of Dusk passed into the empress, the phoenix was forced to awaken and assert herself. Taking possession of the dragon triggered a shift from male to female, in which form she conceived of Dawn to comp</w:t>
      </w:r>
      <w:r w:rsidRPr="0087455C">
        <w:rPr>
          <w:rFonts w:ascii="Montserrat" w:hAnsi="Montserrat"/>
          <w:color w:val="333399"/>
          <w:sz w:val="24"/>
        </w:rPr>
        <w:t xml:space="preserve">lete the process started by the dragon. In the wake of this passionate emergence, she became aware of her unfamiliar surroundings, and the intimate circumstances, and fled in confusion. The dragon, thrust into the shadows of her son’s mind, was only unconsciously aware of what had happened, and consciously aware only of his new life as Dust. </w:t>
      </w:r>
    </w:p>
    <w:p w14:paraId="0981EC1F" w14:textId="77777777" w:rsidR="00DA539B" w:rsidRPr="0087455C" w:rsidRDefault="00DA539B">
      <w:pPr>
        <w:pStyle w:val="0DraftNormal6"/>
        <w:rPr>
          <w:rFonts w:ascii="Montserrat" w:hAnsi="Montserrat"/>
          <w:color w:val="333399"/>
          <w:sz w:val="24"/>
        </w:rPr>
      </w:pPr>
    </w:p>
    <w:p w14:paraId="584C1A95" w14:textId="77777777" w:rsidR="00DA539B" w:rsidRPr="0087455C" w:rsidRDefault="0087455C">
      <w:pPr>
        <w:pStyle w:val="0DraftNormal6"/>
        <w:rPr>
          <w:rFonts w:ascii="Montserrat" w:hAnsi="Montserrat"/>
          <w:color w:val="333399"/>
          <w:sz w:val="24"/>
        </w:rPr>
      </w:pPr>
      <w:r w:rsidRPr="0087455C">
        <w:rPr>
          <w:rFonts w:ascii="Montserrat" w:hAnsi="Montserrat"/>
          <w:color w:val="333399"/>
          <w:sz w:val="24"/>
        </w:rPr>
        <w:t>In the scope of the eternal, the closest incarnation of the phoenix to the instant of her conception was the incarnation that would have been born had the dragon embraced her lovers as an exotic. The threat of a partial conception had snatched her from the moment of her death in the destruction of her timeline’s universe. She, in turn, had been conceived from the mote that Dust would salvage from rift that would be created in the wake of Phoenix’s passing in this timeline. The trauma of these events left he</w:t>
      </w:r>
      <w:r w:rsidRPr="0087455C">
        <w:rPr>
          <w:rFonts w:ascii="Montserrat" w:hAnsi="Montserrat"/>
          <w:color w:val="333399"/>
          <w:sz w:val="24"/>
        </w:rPr>
        <w:t xml:space="preserve">r confused and disoriented by temporary, but total, amnesia. </w:t>
      </w:r>
    </w:p>
    <w:p w14:paraId="7AA49E3E" w14:textId="77777777" w:rsidR="00DA539B" w:rsidRPr="0087455C" w:rsidRDefault="00DA539B">
      <w:pPr>
        <w:pStyle w:val="0DraftNormal6"/>
        <w:rPr>
          <w:rFonts w:ascii="Montserrat" w:hAnsi="Montserrat"/>
          <w:color w:val="333399"/>
          <w:sz w:val="24"/>
        </w:rPr>
      </w:pPr>
    </w:p>
    <w:p w14:paraId="1857A1BE" w14:textId="77777777" w:rsidR="00DA539B" w:rsidRPr="0087455C" w:rsidRDefault="0087455C">
      <w:pPr>
        <w:pStyle w:val="0DraftNormal6"/>
        <w:rPr>
          <w:rFonts w:ascii="Montserrat" w:hAnsi="Montserrat"/>
          <w:sz w:val="24"/>
        </w:rPr>
      </w:pPr>
      <w:r w:rsidRPr="0087455C">
        <w:rPr>
          <w:rFonts w:ascii="Montserrat" w:hAnsi="Montserrat"/>
          <w:sz w:val="24"/>
        </w:rPr>
        <w:t>When Ash and Forge embraced to fulfill that pact they were surprised to discover that Arden had also been reincarnated by Ash as Forge’s twin sister, while Ash was reincarnated as Arden and Forge’s son. Having fulfilled the pact, Ash excused herself from their company. She had become firmly entrenched in her human role, whether she happened to be a man and a woman, and set out to see the world through human eyes. In a sense, she was seeking some sort of personal enlightenment, but in her heart, she was achi</w:t>
      </w:r>
      <w:r w:rsidRPr="0087455C">
        <w:rPr>
          <w:rFonts w:ascii="Montserrat" w:hAnsi="Montserrat"/>
          <w:sz w:val="24"/>
        </w:rPr>
        <w:t xml:space="preserve">ng for her soul mate. While meditating upon the soul of creation and her lost love, she was startled to conceive of Phoenix. At the time, she had been a he, a man involved with a woman who possessed the fierceness and beauty, as well as the innocence and nobility of the phoenix in her almost human incarnation. Ash did not realize that the conception had been divided. The uncontrollable shift from male to female, and her instant flight, terrified by this inexplicable loss of control, distracted her from the </w:t>
      </w:r>
      <w:r w:rsidRPr="0087455C">
        <w:rPr>
          <w:rFonts w:ascii="Montserrat" w:hAnsi="Montserrat"/>
          <w:sz w:val="24"/>
        </w:rPr>
        <w:t xml:space="preserve">fact that an ember had been planted in her lover’s womb completing the first half of the conception of the phoenix, the other half accounted for the transformation of Ash, and the conception of a daughter to compliment the son. Even the discovery of her own pregnancy, which prevented her from returning to Dreamer, did not cause her to suspect the conception of Dusk. She returned home to her dragon twin and his wife to bear her daughter, Dawn, unable to explain who it was she had reincarnated, but she could </w:t>
      </w:r>
      <w:r w:rsidRPr="0087455C">
        <w:rPr>
          <w:rFonts w:ascii="Montserrat" w:hAnsi="Montserrat"/>
          <w:sz w:val="24"/>
        </w:rPr>
        <w:t xml:space="preserve">not resist naming her daughter one of the names that meant Phoenix. </w:t>
      </w:r>
    </w:p>
    <w:p w14:paraId="74E4BB2E" w14:textId="77777777" w:rsidR="00DA539B" w:rsidRPr="0087455C" w:rsidRDefault="00DA539B">
      <w:pPr>
        <w:pStyle w:val="0DraftNormal6"/>
        <w:rPr>
          <w:rFonts w:ascii="Montserrat" w:hAnsi="Montserrat"/>
          <w:color w:val="333399"/>
          <w:sz w:val="24"/>
        </w:rPr>
      </w:pPr>
    </w:p>
    <w:p w14:paraId="05EDC6A8" w14:textId="77777777" w:rsidR="00DA539B" w:rsidRPr="0087455C" w:rsidRDefault="0087455C">
      <w:pPr>
        <w:pStyle w:val="0DraftNormal6"/>
        <w:rPr>
          <w:rFonts w:ascii="Montserrat" w:hAnsi="Montserrat"/>
          <w:color w:val="333399"/>
          <w:sz w:val="24"/>
        </w:rPr>
      </w:pPr>
      <w:r w:rsidRPr="0087455C">
        <w:rPr>
          <w:rFonts w:ascii="Montserrat" w:hAnsi="Montserrat"/>
          <w:color w:val="333399"/>
          <w:sz w:val="24"/>
        </w:rPr>
        <w:t>The disappearance of Dust’s mother had been a mystery within the imperial family. No one could even pin down the last time she was seen, due to the empress’s reluctance to reveal her own infidelities. Due to the manner in which the emperor had acquired his own form, their suspicion of Phoenix lasted only through their first confrontation, during which they all could tell she was not the woman she had appeared to be. In spite of her mother’s anonymity, the nature of her power was unquestionable. Only the emp</w:t>
      </w:r>
      <w:r w:rsidRPr="0087455C">
        <w:rPr>
          <w:rFonts w:ascii="Montserrat" w:hAnsi="Montserrat"/>
          <w:color w:val="333399"/>
          <w:sz w:val="24"/>
        </w:rPr>
        <w:t xml:space="preserve">ress, who had but a fleeting glimpse of Phoenix’s personality when she took over Dust’s mother’s body, retained any suspicions. Because Dust’s ability to switch sexes had manifested when he was only two, it was assumed that someone had managed to kill his mother, and Dust’s youth had prevented her from passing coherently into him. </w:t>
      </w:r>
    </w:p>
    <w:p w14:paraId="0DEAC0B9" w14:textId="77777777" w:rsidR="00DA539B" w:rsidRPr="0087455C" w:rsidRDefault="00DA539B">
      <w:pPr>
        <w:pStyle w:val="0DraftNormal6"/>
        <w:rPr>
          <w:rFonts w:ascii="Montserrat" w:hAnsi="Montserrat"/>
          <w:color w:val="333399"/>
          <w:sz w:val="24"/>
        </w:rPr>
      </w:pPr>
    </w:p>
    <w:p w14:paraId="01F03AB3" w14:textId="77777777" w:rsidR="00DA539B" w:rsidRPr="0087455C" w:rsidRDefault="0087455C">
      <w:pPr>
        <w:pStyle w:val="0DraftNormal6"/>
        <w:rPr>
          <w:rFonts w:ascii="Montserrat" w:hAnsi="Montserrat"/>
          <w:sz w:val="24"/>
        </w:rPr>
      </w:pPr>
      <w:r w:rsidRPr="0087455C">
        <w:rPr>
          <w:rFonts w:ascii="Montserrat" w:hAnsi="Montserrat"/>
          <w:sz w:val="24"/>
        </w:rPr>
        <w:t>Alternate</w:t>
      </w:r>
    </w:p>
    <w:p w14:paraId="78088F0F" w14:textId="77777777" w:rsidR="00DA539B" w:rsidRPr="0087455C" w:rsidRDefault="00DA539B">
      <w:pPr>
        <w:pStyle w:val="0DraftNormal6"/>
        <w:rPr>
          <w:rFonts w:ascii="Montserrat" w:hAnsi="Montserrat"/>
          <w:color w:val="333399"/>
          <w:sz w:val="24"/>
        </w:rPr>
      </w:pPr>
    </w:p>
    <w:p w14:paraId="7B652ED4" w14:textId="77777777" w:rsidR="00DA539B" w:rsidRPr="0087455C" w:rsidRDefault="0087455C">
      <w:pPr>
        <w:pStyle w:val="0DraftNormal6"/>
        <w:rPr>
          <w:rFonts w:ascii="Montserrat" w:hAnsi="Montserrat"/>
          <w:sz w:val="24"/>
        </w:rPr>
      </w:pPr>
      <w:r w:rsidRPr="0087455C">
        <w:rPr>
          <w:rFonts w:ascii="Montserrat" w:hAnsi="Montserrat"/>
          <w:sz w:val="24"/>
        </w:rPr>
        <w:t>Phoenix, by nature, was an embodiment of pure creativity, which she was capable of expressing constructively or destructively. The great cataclysm at the end of the age of gods was a testament to her destructive potential, when she was enslaved by the demonic god of death, an aspect of her beloved Dragon. Dragon and Phoenix had awakened each other to their full potential, enlightening each other by sharing the understanding of the enigma each embodied. Prior to becoming the gods of life and death, Dragon ha</w:t>
      </w:r>
      <w:r w:rsidRPr="0087455C">
        <w:rPr>
          <w:rFonts w:ascii="Montserrat" w:hAnsi="Montserrat"/>
          <w:sz w:val="24"/>
        </w:rPr>
        <w:t>d been an embodiment of dreaming, the process by which existence was given definition as the surreal, the real and the ideal. By allowing herself to be devoured by him, Dragon had been twinned, split into angelic and demonic aspects, so distinguished by the nature of their servitors, gods who were slaves to death and gods who were servants of life. Even divided, Dragon had been first among the gods, and second only to Phoenix. While Dragon had been the God, Phoenix had been the Goddess, an embodiment of the</w:t>
      </w:r>
      <w:r w:rsidRPr="0087455C">
        <w:rPr>
          <w:rFonts w:ascii="Montserrat" w:hAnsi="Montserrat"/>
          <w:sz w:val="24"/>
        </w:rPr>
        <w:t xml:space="preserve"> dreamer and the dream. Because her influence governed all intercourse, and because she had distinguished herself in the embodiment of an exclusive and inclusive sex, she was most widely recognized as the goddess of sex, the consort of life and death. </w:t>
      </w:r>
    </w:p>
    <w:p w14:paraId="73C28003" w14:textId="77777777" w:rsidR="00DA539B" w:rsidRPr="0087455C" w:rsidRDefault="00DA539B">
      <w:pPr>
        <w:pStyle w:val="0DraftNormal6"/>
        <w:rPr>
          <w:rFonts w:ascii="Montserrat" w:hAnsi="Montserrat"/>
          <w:sz w:val="24"/>
        </w:rPr>
      </w:pPr>
    </w:p>
    <w:p w14:paraId="07B5DCD1" w14:textId="77777777" w:rsidR="00DA539B" w:rsidRPr="0087455C" w:rsidRDefault="0087455C">
      <w:pPr>
        <w:pStyle w:val="0DraftNormal6"/>
        <w:rPr>
          <w:rFonts w:ascii="Montserrat" w:hAnsi="Montserrat"/>
          <w:sz w:val="24"/>
        </w:rPr>
      </w:pPr>
      <w:r w:rsidRPr="0087455C">
        <w:rPr>
          <w:rFonts w:ascii="Montserrat" w:hAnsi="Montserrat"/>
          <w:sz w:val="24"/>
        </w:rPr>
        <w:t>Phoenix had been caught between the Dragon twins during the purge. One had called for the gods to withdraw from human contact, and the other had declared war on the gods for starting the purge to strip humanity of the gifts the gods had given, which humans had abused, unwilling to leave humanity in possession of such powerful resources. In the course of the purge, angels and demons both rebelled against the Dragons. The Lord of Death subverted Phoenix, when she refused his demand to punish the gods for thei</w:t>
      </w:r>
      <w:r w:rsidRPr="0087455C">
        <w:rPr>
          <w:rFonts w:ascii="Montserrat" w:hAnsi="Montserrat"/>
          <w:sz w:val="24"/>
        </w:rPr>
        <w:t>r disobedience, and used her as a weapon against the gods involved in the purge. The Lord of Life was forced to kill her, to free her from his twin’s influence. Gravely wounded by their struggle, he was unable to stop her from seeking out the Lord of Death to punish him for enslaving her. As she had been responsible for creating him, she took responsibility for destroying him and banishing him to the depths of oblivion. He did not go down without a fight, once more sinking his hooks into her and dragging he</w:t>
      </w:r>
      <w:r w:rsidRPr="0087455C">
        <w:rPr>
          <w:rFonts w:ascii="Montserrat" w:hAnsi="Montserrat"/>
          <w:sz w:val="24"/>
        </w:rPr>
        <w:t xml:space="preserve">r with him into exile. Dragon tried desperately to save her from his twin’s last assault, but he was too damaged to succeed, and collapsed from the effort in a comatose, healing sleep. It would take thousands of years for him to recover from his wounds. </w:t>
      </w:r>
    </w:p>
    <w:p w14:paraId="66E4FCCA" w14:textId="77777777" w:rsidR="00DA539B" w:rsidRPr="0087455C" w:rsidRDefault="00DA539B">
      <w:pPr>
        <w:pStyle w:val="0DraftNormal6"/>
        <w:rPr>
          <w:rFonts w:ascii="Montserrat" w:hAnsi="Montserrat"/>
          <w:sz w:val="24"/>
        </w:rPr>
      </w:pPr>
    </w:p>
    <w:p w14:paraId="79C2BA6E" w14:textId="77777777" w:rsidR="00DA539B" w:rsidRPr="0087455C" w:rsidRDefault="0087455C">
      <w:pPr>
        <w:pStyle w:val="0DraftNormal6"/>
        <w:rPr>
          <w:rFonts w:ascii="Montserrat" w:hAnsi="Montserrat"/>
          <w:color w:val="333399"/>
          <w:sz w:val="24"/>
        </w:rPr>
      </w:pPr>
      <w:r w:rsidRPr="0087455C">
        <w:rPr>
          <w:rFonts w:ascii="Montserrat" w:hAnsi="Montserrat"/>
          <w:color w:val="333399"/>
          <w:sz w:val="24"/>
        </w:rPr>
        <w:t xml:space="preserve">The disaster that resulted did more to end the first age of magic and miracles than anything the gods could have engineered, or even dared to imagine. The dragon and the phoenix had both been severely injured by the events responsible for their mutual initiation. Unaware that they had given each other the means to fulfill the potential of their souls, that they had been twinned by their dual initiation, the dragon and the phoenix went to confront their enemy and fell prey to his final treachery. The dragon </w:t>
      </w:r>
      <w:r w:rsidRPr="0087455C">
        <w:rPr>
          <w:rFonts w:ascii="Montserrat" w:hAnsi="Montserrat"/>
          <w:color w:val="333399"/>
          <w:sz w:val="24"/>
        </w:rPr>
        <w:t>was unable to prevent the phoenix from punishing the god who had enslaved her, nor could he protect her from that god’s last vindictive act, dragging her down into the pit of oblivion to which she banished him, after annihilating every material link between him and creation. By trapping the dragon and the phoenix with him, the exile needed no other link to reality through which to plot his resurrection. The opposing factions suddenly found themselves on more equal footing, while imagining themselves to poss</w:t>
      </w:r>
      <w:r w:rsidRPr="0087455C">
        <w:rPr>
          <w:rFonts w:ascii="Montserrat" w:hAnsi="Montserrat"/>
          <w:color w:val="333399"/>
          <w:sz w:val="24"/>
        </w:rPr>
        <w:t>ess a decisive advantage, and chaos ensued. The age of gods came to a cataclysmic end, and all that remained in the world of the gods were the legacies passed on to chosen humans by individual gods, before they retreated to another world, to reexamine their own humanity. Only the demigods, as those known to have been children of the gods were revered—and few enough of them—survived the conflict. Little knowledge of the gods survived the cataclysm. Tales of the age of gods on Aeirn attributed a great many of</w:t>
      </w:r>
      <w:r w:rsidRPr="0087455C">
        <w:rPr>
          <w:rFonts w:ascii="Montserrat" w:hAnsi="Montserrat"/>
          <w:color w:val="333399"/>
          <w:sz w:val="24"/>
        </w:rPr>
        <w:t xml:space="preserve"> the ills of existence to the gods. Humanity survived, and in truth many of the secrets of that age survived, but in both cases dispersed and diminished. </w:t>
      </w:r>
    </w:p>
    <w:p w14:paraId="3E770120" w14:textId="77777777" w:rsidR="00DA539B" w:rsidRPr="0087455C" w:rsidRDefault="00DA539B">
      <w:pPr>
        <w:pStyle w:val="0DraftNormal6"/>
        <w:rPr>
          <w:rFonts w:ascii="Montserrat" w:hAnsi="Montserrat"/>
          <w:color w:val="333399"/>
          <w:sz w:val="24"/>
        </w:rPr>
      </w:pPr>
    </w:p>
    <w:p w14:paraId="76730981" w14:textId="77777777" w:rsidR="00DA539B" w:rsidRPr="0087455C" w:rsidRDefault="0087455C">
      <w:pPr>
        <w:pStyle w:val="0DraftNormal6"/>
        <w:rPr>
          <w:rFonts w:ascii="Montserrat" w:hAnsi="Montserrat"/>
          <w:color w:val="333399"/>
          <w:sz w:val="24"/>
        </w:rPr>
      </w:pPr>
      <w:r w:rsidRPr="0087455C">
        <w:rPr>
          <w:rFonts w:ascii="Montserrat" w:hAnsi="Montserrat"/>
          <w:color w:val="333399"/>
          <w:sz w:val="24"/>
        </w:rPr>
        <w:t>A new age, the age of empires, followed a long period of recovery from the cataclysmic end of the age of gods. In the wake of the dragon and the phoenix’s exile, the surviving twins of the dragon and the phoenix confronted themselves, and each other, with the discovery that they had essentially traded places. The phoenix was a dragon and the dragon was a phoenix—and the potential they each required to become whole had been banished with the exile. Both embodied the inspiration of the phoenix, making them ex</w:t>
      </w:r>
      <w:r w:rsidRPr="0087455C">
        <w:rPr>
          <w:rFonts w:ascii="Montserrat" w:hAnsi="Montserrat"/>
          <w:color w:val="333399"/>
          <w:sz w:val="24"/>
        </w:rPr>
        <w:t xml:space="preserve">otic twins. Their mutual initiation had made them immune to each other, while their natures caused them to be mistaken for each other. Unable to free their native halves, and sick of the purge, they set out to ensure that humanity would survive the ensuing catastrophe of the war of the gods. In a remarkably brief time, the exotic sex became a stigma, associated only with angels and demons—as the gods came to be known in myth and legend. Those mortal souls, with the misfortune to be born exotic, were deemed </w:t>
      </w:r>
      <w:r w:rsidRPr="0087455C">
        <w:rPr>
          <w:rFonts w:ascii="Montserrat" w:hAnsi="Montserrat"/>
          <w:color w:val="333399"/>
          <w:sz w:val="24"/>
        </w:rPr>
        <w:t>unnatural and hunted down or cast out. The dragon-phoenix and the phoenix-dragon were forced to adopt conventional sexes in order to pass for human. To help humanity survive the cataclysm, they established the dragon and phoenix legacies, which they oversaw for several generations before retreating from their adopted roles, and resuming the search for a way to recover what they had lost. The two remained each other’s sole companion and comfort, enduring the hardships of the post apocalyptic era and their fr</w:t>
      </w:r>
      <w:r w:rsidRPr="0087455C">
        <w:rPr>
          <w:rFonts w:ascii="Montserrat" w:hAnsi="Montserrat"/>
          <w:color w:val="333399"/>
          <w:sz w:val="24"/>
        </w:rPr>
        <w:t xml:space="preserve">uitless search. They also had to endure the press of years as they were both barred from reincarnation by the absence of their defining aspects. </w:t>
      </w:r>
    </w:p>
    <w:p w14:paraId="364094BF" w14:textId="77777777" w:rsidR="00DA539B" w:rsidRPr="0087455C" w:rsidRDefault="00DA539B">
      <w:pPr>
        <w:pStyle w:val="0DraftNormal6"/>
        <w:rPr>
          <w:rFonts w:ascii="Montserrat" w:hAnsi="Montserrat"/>
          <w:color w:val="333399"/>
          <w:sz w:val="24"/>
        </w:rPr>
      </w:pPr>
    </w:p>
    <w:p w14:paraId="66973907" w14:textId="77777777" w:rsidR="00DA539B" w:rsidRPr="0087455C" w:rsidRDefault="0087455C">
      <w:pPr>
        <w:pStyle w:val="0DraftNormal6"/>
        <w:rPr>
          <w:rFonts w:ascii="Montserrat" w:hAnsi="Montserrat"/>
          <w:sz w:val="24"/>
        </w:rPr>
      </w:pPr>
      <w:r w:rsidRPr="0087455C">
        <w:rPr>
          <w:rFonts w:ascii="Montserrat" w:hAnsi="Montserrat"/>
          <w:sz w:val="24"/>
        </w:rPr>
        <w:t>Upon awakening, and initiating the youth who roused him, Dragon would be drawn to the heirs of the phoenix legacy, which had been established by Phoenix in secret during the purge. Her intentions had been to leave humanity with human protectors, who could shepherd people through the dark ages promised by the purge. Her foresight enabled the people of the north to survive the cataclysm caused by her abuse by the Lord of Death. Dragon, under the assumed name of Arden, would quickly realize that the boy and gi</w:t>
      </w:r>
      <w:r w:rsidRPr="0087455C">
        <w:rPr>
          <w:rFonts w:ascii="Montserrat" w:hAnsi="Montserrat"/>
          <w:sz w:val="24"/>
        </w:rPr>
        <w:t>rl who carried on the face and form of Phoenix were not reincarnations of her. Dragon, who had never identified with a given form until consuming Phoenix, had taken her form for his own. In spire of the fact that Dragon’s nature was obvious to a phoenix, Phoenix had awakened the qualities of a phoenix within him. Or her, given the exotic form Phoenix had given Dragon was easily mistaken for female. Because of this Arden was recognized as a lost heir of the phoenix legacy, and recognized as the heir to an an</w:t>
      </w:r>
      <w:r w:rsidRPr="0087455C">
        <w:rPr>
          <w:rFonts w:ascii="Montserrat" w:hAnsi="Montserrat"/>
          <w:sz w:val="24"/>
        </w:rPr>
        <w:t>cient and prominent title which made her the heir to the Emerald Coast. This title would cause her to become the queen of the autumn kingdoms during the purge of the phoenix houses, when her lack of a reincarnate heir protected her from assassination. In the war that followed, Arden would confront the person she had initiated twenty years earlier, the man who conquered the winter kingdoms as the Dragon King. He had adopted the masculine form of the Phoenix, for the purpose of commanding armies, but she easi</w:t>
      </w:r>
      <w:r w:rsidRPr="0087455C">
        <w:rPr>
          <w:rFonts w:ascii="Montserrat" w:hAnsi="Montserrat"/>
          <w:sz w:val="24"/>
        </w:rPr>
        <w:t xml:space="preserve">ly recognized him. Bound to each other by initiation, in a pact of rebirth, it was easy to believe they were in love and propose the union of their domains. Once the Dragon King confided the true purpose of his invasion, to pursue and eradicate the minions of slavery and forbidden arts that had fled from his scourge into the autumn kingdoms, the royal court eagerly endorsed the peace proposal and ratified the union of the two domains through marriage. The son and daughter they conceived became the heirs of </w:t>
      </w:r>
      <w:r w:rsidRPr="0087455C">
        <w:rPr>
          <w:rFonts w:ascii="Montserrat" w:hAnsi="Montserrat"/>
          <w:sz w:val="24"/>
        </w:rPr>
        <w:t xml:space="preserve">the dragon legacy, and further complimenting the traditional establishments of the autumn kingdoms by organizing the leadership of the winter kingdoms into the dragon houses. Arden was actually impressed with the legacy the Dragon King had established to unify the historically irreconcilable kingdoms of the north. </w:t>
      </w:r>
    </w:p>
    <w:p w14:paraId="5273B2FC" w14:textId="77777777" w:rsidR="00DA539B" w:rsidRPr="0087455C" w:rsidRDefault="00DA539B">
      <w:pPr>
        <w:pStyle w:val="0DraftNormal6"/>
        <w:rPr>
          <w:rFonts w:ascii="Montserrat" w:hAnsi="Montserrat"/>
          <w:sz w:val="24"/>
        </w:rPr>
      </w:pPr>
    </w:p>
    <w:p w14:paraId="3BA64789" w14:textId="77777777" w:rsidR="00DA539B" w:rsidRPr="0087455C" w:rsidRDefault="0087455C">
      <w:pPr>
        <w:pStyle w:val="0DraftNormal6"/>
        <w:rPr>
          <w:rFonts w:ascii="Montserrat" w:hAnsi="Montserrat"/>
          <w:sz w:val="24"/>
        </w:rPr>
      </w:pPr>
      <w:r w:rsidRPr="0087455C">
        <w:rPr>
          <w:rFonts w:ascii="Montserrat" w:hAnsi="Montserrat"/>
          <w:sz w:val="24"/>
        </w:rPr>
        <w:t>Arden was reincarnated as a boy, Ash. Ash joined his sister, the female heir of the dragon legacy and a reincarnation of the Dragon King, Cinder, in fosterage and initiation with the heirs of the phoenix legacy, Coal and Ember. Ash and Arden had been interchangeable from the moment Ash was born, and had traded places often to allow Arden a taste of childhood. Having never been born, Arden had never experienced growing up, and Ash had matured so fast that he had been eager to experience the responsibility of</w:t>
      </w:r>
      <w:r w:rsidRPr="0087455C">
        <w:rPr>
          <w:rFonts w:ascii="Montserrat" w:hAnsi="Montserrat"/>
          <w:sz w:val="24"/>
        </w:rPr>
        <w:t xml:space="preserve"> an adult. One day, this practice would prove fatal for Arden. During the last year of their initiation, Ash was paired with Ember for their sexual initiation as a way to foster strong ties between the dragon and phoenix houses. Cinder and Coal could not be mated, because Coal‘s father had been assassinated. As reincarnates, they were protected by heat from sexual conception and fusion. This did not, however, protect Ember from impregnation. Arden had been particularly drawn to Ember, with her powerful phys</w:t>
      </w:r>
      <w:r w:rsidRPr="0087455C">
        <w:rPr>
          <w:rFonts w:ascii="Montserrat" w:hAnsi="Montserrat"/>
          <w:sz w:val="24"/>
        </w:rPr>
        <w:t>ical and spiritual resemblance to Phoenix. She had rekindled an interest in intimacy that had long ago been burned out of Arden by frustrated attempts to resurrect or reincarnate her soul mate. The spark between her and the Dragon King had gone out as soon as she fulfilled the pact of rebirth, and he had taken his passions elsewhere to preserve their friendship and marriage. As Arden lay with Ember in Ash’s place, she was not even aware of the attempt to conceive of Phoenix, which had become an ingrained in</w:t>
      </w:r>
      <w:r w:rsidRPr="0087455C">
        <w:rPr>
          <w:rFonts w:ascii="Montserrat" w:hAnsi="Montserrat"/>
          <w:sz w:val="24"/>
        </w:rPr>
        <w:t>stinct after almost forty years, nor that the existence of Ash had opened her to the possibility of success. The same connection that had brought Dragon into the Dream with Phoenix, enabled him to capture her and conceive of her in Ash’s image. Phoenix, who had never been able to discriminate between male and female, was provoked by this partial conception into awakening and taking possession of Ash’s body, instinctively becoming female and conceiving of herself in that image to complete the process Arden h</w:t>
      </w:r>
      <w:r w:rsidRPr="0087455C">
        <w:rPr>
          <w:rFonts w:ascii="Montserrat" w:hAnsi="Montserrat"/>
          <w:sz w:val="24"/>
        </w:rPr>
        <w:t>ad started. Confused and disoriented by her resurrection, Phoenix fled from Ember. Arden, cast out of the body unprepared, perished, passing into the shadow of Ash. Ash sensed Arden’s death and went immediately to the Dragon King. A new Ash was conceived by the time Arden’s dying command released Ash. Ember had been in the throes of passion when her lover fled, and could not clearly remember his departure. The news of Ash’s death reached her, and she assumed that he had sensed some threat and rushed to meet</w:t>
      </w:r>
      <w:r w:rsidRPr="0087455C">
        <w:rPr>
          <w:rFonts w:ascii="Montserrat" w:hAnsi="Montserrat"/>
          <w:sz w:val="24"/>
        </w:rPr>
        <w:t xml:space="preserve"> it, only to die. Because there had been a few witnesses to Phoenix’s flight, Ember was not identified as the last person to see him alive. </w:t>
      </w:r>
    </w:p>
    <w:p w14:paraId="75133260" w14:textId="77777777" w:rsidR="00DA539B" w:rsidRPr="0087455C" w:rsidRDefault="00DA539B">
      <w:pPr>
        <w:pStyle w:val="0DraftNormal6"/>
        <w:rPr>
          <w:rFonts w:ascii="Montserrat" w:hAnsi="Montserrat"/>
          <w:sz w:val="24"/>
        </w:rPr>
      </w:pPr>
    </w:p>
    <w:p w14:paraId="7C808462" w14:textId="77777777" w:rsidR="00DA539B" w:rsidRPr="0087455C" w:rsidRDefault="0087455C">
      <w:pPr>
        <w:pStyle w:val="0DraftNormal6"/>
        <w:rPr>
          <w:rFonts w:ascii="Montserrat" w:hAnsi="Montserrat"/>
          <w:sz w:val="24"/>
        </w:rPr>
      </w:pPr>
      <w:r w:rsidRPr="0087455C">
        <w:rPr>
          <w:rFonts w:ascii="Montserrat" w:hAnsi="Montserrat"/>
          <w:sz w:val="24"/>
        </w:rPr>
        <w:t>In the days following Ash’s death, Ember discovered her pregnancy and reported it to their families. At the same time, Phoenix was discovering her own pregnancy, while struggling to orient herself to a strange new world. The last thing she remembered was being seduced by the Lord of Death, though her nightmares were haunted by unwanted memories of her enslavement and tragic retribution. Her resurrection had enabled the exile within her to send a message out through the pinhole rift created by his destructio</w:t>
      </w:r>
      <w:r w:rsidRPr="0087455C">
        <w:rPr>
          <w:rFonts w:ascii="Montserrat" w:hAnsi="Montserrat"/>
          <w:sz w:val="24"/>
        </w:rPr>
        <w:t>n to the heirs of his legacy, which, combined with the presence of her unprecedented level of power, attracted the attention of some of the most powerful individuals in the world. Some of these people set out immediately to investigate the disturbances at Death Gate and Phoenix Gate in the imperial province, chief among them the Archon and the Magus. Talon went immediately to Death Gate, while Raven was the first to reach Phoenix, having been in the capital with his initiates. Raven initially mistook Phoeni</w:t>
      </w:r>
      <w:r w:rsidRPr="0087455C">
        <w:rPr>
          <w:rFonts w:ascii="Montserrat" w:hAnsi="Montserrat"/>
          <w:sz w:val="24"/>
        </w:rPr>
        <w:t>x for Ember, since her overwhelming phoenix nature ruled out Ash in female guise. he was surprised to learn that she was the Phoenix of myth and legend he had read about in the vast archives of the demigod’s sanctuary. Raven considered her confused and disoriented state, and the fact that she was a person the gods had revered as a god, and took her under his wing, counseling her to keep her true identity a secret. Phoenix assumed a new identity as Eve, a student referred to Raven for advanced training. When</w:t>
      </w:r>
      <w:r w:rsidRPr="0087455C">
        <w:rPr>
          <w:rFonts w:ascii="Montserrat" w:hAnsi="Montserrat"/>
          <w:sz w:val="24"/>
        </w:rPr>
        <w:t xml:space="preserve"> she was introduced to the other initiates, her pregnancy was explained as the product of her mother’s passing. Her condition resulted in her being isolated from the other initiates with Ember, who she recognized as the woman she had been in bed with when she woke up. They became roommates when Ember’s mother insisted on taking care of them. Eve dared not mention the connection, once she determined that Ember did not recognize her or seem suspicious of her. Ember could not bring herself to speak of her last</w:t>
      </w:r>
      <w:r w:rsidRPr="0087455C">
        <w:rPr>
          <w:rFonts w:ascii="Montserrat" w:hAnsi="Montserrat"/>
          <w:sz w:val="24"/>
        </w:rPr>
        <w:t xml:space="preserve"> moments, or even her relationship, with Ash. Eve would learn who Ash was, and that he was presumed to have died mysteriously, from the other students. Once she realized Ash had been Raven’s prize pupil, she was afraid to confide what she had learned to him. Before she could bring herself to try, she faced Talon’s first attempt to capture her. Talon had reached Death Gate and communicated with the Lord of Death, who revealed that Phoenix was the key to his resurrection. Obedient to the god of death, Talon h</w:t>
      </w:r>
      <w:r w:rsidRPr="0087455C">
        <w:rPr>
          <w:rFonts w:ascii="Montserrat" w:hAnsi="Montserrat"/>
          <w:sz w:val="24"/>
        </w:rPr>
        <w:t xml:space="preserve">ad summoned his minions and set out to capture her, only moderately disturbed to learn that she was under the protection of Raven. When they found Eve, she was with Ember and her mother. Dawn died trying to defend them, and Eve promised to name her daughter after her in memory of her sacrifice. </w:t>
      </w:r>
    </w:p>
    <w:p w14:paraId="69639903" w14:textId="77777777" w:rsidR="00DA539B" w:rsidRPr="0087455C" w:rsidRDefault="00DA539B">
      <w:pPr>
        <w:pStyle w:val="0DraftNormal6"/>
        <w:rPr>
          <w:rFonts w:ascii="Montserrat" w:hAnsi="Montserrat"/>
          <w:sz w:val="24"/>
        </w:rPr>
      </w:pPr>
    </w:p>
    <w:p w14:paraId="2CF1FA35" w14:textId="77777777" w:rsidR="00DA539B" w:rsidRPr="0087455C" w:rsidRDefault="0087455C">
      <w:pPr>
        <w:pStyle w:val="0DraftNormal6"/>
        <w:rPr>
          <w:rFonts w:ascii="Montserrat" w:hAnsi="Montserrat"/>
          <w:sz w:val="24"/>
        </w:rPr>
      </w:pPr>
      <w:r w:rsidRPr="0087455C">
        <w:rPr>
          <w:rFonts w:ascii="Montserrat" w:hAnsi="Montserrat"/>
          <w:sz w:val="24"/>
        </w:rPr>
        <w:t>The fact that she was pregnant did not prevent Ember from conceiving a daughter in the shock of her mother’s death. Her mother’s death had bought enough time for Eve to enter the fight and take out their assailants. It seemed fitting to Ember to name her daughter after Eve, for she had made sure that her mother’s sacrifice was not in vain. The death of Ember’s mother distracted the people around them from their curiosity about Eve’s origins and focused their attention on what was clearly the work of a demon</w:t>
      </w:r>
      <w:r w:rsidRPr="0087455C">
        <w:rPr>
          <w:rFonts w:ascii="Montserrat" w:hAnsi="Montserrat"/>
          <w:sz w:val="24"/>
        </w:rPr>
        <w:t>ologist or necromancer. The first attack was followed quickly by a second attack which almost slipped past Raven’s guard. The most devious attempt involved a demon taking possession of Ember and leading Eve into a trap laid in a public bath. Because the demon could not resist the temptations of the flesh, Eve was alerted to the danger in time to subdue Ember and defend them from the ambush. Great care had to be taken, rooting the demon out of Ember’s mind, to preserve the lives she carried. In the course of</w:t>
      </w:r>
      <w:r w:rsidRPr="0087455C">
        <w:rPr>
          <w:rFonts w:ascii="Montserrat" w:hAnsi="Montserrat"/>
          <w:sz w:val="24"/>
        </w:rPr>
        <w:t xml:space="preserve"> the conflict, people simply accepted Eve’s assertion that no one knew her, or even knew of her, since she had been in exile for generations because of such evil. That changed once the enemy suborned Ember to get to Eve. Even though Eve could offer no further enlightenment, the people around her exhausted themselves searching for an explanation. To everyone’s surprise, the answer came from Ember. With her mother’s passing, she had become the scion of the phoenix legacy. She could hardly believe there had be</w:t>
      </w:r>
      <w:r w:rsidRPr="0087455C">
        <w:rPr>
          <w:rFonts w:ascii="Montserrat" w:hAnsi="Montserrat"/>
          <w:sz w:val="24"/>
        </w:rPr>
        <w:t>en any question, to look at Eve, there could be only one possible answer. Eve was recognized as another member of the missing branch of the phoenix legacy, one with a claim to the smaller, but even more significant Phoenix Coast. This made her a cousin to the empress, and a noble of the first rank. The proximity of the Phoenix Coast, as well as its strategic importance, made the threat against her, and her claim to have endured generations of exile because of it, extremely credible. In fact, it was entirely</w:t>
      </w:r>
      <w:r w:rsidRPr="0087455C">
        <w:rPr>
          <w:rFonts w:ascii="Montserrat" w:hAnsi="Montserrat"/>
          <w:sz w:val="24"/>
        </w:rPr>
        <w:t xml:space="preserve"> reasonable to believe that her predecessors had felt threatened by powerful factions within the autumn kingdoms as well. There was record of a plot to remove the last recognized heirs of the Emerald and Phoenix Coasts, which had been uncovered in recent generations by the descendants of those who had engineered it. Based on the details of that ancient plot, it seemed obvious why Eve’s assailants had been trying to capture her and not simply kill her. It also offered a chilling explanation of Ash’s mysterio</w:t>
      </w:r>
      <w:r w:rsidRPr="0087455C">
        <w:rPr>
          <w:rFonts w:ascii="Montserrat" w:hAnsi="Montserrat"/>
          <w:sz w:val="24"/>
        </w:rPr>
        <w:t xml:space="preserve">us death, and evidence that the empress herself was a target of these malefactors. Disturbed by the discovery of a vulnerability that could be exploited in two terrible ways, Ember and Eve were taken into the palace for security. Because of what had happened to Ember, they were established in a private suite and isolated from all external contact. </w:t>
      </w:r>
    </w:p>
    <w:p w14:paraId="5A188F3B" w14:textId="77777777" w:rsidR="00DA539B" w:rsidRPr="0087455C" w:rsidRDefault="00DA539B">
      <w:pPr>
        <w:pStyle w:val="0DraftNormal6"/>
        <w:rPr>
          <w:rFonts w:ascii="Montserrat" w:hAnsi="Montserrat"/>
          <w:sz w:val="24"/>
        </w:rPr>
      </w:pPr>
    </w:p>
    <w:p w14:paraId="7B3BAB50" w14:textId="77777777" w:rsidR="00DA539B" w:rsidRPr="0087455C" w:rsidRDefault="0087455C">
      <w:pPr>
        <w:pStyle w:val="0DraftNormal6"/>
        <w:rPr>
          <w:rFonts w:ascii="Montserrat" w:hAnsi="Montserrat"/>
          <w:sz w:val="24"/>
        </w:rPr>
      </w:pPr>
      <w:r w:rsidRPr="0087455C">
        <w:rPr>
          <w:rFonts w:ascii="Montserrat" w:hAnsi="Montserrat"/>
          <w:sz w:val="24"/>
        </w:rPr>
        <w:t>When Eve was summoned before Arden, an identity Ash had been forced to assume, they both danced around the alleged plot to destroy their assumed predecessors, though it was brought up. Each suspected who the other truly was, but they dared not reveal their suspicions. It was awkward and amusing to realize they were both pregnant, given the difference between their age, and unfamiliarity with their current gender. Neither had ever expected to experience pregnancy, Arden, because she was really Ash and had gr</w:t>
      </w:r>
      <w:r w:rsidRPr="0087455C">
        <w:rPr>
          <w:rFonts w:ascii="Montserrat" w:hAnsi="Montserrat"/>
          <w:sz w:val="24"/>
        </w:rPr>
        <w:t xml:space="preserve">own up as a boy, and Eve, because as Phoenix she had been an exotic and immune to conception. Arden could not avoid explaining the purpose of her audience. The child she carried would be a boy, and the child Eve carried would be a girl. Because the empire could not allow the capital to be ruled by an independent lord, she had been asked to bring Eve’s title into the imperial family through an arranged marriage between their children. Eve was startled and had to confess that, since Ember’s first child was a </w:t>
      </w:r>
      <w:r w:rsidRPr="0087455C">
        <w:rPr>
          <w:rFonts w:ascii="Montserrat" w:hAnsi="Montserrat"/>
          <w:sz w:val="24"/>
        </w:rPr>
        <w:t>boy, they had already made arrangements for the children. Eve had felt very strongly that she must marry her daughter to Ember’s son, or both children would suffer terribly, and her intuition was without peer. Arden, more certain every instant who Eve truly was, could not bear to think of losing this perfect chance to be with her soul mate. Arden explained that, if it were up to her, she might honor Eve’s commitment, but as this request came from the emperor and the imperial court it had the power of a comm</w:t>
      </w:r>
      <w:r w:rsidRPr="0087455C">
        <w:rPr>
          <w:rFonts w:ascii="Montserrat" w:hAnsi="Montserrat"/>
          <w:sz w:val="24"/>
        </w:rPr>
        <w:t>and. Eve considered this and demanded one concession, she would agree to the engagement if her daughter was allowed to take Ember’s son as a mate during initiation. It was an unusual request, but one Arden could grant, considering what she suspected about Ember’s son. At great personal cost, the children could themselves challenge these arrangements, and Eve had made sure that her daughter had the opportunity to weigh that cost. Of course, Eve and her daughter first had to survive their current circumstance</w:t>
      </w:r>
      <w:r w:rsidRPr="0087455C">
        <w:rPr>
          <w:rFonts w:ascii="Montserrat" w:hAnsi="Montserrat"/>
          <w:sz w:val="24"/>
        </w:rPr>
        <w:t>s. Pregnancy was the most vulnerable time in the life of a phoenix, the one time when she faced the possibility of true death. As feared, the enemy rose to the challenge of breeching the security around Arden, Eve and Ember. Exploiting the weaknesses of the multi-layered defenses, the enemy managed to penetrate Eve’s sanctuary and abduct her in her sleep. By the time she awoke, she had been bound and leashed, her skills and powers completely neutralized. She was taken to Death Gate, where she learned she wa</w:t>
      </w:r>
      <w:r w:rsidRPr="0087455C">
        <w:rPr>
          <w:rFonts w:ascii="Montserrat" w:hAnsi="Montserrat"/>
          <w:sz w:val="24"/>
        </w:rPr>
        <w:t xml:space="preserve">s to be used as a sacrifice to summon and resurrect the Lord of Death. Her pregnancy would be exploited to give her nemesis a body. The process would wipe every trace of experience as it forced her into the developing child within her. She would be born the daughter, and unwitting slave, of the being who had betrayed her. </w:t>
      </w:r>
    </w:p>
    <w:p w14:paraId="3B2816F2" w14:textId="77777777" w:rsidR="00DA539B" w:rsidRPr="0087455C" w:rsidRDefault="00DA539B">
      <w:pPr>
        <w:pStyle w:val="0DraftNormal6"/>
        <w:rPr>
          <w:rFonts w:ascii="Montserrat" w:hAnsi="Montserrat"/>
          <w:sz w:val="24"/>
        </w:rPr>
      </w:pPr>
    </w:p>
    <w:p w14:paraId="0C051790" w14:textId="77777777" w:rsidR="00BD378F" w:rsidRPr="0087455C" w:rsidRDefault="00BD378F">
      <w:pPr>
        <w:pStyle w:val="0DraftNormal6"/>
        <w:rPr>
          <w:rFonts w:ascii="Montserrat" w:hAnsi="Montserrat"/>
          <w:sz w:val="24"/>
        </w:rPr>
      </w:pPr>
    </w:p>
    <w:sectPr w:rsidR="00BD378F" w:rsidRPr="0087455C">
      <w:pgSz w:w="12240" w:h="15840"/>
      <w:pgMar w:top="1440" w:right="3600" w:bottom="1440" w:left="1800" w:header="720" w:footer="720" w:gutter="0"/>
      <w:cols w:sep="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992180164">
    <w:abstractNumId w:val="0"/>
  </w:num>
  <w:num w:numId="2" w16cid:durableId="1669098258">
    <w:abstractNumId w:val="0"/>
  </w:num>
  <w:num w:numId="3" w16cid:durableId="1771315358">
    <w:abstractNumId w:val="0"/>
  </w:num>
  <w:num w:numId="4" w16cid:durableId="2066367335">
    <w:abstractNumId w:val="0"/>
  </w:num>
  <w:num w:numId="5" w16cid:durableId="80110204">
    <w:abstractNumId w:val="0"/>
  </w:num>
  <w:num w:numId="6" w16cid:durableId="934246193">
    <w:abstractNumId w:val="0"/>
  </w:num>
  <w:num w:numId="7" w16cid:durableId="1713915932">
    <w:abstractNumId w:val="0"/>
  </w:num>
  <w:num w:numId="8" w16cid:durableId="561261188">
    <w:abstractNumId w:val="0"/>
  </w:num>
  <w:num w:numId="9" w16cid:durableId="387612334">
    <w:abstractNumId w:val="0"/>
  </w:num>
  <w:num w:numId="10" w16cid:durableId="1949311624">
    <w:abstractNumId w:val="0"/>
  </w:num>
  <w:num w:numId="11" w16cid:durableId="1813910969">
    <w:abstractNumId w:val="0"/>
  </w:num>
  <w:num w:numId="12" w16cid:durableId="44761114">
    <w:abstractNumId w:val="0"/>
  </w:num>
  <w:num w:numId="13" w16cid:durableId="509756945">
    <w:abstractNumId w:val="0"/>
  </w:num>
  <w:num w:numId="14" w16cid:durableId="934674505">
    <w:abstractNumId w:val="0"/>
  </w:num>
  <w:num w:numId="15" w16cid:durableId="613243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B15E6"/>
    <w:rsid w:val="001B15E6"/>
    <w:rsid w:val="00330574"/>
    <w:rsid w:val="0087455C"/>
    <w:rsid w:val="00B57EE0"/>
    <w:rsid w:val="00BD378F"/>
    <w:rsid w:val="00DA53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1B8199"/>
  <w15:chartTrackingRefBased/>
  <w15:docId w15:val="{97E2FA2F-9F0E-41F3-AE05-191015443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55C"/>
    <w:pPr>
      <w:spacing w:after="240" w:line="276" w:lineRule="auto"/>
    </w:pPr>
    <w:rPr>
      <w:rFonts w:cstheme="minorHAnsi"/>
      <w:sz w:val="28"/>
      <w:szCs w:val="28"/>
    </w:rPr>
  </w:style>
  <w:style w:type="paragraph" w:styleId="Heading1">
    <w:name w:val="heading 1"/>
    <w:basedOn w:val="NoSpacing"/>
    <w:next w:val="Normal"/>
    <w:link w:val="Heading1Char"/>
    <w:qFormat/>
    <w:rsid w:val="0087455C"/>
    <w:pPr>
      <w:keepNext/>
      <w:spacing w:before="240" w:after="60"/>
      <w:outlineLvl w:val="0"/>
    </w:pPr>
    <w:rPr>
      <w:rFonts w:ascii="Montserrat" w:eastAsia="Times New Roman" w:hAnsi="Montserrat" w:cs="Montserrat"/>
      <w:b/>
      <w:kern w:val="28"/>
      <w:sz w:val="56"/>
    </w:rPr>
  </w:style>
  <w:style w:type="paragraph" w:styleId="Heading2">
    <w:name w:val="heading 2"/>
    <w:basedOn w:val="Heading1"/>
    <w:next w:val="Normal"/>
    <w:link w:val="Heading2Char"/>
    <w:qFormat/>
    <w:rsid w:val="0087455C"/>
    <w:pPr>
      <w:numPr>
        <w:ilvl w:val="1"/>
        <w:numId w:val="15"/>
      </w:numPr>
      <w:outlineLvl w:val="1"/>
    </w:pPr>
    <w:rPr>
      <w:sz w:val="48"/>
      <w:szCs w:val="48"/>
    </w:rPr>
  </w:style>
  <w:style w:type="paragraph" w:styleId="Heading3">
    <w:name w:val="heading 3"/>
    <w:basedOn w:val="Heading2"/>
    <w:next w:val="Normal"/>
    <w:link w:val="Heading3Char"/>
    <w:qFormat/>
    <w:rsid w:val="0087455C"/>
    <w:pPr>
      <w:outlineLvl w:val="2"/>
    </w:pPr>
    <w:rPr>
      <w:sz w:val="40"/>
    </w:rPr>
  </w:style>
  <w:style w:type="paragraph" w:styleId="Heading4">
    <w:name w:val="heading 4"/>
    <w:basedOn w:val="Heading3"/>
    <w:next w:val="Normal"/>
    <w:link w:val="Heading4Char"/>
    <w:qFormat/>
    <w:rsid w:val="0087455C"/>
    <w:pPr>
      <w:numPr>
        <w:ilvl w:val="3"/>
      </w:numPr>
      <w:outlineLvl w:val="3"/>
    </w:pPr>
    <w:rPr>
      <w:sz w:val="32"/>
    </w:rPr>
  </w:style>
  <w:style w:type="paragraph" w:styleId="Heading5">
    <w:name w:val="heading 5"/>
    <w:basedOn w:val="Heading4"/>
    <w:next w:val="Normal"/>
    <w:link w:val="Heading5Char"/>
    <w:qFormat/>
    <w:rsid w:val="0087455C"/>
    <w:pPr>
      <w:numPr>
        <w:ilvl w:val="4"/>
      </w:numPr>
      <w:outlineLvl w:val="4"/>
    </w:pPr>
    <w:rPr>
      <w:sz w:val="28"/>
    </w:rPr>
  </w:style>
  <w:style w:type="paragraph" w:styleId="Heading6">
    <w:name w:val="heading 6"/>
    <w:basedOn w:val="Heading5"/>
    <w:next w:val="Normal"/>
    <w:link w:val="Heading6Char"/>
    <w:qFormat/>
    <w:rsid w:val="0087455C"/>
    <w:pPr>
      <w:numPr>
        <w:ilvl w:val="5"/>
      </w:numPr>
      <w:outlineLvl w:val="5"/>
    </w:pPr>
    <w:rPr>
      <w:bCs/>
      <w:sz w:val="24"/>
      <w:szCs w:val="24"/>
      <w:u w:val="single"/>
    </w:rPr>
  </w:style>
  <w:style w:type="paragraph" w:styleId="Heading7">
    <w:name w:val="heading 7"/>
    <w:basedOn w:val="Heading6"/>
    <w:next w:val="Normal"/>
    <w:link w:val="Heading7Char"/>
    <w:qFormat/>
    <w:rsid w:val="0087455C"/>
    <w:pPr>
      <w:keepNext w:val="0"/>
      <w:numPr>
        <w:ilvl w:val="0"/>
        <w:numId w:val="0"/>
      </w:numPr>
      <w:outlineLvl w:val="6"/>
    </w:pPr>
    <w:rPr>
      <w:b w:val="0"/>
      <w:kern w:val="0"/>
    </w:rPr>
  </w:style>
  <w:style w:type="paragraph" w:styleId="Heading8">
    <w:name w:val="heading 8"/>
    <w:basedOn w:val="Heading6"/>
    <w:next w:val="Normal"/>
    <w:link w:val="Heading8Char"/>
    <w:qFormat/>
    <w:rsid w:val="0087455C"/>
    <w:pPr>
      <w:outlineLvl w:val="7"/>
    </w:pPr>
    <w:rPr>
      <w:i/>
      <w:iCs/>
      <w:u w:val="none"/>
    </w:rPr>
  </w:style>
  <w:style w:type="paragraph" w:styleId="Heading9">
    <w:name w:val="heading 9"/>
    <w:basedOn w:val="Heading8"/>
    <w:next w:val="Normal"/>
    <w:link w:val="Heading9Char"/>
    <w:qFormat/>
    <w:rsid w:val="0087455C"/>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Normal"/>
    <w:autoRedefine/>
    <w:pPr>
      <w:spacing w:line="360" w:lineRule="auto"/>
      <w:ind w:left="720" w:right="720"/>
    </w:pPr>
    <w:rPr>
      <w:sz w:val="16"/>
    </w:rPr>
  </w:style>
  <w:style w:type="paragraph" w:customStyle="1" w:styleId="AvatarDraftBody">
    <w:name w:val="Avatar Draft Body"/>
    <w:basedOn w:val="AvonDraftBody"/>
    <w:pPr>
      <w:ind w:left="0" w:right="0"/>
    </w:pPr>
    <w:rPr>
      <w:sz w:val="20"/>
    </w:r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DraftOffset">
    <w:name w:val="Avon Draft Offset"/>
    <w:basedOn w:val="AvonDraftBody"/>
    <w:pPr>
      <w:ind w:left="1440" w:right="0"/>
    </w:pPr>
  </w:style>
  <w:style w:type="paragraph" w:customStyle="1" w:styleId="AvonDraftTitle0">
    <w:name w:val="Avon Draft Title 0"/>
    <w:basedOn w:val="AvonDraftBody"/>
    <w:pPr>
      <w:outlineLvl w:val="0"/>
    </w:p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umanche">
    <w:name w:val="Avon uman'che"/>
    <w:basedOn w:val="Normal"/>
    <w:pPr>
      <w:ind w:left="1440" w:hanging="1440"/>
    </w:pPr>
    <w:rPr>
      <w:i/>
      <w:sz w:val="14"/>
    </w:rPr>
  </w:style>
  <w:style w:type="paragraph" w:styleId="BodyText">
    <w:name w:val="Body Text"/>
    <w:basedOn w:val="Normal"/>
    <w:semiHidden/>
    <w:pPr>
      <w:spacing w:after="120"/>
    </w:pPr>
  </w:style>
  <w:style w:type="character" w:styleId="CommentReference">
    <w:name w:val="annotation reference"/>
    <w:semiHidden/>
    <w:rPr>
      <w:bdr w:val="none" w:sz="0" w:space="0" w:color="auto"/>
      <w:shd w:val="clear" w:color="auto" w:fill="auto"/>
    </w:rPr>
  </w:style>
  <w:style w:type="paragraph" w:styleId="CommentText">
    <w:name w:val="annotation text"/>
    <w:basedOn w:val="AvonDraftBody"/>
    <w:semiHidden/>
  </w:style>
  <w:style w:type="paragraph" w:styleId="DocumentMap">
    <w:name w:val="Document Map"/>
    <w:basedOn w:val="Normal"/>
    <w:semiHidden/>
    <w:pPr>
      <w:shd w:val="clear" w:color="auto" w:fill="000080"/>
    </w:pPr>
    <w:rPr>
      <w:sz w:val="16"/>
    </w:rPr>
  </w:style>
  <w:style w:type="paragraph" w:customStyle="1" w:styleId="DragonPhoenixChapterTitle">
    <w:name w:val="Dragon:Phoenix Chapter &amp; Title"/>
    <w:basedOn w:val="AvonDraftBody"/>
    <w:rPr>
      <w:rFonts w:ascii="Onyx" w:hAnsi="Onyx"/>
      <w:sz w:val="40"/>
    </w:rPr>
  </w:style>
  <w:style w:type="character" w:styleId="FollowedHyperlink">
    <w:name w:val="FollowedHyperlink"/>
    <w:semiHidden/>
    <w:rPr>
      <w:color w:val="808080"/>
      <w:u w:val="none"/>
    </w:rPr>
  </w:style>
  <w:style w:type="character" w:styleId="Hyperlink">
    <w:name w:val="Hyperlink"/>
    <w:semiHidden/>
    <w:rPr>
      <w:color w:val="0000FF"/>
      <w:u w:val="none"/>
    </w:rPr>
  </w:style>
  <w:style w:type="paragraph" w:customStyle="1" w:styleId="AvonDraftNormal">
    <w:name w:val="Avon Draft Normal"/>
    <w:basedOn w:val="AvonDraftBody"/>
    <w:pPr>
      <w:spacing w:line="240" w:lineRule="auto"/>
    </w:pPr>
    <w:rPr>
      <w:sz w:val="14"/>
    </w:rPr>
  </w:style>
  <w:style w:type="paragraph" w:customStyle="1" w:styleId="0DraftNormal">
    <w:name w:val="0 Draft Normal"/>
    <w:basedOn w:val="AvonDraftNormal"/>
    <w:pPr>
      <w:tabs>
        <w:tab w:val="left" w:pos="360"/>
        <w:tab w:val="left" w:pos="720"/>
        <w:tab w:val="left" w:pos="1440"/>
        <w:tab w:val="left" w:pos="2160"/>
        <w:tab w:val="left" w:pos="2880"/>
        <w:tab w:val="left" w:pos="3600"/>
        <w:tab w:val="left" w:pos="4320"/>
        <w:tab w:val="left" w:pos="5040"/>
        <w:tab w:val="right" w:pos="6480"/>
        <w:tab w:val="right" w:pos="6840"/>
      </w:tabs>
      <w:ind w:left="0" w:right="0"/>
    </w:pPr>
  </w:style>
  <w:style w:type="paragraph" w:customStyle="1" w:styleId="0DraftTitle">
    <w:name w:val="0 Draft Title"/>
    <w:basedOn w:val="0DraftNormal"/>
    <w:rPr>
      <w:w w:val="200"/>
      <w:sz w:val="28"/>
    </w:rPr>
  </w:style>
  <w:style w:type="paragraph" w:customStyle="1" w:styleId="0DraftSSTitle">
    <w:name w:val="0 Draft SS Title"/>
    <w:basedOn w:val="0DraftNormal"/>
    <w:pPr>
      <w:jc w:val="both"/>
    </w:pPr>
    <w:rPr>
      <w:vertAlign w:val="superscript"/>
    </w:rPr>
  </w:style>
  <w:style w:type="paragraph" w:customStyle="1" w:styleId="AesDraftBody">
    <w:name w:val="Aes Draft Body"/>
    <w:basedOn w:val="Normal"/>
    <w:pPr>
      <w:spacing w:line="360" w:lineRule="auto"/>
      <w:jc w:val="both"/>
    </w:pPr>
    <w:rPr>
      <w:sz w:val="20"/>
    </w:rPr>
  </w:style>
  <w:style w:type="paragraph" w:customStyle="1" w:styleId="AesDP">
    <w:name w:val="Aes DP"/>
    <w:basedOn w:val="Normal"/>
    <w:pPr>
      <w:tabs>
        <w:tab w:val="left" w:pos="720"/>
      </w:tabs>
      <w:ind w:left="1440" w:hanging="1440"/>
      <w:jc w:val="both"/>
    </w:pPr>
    <w:rPr>
      <w:caps/>
      <w:sz w:val="14"/>
    </w:rPr>
  </w:style>
  <w:style w:type="paragraph" w:styleId="EndnoteText">
    <w:name w:val="endnote text"/>
    <w:basedOn w:val="0DraftNormal"/>
    <w:semiHidden/>
    <w:pPr>
      <w:overflowPunct w:val="0"/>
      <w:autoSpaceDE w:val="0"/>
      <w:autoSpaceDN w:val="0"/>
      <w:adjustRightInd w:val="0"/>
      <w:ind w:left="720" w:hanging="720"/>
      <w:textAlignment w:val="baseline"/>
    </w:pPr>
  </w:style>
  <w:style w:type="paragraph" w:styleId="FootnoteText">
    <w:name w:val="footnote text"/>
    <w:basedOn w:val="Normal"/>
    <w:semiHidden/>
    <w:pPr>
      <w:overflowPunct w:val="0"/>
      <w:autoSpaceDE w:val="0"/>
      <w:autoSpaceDN w:val="0"/>
      <w:adjustRightInd w:val="0"/>
      <w:ind w:hanging="720"/>
      <w:textAlignment w:val="baseline"/>
    </w:pPr>
    <w:rPr>
      <w:sz w:val="14"/>
    </w:rPr>
  </w:style>
  <w:style w:type="paragraph" w:customStyle="1" w:styleId="Subheading1">
    <w:name w:val="Subheading 1"/>
    <w:basedOn w:val="Heading1"/>
    <w:next w:val="Normal"/>
    <w:link w:val="Subheading1Char"/>
    <w:qFormat/>
    <w:rsid w:val="0087455C"/>
    <w:pPr>
      <w:spacing w:before="0" w:after="0" w:line="240" w:lineRule="auto"/>
      <w:contextualSpacing/>
    </w:pPr>
    <w:rPr>
      <w:rFonts w:eastAsia="Montserrat"/>
      <w:sz w:val="48"/>
      <w:szCs w:val="48"/>
      <w:vertAlign w:val="superscript"/>
    </w:rPr>
  </w:style>
  <w:style w:type="paragraph" w:customStyle="1" w:styleId="0DraftNormal6">
    <w:name w:val="0 Draft Normal 6"/>
    <w:basedOn w:val="0DraftNormal"/>
    <w:rPr>
      <w:sz w:val="12"/>
    </w:rPr>
  </w:style>
  <w:style w:type="character" w:customStyle="1" w:styleId="Subheading1Char">
    <w:name w:val="Subheading 1 Char"/>
    <w:link w:val="Subheading1"/>
    <w:rsid w:val="0087455C"/>
    <w:rPr>
      <w:rFonts w:ascii="Montserrat" w:eastAsia="Montserrat" w:hAnsi="Montserrat" w:cs="Montserrat"/>
      <w:b/>
      <w:kern w:val="28"/>
      <w:sz w:val="48"/>
      <w:szCs w:val="48"/>
      <w:vertAlign w:val="superscript"/>
    </w:rPr>
  </w:style>
  <w:style w:type="character" w:customStyle="1" w:styleId="Heading1Char">
    <w:name w:val="Heading 1 Char"/>
    <w:link w:val="Heading1"/>
    <w:rsid w:val="0087455C"/>
    <w:rPr>
      <w:rFonts w:ascii="Montserrat" w:eastAsia="Times New Roman" w:hAnsi="Montserrat" w:cs="Montserrat"/>
      <w:b/>
      <w:kern w:val="28"/>
      <w:sz w:val="56"/>
      <w:szCs w:val="28"/>
    </w:rPr>
  </w:style>
  <w:style w:type="paragraph" w:customStyle="1" w:styleId="Suptitle">
    <w:name w:val="Suptitle"/>
    <w:basedOn w:val="Subtitle"/>
    <w:link w:val="SuptitleChar"/>
    <w:qFormat/>
    <w:rsid w:val="0087455C"/>
    <w:pPr>
      <w:spacing w:before="240" w:line="240" w:lineRule="auto"/>
    </w:pPr>
    <w:rPr>
      <w:vertAlign w:val="subscript"/>
    </w:rPr>
  </w:style>
  <w:style w:type="character" w:customStyle="1" w:styleId="SuptitleChar">
    <w:name w:val="Suptitle Char"/>
    <w:link w:val="Suptitle"/>
    <w:rsid w:val="0087455C"/>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87455C"/>
    <w:rPr>
      <w:b w:val="0"/>
      <w:bCs w:val="0"/>
      <w:color w:val="7F7F7F"/>
      <w:vertAlign w:val="superscript"/>
    </w:rPr>
  </w:style>
  <w:style w:type="character" w:customStyle="1" w:styleId="SubtitleChar">
    <w:name w:val="Subtitle Char"/>
    <w:link w:val="Subtitle"/>
    <w:uiPriority w:val="11"/>
    <w:rsid w:val="0087455C"/>
    <w:rPr>
      <w:rFonts w:ascii="Montserrat" w:eastAsia="Times New Roman" w:hAnsi="Montserrat" w:cs="Times New Roman"/>
      <w:color w:val="7F7F7F"/>
      <w:spacing w:val="-10"/>
      <w:kern w:val="28"/>
      <w:sz w:val="72"/>
      <w:szCs w:val="72"/>
      <w:vertAlign w:val="superscript"/>
    </w:rPr>
  </w:style>
  <w:style w:type="paragraph" w:customStyle="1" w:styleId="Subheading2">
    <w:name w:val="Subheading 2"/>
    <w:basedOn w:val="Subheading1"/>
    <w:next w:val="Normal"/>
    <w:link w:val="Subheading2Char"/>
    <w:qFormat/>
    <w:rsid w:val="0087455C"/>
  </w:style>
  <w:style w:type="character" w:customStyle="1" w:styleId="Subheading2Char">
    <w:name w:val="Subheading 2 Char"/>
    <w:link w:val="Subheading2"/>
    <w:rsid w:val="0087455C"/>
    <w:rPr>
      <w:rFonts w:ascii="Montserrat" w:eastAsia="Montserrat" w:hAnsi="Montserrat" w:cs="Montserrat"/>
      <w:b/>
      <w:kern w:val="28"/>
      <w:sz w:val="48"/>
      <w:szCs w:val="48"/>
      <w:vertAlign w:val="superscript"/>
    </w:rPr>
  </w:style>
  <w:style w:type="paragraph" w:customStyle="1" w:styleId="Subheading3">
    <w:name w:val="Subheading 3"/>
    <w:basedOn w:val="Subheading2"/>
    <w:next w:val="Normal"/>
    <w:link w:val="Subheading3Char"/>
    <w:qFormat/>
    <w:rsid w:val="0087455C"/>
    <w:rPr>
      <w:sz w:val="40"/>
      <w:szCs w:val="40"/>
    </w:rPr>
  </w:style>
  <w:style w:type="character" w:customStyle="1" w:styleId="Subheading3Char">
    <w:name w:val="Subheading 3 Char"/>
    <w:link w:val="Subheading3"/>
    <w:rsid w:val="0087455C"/>
    <w:rPr>
      <w:rFonts w:ascii="Montserrat" w:eastAsia="Montserrat" w:hAnsi="Montserrat" w:cs="Montserrat"/>
      <w:b/>
      <w:kern w:val="28"/>
      <w:sz w:val="40"/>
      <w:szCs w:val="40"/>
      <w:vertAlign w:val="superscript"/>
    </w:rPr>
  </w:style>
  <w:style w:type="character" w:customStyle="1" w:styleId="Heading2Char">
    <w:name w:val="Heading 2 Char"/>
    <w:link w:val="Heading2"/>
    <w:rsid w:val="0087455C"/>
    <w:rPr>
      <w:rFonts w:ascii="Montserrat" w:eastAsia="Times New Roman" w:hAnsi="Montserrat" w:cs="Montserrat"/>
      <w:b/>
      <w:kern w:val="28"/>
      <w:sz w:val="48"/>
      <w:szCs w:val="48"/>
    </w:rPr>
  </w:style>
  <w:style w:type="character" w:customStyle="1" w:styleId="Heading3Char">
    <w:name w:val="Heading 3 Char"/>
    <w:link w:val="Heading3"/>
    <w:rsid w:val="0087455C"/>
    <w:rPr>
      <w:rFonts w:ascii="Montserrat" w:eastAsia="Times New Roman" w:hAnsi="Montserrat" w:cs="Montserrat"/>
      <w:b/>
      <w:kern w:val="28"/>
      <w:sz w:val="40"/>
      <w:szCs w:val="48"/>
    </w:rPr>
  </w:style>
  <w:style w:type="character" w:customStyle="1" w:styleId="Heading4Char">
    <w:name w:val="Heading 4 Char"/>
    <w:link w:val="Heading4"/>
    <w:rsid w:val="0087455C"/>
    <w:rPr>
      <w:rFonts w:ascii="Montserrat" w:eastAsia="Times New Roman" w:hAnsi="Montserrat" w:cs="Montserrat"/>
      <w:b/>
      <w:kern w:val="28"/>
      <w:sz w:val="32"/>
      <w:szCs w:val="48"/>
    </w:rPr>
  </w:style>
  <w:style w:type="character" w:customStyle="1" w:styleId="Heading5Char">
    <w:name w:val="Heading 5 Char"/>
    <w:link w:val="Heading5"/>
    <w:rsid w:val="0087455C"/>
    <w:rPr>
      <w:rFonts w:ascii="Montserrat" w:eastAsia="Times New Roman" w:hAnsi="Montserrat" w:cs="Montserrat"/>
      <w:b/>
      <w:kern w:val="28"/>
      <w:sz w:val="28"/>
      <w:szCs w:val="48"/>
    </w:rPr>
  </w:style>
  <w:style w:type="character" w:customStyle="1" w:styleId="Heading6Char">
    <w:name w:val="Heading 6 Char"/>
    <w:link w:val="Heading6"/>
    <w:rsid w:val="0087455C"/>
    <w:rPr>
      <w:rFonts w:ascii="Montserrat" w:eastAsia="Times New Roman" w:hAnsi="Montserrat" w:cs="Montserrat"/>
      <w:b/>
      <w:bCs/>
      <w:kern w:val="28"/>
      <w:sz w:val="24"/>
      <w:szCs w:val="24"/>
      <w:u w:val="single"/>
    </w:rPr>
  </w:style>
  <w:style w:type="character" w:customStyle="1" w:styleId="Heading7Char">
    <w:name w:val="Heading 7 Char"/>
    <w:link w:val="Heading7"/>
    <w:rsid w:val="0087455C"/>
    <w:rPr>
      <w:rFonts w:ascii="Montserrat" w:eastAsia="Times New Roman" w:hAnsi="Montserrat" w:cs="Montserrat"/>
      <w:bCs/>
      <w:sz w:val="24"/>
      <w:szCs w:val="24"/>
      <w:u w:val="single"/>
    </w:rPr>
  </w:style>
  <w:style w:type="character" w:customStyle="1" w:styleId="Heading8Char">
    <w:name w:val="Heading 8 Char"/>
    <w:link w:val="Heading8"/>
    <w:rsid w:val="0087455C"/>
    <w:rPr>
      <w:rFonts w:ascii="Montserrat" w:eastAsia="Times New Roman" w:hAnsi="Montserrat" w:cs="Montserrat"/>
      <w:b/>
      <w:bCs/>
      <w:i/>
      <w:iCs/>
      <w:kern w:val="28"/>
      <w:sz w:val="24"/>
      <w:szCs w:val="24"/>
    </w:rPr>
  </w:style>
  <w:style w:type="character" w:customStyle="1" w:styleId="Heading9Char">
    <w:name w:val="Heading 9 Char"/>
    <w:link w:val="Heading9"/>
    <w:rsid w:val="0087455C"/>
    <w:rPr>
      <w:rFonts w:ascii="Montserrat" w:eastAsia="Times New Roman" w:hAnsi="Montserrat" w:cs="Montserrat"/>
      <w:i/>
      <w:iCs/>
      <w:kern w:val="28"/>
      <w:sz w:val="24"/>
      <w:szCs w:val="24"/>
    </w:rPr>
  </w:style>
  <w:style w:type="paragraph" w:styleId="Title">
    <w:name w:val="Title"/>
    <w:basedOn w:val="NoSpacing"/>
    <w:next w:val="Normal"/>
    <w:link w:val="TitleChar"/>
    <w:uiPriority w:val="10"/>
    <w:qFormat/>
    <w:rsid w:val="0087455C"/>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87455C"/>
    <w:rPr>
      <w:rFonts w:ascii="Montserrat" w:eastAsia="Times New Roman" w:hAnsi="Montserrat" w:cs="Times New Roman"/>
      <w:b/>
      <w:bCs/>
      <w:spacing w:val="-10"/>
      <w:kern w:val="28"/>
      <w:sz w:val="72"/>
      <w:szCs w:val="72"/>
    </w:rPr>
  </w:style>
  <w:style w:type="character" w:styleId="Strong">
    <w:name w:val="Strong"/>
    <w:uiPriority w:val="22"/>
    <w:qFormat/>
    <w:rsid w:val="0087455C"/>
    <w:rPr>
      <w:b/>
      <w:bCs/>
    </w:rPr>
  </w:style>
  <w:style w:type="character" w:styleId="Emphasis">
    <w:name w:val="Emphasis"/>
    <w:uiPriority w:val="20"/>
    <w:qFormat/>
    <w:rsid w:val="0087455C"/>
    <w:rPr>
      <w:rFonts w:asciiTheme="minorHAnsi" w:hAnsiTheme="minorHAnsi" w:cstheme="minorHAnsi"/>
      <w:i/>
      <w:iCs/>
      <w:sz w:val="28"/>
      <w:szCs w:val="28"/>
    </w:rPr>
  </w:style>
  <w:style w:type="paragraph" w:styleId="NoSpacing">
    <w:name w:val="No Spacing"/>
    <w:basedOn w:val="Normal"/>
    <w:uiPriority w:val="1"/>
    <w:qFormat/>
    <w:rsid w:val="0087455C"/>
    <w:pPr>
      <w:spacing w:after="0"/>
    </w:pPr>
  </w:style>
  <w:style w:type="paragraph" w:styleId="Quote">
    <w:name w:val="Quote"/>
    <w:basedOn w:val="Normal"/>
    <w:next w:val="Normal"/>
    <w:link w:val="QuoteChar"/>
    <w:uiPriority w:val="29"/>
    <w:qFormat/>
    <w:rsid w:val="0087455C"/>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87455C"/>
    <w:rPr>
      <w:rFonts w:cstheme="minorHAnsi"/>
      <w:sz w:val="28"/>
      <w:szCs w:val="28"/>
    </w:rPr>
  </w:style>
  <w:style w:type="paragraph" w:styleId="IntenseQuote">
    <w:name w:val="Intense Quote"/>
    <w:basedOn w:val="Quote"/>
    <w:next w:val="Normal"/>
    <w:link w:val="IntenseQuoteChar"/>
    <w:uiPriority w:val="30"/>
    <w:qFormat/>
    <w:rsid w:val="0087455C"/>
    <w:pPr>
      <w:pBdr>
        <w:left w:val="single" w:sz="18" w:space="7" w:color="auto"/>
      </w:pBdr>
    </w:pPr>
    <w:rPr>
      <w:b/>
      <w:bCs/>
    </w:rPr>
  </w:style>
  <w:style w:type="character" w:customStyle="1" w:styleId="IntenseQuoteChar">
    <w:name w:val="Intense Quote Char"/>
    <w:link w:val="IntenseQuote"/>
    <w:uiPriority w:val="30"/>
    <w:rsid w:val="0087455C"/>
    <w:rPr>
      <w:rFonts w:cstheme="minorHAnsi"/>
      <w:b/>
      <w:bCs/>
      <w:sz w:val="28"/>
      <w:szCs w:val="28"/>
    </w:rPr>
  </w:style>
  <w:style w:type="character" w:styleId="SubtleEmphasis">
    <w:name w:val="Subtle Emphasis"/>
    <w:uiPriority w:val="19"/>
    <w:qFormat/>
    <w:rsid w:val="0087455C"/>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87455C"/>
    <w:rPr>
      <w:rFonts w:asciiTheme="minorHAnsi" w:hAnsiTheme="minorHAnsi" w:cstheme="minorHAnsi"/>
      <w:b/>
      <w:bCs/>
      <w:i/>
      <w:iCs/>
      <w:sz w:val="28"/>
      <w:szCs w:val="28"/>
    </w:rPr>
  </w:style>
  <w:style w:type="character" w:styleId="SubtleReference">
    <w:name w:val="Subtle Reference"/>
    <w:uiPriority w:val="31"/>
    <w:qFormat/>
    <w:rsid w:val="0087455C"/>
    <w:rPr>
      <w:caps/>
      <w:color w:val="7F7F7F" w:themeColor="text1" w:themeTint="80"/>
      <w:sz w:val="22"/>
      <w:szCs w:val="22"/>
    </w:rPr>
  </w:style>
  <w:style w:type="character" w:styleId="IntenseReference">
    <w:name w:val="Intense Reference"/>
    <w:uiPriority w:val="32"/>
    <w:qFormat/>
    <w:rsid w:val="0087455C"/>
    <w:rPr>
      <w:b/>
      <w:bCs/>
      <w:caps/>
      <w:color w:val="7F7F7F" w:themeColor="text1" w:themeTint="80"/>
      <w:sz w:val="22"/>
      <w:szCs w:val="22"/>
    </w:rPr>
  </w:style>
  <w:style w:type="paragraph" w:styleId="Caption">
    <w:name w:val="caption"/>
    <w:basedOn w:val="Normal"/>
    <w:next w:val="Normal"/>
    <w:uiPriority w:val="35"/>
    <w:semiHidden/>
    <w:unhideWhenUsed/>
    <w:qFormat/>
    <w:rsid w:val="0087455C"/>
    <w:pPr>
      <w:spacing w:after="200"/>
    </w:pPr>
    <w:rPr>
      <w:rFonts w:eastAsia="Times New Roman"/>
      <w:i/>
      <w:iCs/>
      <w:color w:val="0E2841" w:themeColor="text2"/>
      <w:szCs w:val="18"/>
    </w:rPr>
  </w:style>
  <w:style w:type="paragraph" w:styleId="ListParagraph">
    <w:name w:val="List Paragraph"/>
    <w:basedOn w:val="Normal"/>
    <w:uiPriority w:val="34"/>
    <w:qFormat/>
    <w:rsid w:val="0087455C"/>
    <w:pPr>
      <w:ind w:left="720"/>
      <w:contextualSpacing/>
    </w:pPr>
    <w:rPr>
      <w:rFonts w:eastAsia="Times New Roman"/>
    </w:rPr>
  </w:style>
  <w:style w:type="character" w:styleId="BookTitle">
    <w:name w:val="Book Title"/>
    <w:uiPriority w:val="33"/>
    <w:qFormat/>
    <w:rsid w:val="0087455C"/>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0%20Wor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0 Work.dot</Template>
  <TotalTime>0</TotalTime>
  <Pages>1</Pages>
  <Words>14313</Words>
  <Characters>66845</Characters>
  <Application>Microsoft Office Word</Application>
  <DocSecurity>0</DocSecurity>
  <Lines>1519</Lines>
  <Paragraphs>160</Paragraphs>
  <ScaleCrop>false</ScaleCrop>
  <HeadingPairs>
    <vt:vector size="2" baseType="variant">
      <vt:variant>
        <vt:lpstr>Title</vt:lpstr>
      </vt:variant>
      <vt:variant>
        <vt:i4>1</vt:i4>
      </vt:variant>
    </vt:vector>
  </HeadingPairs>
  <TitlesOfParts>
    <vt:vector size="1" baseType="lpstr">
      <vt:lpstr>AV</vt:lpstr>
    </vt:vector>
  </TitlesOfParts>
  <Company>Mass Distraction</Company>
  <LinksUpToDate>false</LinksUpToDate>
  <CharactersWithSpaces>80998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dc:title>
  <dc:subject/>
  <dc:creator>Athena</dc:creator>
  <cp:keywords/>
  <dc:description/>
  <cp:lastModifiedBy>David Roberson</cp:lastModifiedBy>
  <cp:revision>3</cp:revision>
  <cp:lastPrinted>1900-01-01T08:00:00Z</cp:lastPrinted>
  <dcterms:created xsi:type="dcterms:W3CDTF">2025-11-10T04:15:00Z</dcterms:created>
  <dcterms:modified xsi:type="dcterms:W3CDTF">2025-11-12T07:15:00Z</dcterms:modified>
</cp:coreProperties>
</file>