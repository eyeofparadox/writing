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2119" w14:textId="77777777" w:rsidR="00757400" w:rsidRPr="008D60AB" w:rsidRDefault="00757400">
      <w:pPr>
        <w:pStyle w:val="0DraftNormal"/>
        <w:tabs>
          <w:tab w:val="clear" w:pos="5040"/>
        </w:tabs>
        <w:rPr>
          <w:rFonts w:ascii="Montserrat" w:hAnsi="Montserrat"/>
          <w:sz w:val="24"/>
        </w:rPr>
      </w:pPr>
    </w:p>
    <w:p w14:paraId="177398EC" w14:textId="77777777" w:rsidR="00757400" w:rsidRPr="008D60AB" w:rsidRDefault="008D60AB">
      <w:pPr>
        <w:pStyle w:val="0DraftTitle"/>
        <w:tabs>
          <w:tab w:val="clear" w:pos="5040"/>
        </w:tabs>
        <w:rPr>
          <w:rFonts w:ascii="Montserrat" w:hAnsi="Montserrat"/>
          <w:sz w:val="24"/>
        </w:rPr>
      </w:pPr>
      <w:r w:rsidRPr="008D60AB">
        <w:rPr>
          <w:rFonts w:ascii="Montserrat" w:hAnsi="Montserrat"/>
          <w:sz w:val="24"/>
        </w:rPr>
        <w:t>Introductive</w:t>
      </w:r>
    </w:p>
    <w:p w14:paraId="48BE4B3C" w14:textId="77777777" w:rsidR="00757400" w:rsidRPr="008D60AB" w:rsidRDefault="008D60AB">
      <w:pPr>
        <w:pStyle w:val="0DraftNormal"/>
        <w:tabs>
          <w:tab w:val="clear" w:pos="5040"/>
        </w:tabs>
        <w:rPr>
          <w:rFonts w:ascii="Montserrat" w:hAnsi="Montserrat"/>
          <w:w w:val="200"/>
          <w:sz w:val="24"/>
          <w:vertAlign w:val="superscript"/>
        </w:rPr>
      </w:pPr>
      <w:r w:rsidRPr="008D60AB">
        <w:rPr>
          <w:rFonts w:ascii="Montserrat" w:hAnsi="Montserrat"/>
          <w:w w:val="200"/>
          <w:sz w:val="24"/>
          <w:vertAlign w:val="superscript"/>
        </w:rPr>
        <w:t>overture : a child of paradox : work in progress</w:t>
      </w:r>
    </w:p>
    <w:p w14:paraId="47590ACC" w14:textId="77777777" w:rsidR="00757400" w:rsidRPr="008D60AB" w:rsidRDefault="00757400">
      <w:pPr>
        <w:pStyle w:val="0DraftNormal6"/>
        <w:rPr>
          <w:rFonts w:ascii="Montserrat" w:hAnsi="Montserrat"/>
          <w:sz w:val="24"/>
        </w:rPr>
      </w:pPr>
    </w:p>
    <w:p w14:paraId="3E001152" w14:textId="77777777" w:rsidR="00757400" w:rsidRPr="008D60AB" w:rsidRDefault="00757400">
      <w:pPr>
        <w:pStyle w:val="0DraftNormal6"/>
        <w:rPr>
          <w:rFonts w:ascii="Montserrat" w:hAnsi="Montserrat"/>
          <w:sz w:val="24"/>
        </w:rPr>
      </w:pPr>
    </w:p>
    <w:p w14:paraId="23A54F22" w14:textId="77777777" w:rsidR="00757400" w:rsidRPr="008D60AB" w:rsidRDefault="00757400">
      <w:pPr>
        <w:pStyle w:val="0DraftNormal6"/>
        <w:rPr>
          <w:rFonts w:ascii="Montserrat" w:hAnsi="Montserrat"/>
          <w:sz w:val="24"/>
        </w:rPr>
      </w:pPr>
    </w:p>
    <w:p w14:paraId="17D984C0" w14:textId="77777777" w:rsidR="00757400" w:rsidRPr="008D60AB" w:rsidRDefault="008D60AB">
      <w:pPr>
        <w:pStyle w:val="0DraftNormal6"/>
        <w:rPr>
          <w:rFonts w:ascii="Montserrat" w:hAnsi="Montserrat"/>
          <w:sz w:val="24"/>
        </w:rPr>
      </w:pPr>
      <w:r w:rsidRPr="008D60AB">
        <w:rPr>
          <w:rFonts w:ascii="Montserrat" w:hAnsi="Montserrat"/>
          <w:sz w:val="24"/>
        </w:rPr>
        <w:t>Phoenix had emerged from rift singularity divided by the impulse to conceive Dawn. Her first coherent memory was suddenly becoming consciously aware that she was split into male and female embodiments, and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w:t>
      </w:r>
      <w:r w:rsidRPr="008D60AB">
        <w:rPr>
          <w:rFonts w:ascii="Montserrat" w:hAnsi="Montserrat"/>
          <w:sz w:val="24"/>
        </w:rPr>
        <w:t xml:space="preserve"> could not answer. She had no context, no past or memory, to define who she was, apart from her powerful intuition. She called herself Phoenix, for no other name seemed more appropriate, and used her psychic gifts to assimilate language, culture and history as quickly as she could. </w:t>
      </w:r>
    </w:p>
    <w:p w14:paraId="0EC67279" w14:textId="77777777" w:rsidR="00757400" w:rsidRPr="008D60AB" w:rsidRDefault="00757400">
      <w:pPr>
        <w:pStyle w:val="0DraftNormal6"/>
        <w:rPr>
          <w:rFonts w:ascii="Montserrat" w:hAnsi="Montserrat"/>
          <w:sz w:val="24"/>
        </w:rPr>
      </w:pPr>
    </w:p>
    <w:p w14:paraId="6E2252B0" w14:textId="77777777" w:rsidR="00757400" w:rsidRPr="008D60AB" w:rsidRDefault="008D60AB">
      <w:pPr>
        <w:pStyle w:val="0DraftNormal6"/>
        <w:rPr>
          <w:rFonts w:ascii="Montserrat" w:hAnsi="Montserrat"/>
          <w:sz w:val="24"/>
        </w:rPr>
      </w:pPr>
      <w:r w:rsidRPr="008D60AB">
        <w:rPr>
          <w:rFonts w:ascii="Montserrat" w:hAnsi="Montserrat"/>
          <w:sz w:val="24"/>
        </w:rPr>
        <w:t xml:space="preserve">The fact that her embodiment caused people to recognize her as two distinct entities compelled her to invent the identities of Coal and Cinder, and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w:t>
      </w:r>
      <w:r w:rsidRPr="008D60AB">
        <w:rPr>
          <w:rFonts w:ascii="Montserrat" w:hAnsi="Montserrat"/>
          <w:sz w:val="24"/>
        </w:rPr>
        <w:t xml:space="preserve">emerge after Dawn and Eve were born. Their glimpses of childhood were overwhelmed by the vast pools of experience derived from the dragon and the phoenix. </w:t>
      </w:r>
    </w:p>
    <w:p w14:paraId="35CB15C3" w14:textId="77777777" w:rsidR="00757400" w:rsidRPr="008D60AB" w:rsidRDefault="00757400">
      <w:pPr>
        <w:pStyle w:val="0DraftNormal6"/>
        <w:rPr>
          <w:rFonts w:ascii="Montserrat" w:hAnsi="Montserrat"/>
          <w:sz w:val="24"/>
        </w:rPr>
      </w:pPr>
    </w:p>
    <w:p w14:paraId="4B0E9C00" w14:textId="77777777" w:rsidR="00757400" w:rsidRPr="008D60AB" w:rsidRDefault="008D60AB">
      <w:pPr>
        <w:pStyle w:val="0DraftNormal6"/>
        <w:rPr>
          <w:rFonts w:ascii="Montserrat" w:hAnsi="Montserrat"/>
          <w:sz w:val="24"/>
        </w:rPr>
      </w:pPr>
      <w:r w:rsidRPr="008D60AB">
        <w:rPr>
          <w:rFonts w:ascii="Montserrat" w:hAnsi="Montserrat"/>
          <w:sz w:val="24"/>
        </w:rPr>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w:t>
      </w:r>
      <w:r w:rsidRPr="008D60AB">
        <w:rPr>
          <w:rFonts w:ascii="Montserrat" w:hAnsi="Montserrat"/>
          <w:sz w:val="24"/>
        </w:rPr>
        <w:t xml:space="preserve">looped on the past. The memories they unearthed served as a wedge, opening a gap in their rapport that eventually isolated their minds. </w:t>
      </w:r>
    </w:p>
    <w:p w14:paraId="0A8394C1" w14:textId="77777777" w:rsidR="00757400" w:rsidRPr="008D60AB" w:rsidRDefault="00757400">
      <w:pPr>
        <w:pStyle w:val="0DraftNormal6"/>
        <w:rPr>
          <w:rFonts w:ascii="Montserrat" w:hAnsi="Montserrat"/>
          <w:sz w:val="24"/>
        </w:rPr>
      </w:pPr>
    </w:p>
    <w:p w14:paraId="74EE610A" w14:textId="77777777" w:rsidR="00757400" w:rsidRPr="008D60AB" w:rsidRDefault="008D60AB">
      <w:pPr>
        <w:pStyle w:val="0DraftNormal6"/>
        <w:rPr>
          <w:rFonts w:ascii="Montserrat" w:hAnsi="Montserrat"/>
          <w:sz w:val="24"/>
        </w:rPr>
      </w:pPr>
      <w:r w:rsidRPr="008D60AB">
        <w:rPr>
          <w:rFonts w:ascii="Montserrat" w:hAnsi="Montserrat"/>
          <w:sz w:val="24"/>
        </w:rPr>
        <w:t>The power that they possessed was so awesome, so palpable, that the Magus, Raven, had roused himself from his retreat to seek out its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w:t>
      </w:r>
      <w:r w:rsidRPr="008D60AB">
        <w:rPr>
          <w:rFonts w:ascii="Montserrat" w:hAnsi="Montserrat"/>
          <w:sz w:val="24"/>
        </w:rPr>
        <w:t xml:space="preserve"> but he saved her from the more dangerous attention her awakening summoned. Cinder and Coal were recognized as reincarnations of children born to the phoenix Dusk and the male heir of the phoenix legacy, with whom she had always been intimate. </w:t>
      </w:r>
    </w:p>
    <w:p w14:paraId="780DADEC" w14:textId="77777777" w:rsidR="00757400" w:rsidRPr="008D60AB" w:rsidRDefault="00757400">
      <w:pPr>
        <w:pStyle w:val="0DraftNormal6"/>
        <w:rPr>
          <w:rFonts w:ascii="Montserrat" w:hAnsi="Montserrat"/>
          <w:sz w:val="24"/>
        </w:rPr>
      </w:pPr>
    </w:p>
    <w:p w14:paraId="3FD62926" w14:textId="77777777" w:rsidR="00757400" w:rsidRPr="008D60AB" w:rsidRDefault="008D60AB">
      <w:pPr>
        <w:pStyle w:val="0DraftNormal6"/>
        <w:rPr>
          <w:rFonts w:ascii="Montserrat" w:hAnsi="Montserrat"/>
          <w:sz w:val="24"/>
        </w:rPr>
      </w:pPr>
      <w:r w:rsidRPr="008D60AB">
        <w:rPr>
          <w:rFonts w:ascii="Montserrat" w:hAnsi="Montserrat"/>
          <w:sz w:val="24"/>
        </w:rPr>
        <w:t>Their discovery offered an explanation for Dusk’s inexplicable flight from the phoenix house into self-exile.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w:t>
      </w:r>
      <w:r w:rsidRPr="008D60AB">
        <w:rPr>
          <w:rFonts w:ascii="Montserrat" w:hAnsi="Montserrat"/>
          <w:sz w:val="24"/>
        </w:rPr>
        <w:t xml:space="preserve">ngest psyche. As far back as the beginning of the cataclysm, the ruins of Death Gate had been a haunt of unearthly creatures, demonic and undead. Given their age, it was also easy to assume that Cinder’s pregnancy was parthenogenic. </w:t>
      </w:r>
    </w:p>
    <w:p w14:paraId="15F57EBC" w14:textId="77777777" w:rsidR="00757400" w:rsidRPr="008D60AB" w:rsidRDefault="00757400">
      <w:pPr>
        <w:pStyle w:val="0DraftNormal6"/>
        <w:rPr>
          <w:rFonts w:ascii="Montserrat" w:hAnsi="Montserrat"/>
          <w:sz w:val="24"/>
        </w:rPr>
      </w:pPr>
    </w:p>
    <w:p w14:paraId="060BA34E" w14:textId="77777777" w:rsidR="00757400" w:rsidRPr="008D60AB" w:rsidRDefault="008D60AB">
      <w:pPr>
        <w:pStyle w:val="0DraftNormal6"/>
        <w:rPr>
          <w:rFonts w:ascii="Montserrat" w:hAnsi="Montserrat"/>
          <w:sz w:val="24"/>
        </w:rPr>
      </w:pPr>
      <w:r w:rsidRPr="008D60AB">
        <w:rPr>
          <w:rFonts w:ascii="Montserrat" w:hAnsi="Montserrat"/>
          <w:sz w:val="24"/>
        </w:rPr>
        <w:t>The scion of the phoenix legacy formed a different opinion about who Cinder and Coal were, but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w:t>
      </w:r>
      <w:r w:rsidRPr="008D60AB">
        <w:rPr>
          <w:rFonts w:ascii="Montserrat" w:hAnsi="Montserrat"/>
          <w:sz w:val="24"/>
        </w:rPr>
        <w:t xml:space="preserve">sed that form, though he had taken the human forms of the phoenix. It would take time to determine the truth, and her time was already coming to an end. </w:t>
      </w:r>
    </w:p>
    <w:p w14:paraId="078492E0" w14:textId="77777777" w:rsidR="00757400" w:rsidRPr="008D60AB" w:rsidRDefault="00757400">
      <w:pPr>
        <w:pStyle w:val="0DraftNormal6"/>
        <w:rPr>
          <w:rFonts w:ascii="Montserrat" w:hAnsi="Montserrat"/>
          <w:sz w:val="24"/>
        </w:rPr>
      </w:pPr>
    </w:p>
    <w:p w14:paraId="04033CF2" w14:textId="77777777" w:rsidR="00757400" w:rsidRPr="008D60AB" w:rsidRDefault="008D60AB">
      <w:pPr>
        <w:pStyle w:val="0DraftNormal6"/>
        <w:rPr>
          <w:rFonts w:ascii="Montserrat" w:hAnsi="Montserrat"/>
          <w:sz w:val="24"/>
        </w:rPr>
      </w:pPr>
      <w:r w:rsidRPr="008D60AB">
        <w:rPr>
          <w:rFonts w:ascii="Montserrat" w:hAnsi="Montserrat"/>
          <w:sz w:val="24"/>
        </w:rPr>
        <w:t>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confide her suspicions to Ember, when the time came. She used the time she had left to consolidate the records Ember would need to do her grandmot</w:t>
      </w:r>
      <w:r w:rsidRPr="008D60AB">
        <w:rPr>
          <w:rFonts w:ascii="Montserrat" w:hAnsi="Montserrat"/>
          <w:sz w:val="24"/>
        </w:rPr>
        <w:t>her’s bidding, since she would not inherit the actual memories for a generation. Recognition as the descendants of the phoenix Dusk led Cinder and Coal to consider approaching Dusk as a way to quicken their memory.</w:t>
      </w:r>
    </w:p>
    <w:p w14:paraId="0B45D1C8" w14:textId="77777777" w:rsidR="00757400" w:rsidRPr="008D60AB" w:rsidRDefault="00757400">
      <w:pPr>
        <w:pStyle w:val="0DraftNormal6"/>
        <w:rPr>
          <w:rFonts w:ascii="Montserrat" w:hAnsi="Montserrat"/>
          <w:sz w:val="24"/>
        </w:rPr>
      </w:pPr>
    </w:p>
    <w:p w14:paraId="108D8C2C" w14:textId="77777777" w:rsidR="00757400" w:rsidRPr="008D60AB" w:rsidRDefault="008D60AB">
      <w:pPr>
        <w:pStyle w:val="0DraftNormal6"/>
        <w:rPr>
          <w:rFonts w:ascii="Montserrat" w:hAnsi="Montserrat"/>
          <w:sz w:val="24"/>
        </w:rPr>
      </w:pPr>
      <w:r w:rsidRPr="008D60AB">
        <w:rPr>
          <w:rFonts w:ascii="Montserrat" w:hAnsi="Montserrat"/>
          <w:sz w:val="24"/>
        </w:rPr>
        <w:t>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w:t>
      </w:r>
      <w:r w:rsidRPr="008D60AB">
        <w:rPr>
          <w:rFonts w:ascii="Montserrat" w:hAnsi="Montserrat"/>
          <w:sz w:val="24"/>
        </w:rPr>
        <w:t xml:space="preserve">rge conceived her heirs. She had been curious what had happened to her phoenix half, and found an explanation in the perplexing story of Cinder and Coal’s strange arrival in Death Gate. </w:t>
      </w:r>
    </w:p>
    <w:p w14:paraId="21473566" w14:textId="77777777" w:rsidR="00757400" w:rsidRPr="008D60AB" w:rsidRDefault="00757400">
      <w:pPr>
        <w:pStyle w:val="0DraftNormal6"/>
        <w:rPr>
          <w:rFonts w:ascii="Montserrat" w:hAnsi="Montserrat"/>
          <w:sz w:val="24"/>
        </w:rPr>
      </w:pPr>
    </w:p>
    <w:p w14:paraId="43D8537C" w14:textId="77777777" w:rsidR="00757400" w:rsidRPr="008D60AB" w:rsidRDefault="008D60AB">
      <w:pPr>
        <w:pStyle w:val="0DraftNormal6"/>
        <w:rPr>
          <w:rFonts w:ascii="Montserrat" w:hAnsi="Montserrat"/>
          <w:sz w:val="24"/>
        </w:rPr>
      </w:pPr>
      <w:r w:rsidRPr="008D60AB">
        <w:rPr>
          <w:rFonts w:ascii="Montserrat" w:hAnsi="Montserrat"/>
          <w:sz w:val="24"/>
        </w:rPr>
        <w:t>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pall that had fallen over the city made it one of the few places where a dragon could have remained undisturbed through the centuries. If Dusk had been drawn there, and fallen prey to initiation</w:t>
      </w:r>
      <w:r w:rsidRPr="008D60AB">
        <w:rPr>
          <w:rFonts w:ascii="Montserrat" w:hAnsi="Montserrat"/>
          <w:sz w:val="24"/>
        </w:rPr>
        <w:t xml:space="preserve">, she could well have been twinned. They might have taken complimentary forms and been caught off guard by something traumatic enough to wipe their minds clean. </w:t>
      </w:r>
    </w:p>
    <w:p w14:paraId="5D07962F" w14:textId="77777777" w:rsidR="00757400" w:rsidRPr="008D60AB" w:rsidRDefault="00757400">
      <w:pPr>
        <w:pStyle w:val="0DraftNormal6"/>
        <w:rPr>
          <w:rFonts w:ascii="Montserrat" w:hAnsi="Montserrat"/>
          <w:sz w:val="24"/>
        </w:rPr>
      </w:pPr>
    </w:p>
    <w:p w14:paraId="071976A0" w14:textId="77777777" w:rsidR="00757400" w:rsidRPr="008D60AB" w:rsidRDefault="008D60AB">
      <w:pPr>
        <w:pStyle w:val="0DraftNormal6"/>
        <w:rPr>
          <w:rFonts w:ascii="Montserrat" w:hAnsi="Montserrat"/>
          <w:sz w:val="24"/>
        </w:rPr>
      </w:pPr>
      <w:r w:rsidRPr="008D60AB">
        <w:rPr>
          <w:rFonts w:ascii="Montserrat" w:hAnsi="Montserrat"/>
          <w:sz w:val="24"/>
        </w:rPr>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w:t>
      </w:r>
      <w:r w:rsidRPr="008D60AB">
        <w:rPr>
          <w:rFonts w:ascii="Montserrat" w:hAnsi="Montserrat"/>
          <w:sz w:val="24"/>
        </w:rPr>
        <w:t xml:space="preserve">In the final months of Ash and Cinder’s pregnancies, Cinder and Coal became close friends with Ash and Forge, overcoming the loss of past associations. </w:t>
      </w:r>
    </w:p>
    <w:p w14:paraId="76E87AAA" w14:textId="77777777" w:rsidR="00757400" w:rsidRPr="008D60AB" w:rsidRDefault="00757400">
      <w:pPr>
        <w:pStyle w:val="0DraftNormal6"/>
        <w:rPr>
          <w:rFonts w:ascii="Montserrat" w:hAnsi="Montserrat"/>
          <w:sz w:val="24"/>
        </w:rPr>
      </w:pPr>
    </w:p>
    <w:p w14:paraId="4FB6C1D8" w14:textId="77777777" w:rsidR="00757400" w:rsidRPr="008D60AB" w:rsidRDefault="008D60AB">
      <w:pPr>
        <w:pStyle w:val="0DraftNormal6"/>
        <w:rPr>
          <w:rFonts w:ascii="Montserrat" w:hAnsi="Montserrat"/>
          <w:sz w:val="24"/>
        </w:rPr>
      </w:pPr>
      <w:r w:rsidRPr="008D60AB">
        <w:rPr>
          <w:rFonts w:ascii="Montserrat" w:hAnsi="Montserrat"/>
          <w:sz w:val="24"/>
        </w:rPr>
        <w:br w:type="page"/>
        <w:t>Eve’s Path</w:t>
      </w:r>
    </w:p>
    <w:p w14:paraId="31375F80" w14:textId="77777777" w:rsidR="00757400" w:rsidRPr="008D60AB" w:rsidRDefault="00757400">
      <w:pPr>
        <w:pStyle w:val="0DraftNormal6"/>
        <w:rPr>
          <w:rFonts w:ascii="Montserrat" w:hAnsi="Montserrat"/>
          <w:sz w:val="24"/>
        </w:rPr>
      </w:pPr>
    </w:p>
    <w:p w14:paraId="345777C9" w14:textId="77777777" w:rsidR="00757400" w:rsidRPr="008D60AB" w:rsidRDefault="008D60AB">
      <w:pPr>
        <w:pStyle w:val="0DraftNormal6"/>
        <w:rPr>
          <w:rFonts w:ascii="Montserrat" w:hAnsi="Montserrat"/>
          <w:sz w:val="24"/>
        </w:rPr>
      </w:pPr>
      <w:r w:rsidRPr="008D60AB">
        <w:rPr>
          <w:rFonts w:ascii="Montserrat" w:hAnsi="Montserrat"/>
          <w:sz w:val="24"/>
        </w:rPr>
        <w:t>Coal had married the daughter of heir of the phoenix legacy, Ember, during Cinder’s pregnancy. Six months later, the twins were born, beautiful, grey eyed, red haired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w:t>
      </w:r>
      <w:r w:rsidRPr="008D60AB">
        <w:rPr>
          <w:rFonts w:ascii="Montserrat" w:hAnsi="Montserrat"/>
          <w:sz w:val="24"/>
        </w:rPr>
        <w:t xml:space="preserve">rls she would be adopting might be an incarnation of the phoenix, and swore that she would help the child discover her true heritage, even if Coal opposed her. </w:t>
      </w:r>
    </w:p>
    <w:p w14:paraId="1A9B1C09" w14:textId="77777777" w:rsidR="00757400" w:rsidRPr="008D60AB" w:rsidRDefault="00757400">
      <w:pPr>
        <w:pStyle w:val="0DraftNormal6"/>
        <w:rPr>
          <w:rFonts w:ascii="Montserrat" w:hAnsi="Montserrat"/>
          <w:sz w:val="24"/>
        </w:rPr>
      </w:pPr>
    </w:p>
    <w:p w14:paraId="4B8F39B8" w14:textId="77777777" w:rsidR="00757400" w:rsidRPr="008D60AB" w:rsidRDefault="008D60AB">
      <w:pPr>
        <w:pStyle w:val="0DraftNormal6"/>
        <w:rPr>
          <w:rFonts w:ascii="Montserrat" w:hAnsi="Montserrat"/>
          <w:sz w:val="24"/>
        </w:rPr>
      </w:pPr>
      <w:r w:rsidRPr="008D60AB">
        <w:rPr>
          <w:rFonts w:ascii="Montserrat" w:hAnsi="Montserrat"/>
          <w:sz w:val="24"/>
        </w:rPr>
        <w:t>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drink it seemed obvious that this biological necessity could be used to political advantage, if marriages were arranged between the boys an</w:t>
      </w:r>
      <w:r w:rsidRPr="008D60AB">
        <w:rPr>
          <w:rFonts w:ascii="Montserrat" w:hAnsi="Montserrat"/>
          <w:sz w:val="24"/>
        </w:rPr>
        <w:t>d girls, to promote peace between the winter and autumn empires. The eldest, Dust and Eve, were betrothed that night in a surprise appearance before the imperial court.</w:t>
      </w:r>
    </w:p>
    <w:p w14:paraId="50A62760" w14:textId="77777777" w:rsidR="00757400" w:rsidRPr="008D60AB" w:rsidRDefault="00757400">
      <w:pPr>
        <w:pStyle w:val="0DraftNormal6"/>
        <w:rPr>
          <w:rFonts w:ascii="Montserrat" w:hAnsi="Montserrat"/>
          <w:sz w:val="24"/>
        </w:rPr>
      </w:pPr>
    </w:p>
    <w:p w14:paraId="11417E6C" w14:textId="77777777" w:rsidR="00757400" w:rsidRPr="008D60AB" w:rsidRDefault="008D60AB">
      <w:pPr>
        <w:pStyle w:val="0DraftNormal6"/>
        <w:rPr>
          <w:rFonts w:ascii="Montserrat" w:hAnsi="Montserrat"/>
          <w:sz w:val="24"/>
        </w:rPr>
      </w:pPr>
      <w:r w:rsidRPr="008D60AB">
        <w:rPr>
          <w:rFonts w:ascii="Montserrat" w:hAnsi="Montserrat"/>
          <w:sz w:val="24"/>
        </w:rPr>
        <w:t>Ember was of mixed feelings about the arrangement. Uniting a prominent house of the autumn kingdoms to the ruling house of the neighboring empire would encourage peace. The boy she was promised to was a reincarnation of the dragon, who had a long and noble heritage. On the other hand, the girl had been given no say in the arranged marriage, and might resent being used as a political pawn. She suspected that it would not matter, if she turned out to be the phoenix, if the legends were to be believed, the two</w:t>
      </w:r>
      <w:r w:rsidRPr="008D60AB">
        <w:rPr>
          <w:rFonts w:ascii="Montserrat" w:hAnsi="Montserrat"/>
          <w:sz w:val="24"/>
        </w:rPr>
        <w:t xml:space="preserve"> would be soul mates. They both had to grow up first, so she contented herself with studying the records her mother and Umber provided, and became very intrigued with the ancient history of their founding family members. </w:t>
      </w:r>
    </w:p>
    <w:p w14:paraId="189BA1F8" w14:textId="77777777" w:rsidR="00757400" w:rsidRPr="008D60AB" w:rsidRDefault="00757400">
      <w:pPr>
        <w:pStyle w:val="0DraftNormal6"/>
        <w:rPr>
          <w:rFonts w:ascii="Montserrat" w:hAnsi="Montserrat"/>
          <w:sz w:val="24"/>
        </w:rPr>
      </w:pPr>
    </w:p>
    <w:p w14:paraId="25A16B6E" w14:textId="77777777" w:rsidR="00757400" w:rsidRPr="008D60AB" w:rsidRDefault="008D60AB">
      <w:pPr>
        <w:pStyle w:val="0DraftNormal6"/>
        <w:rPr>
          <w:rFonts w:ascii="Montserrat" w:hAnsi="Montserrat"/>
          <w:sz w:val="24"/>
        </w:rPr>
      </w:pPr>
      <w:r w:rsidRPr="008D60AB">
        <w:rPr>
          <w:rFonts w:ascii="Montserrat" w:hAnsi="Montserrat"/>
          <w:sz w:val="24"/>
        </w:rPr>
        <w:t>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form, and left her with an impulse to manifest that form when doused with hot water. Because she was an infant, she could not</w:t>
      </w:r>
      <w:r w:rsidRPr="008D60AB">
        <w:rPr>
          <w:rFonts w:ascii="Montserrat" w:hAnsi="Montserrat"/>
          <w:sz w:val="24"/>
        </w:rPr>
        <w:t xml:space="preserve"> assert her own form to reverse the transformation, so Ember was forced to correct her mistake by adding to it. A similar spell could force her to manifest her natural form, but as a result she would be compelled to assert her female form when splashed with cold water.</w:t>
      </w:r>
    </w:p>
    <w:p w14:paraId="3CA3279D" w14:textId="77777777" w:rsidR="00757400" w:rsidRPr="008D60AB" w:rsidRDefault="00757400">
      <w:pPr>
        <w:pStyle w:val="0DraftNormal6"/>
        <w:rPr>
          <w:rFonts w:ascii="Montserrat" w:hAnsi="Montserrat"/>
          <w:sz w:val="24"/>
        </w:rPr>
      </w:pPr>
    </w:p>
    <w:p w14:paraId="5A3384E8" w14:textId="77777777" w:rsidR="00757400" w:rsidRPr="008D60AB" w:rsidRDefault="008D60AB">
      <w:pPr>
        <w:pStyle w:val="0DraftNormal6"/>
        <w:rPr>
          <w:rFonts w:ascii="Montserrat" w:hAnsi="Montserrat"/>
          <w:sz w:val="24"/>
        </w:rPr>
      </w:pPr>
      <w:r w:rsidRPr="008D60AB">
        <w:rPr>
          <w:rFonts w:ascii="Montserrat" w:hAnsi="Montserrat"/>
          <w:sz w:val="24"/>
        </w:rPr>
        <w:t>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w:t>
      </w:r>
      <w:r w:rsidRPr="008D60AB">
        <w:rPr>
          <w:rFonts w:ascii="Montserrat" w:hAnsi="Montserrat"/>
          <w:sz w:val="24"/>
        </w:rPr>
        <w:t xml:space="preserve">antime, the triggers Ember had imprinted would override her instinctive reflex. Ember resolved to do everything she could to help Eve master the ability quickly. Changing uncontrollably would be a terrible burden for a child to bear. </w:t>
      </w:r>
    </w:p>
    <w:p w14:paraId="057E8E14" w14:textId="77777777" w:rsidR="00757400" w:rsidRPr="008D60AB" w:rsidRDefault="00757400">
      <w:pPr>
        <w:pStyle w:val="0DraftNormal6"/>
        <w:rPr>
          <w:rFonts w:ascii="Montserrat" w:hAnsi="Montserrat"/>
          <w:sz w:val="24"/>
        </w:rPr>
      </w:pPr>
    </w:p>
    <w:p w14:paraId="631D47EA" w14:textId="77777777" w:rsidR="00757400" w:rsidRPr="008D60AB" w:rsidRDefault="008D60AB">
      <w:pPr>
        <w:pStyle w:val="0DraftNormal6"/>
        <w:rPr>
          <w:rFonts w:ascii="Montserrat" w:hAnsi="Montserrat"/>
          <w:sz w:val="24"/>
        </w:rPr>
      </w:pPr>
      <w:r w:rsidRPr="008D60AB">
        <w:rPr>
          <w:rFonts w:ascii="Montserrat" w:hAnsi="Montserrat"/>
          <w:sz w:val="24"/>
        </w:rPr>
        <w:t>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In spite of that, Ember glared for days over his suggestion that her boy side be officially adopted and raised by him as his son, while Ember took responsibility for her girl side. Coa</w:t>
      </w:r>
      <w:r w:rsidRPr="008D60AB">
        <w:rPr>
          <w:rFonts w:ascii="Montserrat" w:hAnsi="Montserrat"/>
          <w:sz w:val="24"/>
        </w:rPr>
        <w:t xml:space="preserve">l explained that he intended to spend most of his time away from home, recovering the past. By taking advantage of his almost constant absence, he could establish a precedent for separating the boy from the girl. </w:t>
      </w:r>
    </w:p>
    <w:p w14:paraId="755CD41D" w14:textId="77777777" w:rsidR="00757400" w:rsidRPr="008D60AB" w:rsidRDefault="00757400">
      <w:pPr>
        <w:pStyle w:val="0DraftNormal6"/>
        <w:rPr>
          <w:rFonts w:ascii="Montserrat" w:hAnsi="Montserrat"/>
          <w:sz w:val="24"/>
        </w:rPr>
      </w:pPr>
    </w:p>
    <w:p w14:paraId="05426343" w14:textId="77777777" w:rsidR="00757400" w:rsidRPr="008D60AB" w:rsidRDefault="008D60AB">
      <w:pPr>
        <w:pStyle w:val="0DraftNormal6"/>
        <w:rPr>
          <w:rFonts w:ascii="Montserrat" w:hAnsi="Montserrat"/>
          <w:sz w:val="24"/>
        </w:rPr>
      </w:pPr>
      <w:r w:rsidRPr="008D60AB">
        <w:rPr>
          <w:rFonts w:ascii="Montserrat" w:hAnsi="Montserrat"/>
          <w:sz w:val="24"/>
        </w:rPr>
        <w:t>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be given the alias of Dusk whe</w:t>
      </w:r>
      <w:r w:rsidRPr="008D60AB">
        <w:rPr>
          <w:rFonts w:ascii="Montserrat" w:hAnsi="Montserrat"/>
          <w:sz w:val="24"/>
        </w:rPr>
        <w:t xml:space="preserve">n she was a boy. It was the closest thing to a masculine version of her own name. Eve would be conditioned to maintain her secret by first emulating the parent she was with at the time. </w:t>
      </w:r>
    </w:p>
    <w:p w14:paraId="5EE6A53B" w14:textId="77777777" w:rsidR="00757400" w:rsidRPr="008D60AB" w:rsidRDefault="00757400">
      <w:pPr>
        <w:pStyle w:val="0DraftNormal6"/>
        <w:rPr>
          <w:rFonts w:ascii="Montserrat" w:hAnsi="Montserrat"/>
          <w:sz w:val="24"/>
        </w:rPr>
      </w:pPr>
    </w:p>
    <w:p w14:paraId="515DA27F" w14:textId="77777777" w:rsidR="00757400" w:rsidRPr="008D60AB" w:rsidRDefault="008D60AB">
      <w:pPr>
        <w:pStyle w:val="0DraftNormal6"/>
        <w:rPr>
          <w:rFonts w:ascii="Montserrat" w:hAnsi="Montserrat"/>
          <w:sz w:val="24"/>
        </w:rPr>
      </w:pPr>
      <w:r w:rsidRPr="008D60AB">
        <w:rPr>
          <w:rFonts w:ascii="Montserrat" w:hAnsi="Montserrat"/>
          <w:sz w:val="24"/>
        </w:rPr>
        <w:t>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girl, and be well prepared for the time to come when she could not disguise her physical sex a</w:t>
      </w:r>
      <w:r w:rsidRPr="008D60AB">
        <w:rPr>
          <w:rFonts w:ascii="Montserrat" w:hAnsi="Montserrat"/>
          <w:sz w:val="24"/>
        </w:rPr>
        <w:t xml:space="preserve">nd would be expected to act as a proper boy or girl. It was the best they could do for her and her condition, and Ember had thought it out very carefully to make up for what she had done to the child. </w:t>
      </w:r>
    </w:p>
    <w:p w14:paraId="102FC8B7" w14:textId="77777777" w:rsidR="00757400" w:rsidRPr="008D60AB" w:rsidRDefault="00757400">
      <w:pPr>
        <w:pStyle w:val="0DraftNormal6"/>
        <w:rPr>
          <w:rFonts w:ascii="Montserrat" w:hAnsi="Montserrat"/>
          <w:sz w:val="24"/>
        </w:rPr>
      </w:pPr>
    </w:p>
    <w:p w14:paraId="1433E182" w14:textId="77777777" w:rsidR="00757400" w:rsidRPr="008D60AB" w:rsidRDefault="008D60AB">
      <w:pPr>
        <w:pStyle w:val="0DraftNormal6"/>
        <w:rPr>
          <w:rFonts w:ascii="Montserrat" w:hAnsi="Montserrat"/>
          <w:sz w:val="24"/>
        </w:rPr>
      </w:pPr>
      <w:r w:rsidRPr="008D60AB">
        <w:rPr>
          <w:rFonts w:ascii="Montserrat" w:hAnsi="Montserrat"/>
          <w:sz w:val="24"/>
        </w:rPr>
        <w:t>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had assumed th</w:t>
      </w:r>
      <w:r w:rsidRPr="008D60AB">
        <w:rPr>
          <w:rFonts w:ascii="Montserrat" w:hAnsi="Montserrat"/>
          <w:sz w:val="24"/>
        </w:rPr>
        <w:t xml:space="preserve">at Ember's calm acceptance and support in the matter of the adoption indicated that the mother was a relation, and the results of blood tests seemed to support that theory. </w:t>
      </w:r>
    </w:p>
    <w:p w14:paraId="255F0794" w14:textId="77777777" w:rsidR="00757400" w:rsidRPr="008D60AB" w:rsidRDefault="00757400">
      <w:pPr>
        <w:pStyle w:val="0DraftNormal6"/>
        <w:rPr>
          <w:rFonts w:ascii="Montserrat" w:hAnsi="Montserrat"/>
          <w:sz w:val="24"/>
        </w:rPr>
      </w:pPr>
    </w:p>
    <w:p w14:paraId="49B279F4" w14:textId="77777777" w:rsidR="00757400" w:rsidRPr="008D60AB" w:rsidRDefault="008D60AB">
      <w:pPr>
        <w:pStyle w:val="0DraftNormal6"/>
        <w:rPr>
          <w:rFonts w:ascii="Montserrat" w:hAnsi="Montserrat"/>
          <w:sz w:val="24"/>
        </w:rPr>
      </w:pPr>
      <w:r w:rsidRPr="008D60AB">
        <w:rPr>
          <w:rFonts w:ascii="Montserrat" w:hAnsi="Montserrat"/>
          <w:sz w:val="24"/>
        </w:rPr>
        <w:t xml:space="preserve">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as Dusk, would have the freedom to decide for herself, just as Dust did with her. That condition had been stipulated by Ash in a letter that had been dispatched as </w:t>
      </w:r>
      <w:r w:rsidRPr="008D60AB">
        <w:rPr>
          <w:rFonts w:ascii="Montserrat" w:hAnsi="Montserrat"/>
          <w:sz w:val="24"/>
        </w:rPr>
        <w:t>soon as she learned of the arrangement made by Forge and Coal. Ironically, as a girl, Eve did not have that option!</w:t>
      </w:r>
    </w:p>
    <w:p w14:paraId="5EFD6087" w14:textId="77777777" w:rsidR="00757400" w:rsidRPr="008D60AB" w:rsidRDefault="00757400">
      <w:pPr>
        <w:pStyle w:val="0DraftNormal6"/>
        <w:rPr>
          <w:rFonts w:ascii="Montserrat" w:hAnsi="Montserrat"/>
          <w:sz w:val="24"/>
        </w:rPr>
      </w:pPr>
    </w:p>
    <w:p w14:paraId="396D018C" w14:textId="77777777" w:rsidR="00757400" w:rsidRPr="008D60AB" w:rsidRDefault="008D60AB">
      <w:pPr>
        <w:pStyle w:val="0DraftNormal6"/>
        <w:rPr>
          <w:rFonts w:ascii="Montserrat" w:hAnsi="Montserrat"/>
          <w:sz w:val="24"/>
        </w:rPr>
      </w:pPr>
      <w:r w:rsidRPr="008D60AB">
        <w:rPr>
          <w:rFonts w:ascii="Montserrat" w:hAnsi="Montserrat"/>
          <w:sz w:val="24"/>
        </w:rPr>
        <w:t>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look into i</w:t>
      </w:r>
      <w:r w:rsidRPr="008D60AB">
        <w:rPr>
          <w:rFonts w:ascii="Montserrat" w:hAnsi="Montserrat"/>
          <w:sz w:val="24"/>
        </w:rPr>
        <w:t xml:space="preserve">t. There had been legends and rumors of several means, even one attainable through a pool at Dragons’ Bath (something to be considered last in her case). She would see if there was any way to test those legends and track down the means. </w:t>
      </w:r>
    </w:p>
    <w:p w14:paraId="25E11DEB" w14:textId="77777777" w:rsidR="00757400" w:rsidRPr="008D60AB" w:rsidRDefault="00757400">
      <w:pPr>
        <w:pStyle w:val="0DraftNormal6"/>
        <w:rPr>
          <w:rFonts w:ascii="Montserrat" w:hAnsi="Montserrat"/>
          <w:sz w:val="24"/>
        </w:rPr>
      </w:pPr>
    </w:p>
    <w:p w14:paraId="484593D7" w14:textId="77777777" w:rsidR="00757400" w:rsidRPr="008D60AB" w:rsidRDefault="008D60AB">
      <w:pPr>
        <w:pStyle w:val="0DraftNormal6"/>
        <w:rPr>
          <w:rFonts w:ascii="Montserrat" w:hAnsi="Montserrat"/>
          <w:sz w:val="24"/>
        </w:rPr>
      </w:pPr>
      <w:r w:rsidRPr="008D60AB">
        <w:rPr>
          <w:rFonts w:ascii="Montserrat" w:hAnsi="Montserrat"/>
          <w:sz w:val="24"/>
        </w:rPr>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14:paraId="30458648" w14:textId="77777777" w:rsidR="00757400" w:rsidRPr="008D60AB" w:rsidRDefault="00757400">
      <w:pPr>
        <w:pStyle w:val="0DraftNormal6"/>
        <w:rPr>
          <w:rFonts w:ascii="Montserrat" w:hAnsi="Montserrat"/>
          <w:sz w:val="24"/>
        </w:rPr>
      </w:pPr>
    </w:p>
    <w:p w14:paraId="763D5690" w14:textId="77777777" w:rsidR="00757400" w:rsidRPr="008D60AB" w:rsidRDefault="008D60AB">
      <w:pPr>
        <w:pStyle w:val="0DraftNormal6"/>
        <w:rPr>
          <w:rFonts w:ascii="Montserrat" w:hAnsi="Montserrat"/>
          <w:sz w:val="24"/>
        </w:rPr>
      </w:pPr>
      <w:r w:rsidRPr="008D60AB">
        <w:rPr>
          <w:rFonts w:ascii="Montserrat" w:hAnsi="Montserrat"/>
          <w:sz w:val="24"/>
        </w:rPr>
        <w:t>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w:t>
      </w:r>
      <w:r w:rsidRPr="008D60AB">
        <w:rPr>
          <w:rFonts w:ascii="Montserrat" w:hAnsi="Montserrat"/>
          <w:sz w:val="24"/>
        </w:rPr>
        <w:t xml:space="preserve">he had been promised to as Dusk, who seemed to be as much of a natural tomboy as Eve, which helped immensely. </w:t>
      </w:r>
    </w:p>
    <w:p w14:paraId="2A2ECD6C" w14:textId="77777777" w:rsidR="00757400" w:rsidRPr="008D60AB" w:rsidRDefault="00757400">
      <w:pPr>
        <w:pStyle w:val="0DraftNormal6"/>
        <w:rPr>
          <w:rFonts w:ascii="Montserrat" w:hAnsi="Montserrat"/>
          <w:sz w:val="24"/>
        </w:rPr>
      </w:pPr>
    </w:p>
    <w:p w14:paraId="608B6C7E" w14:textId="77777777" w:rsidR="00757400" w:rsidRPr="008D60AB" w:rsidRDefault="008D60AB">
      <w:pPr>
        <w:pStyle w:val="0DraftNormal6"/>
        <w:rPr>
          <w:rFonts w:ascii="Montserrat" w:hAnsi="Montserrat"/>
          <w:sz w:val="24"/>
        </w:rPr>
      </w:pPr>
      <w:r w:rsidRPr="008D60AB">
        <w:rPr>
          <w:rFonts w:ascii="Montserrat" w:hAnsi="Montserrat"/>
          <w:sz w:val="24"/>
        </w:rPr>
        <w:t>It became understood that her parents allowed her to pretend to be a boy, explaining that Eve was technically the heir to the family's school of martial arts, and indulging her in boyish attitudes and occupations would help her in succeeding in that aim. For her, the hardest part for her in the first six years was coming to the understanding that everyone in the world seemed to know of and in some cases had actually met her brother, except for her. Eve kept asking to meet him, and kept being told that Eve h</w:t>
      </w:r>
      <w:r w:rsidRPr="008D60AB">
        <w:rPr>
          <w:rFonts w:ascii="Montserrat" w:hAnsi="Montserrat"/>
          <w:sz w:val="24"/>
        </w:rPr>
        <w:t xml:space="preserve">ad met him, and just did not know it. In fact Eve knew him better than anyone in the world, but she had to figure out the secret about where he was hiding on her own. </w:t>
      </w:r>
    </w:p>
    <w:p w14:paraId="5FCE09D2" w14:textId="77777777" w:rsidR="00757400" w:rsidRPr="008D60AB" w:rsidRDefault="00757400">
      <w:pPr>
        <w:pStyle w:val="0DraftNormal6"/>
        <w:rPr>
          <w:rFonts w:ascii="Montserrat" w:hAnsi="Montserrat"/>
          <w:sz w:val="24"/>
        </w:rPr>
      </w:pPr>
    </w:p>
    <w:p w14:paraId="7E5B9447" w14:textId="77777777" w:rsidR="00757400" w:rsidRPr="008D60AB" w:rsidRDefault="008D60AB">
      <w:pPr>
        <w:pStyle w:val="0DraftNormal6"/>
        <w:rPr>
          <w:rFonts w:ascii="Montserrat" w:hAnsi="Montserrat"/>
          <w:sz w:val="24"/>
        </w:rPr>
      </w:pPr>
      <w:r w:rsidRPr="008D60AB">
        <w:rPr>
          <w:rFonts w:ascii="Montserrat" w:hAnsi="Montserrat"/>
          <w:sz w:val="24"/>
        </w:rPr>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14:paraId="1A546394" w14:textId="77777777" w:rsidR="00757400" w:rsidRPr="008D60AB" w:rsidRDefault="00757400">
      <w:pPr>
        <w:pStyle w:val="0DraftNormal6"/>
        <w:rPr>
          <w:rFonts w:ascii="Montserrat" w:hAnsi="Montserrat"/>
          <w:sz w:val="24"/>
        </w:rPr>
      </w:pPr>
    </w:p>
    <w:p w14:paraId="327CDAF1" w14:textId="77777777" w:rsidR="00757400" w:rsidRPr="008D60AB" w:rsidRDefault="008D60AB">
      <w:pPr>
        <w:pStyle w:val="0DraftNormal6"/>
        <w:rPr>
          <w:rFonts w:ascii="Montserrat" w:hAnsi="Montserrat"/>
          <w:sz w:val="24"/>
        </w:rPr>
      </w:pPr>
      <w:r w:rsidRPr="008D60AB">
        <w:rPr>
          <w:rFonts w:ascii="Montserrat" w:hAnsi="Montserrat"/>
          <w:sz w:val="24"/>
        </w:rPr>
        <w:t>Finally</w:t>
      </w:r>
      <w:r w:rsidRPr="008D60AB">
        <w:rPr>
          <w:rFonts w:ascii="Montserrat" w:hAnsi="Montserrat"/>
          <w:sz w:val="24"/>
        </w:rPr>
        <w:t xml:space="preserve"> the day came when a boy decided to put her in her place by demonstrating his natural male superiority. Eve was not at all impressed by his possession of a penis. Eve had one too sometimes, even though she was supposed to avoid hot water everywhere except for in the bath with no one else watching but maybe her parents. That night, facing her self in the mirror after her bath, Eve saw that usually hidden part of herself and remembered the boy's assertion: I</w:t>
      </w:r>
      <w:r w:rsidRPr="008D60AB">
        <w:rPr>
          <w:rFonts w:ascii="Montserrat" w:hAnsi="Montserrat"/>
          <w:i/>
          <w:iCs/>
          <w:sz w:val="24"/>
        </w:rPr>
        <w:t xml:space="preserve">'m a boy. Boys have a penis. You're a girl, you just have a vagina. You have to sit down to pee! </w:t>
      </w:r>
      <w:r w:rsidRPr="008D60AB">
        <w:rPr>
          <w:rFonts w:ascii="Montserrat" w:hAnsi="Montserrat"/>
          <w:sz w:val="24"/>
        </w:rPr>
        <w:t xml:space="preserve">The more difficult part was understanding that the boy had been describing a fundamental difference between boys and girls. </w:t>
      </w:r>
    </w:p>
    <w:p w14:paraId="7AE80F89" w14:textId="77777777" w:rsidR="00757400" w:rsidRPr="008D60AB" w:rsidRDefault="00757400">
      <w:pPr>
        <w:pStyle w:val="0DraftNormal6"/>
        <w:rPr>
          <w:rFonts w:ascii="Montserrat" w:hAnsi="Montserrat"/>
          <w:sz w:val="24"/>
        </w:rPr>
      </w:pPr>
    </w:p>
    <w:p w14:paraId="33A8FF9E" w14:textId="77777777" w:rsidR="00757400" w:rsidRPr="008D60AB" w:rsidRDefault="008D60AB">
      <w:pPr>
        <w:pStyle w:val="0DraftNormal6"/>
        <w:rPr>
          <w:rFonts w:ascii="Montserrat" w:hAnsi="Montserrat"/>
          <w:sz w:val="24"/>
        </w:rPr>
      </w:pPr>
      <w:r w:rsidRPr="008D60AB">
        <w:rPr>
          <w:rFonts w:ascii="Montserrat" w:hAnsi="Montserrat"/>
          <w:sz w:val="24"/>
        </w:rPr>
        <w:t>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w:t>
      </w:r>
      <w:r w:rsidRPr="008D60AB">
        <w:rPr>
          <w:rFonts w:ascii="Montserrat" w:hAnsi="Montserrat"/>
          <w:sz w:val="24"/>
        </w:rPr>
        <w:t xml:space="preserve">ce those parts changed, why couldn't she. </w:t>
      </w:r>
    </w:p>
    <w:p w14:paraId="75632C2F" w14:textId="77777777" w:rsidR="00757400" w:rsidRPr="008D60AB" w:rsidRDefault="00757400">
      <w:pPr>
        <w:pStyle w:val="0DraftNormal6"/>
        <w:rPr>
          <w:rFonts w:ascii="Montserrat" w:hAnsi="Montserrat"/>
          <w:sz w:val="24"/>
        </w:rPr>
      </w:pPr>
    </w:p>
    <w:p w14:paraId="78A2F477" w14:textId="77777777" w:rsidR="00757400" w:rsidRPr="008D60AB" w:rsidRDefault="008D60AB">
      <w:pPr>
        <w:pStyle w:val="0DraftNormal6"/>
        <w:rPr>
          <w:rFonts w:ascii="Montserrat" w:hAnsi="Montserrat"/>
          <w:sz w:val="24"/>
        </w:rPr>
      </w:pPr>
      <w:r w:rsidRPr="008D60AB">
        <w:rPr>
          <w:rFonts w:ascii="Montserrat" w:hAnsi="Montserrat"/>
          <w:sz w:val="24"/>
        </w:rPr>
        <w:t xml:space="preserve">Her mother told her that was her special secret. Other people did not change, only Eve did. Because she could change, Eve could be a boy sometimes, but she was really a girl. It was a magical union, and no one else had it, and it had to be kept a secret because it would not be fair for all the people who could not change to know that she could. They would not like her if they knew. Eve believed her, and promised she would keep her secret. In return she told her that, now that she knew about her secret, she </w:t>
      </w:r>
      <w:r w:rsidRPr="008D60AB">
        <w:rPr>
          <w:rFonts w:ascii="Montserrat" w:hAnsi="Montserrat"/>
          <w:sz w:val="24"/>
        </w:rPr>
        <w:t xml:space="preserve">could show Eve her brother. Eve was very excited as her mother led her back to the bathroom, telling her that she would see him in there. </w:t>
      </w:r>
    </w:p>
    <w:p w14:paraId="1E8980EE" w14:textId="77777777" w:rsidR="00757400" w:rsidRPr="008D60AB" w:rsidRDefault="00757400">
      <w:pPr>
        <w:pStyle w:val="0DraftNormal6"/>
        <w:rPr>
          <w:rFonts w:ascii="Montserrat" w:hAnsi="Montserrat"/>
          <w:sz w:val="24"/>
        </w:rPr>
      </w:pPr>
    </w:p>
    <w:p w14:paraId="1C23DC24" w14:textId="77777777" w:rsidR="00757400" w:rsidRPr="008D60AB" w:rsidRDefault="008D60AB">
      <w:pPr>
        <w:pStyle w:val="0DraftNormal6"/>
        <w:rPr>
          <w:rFonts w:ascii="Montserrat" w:hAnsi="Montserrat"/>
          <w:sz w:val="24"/>
        </w:rPr>
      </w:pPr>
      <w:r w:rsidRPr="008D60AB">
        <w:rPr>
          <w:rFonts w:ascii="Montserrat" w:hAnsi="Montserrat"/>
          <w:sz w:val="24"/>
        </w:rPr>
        <w:t xml:space="preserve">Eve was sort of shocked when Ember took her by the shoulders and turned her to face the mirror. Suddenly it all clicked. Eve remembered going on a trip with her father, and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w:t>
      </w:r>
      <w:r w:rsidRPr="008D60AB">
        <w:rPr>
          <w:rFonts w:ascii="Montserrat" w:hAnsi="Montserrat"/>
          <w:sz w:val="24"/>
        </w:rPr>
        <w:t xml:space="preserve">she was a boy, then no one would hate her for sometimes being a boy. Seeing that Eve understood, her mother took her aside and explained the new rules of her existence to her. </w:t>
      </w:r>
    </w:p>
    <w:p w14:paraId="26C114F7" w14:textId="77777777" w:rsidR="00757400" w:rsidRPr="008D60AB" w:rsidRDefault="00757400">
      <w:pPr>
        <w:pStyle w:val="0DraftNormal6"/>
        <w:rPr>
          <w:rFonts w:ascii="Montserrat" w:hAnsi="Montserrat"/>
          <w:sz w:val="24"/>
        </w:rPr>
      </w:pPr>
    </w:p>
    <w:p w14:paraId="584E10EF" w14:textId="77777777" w:rsidR="00757400" w:rsidRPr="008D60AB" w:rsidRDefault="008D60AB">
      <w:pPr>
        <w:pStyle w:val="0DraftNormal6"/>
        <w:rPr>
          <w:rFonts w:ascii="Montserrat" w:hAnsi="Montserrat"/>
          <w:sz w:val="24"/>
        </w:rPr>
      </w:pPr>
      <w:r w:rsidRPr="008D60AB">
        <w:rPr>
          <w:rFonts w:ascii="Montserrat" w:hAnsi="Montserrat"/>
          <w:sz w:val="24"/>
        </w:rPr>
        <w:t>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w:t>
      </w:r>
      <w:r w:rsidRPr="008D60AB">
        <w:rPr>
          <w:rFonts w:ascii="Montserrat" w:hAnsi="Montserrat"/>
          <w:sz w:val="24"/>
        </w:rPr>
        <w:t>her started taking her on training trips where she could be a boy, his son and her own brother, and learn martial arts. On that first long trip, Eve met a new friend, a boy named Rain—the first friend Eve ever made as a boy!</w:t>
      </w:r>
    </w:p>
    <w:p w14:paraId="45EC8C6C" w14:textId="77777777" w:rsidR="00757400" w:rsidRPr="008D60AB" w:rsidRDefault="00757400">
      <w:pPr>
        <w:pStyle w:val="0DraftNormal6"/>
        <w:rPr>
          <w:rFonts w:ascii="Montserrat" w:hAnsi="Montserrat"/>
          <w:sz w:val="24"/>
        </w:rPr>
      </w:pPr>
    </w:p>
    <w:p w14:paraId="1ED3DEC8" w14:textId="77777777" w:rsidR="00757400" w:rsidRPr="008D60AB" w:rsidRDefault="008D60AB">
      <w:pPr>
        <w:pStyle w:val="0DraftNormal6"/>
        <w:rPr>
          <w:rFonts w:ascii="Montserrat" w:hAnsi="Montserrat"/>
          <w:sz w:val="24"/>
        </w:rPr>
      </w:pPr>
      <w:r w:rsidRPr="008D60AB">
        <w:rPr>
          <w:rFonts w:ascii="Montserrat" w:hAnsi="Montserrat"/>
          <w:sz w:val="24"/>
        </w:rPr>
        <w:t>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tending a temple next door to her mother's home. Her mother had left for a week long vacation with friends at a hot springs resort in the mountains, and left her with her father. It would not do for the o</w:t>
      </w:r>
      <w:r w:rsidRPr="008D60AB">
        <w:rPr>
          <w:rFonts w:ascii="Montserrat" w:hAnsi="Montserrat"/>
          <w:sz w:val="24"/>
        </w:rPr>
        <w:t xml:space="preserve">ther ladies to see her turn into a boy in one of the hot springs after all. Her father took advantage of the time and space to do as he willed to initiate her in the mysteries of the Dancing Cat. </w:t>
      </w:r>
    </w:p>
    <w:p w14:paraId="41166670" w14:textId="77777777" w:rsidR="00757400" w:rsidRPr="008D60AB" w:rsidRDefault="00757400">
      <w:pPr>
        <w:pStyle w:val="0DraftNormal6"/>
        <w:rPr>
          <w:rFonts w:ascii="Montserrat" w:hAnsi="Montserrat"/>
          <w:sz w:val="24"/>
        </w:rPr>
      </w:pPr>
    </w:p>
    <w:p w14:paraId="1364B0FB" w14:textId="77777777" w:rsidR="00757400" w:rsidRPr="008D60AB" w:rsidRDefault="008D60AB">
      <w:pPr>
        <w:pStyle w:val="0DraftNormal6"/>
        <w:rPr>
          <w:rFonts w:ascii="Montserrat" w:hAnsi="Montserrat"/>
          <w:sz w:val="24"/>
        </w:rPr>
      </w:pPr>
      <w:r w:rsidRPr="008D60AB">
        <w:rPr>
          <w:rFonts w:ascii="Montserrat" w:hAnsi="Montserrat"/>
          <w:sz w:val="24"/>
        </w:rPr>
        <w:t>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training, and seeking to escape from the feline hell she had descended into one time too many, she turned inward seeking escape.</w:t>
      </w:r>
      <w:r w:rsidRPr="008D60AB">
        <w:rPr>
          <w:rFonts w:ascii="Montserrat" w:hAnsi="Montserrat"/>
          <w:sz w:val="24"/>
        </w:rPr>
        <w:t xml:space="preserve"> Eve touched upon a feline spirit deep within herself and let it out, hoping on some strange level to hide amongst her enemies as one of their own. </w:t>
      </w:r>
    </w:p>
    <w:p w14:paraId="18E63BF1" w14:textId="77777777" w:rsidR="00757400" w:rsidRPr="008D60AB" w:rsidRDefault="00757400">
      <w:pPr>
        <w:pStyle w:val="0DraftNormal6"/>
        <w:rPr>
          <w:rFonts w:ascii="Montserrat" w:hAnsi="Montserrat"/>
          <w:sz w:val="24"/>
        </w:rPr>
      </w:pPr>
    </w:p>
    <w:p w14:paraId="53964D37" w14:textId="77777777" w:rsidR="00757400" w:rsidRPr="008D60AB" w:rsidRDefault="008D60AB">
      <w:pPr>
        <w:pStyle w:val="0DraftNormal6"/>
        <w:rPr>
          <w:rFonts w:ascii="Montserrat" w:hAnsi="Montserrat"/>
          <w:sz w:val="24"/>
        </w:rPr>
      </w:pPr>
      <w:r w:rsidRPr="008D60AB">
        <w:rPr>
          <w:rFonts w:ascii="Montserrat" w:hAnsi="Montserrat"/>
          <w:sz w:val="24"/>
        </w:rPr>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dog house for meddling, while Eve endured weeks of counseling with their family doctor. Between her father, testing her to see if she had retained the Dancing Cat, and the doctor </w:t>
      </w:r>
      <w:r w:rsidRPr="008D60AB">
        <w:rPr>
          <w:rFonts w:ascii="Montserrat" w:hAnsi="Montserrat"/>
          <w:sz w:val="24"/>
        </w:rPr>
        <w:t xml:space="preserve">relieving her fear of cats, she attained a strange new state of mind. Ember, confronted with this proof of Eve’s true identity, was lost between ecstatic joy and maternal terror. </w:t>
      </w:r>
    </w:p>
    <w:p w14:paraId="481D0774" w14:textId="77777777" w:rsidR="00757400" w:rsidRPr="008D60AB" w:rsidRDefault="00757400">
      <w:pPr>
        <w:pStyle w:val="0DraftNormal6"/>
        <w:rPr>
          <w:rFonts w:ascii="Montserrat" w:hAnsi="Montserrat"/>
          <w:sz w:val="24"/>
        </w:rPr>
      </w:pPr>
    </w:p>
    <w:p w14:paraId="1CB3CA21" w14:textId="77777777" w:rsidR="00757400" w:rsidRPr="008D60AB" w:rsidRDefault="008D60AB">
      <w:pPr>
        <w:pStyle w:val="0DraftNormal6"/>
        <w:rPr>
          <w:rFonts w:ascii="Montserrat" w:hAnsi="Montserrat"/>
          <w:sz w:val="24"/>
        </w:rPr>
      </w:pPr>
      <w:r w:rsidRPr="008D60AB">
        <w:rPr>
          <w:rFonts w:ascii="Montserrat" w:hAnsi="Montserrat"/>
          <w:sz w:val="24"/>
        </w:rPr>
        <w:t>By incorporating the feline frame of mind her fear shocked her into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w:t>
      </w:r>
      <w:r w:rsidRPr="008D60AB">
        <w:rPr>
          <w:rFonts w:ascii="Montserrat" w:hAnsi="Montserrat"/>
          <w:sz w:val="24"/>
        </w:rPr>
        <w:t xml:space="preserve"> form she had manifested, which became her second metamorphic ability, and the key to teaching her to control the first. </w:t>
      </w:r>
    </w:p>
    <w:p w14:paraId="385E176D" w14:textId="77777777" w:rsidR="00757400" w:rsidRPr="008D60AB" w:rsidRDefault="00757400">
      <w:pPr>
        <w:pStyle w:val="0DraftNormal6"/>
        <w:rPr>
          <w:rFonts w:ascii="Montserrat" w:hAnsi="Montserrat"/>
          <w:sz w:val="24"/>
        </w:rPr>
      </w:pPr>
    </w:p>
    <w:p w14:paraId="0CB5765C" w14:textId="77777777" w:rsidR="00757400" w:rsidRPr="008D60AB" w:rsidRDefault="008D60AB">
      <w:pPr>
        <w:pStyle w:val="0DraftNormal6"/>
        <w:rPr>
          <w:rFonts w:ascii="Montserrat" w:hAnsi="Montserrat"/>
          <w:sz w:val="24"/>
        </w:rPr>
      </w:pPr>
      <w:r w:rsidRPr="008D60AB">
        <w:rPr>
          <w:rFonts w:ascii="Montserrat" w:hAnsi="Montserrat"/>
          <w:sz w:val="24"/>
        </w:rPr>
        <w:t>Her mother allowed her father to continue cultivating her astounding martial arts ability, on a more limited and restricted scale--mostly to indulge the development of her boy side. The majority of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w:t>
      </w:r>
      <w:r w:rsidRPr="008D60AB">
        <w:rPr>
          <w:rFonts w:ascii="Montserrat" w:hAnsi="Montserrat"/>
          <w:sz w:val="24"/>
        </w:rPr>
        <w:t xml:space="preserve">, but it had evolved into a true telepathic rapport. At the same time, the innate chi abilities imbued by the Dancing Cat had captured her interest and seemed to be evolving into psychokinetic ability. </w:t>
      </w:r>
    </w:p>
    <w:p w14:paraId="288A5F05" w14:textId="77777777" w:rsidR="00757400" w:rsidRPr="008D60AB" w:rsidRDefault="00757400">
      <w:pPr>
        <w:pStyle w:val="0DraftNormal6"/>
        <w:rPr>
          <w:rFonts w:ascii="Montserrat" w:hAnsi="Montserrat"/>
          <w:sz w:val="24"/>
        </w:rPr>
      </w:pPr>
    </w:p>
    <w:p w14:paraId="5F6C141D" w14:textId="77777777" w:rsidR="00757400" w:rsidRPr="008D60AB" w:rsidRDefault="008D60AB">
      <w:pPr>
        <w:pStyle w:val="0DraftNormal6"/>
        <w:rPr>
          <w:rFonts w:ascii="Montserrat" w:hAnsi="Montserrat"/>
          <w:sz w:val="24"/>
        </w:rPr>
      </w:pPr>
      <w:r w:rsidRPr="008D60AB">
        <w:rPr>
          <w:rFonts w:ascii="Montserrat" w:hAnsi="Montserrat"/>
          <w:sz w:val="24"/>
        </w:rPr>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daily, and enabled her to develop more refined applications of the abilities of her mind, body and spirit. Her mother saw to it that she took responsibility for her growing abilities, </w:t>
      </w:r>
      <w:r w:rsidRPr="008D60AB">
        <w:rPr>
          <w:rFonts w:ascii="Montserrat" w:hAnsi="Montserrat"/>
          <w:sz w:val="24"/>
        </w:rPr>
        <w:t xml:space="preserve">impressing her to take the code of the dancer, and the code of the dreamer greatly to heart, while her father provided her with great insight into the reasons why she needed to cultivate a profound personal integrity. </w:t>
      </w:r>
    </w:p>
    <w:p w14:paraId="504C7972" w14:textId="77777777" w:rsidR="00757400" w:rsidRPr="008D60AB" w:rsidRDefault="00757400">
      <w:pPr>
        <w:pStyle w:val="0DraftNormal6"/>
        <w:rPr>
          <w:rFonts w:ascii="Montserrat" w:hAnsi="Montserrat"/>
          <w:sz w:val="24"/>
        </w:rPr>
      </w:pPr>
    </w:p>
    <w:p w14:paraId="20DBED3F" w14:textId="77777777" w:rsidR="00757400" w:rsidRPr="008D60AB" w:rsidRDefault="008D60AB">
      <w:pPr>
        <w:pStyle w:val="0DraftNormal6"/>
        <w:rPr>
          <w:rFonts w:ascii="Montserrat" w:hAnsi="Montserrat"/>
          <w:sz w:val="24"/>
        </w:rPr>
      </w:pPr>
      <w:r w:rsidRPr="008D60AB">
        <w:rPr>
          <w:rFonts w:ascii="Montserrat" w:hAnsi="Montserrat"/>
          <w:sz w:val="24"/>
        </w:rPr>
        <w:t>Coal had unwittingly roused the memory and amorality of the demon Dusk had become in his effort to restore his memory. Eve was becoming a power unto herself, and she dared not become a law unto herself such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w:t>
      </w:r>
      <w:r w:rsidRPr="008D60AB">
        <w:rPr>
          <w:rFonts w:ascii="Montserrat" w:hAnsi="Montserrat"/>
          <w:sz w:val="24"/>
        </w:rPr>
        <w:t xml:space="preserve">ly responsible, strive for enlightenment and common sense and tread very carefully upon moral grounds. Above all, she had to keep her abilities secret. </w:t>
      </w:r>
    </w:p>
    <w:p w14:paraId="302953C4" w14:textId="77777777" w:rsidR="00757400" w:rsidRPr="008D60AB" w:rsidRDefault="00757400">
      <w:pPr>
        <w:pStyle w:val="0DraftNormal6"/>
        <w:rPr>
          <w:rFonts w:ascii="Montserrat" w:hAnsi="Montserrat"/>
          <w:sz w:val="24"/>
        </w:rPr>
      </w:pPr>
    </w:p>
    <w:p w14:paraId="3C7F63CA" w14:textId="77777777" w:rsidR="00757400" w:rsidRPr="008D60AB" w:rsidRDefault="008D60AB">
      <w:pPr>
        <w:pStyle w:val="0DraftNormal6"/>
        <w:rPr>
          <w:rFonts w:ascii="Montserrat" w:hAnsi="Montserrat"/>
          <w:sz w:val="24"/>
        </w:rPr>
      </w:pPr>
      <w:r w:rsidRPr="008D60AB">
        <w:rPr>
          <w:rFonts w:ascii="Montserrat" w:hAnsi="Montserrat"/>
          <w:sz w:val="24"/>
        </w:rPr>
        <w:t>Eve had no clue how to explain them to others or instruct others in their development, and would most likely be picked apart by anyone who discovered and wished to unlock the mysteries within her. Eve no longer dreamed of being a super hero. Eve knew the problems of the world exceeded even her own abilities to handle. Eve was not forbidden to use her powers for good, but she had to be very careful even then. If she truly wanted to make a difference, her mother asserted, she had to see to it that she develop</w:t>
      </w:r>
      <w:r w:rsidRPr="008D60AB">
        <w:rPr>
          <w:rFonts w:ascii="Montserrat" w:hAnsi="Montserrat"/>
          <w:sz w:val="24"/>
        </w:rPr>
        <w:t xml:space="preserve">ed and disciplined her potential to the best of her ability first. </w:t>
      </w:r>
    </w:p>
    <w:p w14:paraId="7E241133" w14:textId="77777777" w:rsidR="00757400" w:rsidRPr="008D60AB" w:rsidRDefault="00757400">
      <w:pPr>
        <w:pStyle w:val="0DraftNormal6"/>
        <w:rPr>
          <w:rFonts w:ascii="Montserrat" w:hAnsi="Montserrat"/>
          <w:sz w:val="24"/>
        </w:rPr>
      </w:pPr>
    </w:p>
    <w:p w14:paraId="48B4C30B" w14:textId="77777777" w:rsidR="00757400" w:rsidRPr="008D60AB" w:rsidRDefault="008D60AB">
      <w:pPr>
        <w:pStyle w:val="0DraftNormal6"/>
        <w:rPr>
          <w:rFonts w:ascii="Montserrat" w:hAnsi="Montserrat"/>
          <w:sz w:val="24"/>
        </w:rPr>
      </w:pPr>
      <w:r w:rsidRPr="008D60AB">
        <w:rPr>
          <w:rFonts w:ascii="Montserrat" w:hAnsi="Montserrat"/>
          <w:sz w:val="24"/>
        </w:rPr>
        <w:t>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w:t>
      </w:r>
      <w:r w:rsidRPr="008D60AB">
        <w:rPr>
          <w:rFonts w:ascii="Montserrat" w:hAnsi="Montserrat"/>
          <w:sz w:val="24"/>
        </w:rPr>
        <w:t xml:space="preserve">ple simply did not understand it. </w:t>
      </w:r>
    </w:p>
    <w:p w14:paraId="59AB5E07" w14:textId="77777777" w:rsidR="00757400" w:rsidRPr="008D60AB" w:rsidRDefault="00757400">
      <w:pPr>
        <w:pStyle w:val="0DraftNormal6"/>
        <w:rPr>
          <w:rFonts w:ascii="Montserrat" w:hAnsi="Montserrat"/>
          <w:sz w:val="24"/>
        </w:rPr>
      </w:pPr>
    </w:p>
    <w:p w14:paraId="1E431500" w14:textId="77777777" w:rsidR="00757400" w:rsidRPr="008D60AB" w:rsidRDefault="008D60AB">
      <w:pPr>
        <w:pStyle w:val="0DraftNormal6"/>
        <w:rPr>
          <w:rFonts w:ascii="Montserrat" w:hAnsi="Montserrat"/>
          <w:sz w:val="24"/>
        </w:rPr>
      </w:pPr>
      <w:r w:rsidRPr="008D60AB">
        <w:rPr>
          <w:rFonts w:ascii="Montserrat" w:hAnsi="Montserrat"/>
          <w:sz w:val="24"/>
        </w:rPr>
        <w:t>He taught her separate</w:t>
      </w:r>
      <w:r w:rsidRPr="008D60AB">
        <w:rPr>
          <w:rFonts w:ascii="Montserrat" w:hAnsi="Montserrat"/>
          <w:sz w:val="24"/>
        </w:rPr>
        <w:t xml:space="preserve"> and distinguish between the letter and the spirit of the law, as well as acquainting her with the true forces of natural laws, the credos of war in both politics and business, as well as in daily life. Essentially, he grounded her, and taught her to empathize with the realities of human life. He taught her simplicity. Life existed in the bounds of pain and compassion, sex and death, the ability to cope and the tendency to despair. </w:t>
      </w:r>
    </w:p>
    <w:p w14:paraId="0E896E67" w14:textId="77777777" w:rsidR="00757400" w:rsidRPr="008D60AB" w:rsidRDefault="00757400">
      <w:pPr>
        <w:pStyle w:val="0DraftNormal6"/>
        <w:rPr>
          <w:rFonts w:ascii="Montserrat" w:hAnsi="Montserrat"/>
          <w:sz w:val="24"/>
        </w:rPr>
      </w:pPr>
    </w:p>
    <w:p w14:paraId="495D313F" w14:textId="77777777" w:rsidR="00757400" w:rsidRPr="008D60AB" w:rsidRDefault="008D60AB">
      <w:pPr>
        <w:pStyle w:val="0DraftNormal6"/>
        <w:rPr>
          <w:rFonts w:ascii="Montserrat" w:hAnsi="Montserrat"/>
          <w:sz w:val="24"/>
        </w:rPr>
      </w:pPr>
      <w:r w:rsidRPr="008D60AB">
        <w:rPr>
          <w:rFonts w:ascii="Montserrat" w:hAnsi="Montserrat"/>
          <w:sz w:val="24"/>
        </w:rPr>
        <w:t xml:space="preserve">Finally, Eve managed to sway her mother into trusting her father's unconventional wisdom. The man made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w:t>
      </w:r>
      <w:r w:rsidRPr="008D60AB">
        <w:rPr>
          <w:rFonts w:ascii="Montserrat" w:hAnsi="Montserrat"/>
          <w:sz w:val="24"/>
        </w:rPr>
        <w:t xml:space="preserve">she was always able to accommodate the weeks of months he would take her away from school to improve her grasp of martial arts. </w:t>
      </w:r>
    </w:p>
    <w:p w14:paraId="173710D6" w14:textId="77777777" w:rsidR="00757400" w:rsidRPr="008D60AB" w:rsidRDefault="00757400">
      <w:pPr>
        <w:pStyle w:val="0DraftNormal6"/>
        <w:rPr>
          <w:rFonts w:ascii="Montserrat" w:hAnsi="Montserrat"/>
          <w:sz w:val="24"/>
        </w:rPr>
      </w:pPr>
    </w:p>
    <w:p w14:paraId="368D9824" w14:textId="77777777" w:rsidR="00757400" w:rsidRPr="008D60AB" w:rsidRDefault="008D60AB">
      <w:pPr>
        <w:pStyle w:val="0DraftNormal6"/>
        <w:rPr>
          <w:rFonts w:ascii="Montserrat" w:hAnsi="Montserrat"/>
          <w:sz w:val="24"/>
        </w:rPr>
      </w:pPr>
      <w:r w:rsidRPr="008D60AB">
        <w:rPr>
          <w:rFonts w:ascii="Montserrat" w:hAnsi="Montserrat"/>
          <w:sz w:val="24"/>
        </w:rPr>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Eve admit she had a greater passion for simple gymnastics, which had been her main pursuit as a girl, while growing up, and martial arts katas appealed to her more than combat. Also, while she had approached being a boy </w:t>
      </w:r>
      <w:r w:rsidRPr="008D60AB">
        <w:rPr>
          <w:rFonts w:ascii="Montserrat" w:hAnsi="Montserrat"/>
          <w:sz w:val="24"/>
        </w:rPr>
        <w:t xml:space="preserve">with childish enthusiasm, she had discovered that she did not much like being a boy. Eve did not seem to have the right instincts for it, and it took a great deal of effort to pass as a boy. </w:t>
      </w:r>
    </w:p>
    <w:p w14:paraId="711271F8" w14:textId="77777777" w:rsidR="00757400" w:rsidRPr="008D60AB" w:rsidRDefault="00757400">
      <w:pPr>
        <w:pStyle w:val="0DraftNormal6"/>
        <w:rPr>
          <w:rFonts w:ascii="Montserrat" w:hAnsi="Montserrat"/>
          <w:sz w:val="24"/>
        </w:rPr>
      </w:pPr>
    </w:p>
    <w:p w14:paraId="6BAB2F93" w14:textId="77777777" w:rsidR="00757400" w:rsidRPr="008D60AB" w:rsidRDefault="008D60AB">
      <w:pPr>
        <w:pStyle w:val="0DraftNormal6"/>
        <w:rPr>
          <w:rFonts w:ascii="Montserrat" w:hAnsi="Montserrat"/>
          <w:sz w:val="24"/>
        </w:rPr>
      </w:pPr>
      <w:r w:rsidRPr="008D60AB">
        <w:rPr>
          <w:rFonts w:ascii="Montserrat" w:hAnsi="Montserrat"/>
          <w:sz w:val="24"/>
        </w:rPr>
        <w:t>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boy, and allowed her feline nature and independent spirit guide her. Surprisingly, that worked out well. Aside from bad habits she had already picked up from various male role models, and the constant goading he</w:t>
      </w:r>
      <w:r w:rsidRPr="008D60AB">
        <w:rPr>
          <w:rFonts w:ascii="Montserrat" w:hAnsi="Montserrat"/>
          <w:sz w:val="24"/>
        </w:rPr>
        <w:t xml:space="preserve">r father provided, Eve made her peace with being a boy, and learned how to be herself regardless of what sex she was at a given moment. </w:t>
      </w:r>
    </w:p>
    <w:p w14:paraId="214D1D9B" w14:textId="77777777" w:rsidR="00757400" w:rsidRPr="008D60AB" w:rsidRDefault="00757400">
      <w:pPr>
        <w:pStyle w:val="0DraftNormal6"/>
        <w:rPr>
          <w:rFonts w:ascii="Montserrat" w:hAnsi="Montserrat"/>
          <w:sz w:val="24"/>
        </w:rPr>
      </w:pPr>
    </w:p>
    <w:p w14:paraId="267578E2" w14:textId="77777777" w:rsidR="00757400" w:rsidRPr="008D60AB" w:rsidRDefault="008D60AB">
      <w:pPr>
        <w:pStyle w:val="0DraftNormal6"/>
        <w:rPr>
          <w:rFonts w:ascii="Montserrat" w:hAnsi="Montserrat"/>
          <w:sz w:val="24"/>
        </w:rPr>
      </w:pPr>
      <w:r w:rsidRPr="008D60AB">
        <w:rPr>
          <w:rFonts w:ascii="Montserrat" w:hAnsi="Montserrat"/>
          <w:sz w:val="24"/>
        </w:rPr>
        <w:t>In the end, though, the closest Eve came to making a friend during that part of her life was her first year of high school. Eve met Rage at an all boys school, and he turned out to be far more sensitive than she had anticipated. Their friendship was dominated by rivalry, and on Rage's side a growing sense of humiliation caused by their lunch time bread feud and his horrible sense of direction. Finally, he could not stand it, and he challenged her to a duel. thanks to her father, who realized that it was alm</w:t>
      </w:r>
      <w:r w:rsidRPr="008D60AB">
        <w:rPr>
          <w:rFonts w:ascii="Montserrat" w:hAnsi="Montserrat"/>
          <w:sz w:val="24"/>
        </w:rPr>
        <w:t xml:space="preserve">ost time for him to return her to her mother, Eve could not afford to wait long enough to satisfy Rage's need to settle things between them. </w:t>
      </w:r>
    </w:p>
    <w:p w14:paraId="03AB4B13" w14:textId="77777777" w:rsidR="00757400" w:rsidRPr="008D60AB" w:rsidRDefault="00757400">
      <w:pPr>
        <w:pStyle w:val="0DraftNormal6"/>
        <w:rPr>
          <w:rFonts w:ascii="Montserrat" w:hAnsi="Montserrat"/>
          <w:sz w:val="24"/>
        </w:rPr>
      </w:pPr>
    </w:p>
    <w:p w14:paraId="5D6BCAA1" w14:textId="77777777" w:rsidR="00757400" w:rsidRPr="008D60AB" w:rsidRDefault="008D60AB">
      <w:pPr>
        <w:pStyle w:val="0DraftNormal6"/>
        <w:rPr>
          <w:rFonts w:ascii="Montserrat" w:hAnsi="Montserrat"/>
          <w:sz w:val="24"/>
        </w:rPr>
      </w:pPr>
      <w:r w:rsidRPr="008D60AB">
        <w:rPr>
          <w:rFonts w:ascii="Montserrat" w:hAnsi="Montserrat"/>
          <w:sz w:val="24"/>
        </w:rPr>
        <w:t xml:space="preserve">Eve still possessed the triggers which caused the transformations to occur. </w:t>
      </w:r>
    </w:p>
    <w:p w14:paraId="0B495B35" w14:textId="77777777" w:rsidR="00757400" w:rsidRPr="008D60AB" w:rsidRDefault="00757400">
      <w:pPr>
        <w:pStyle w:val="0DraftNormal6"/>
        <w:rPr>
          <w:rFonts w:ascii="Montserrat" w:hAnsi="Montserrat"/>
          <w:sz w:val="24"/>
        </w:rPr>
      </w:pPr>
    </w:p>
    <w:p w14:paraId="183CB621" w14:textId="77777777" w:rsidR="00757400" w:rsidRPr="008D60AB" w:rsidRDefault="008D60AB">
      <w:pPr>
        <w:pStyle w:val="0DraftNormal6"/>
        <w:rPr>
          <w:rFonts w:ascii="Montserrat" w:hAnsi="Montserrat"/>
          <w:sz w:val="24"/>
        </w:rPr>
      </w:pPr>
      <w:r w:rsidRPr="008D60AB">
        <w:rPr>
          <w:rFonts w:ascii="Montserrat" w:hAnsi="Montserrat"/>
          <w:sz w:val="24"/>
        </w:rPr>
        <w:br w:type="page"/>
        <w:t>Dawn’s Path</w:t>
      </w:r>
    </w:p>
    <w:p w14:paraId="6C23DA77" w14:textId="77777777" w:rsidR="00757400" w:rsidRPr="008D60AB" w:rsidRDefault="00757400">
      <w:pPr>
        <w:pStyle w:val="0DraftNormal6"/>
        <w:rPr>
          <w:rFonts w:ascii="Montserrat" w:hAnsi="Montserrat"/>
          <w:sz w:val="24"/>
        </w:rPr>
      </w:pPr>
    </w:p>
    <w:p w14:paraId="3680F633" w14:textId="77777777" w:rsidR="00757400" w:rsidRPr="008D60AB" w:rsidRDefault="008D60AB">
      <w:pPr>
        <w:pStyle w:val="0DraftNormal6"/>
        <w:rPr>
          <w:rFonts w:ascii="Montserrat" w:hAnsi="Montserrat"/>
          <w:sz w:val="24"/>
        </w:rPr>
      </w:pPr>
      <w:r w:rsidRPr="008D60AB">
        <w:rPr>
          <w:rFonts w:ascii="Montserrat" w:hAnsi="Montserrat"/>
          <w:sz w:val="24"/>
        </w:rPr>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w:t>
      </w:r>
      <w:r w:rsidRPr="008D60AB">
        <w:rPr>
          <w:rFonts w:ascii="Montserrat" w:hAnsi="Montserrat"/>
          <w:sz w:val="24"/>
        </w:rPr>
        <w:t xml:space="preserve">much of the world while growing up. </w:t>
      </w:r>
    </w:p>
    <w:p w14:paraId="0C71DCD2" w14:textId="77777777" w:rsidR="00757400" w:rsidRPr="008D60AB" w:rsidRDefault="00757400">
      <w:pPr>
        <w:pStyle w:val="0DraftNormal6"/>
        <w:rPr>
          <w:rFonts w:ascii="Montserrat" w:hAnsi="Montserrat"/>
          <w:sz w:val="24"/>
        </w:rPr>
      </w:pPr>
    </w:p>
    <w:p w14:paraId="0731130C" w14:textId="77777777" w:rsidR="00757400" w:rsidRPr="008D60AB" w:rsidRDefault="008D60AB">
      <w:pPr>
        <w:pStyle w:val="0DraftNormal6"/>
        <w:rPr>
          <w:rFonts w:ascii="Montserrat" w:hAnsi="Montserrat"/>
          <w:sz w:val="24"/>
        </w:rPr>
      </w:pPr>
      <w:r w:rsidRPr="008D60AB">
        <w:rPr>
          <w:rFonts w:ascii="Montserrat" w:hAnsi="Montserrat"/>
          <w:sz w:val="24"/>
        </w:rPr>
        <w:t>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w:t>
      </w:r>
      <w:r w:rsidRPr="008D60AB">
        <w:rPr>
          <w:rFonts w:ascii="Montserrat" w:hAnsi="Montserrat"/>
          <w:sz w:val="24"/>
        </w:rPr>
        <w:t xml:space="preserve">mory of the power she had wielded and the death and destruction she had unleashed. </w:t>
      </w:r>
    </w:p>
    <w:p w14:paraId="00B47407" w14:textId="77777777" w:rsidR="00757400" w:rsidRPr="008D60AB" w:rsidRDefault="00757400">
      <w:pPr>
        <w:pStyle w:val="0DraftNormal6"/>
        <w:rPr>
          <w:rFonts w:ascii="Montserrat" w:hAnsi="Montserrat"/>
          <w:sz w:val="24"/>
        </w:rPr>
      </w:pPr>
    </w:p>
    <w:p w14:paraId="25D3DAA8" w14:textId="77777777" w:rsidR="00757400" w:rsidRPr="008D60AB" w:rsidRDefault="008D60AB">
      <w:pPr>
        <w:pStyle w:val="0DraftNormal6"/>
        <w:rPr>
          <w:rFonts w:ascii="Montserrat" w:hAnsi="Montserrat"/>
          <w:sz w:val="24"/>
        </w:rPr>
      </w:pPr>
      <w:r w:rsidRPr="008D60AB">
        <w:rPr>
          <w:rFonts w:ascii="Montserrat" w:hAnsi="Montserrat"/>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w:t>
      </w:r>
      <w:r w:rsidRPr="008D60AB">
        <w:rPr>
          <w:rFonts w:ascii="Montserrat" w:hAnsi="Montserrat"/>
          <w:sz w:val="24"/>
        </w:rPr>
        <w:t xml:space="preserve"> was her destiny, as the younger daughter, to serve as the champion of the Phoenix House.</w:t>
      </w:r>
    </w:p>
    <w:p w14:paraId="4B7815A8" w14:textId="77777777" w:rsidR="00757400" w:rsidRPr="008D60AB" w:rsidRDefault="00757400">
      <w:pPr>
        <w:pStyle w:val="0DraftNormal6"/>
        <w:rPr>
          <w:rFonts w:ascii="Montserrat" w:hAnsi="Montserrat"/>
          <w:sz w:val="24"/>
        </w:rPr>
      </w:pPr>
    </w:p>
    <w:p w14:paraId="58E39CF8" w14:textId="77777777" w:rsidR="00757400" w:rsidRPr="008D60AB" w:rsidRDefault="008D60AB">
      <w:pPr>
        <w:pStyle w:val="0DraftNormal6"/>
        <w:rPr>
          <w:rFonts w:ascii="Montserrat" w:hAnsi="Montserrat"/>
          <w:sz w:val="24"/>
        </w:rPr>
      </w:pPr>
      <w:r w:rsidRPr="008D60AB">
        <w:rPr>
          <w:rFonts w:ascii="Montserrat" w:hAnsi="Montserrat"/>
          <w:sz w:val="24"/>
        </w:rPr>
        <w:t xml:space="preserve">In an effort to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w:t>
      </w:r>
      <w:r w:rsidRPr="008D60AB">
        <w:rPr>
          <w:rFonts w:ascii="Montserrat" w:hAnsi="Montserrat"/>
          <w:sz w:val="24"/>
        </w:rPr>
        <w:t>inspired by the scions of the phoenix legacy, the other under the expanding rule of the dragon house and the scions of the dragon legacy.</w:t>
      </w:r>
    </w:p>
    <w:p w14:paraId="2F09AA77" w14:textId="77777777" w:rsidR="00757400" w:rsidRPr="008D60AB" w:rsidRDefault="00757400">
      <w:pPr>
        <w:pStyle w:val="0DraftNormal6"/>
        <w:rPr>
          <w:rFonts w:ascii="Montserrat" w:hAnsi="Montserrat"/>
          <w:sz w:val="24"/>
        </w:rPr>
      </w:pPr>
    </w:p>
    <w:p w14:paraId="20DD5EF0" w14:textId="77777777" w:rsidR="00757400" w:rsidRPr="008D60AB" w:rsidRDefault="008D60AB">
      <w:pPr>
        <w:pStyle w:val="0DraftNormal6"/>
        <w:rPr>
          <w:rFonts w:ascii="Montserrat" w:hAnsi="Montserrat"/>
          <w:sz w:val="24"/>
        </w:rPr>
      </w:pPr>
      <w:r w:rsidRPr="008D60AB">
        <w:rPr>
          <w:rFonts w:ascii="Montserrat" w:hAnsi="Montserrat"/>
          <w:sz w:val="24"/>
        </w:rPr>
        <w:t>Dust and Dusk were taken into the school as initiates, where they would study beside Dawn. Initiation was a ten year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w:t>
      </w:r>
      <w:r w:rsidRPr="008D60AB">
        <w:rPr>
          <w:rFonts w:ascii="Montserrat" w:hAnsi="Montserrat"/>
          <w:sz w:val="24"/>
        </w:rPr>
        <w:t xml:space="preserve"> but individual differences between people determined which sphere of discipline would enable a person to attain the Art. Dusk and Dawn were too intuitive to pursue the Art through Academics or Aesthetics, and thus were trained as Dancers.</w:t>
      </w:r>
    </w:p>
    <w:p w14:paraId="678FF081" w14:textId="77777777" w:rsidR="00757400" w:rsidRPr="008D60AB" w:rsidRDefault="00757400">
      <w:pPr>
        <w:pStyle w:val="0DraftNormal6"/>
        <w:rPr>
          <w:rFonts w:ascii="Montserrat" w:hAnsi="Montserrat"/>
          <w:sz w:val="24"/>
        </w:rPr>
      </w:pPr>
    </w:p>
    <w:p w14:paraId="180A8478" w14:textId="77777777" w:rsidR="00757400" w:rsidRPr="008D60AB" w:rsidRDefault="008D60AB">
      <w:pPr>
        <w:pStyle w:val="0DraftNormal6"/>
        <w:rPr>
          <w:rFonts w:ascii="Montserrat" w:hAnsi="Montserrat"/>
          <w:sz w:val="24"/>
          <w:szCs w:val="14"/>
        </w:rPr>
      </w:pPr>
      <w:r w:rsidRPr="008D60AB">
        <w:rPr>
          <w:rFonts w:ascii="Montserrat" w:hAnsi="Montserrat"/>
          <w:sz w:val="24"/>
          <w:szCs w:val="14"/>
        </w:rPr>
        <w:t>A number of gifted children, including the orphans of the purge Dawn’s patron had taken in, were also Raven’s  initiates. Like Dusk and Dawn, most of the other children were untrained telepaths, but their minds were already stable enough to prevent accidental rapport. The ease with which they could read each other’s minds provoked all of them to build strong mental defenses. Dusk and Dawn spent most of their youth in the company of their school mates. It was a school that toured the world, sought out and to</w:t>
      </w:r>
      <w:r w:rsidRPr="008D60AB">
        <w:rPr>
          <w:rFonts w:ascii="Montserrat" w:hAnsi="Montserrat"/>
          <w:sz w:val="24"/>
          <w:szCs w:val="14"/>
        </w:rPr>
        <w:t xml:space="preserve">ok in individuals who exhibited unusual or extraordinary potential. </w:t>
      </w:r>
    </w:p>
    <w:p w14:paraId="6688AFE1" w14:textId="77777777" w:rsidR="00757400" w:rsidRPr="008D60AB" w:rsidRDefault="00757400">
      <w:pPr>
        <w:pStyle w:val="0DraftNormal6"/>
        <w:rPr>
          <w:rFonts w:ascii="Montserrat" w:hAnsi="Montserrat"/>
          <w:sz w:val="24"/>
          <w:szCs w:val="14"/>
        </w:rPr>
      </w:pPr>
    </w:p>
    <w:p w14:paraId="24D04519" w14:textId="77777777" w:rsidR="00757400" w:rsidRPr="008D60AB" w:rsidRDefault="008D60AB">
      <w:pPr>
        <w:pStyle w:val="0DraftNormal6"/>
        <w:rPr>
          <w:rFonts w:ascii="Montserrat" w:hAnsi="Montserrat"/>
          <w:sz w:val="24"/>
          <w:szCs w:val="14"/>
        </w:rPr>
      </w:pPr>
      <w:r w:rsidRPr="008D60AB">
        <w:rPr>
          <w:rFonts w:ascii="Montserrat" w:hAnsi="Montserrat"/>
          <w:sz w:val="24"/>
          <w:szCs w:val="14"/>
        </w:rPr>
        <w:t>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w:t>
      </w:r>
      <w:r w:rsidRPr="008D60AB">
        <w:rPr>
          <w:rFonts w:ascii="Montserrat" w:hAnsi="Montserrat"/>
          <w:sz w:val="24"/>
          <w:szCs w:val="14"/>
        </w:rPr>
        <w:t xml:space="preserve">ession. </w:t>
      </w:r>
    </w:p>
    <w:p w14:paraId="64F79B4F" w14:textId="77777777" w:rsidR="00757400" w:rsidRPr="008D60AB" w:rsidRDefault="00757400">
      <w:pPr>
        <w:pStyle w:val="0DraftNormal6"/>
        <w:rPr>
          <w:rFonts w:ascii="Montserrat" w:hAnsi="Montserrat"/>
          <w:sz w:val="24"/>
          <w:szCs w:val="14"/>
        </w:rPr>
      </w:pPr>
    </w:p>
    <w:p w14:paraId="0A0E0DA1" w14:textId="77777777" w:rsidR="00757400" w:rsidRPr="008D60AB" w:rsidRDefault="008D60AB">
      <w:pPr>
        <w:pStyle w:val="0DraftNormal6"/>
        <w:rPr>
          <w:rFonts w:ascii="Montserrat" w:hAnsi="Montserrat"/>
          <w:sz w:val="24"/>
        </w:rPr>
      </w:pPr>
      <w:r w:rsidRPr="008D60AB">
        <w:rPr>
          <w:rFonts w:ascii="Montserrat" w:hAnsi="Montserrat"/>
          <w:sz w:val="24"/>
        </w:rPr>
        <w:t xml:space="preserve">Dawn was encumbered with the fame of her childhood exploit, and the status it had given her. Fortunately, she was not the only exception. </w:t>
      </w:r>
      <w:r w:rsidRPr="008D60AB">
        <w:rPr>
          <w:rFonts w:ascii="Montserrat" w:hAnsi="Montserrat"/>
          <w:sz w:val="24"/>
          <w:szCs w:val="14"/>
        </w:rPr>
        <w:t xml:space="preserve">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w:t>
      </w:r>
      <w:r w:rsidRPr="008D60AB">
        <w:rPr>
          <w:rFonts w:ascii="Montserrat" w:hAnsi="Montserrat"/>
          <w:sz w:val="24"/>
        </w:rPr>
        <w:t xml:space="preserve">Dust was also being trained as a Dancer, though he had a phenomenal grasp of Academics and Aesthetics. Dust was entrusted with the responsibility of chaperoning Dusk and Dawn during their initiation. </w:t>
      </w:r>
    </w:p>
    <w:p w14:paraId="582D8A7E" w14:textId="77777777" w:rsidR="00757400" w:rsidRPr="008D60AB" w:rsidRDefault="00757400">
      <w:pPr>
        <w:pStyle w:val="0DraftNormal6"/>
        <w:rPr>
          <w:rFonts w:ascii="Montserrat" w:hAnsi="Montserrat"/>
          <w:sz w:val="24"/>
        </w:rPr>
      </w:pPr>
    </w:p>
    <w:p w14:paraId="6626D5AB" w14:textId="77777777" w:rsidR="00757400" w:rsidRPr="008D60AB" w:rsidRDefault="008D60AB">
      <w:pPr>
        <w:pStyle w:val="0DraftNormal6"/>
        <w:rPr>
          <w:rFonts w:ascii="Montserrat" w:hAnsi="Montserrat"/>
          <w:sz w:val="24"/>
        </w:rPr>
      </w:pPr>
      <w:r w:rsidRPr="008D60AB">
        <w:rPr>
          <w:rFonts w:ascii="Montserrat" w:hAnsi="Montserrat"/>
          <w:sz w:val="24"/>
        </w:rPr>
        <w:t>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w:t>
      </w:r>
      <w:r w:rsidRPr="008D60AB">
        <w:rPr>
          <w:rFonts w:ascii="Montserrat" w:hAnsi="Montserrat"/>
          <w:sz w:val="24"/>
        </w:rPr>
        <w:t xml:space="preserve">, devoted to Aesthetic disciplines, could perform far more complicated and miraculous feats, but a Dancer was more consistent and adaptable. </w:t>
      </w:r>
    </w:p>
    <w:p w14:paraId="7ADFEF6A" w14:textId="77777777" w:rsidR="00757400" w:rsidRPr="008D60AB" w:rsidRDefault="00757400">
      <w:pPr>
        <w:pStyle w:val="0DraftNormal6"/>
        <w:rPr>
          <w:rFonts w:ascii="Montserrat" w:hAnsi="Montserrat"/>
          <w:sz w:val="24"/>
        </w:rPr>
      </w:pPr>
    </w:p>
    <w:p w14:paraId="7BF09DBB" w14:textId="77777777" w:rsidR="00757400" w:rsidRPr="008D60AB" w:rsidRDefault="008D60AB">
      <w:pPr>
        <w:pStyle w:val="0DraftNormal6"/>
        <w:rPr>
          <w:rFonts w:ascii="Montserrat" w:hAnsi="Montserrat"/>
          <w:sz w:val="24"/>
        </w:rPr>
      </w:pPr>
      <w:r w:rsidRPr="008D60AB">
        <w:rPr>
          <w:rFonts w:ascii="Montserrat" w:hAnsi="Montserrat"/>
          <w:sz w:val="24"/>
        </w:rPr>
        <w:t>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w:t>
      </w:r>
      <w:r w:rsidRPr="008D60AB">
        <w:rPr>
          <w:rFonts w:ascii="Montserrat" w:hAnsi="Montserrat"/>
          <w:sz w:val="24"/>
        </w:rPr>
        <w:t xml:space="preserve"> fact that Dusk and Dawn’s potential was divided between them, not even Dust’s age and experience would have been an advantage over them. </w:t>
      </w:r>
    </w:p>
    <w:p w14:paraId="58E0023F" w14:textId="77777777" w:rsidR="00757400" w:rsidRPr="008D60AB" w:rsidRDefault="00757400">
      <w:pPr>
        <w:pStyle w:val="0DraftNormal6"/>
        <w:rPr>
          <w:rFonts w:ascii="Montserrat" w:hAnsi="Montserrat"/>
          <w:sz w:val="24"/>
        </w:rPr>
      </w:pPr>
    </w:p>
    <w:p w14:paraId="24C319B5" w14:textId="77777777" w:rsidR="00757400" w:rsidRPr="008D60AB" w:rsidRDefault="008D60AB">
      <w:pPr>
        <w:pStyle w:val="0DraftNormal6"/>
        <w:rPr>
          <w:rFonts w:ascii="Montserrat" w:hAnsi="Montserrat"/>
          <w:sz w:val="24"/>
        </w:rPr>
      </w:pPr>
      <w:r w:rsidRPr="008D60AB">
        <w:rPr>
          <w:rFonts w:ascii="Montserrat" w:hAnsi="Montserrat"/>
          <w:sz w:val="24"/>
        </w:rPr>
        <w:t xml:space="preserve">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the pain of eternal virginity. </w:t>
      </w:r>
    </w:p>
    <w:p w14:paraId="6BBE0107" w14:textId="77777777" w:rsidR="00757400" w:rsidRPr="008D60AB" w:rsidRDefault="00757400">
      <w:pPr>
        <w:pStyle w:val="0DraftNormal6"/>
        <w:rPr>
          <w:rFonts w:ascii="Montserrat" w:hAnsi="Montserrat"/>
          <w:color w:val="333399"/>
          <w:sz w:val="24"/>
        </w:rPr>
      </w:pPr>
    </w:p>
    <w:p w14:paraId="733A664C" w14:textId="77777777" w:rsidR="00757400" w:rsidRPr="008D60AB" w:rsidRDefault="008D60AB">
      <w:pPr>
        <w:pStyle w:val="0DraftNormal6"/>
        <w:rPr>
          <w:rFonts w:ascii="Montserrat" w:hAnsi="Montserrat"/>
          <w:sz w:val="24"/>
          <w:szCs w:val="14"/>
        </w:rPr>
      </w:pPr>
      <w:r w:rsidRPr="008D60AB">
        <w:rPr>
          <w:rFonts w:ascii="Montserrat" w:hAnsi="Montserrat"/>
          <w:sz w:val="24"/>
          <w:szCs w:val="14"/>
        </w:rPr>
        <w:t xml:space="preserve">However strong, their personalities did not entirely protect the them from the strength of their telepathic talents. They honed their telepathic and telekinetic abilities working together, as friends and rivals. </w:t>
      </w:r>
      <w:r w:rsidRPr="008D60AB">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8D60AB">
        <w:rPr>
          <w:rFonts w:ascii="Montserrat" w:hAnsi="Montserrat"/>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14:paraId="22735C16" w14:textId="77777777" w:rsidR="00757400" w:rsidRPr="008D60AB" w:rsidRDefault="00757400">
      <w:pPr>
        <w:pStyle w:val="0DraftNormal6"/>
        <w:rPr>
          <w:rFonts w:ascii="Montserrat" w:hAnsi="Montserrat"/>
          <w:sz w:val="24"/>
          <w:szCs w:val="14"/>
        </w:rPr>
      </w:pPr>
    </w:p>
    <w:p w14:paraId="3EA06FD0" w14:textId="77777777" w:rsidR="00757400" w:rsidRPr="008D60AB" w:rsidRDefault="008D60AB">
      <w:pPr>
        <w:pStyle w:val="0DraftNormal6"/>
        <w:rPr>
          <w:rFonts w:ascii="Montserrat" w:hAnsi="Montserrat"/>
          <w:sz w:val="24"/>
        </w:rPr>
      </w:pPr>
      <w:r w:rsidRPr="008D60AB">
        <w:rPr>
          <w:rFonts w:ascii="Montserrat" w:hAnsi="Montserrat"/>
          <w:sz w:val="24"/>
        </w:rPr>
        <w:t xml:space="preserve">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w:t>
      </w:r>
      <w:r w:rsidRPr="008D60AB">
        <w:rPr>
          <w:rFonts w:ascii="Montserrat" w:hAnsi="Montserrat"/>
          <w:sz w:val="24"/>
        </w:rPr>
        <w:t>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14:paraId="2BEE64C4" w14:textId="77777777" w:rsidR="00757400" w:rsidRPr="008D60AB" w:rsidRDefault="00757400">
      <w:pPr>
        <w:pStyle w:val="0DraftNormal6"/>
        <w:rPr>
          <w:rFonts w:ascii="Montserrat" w:hAnsi="Montserrat"/>
          <w:sz w:val="24"/>
        </w:rPr>
      </w:pPr>
    </w:p>
    <w:p w14:paraId="739C83C0" w14:textId="77777777" w:rsidR="00757400" w:rsidRPr="008D60AB" w:rsidRDefault="008D60AB">
      <w:pPr>
        <w:pStyle w:val="0DraftNormal6"/>
        <w:rPr>
          <w:rFonts w:ascii="Montserrat" w:hAnsi="Montserrat"/>
          <w:sz w:val="24"/>
        </w:rPr>
      </w:pPr>
      <w:r w:rsidRPr="008D60AB">
        <w:rPr>
          <w:rFonts w:ascii="Montserrat" w:hAnsi="Montserrat"/>
          <w:sz w:val="24"/>
        </w:rPr>
        <w:t xml:space="preserve">Very few people had ever experienced the kind of bond that existed between Dusk and Dawn. They had developed a psychic rapport that bound them together on an unconscious level. 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w:t>
      </w:r>
      <w:r w:rsidRPr="008D60AB">
        <w:rPr>
          <w:rFonts w:ascii="Montserrat" w:hAnsi="Montserrat"/>
          <w:sz w:val="24"/>
        </w:rPr>
        <w:t xml:space="preserve">a girl, and there were people they each knew as both, and no one who did not know the truth ever guessed that they were trading places. Even people who knew their secret often did not know which one of them they were talking to. </w:t>
      </w:r>
    </w:p>
    <w:p w14:paraId="567740B4" w14:textId="77777777" w:rsidR="00757400" w:rsidRPr="008D60AB" w:rsidRDefault="00757400">
      <w:pPr>
        <w:pStyle w:val="0DraftNormal6"/>
        <w:rPr>
          <w:rFonts w:ascii="Montserrat" w:hAnsi="Montserrat"/>
          <w:sz w:val="24"/>
          <w:szCs w:val="14"/>
        </w:rPr>
      </w:pPr>
    </w:p>
    <w:p w14:paraId="37FA1F38" w14:textId="77777777" w:rsidR="00757400" w:rsidRPr="008D60AB" w:rsidRDefault="008D60AB">
      <w:pPr>
        <w:pStyle w:val="0DraftNormal6"/>
        <w:rPr>
          <w:rFonts w:ascii="Montserrat" w:hAnsi="Montserrat"/>
          <w:sz w:val="24"/>
        </w:rPr>
      </w:pPr>
      <w:r w:rsidRPr="008D60AB">
        <w:rPr>
          <w:rFonts w:ascii="Montserrat" w:hAnsi="Montserrat"/>
          <w:sz w:val="24"/>
        </w:rPr>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w:t>
      </w:r>
      <w:r w:rsidRPr="008D60AB">
        <w:rPr>
          <w:rFonts w:ascii="Montserrat" w:hAnsi="Montserrat"/>
          <w:sz w:val="24"/>
        </w:rPr>
        <w:t xml:space="preserve">their mentors, and the dragon king. Dust and Dawn had been forbidden to each other because he was the dragon king’s heir. </w:t>
      </w:r>
    </w:p>
    <w:p w14:paraId="118C7B6B" w14:textId="77777777" w:rsidR="00757400" w:rsidRPr="008D60AB" w:rsidRDefault="00757400">
      <w:pPr>
        <w:pStyle w:val="0DraftNormal6"/>
        <w:rPr>
          <w:rFonts w:ascii="Montserrat" w:hAnsi="Montserrat"/>
          <w:sz w:val="24"/>
        </w:rPr>
      </w:pPr>
    </w:p>
    <w:p w14:paraId="556763B4" w14:textId="77777777" w:rsidR="00757400" w:rsidRPr="008D60AB" w:rsidRDefault="008D60AB">
      <w:pPr>
        <w:pStyle w:val="0DraftNormal6"/>
        <w:rPr>
          <w:rFonts w:ascii="Montserrat" w:hAnsi="Montserrat"/>
          <w:sz w:val="24"/>
        </w:rPr>
      </w:pPr>
      <w:r w:rsidRPr="008D60AB">
        <w:rPr>
          <w:rFonts w:ascii="Montserrat" w:hAnsi="Montserrat"/>
          <w:sz w:val="24"/>
        </w:rPr>
        <w:t>In light of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w:t>
      </w:r>
      <w:r w:rsidRPr="008D60AB">
        <w:rPr>
          <w:rFonts w:ascii="Montserrat" w:hAnsi="Montserrat"/>
          <w:sz w:val="24"/>
        </w:rPr>
        <w:t xml:space="preserve"> she loved with a passion that had everything to do with gender. For Dusk, he was a surrogate older brother and idol, whom he loved with a passion that defied gender. </w:t>
      </w:r>
    </w:p>
    <w:p w14:paraId="7A68D431" w14:textId="77777777" w:rsidR="00757400" w:rsidRPr="008D60AB" w:rsidRDefault="00757400">
      <w:pPr>
        <w:pStyle w:val="0DraftNormal6"/>
        <w:rPr>
          <w:rFonts w:ascii="Montserrat" w:hAnsi="Montserrat"/>
          <w:sz w:val="24"/>
        </w:rPr>
      </w:pPr>
    </w:p>
    <w:p w14:paraId="22A159E8" w14:textId="77777777" w:rsidR="00757400" w:rsidRPr="008D60AB" w:rsidRDefault="008D60AB">
      <w:pPr>
        <w:pStyle w:val="0DraftNormal6"/>
        <w:rPr>
          <w:rFonts w:ascii="Montserrat" w:hAnsi="Montserrat"/>
          <w:sz w:val="24"/>
        </w:rPr>
      </w:pPr>
      <w:r w:rsidRPr="008D60AB">
        <w:rPr>
          <w:rFonts w:ascii="Montserrat" w:hAnsi="Montserrat"/>
          <w:sz w:val="24"/>
        </w:rPr>
        <w:t>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w:t>
      </w:r>
      <w:r w:rsidRPr="008D60AB">
        <w:rPr>
          <w:rFonts w:ascii="Montserrat" w:hAnsi="Montserrat"/>
          <w:sz w:val="24"/>
        </w:rPr>
        <w:t xml:space="preserve">shing a buffer between them similar to the one between him and Dusk, to resist the temptation the young girl presented. At the same time, it had shown Dusk that there was a side to Dust he could pursue with all his heart. </w:t>
      </w:r>
    </w:p>
    <w:p w14:paraId="2302E7BC" w14:textId="77777777" w:rsidR="00757400" w:rsidRPr="008D60AB" w:rsidRDefault="00757400">
      <w:pPr>
        <w:pStyle w:val="0DraftNormal6"/>
        <w:rPr>
          <w:rFonts w:ascii="Montserrat" w:hAnsi="Montserrat"/>
          <w:sz w:val="24"/>
        </w:rPr>
      </w:pPr>
    </w:p>
    <w:p w14:paraId="4180D197" w14:textId="77777777" w:rsidR="00757400" w:rsidRPr="008D60AB" w:rsidRDefault="008D60AB">
      <w:pPr>
        <w:pStyle w:val="0DraftNormal6"/>
        <w:rPr>
          <w:rFonts w:ascii="Montserrat" w:hAnsi="Montserrat"/>
          <w:sz w:val="24"/>
        </w:rPr>
      </w:pPr>
      <w:r w:rsidRPr="008D60AB">
        <w:rPr>
          <w:rFonts w:ascii="Montserrat" w:hAnsi="Montserrat"/>
          <w:sz w:val="24"/>
        </w:rPr>
        <w:t>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w:t>
      </w:r>
      <w:r w:rsidRPr="008D60AB">
        <w:rPr>
          <w:rFonts w:ascii="Montserrat" w:hAnsi="Montserrat"/>
          <w:sz w:val="24"/>
        </w:rPr>
        <w:t xml:space="preserve">ile mastering the most intricate and demanding aspects of their initiation. Fortunately, Dust had spared them from any impulse to compete over Dawn’s body as a way to pursue him. </w:t>
      </w:r>
    </w:p>
    <w:p w14:paraId="05F573D6" w14:textId="77777777" w:rsidR="00757400" w:rsidRPr="008D60AB" w:rsidRDefault="00757400">
      <w:pPr>
        <w:pStyle w:val="0DraftNormal6"/>
        <w:rPr>
          <w:rFonts w:ascii="Montserrat" w:eastAsia="MS Mincho" w:hAnsi="Montserrat"/>
          <w:sz w:val="24"/>
          <w:szCs w:val="14"/>
        </w:rPr>
      </w:pPr>
    </w:p>
    <w:p w14:paraId="34699463" w14:textId="77777777" w:rsidR="00757400" w:rsidRPr="008D60AB" w:rsidRDefault="008D60AB">
      <w:pPr>
        <w:pStyle w:val="0DraftNormal6"/>
        <w:rPr>
          <w:rFonts w:ascii="Montserrat" w:eastAsia="MS Mincho" w:hAnsi="Montserrat"/>
          <w:sz w:val="24"/>
          <w:szCs w:val="14"/>
        </w:rPr>
      </w:pPr>
      <w:r w:rsidRPr="008D60AB">
        <w:rPr>
          <w:rFonts w:ascii="Montserrat" w:eastAsia="MS Mincho" w:hAnsi="Montserrat"/>
          <w:sz w:val="24"/>
          <w:szCs w:val="14"/>
        </w:rPr>
        <w:t>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w:t>
      </w:r>
      <w:r w:rsidRPr="008D60AB">
        <w:rPr>
          <w:rFonts w:ascii="Montserrat" w:eastAsia="MS Mincho" w:hAnsi="Montserrat"/>
          <w:sz w:val="24"/>
          <w:szCs w:val="14"/>
        </w:rPr>
        <w:t xml:space="preserve">s possible, they also found themselves struggling to properly project the appropriate masculine and feminine traits. This was complicated by the way puberty changed their infatuations with Dust. </w:t>
      </w:r>
    </w:p>
    <w:p w14:paraId="516E63EB" w14:textId="77777777" w:rsidR="00757400" w:rsidRPr="008D60AB" w:rsidRDefault="00757400">
      <w:pPr>
        <w:pStyle w:val="0DraftNormal6"/>
        <w:rPr>
          <w:rFonts w:ascii="Montserrat" w:eastAsia="MS Mincho" w:hAnsi="Montserrat"/>
          <w:sz w:val="24"/>
          <w:szCs w:val="14"/>
        </w:rPr>
      </w:pPr>
    </w:p>
    <w:p w14:paraId="12FC12EE" w14:textId="77777777" w:rsidR="00757400" w:rsidRPr="008D60AB" w:rsidRDefault="008D60AB">
      <w:pPr>
        <w:pStyle w:val="0DraftNormal6"/>
        <w:rPr>
          <w:rFonts w:ascii="Montserrat" w:hAnsi="Montserrat"/>
          <w:sz w:val="24"/>
        </w:rPr>
      </w:pPr>
      <w:r w:rsidRPr="008D60AB">
        <w:rPr>
          <w:rFonts w:ascii="Montserrat" w:eastAsia="MS Mincho" w:hAnsi="Montserrat"/>
          <w:sz w:val="24"/>
        </w:rPr>
        <w:t xml:space="preserve">Over time, and in light of their exposure to both sides of the gender gap, their personalities had become very androgynous, as their perspectives blended almost seamlessly together. </w:t>
      </w:r>
      <w:r w:rsidRPr="008D60AB">
        <w:rPr>
          <w:rFonts w:ascii="Montserrat" w:hAnsi="Montserrat"/>
          <w:sz w:val="24"/>
        </w:rPr>
        <w:t xml:space="preserve">By this time, their psyches had evolved to the point where it was clear that both children possessed a phoenix nature. In Dusk’s case it was attributed to the fact that his mother was the union of a dragon who had been initiated by a phoenix. It was possible that Dust and Dusk had aspected, developing into compliments. </w:t>
      </w:r>
      <w:r w:rsidRPr="008D60AB">
        <w:rPr>
          <w:rFonts w:ascii="Montserrat" w:eastAsia="MS Mincho" w:hAnsi="Montserrat"/>
          <w:sz w:val="24"/>
        </w:rPr>
        <w:t xml:space="preserve">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14:paraId="6B6EDECB" w14:textId="77777777" w:rsidR="00757400" w:rsidRPr="008D60AB" w:rsidRDefault="00757400">
      <w:pPr>
        <w:pStyle w:val="0DraftNormal6"/>
        <w:rPr>
          <w:rFonts w:ascii="Montserrat" w:hAnsi="Montserrat"/>
          <w:sz w:val="24"/>
        </w:rPr>
      </w:pPr>
    </w:p>
    <w:p w14:paraId="176603A4" w14:textId="77777777" w:rsidR="00757400" w:rsidRPr="008D60AB" w:rsidRDefault="008D60AB">
      <w:pPr>
        <w:pStyle w:val="0DraftNormal6"/>
        <w:rPr>
          <w:rFonts w:ascii="Montserrat" w:hAnsi="Montserrat"/>
          <w:sz w:val="24"/>
        </w:rPr>
      </w:pPr>
      <w:r w:rsidRPr="008D60AB">
        <w:rPr>
          <w:rFonts w:ascii="Montserrat" w:hAnsi="Montserrat"/>
          <w:sz w:val="24"/>
        </w:rPr>
        <w:t>&gt;</w:t>
      </w:r>
    </w:p>
    <w:p w14:paraId="3FA661A7" w14:textId="77777777" w:rsidR="00757400" w:rsidRPr="008D60AB" w:rsidRDefault="00757400">
      <w:pPr>
        <w:pStyle w:val="0DraftNormal6"/>
        <w:rPr>
          <w:rFonts w:ascii="Montserrat" w:hAnsi="Montserrat"/>
          <w:color w:val="333399"/>
          <w:sz w:val="24"/>
          <w:szCs w:val="14"/>
        </w:rPr>
      </w:pPr>
    </w:p>
    <w:p w14:paraId="6CFD0A8C" w14:textId="77777777" w:rsidR="00757400" w:rsidRPr="008D60AB" w:rsidRDefault="008D60AB">
      <w:pPr>
        <w:pStyle w:val="0DraftNormal6"/>
        <w:rPr>
          <w:rFonts w:ascii="Montserrat" w:hAnsi="Montserrat"/>
          <w:sz w:val="24"/>
        </w:rPr>
      </w:pPr>
      <w:r w:rsidRPr="008D60AB">
        <w:rPr>
          <w:rFonts w:ascii="Montserrat" w:hAnsi="Montserrat"/>
          <w:sz w:val="24"/>
        </w:rPr>
        <w:t xml:space="preserve">During the most intimate part of their initiation, when Dusk and Dawn were mated, the walls between their psyche’s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14:paraId="428A969E" w14:textId="77777777" w:rsidR="00757400" w:rsidRPr="008D60AB" w:rsidRDefault="00757400">
      <w:pPr>
        <w:pStyle w:val="0DraftNormal6"/>
        <w:rPr>
          <w:rFonts w:ascii="Montserrat" w:hAnsi="Montserrat"/>
          <w:sz w:val="24"/>
        </w:rPr>
      </w:pPr>
    </w:p>
    <w:p w14:paraId="59C10BAE" w14:textId="77777777" w:rsidR="00757400" w:rsidRPr="008D60AB" w:rsidRDefault="008D60AB">
      <w:pPr>
        <w:pStyle w:val="0DraftNormal6"/>
        <w:rPr>
          <w:rFonts w:ascii="Montserrat" w:hAnsi="Montserrat"/>
          <w:color w:val="333399"/>
          <w:sz w:val="24"/>
        </w:rPr>
      </w:pPr>
      <w:r w:rsidRPr="008D60AB">
        <w:rPr>
          <w:rFonts w:ascii="Montserrat" w:hAnsi="Montserrat"/>
          <w:color w:val="333399"/>
          <w:sz w:val="24"/>
        </w:rPr>
        <w:t xml:space="preserve">Dusk’s transition from male to female nullified the betrothal, and Dawn returned home without consummating her initiation. </w:t>
      </w:r>
    </w:p>
    <w:p w14:paraId="5DE9FBB5" w14:textId="77777777" w:rsidR="00757400" w:rsidRPr="008D60AB" w:rsidRDefault="00757400">
      <w:pPr>
        <w:pStyle w:val="0DraftNormal6"/>
        <w:rPr>
          <w:rFonts w:ascii="Montserrat" w:hAnsi="Montserrat"/>
          <w:sz w:val="24"/>
        </w:rPr>
      </w:pPr>
    </w:p>
    <w:p w14:paraId="746A455D" w14:textId="77777777" w:rsidR="00757400" w:rsidRPr="008D60AB" w:rsidRDefault="008D60AB">
      <w:pPr>
        <w:pStyle w:val="0DraftNormal6"/>
        <w:rPr>
          <w:rFonts w:ascii="Montserrat" w:hAnsi="Montserrat"/>
          <w:sz w:val="24"/>
        </w:rPr>
      </w:pPr>
      <w:r w:rsidRPr="008D60AB">
        <w:rPr>
          <w:rFonts w:ascii="Montserrat" w:hAnsi="Montserrat"/>
          <w:sz w:val="24"/>
        </w:rPr>
        <w:t xml:space="preserve">Having lost the two loves of her life, Dawn was not happy to be overwhelmed with suitors to her hand once she settled in, alone, in her unfamiliar home. She was equally disturbed to learn of the ongoing purge of the phoenix house and the rumors of inevitable war with the winter kingdoms. </w:t>
      </w:r>
    </w:p>
    <w:p w14:paraId="2BF3EF3B" w14:textId="77777777" w:rsidR="00757400" w:rsidRPr="008D60AB" w:rsidRDefault="00757400">
      <w:pPr>
        <w:pStyle w:val="0DraftNormal6"/>
        <w:rPr>
          <w:rFonts w:ascii="Montserrat" w:hAnsi="Montserrat"/>
          <w:sz w:val="24"/>
        </w:rPr>
      </w:pPr>
    </w:p>
    <w:p w14:paraId="482D7A62" w14:textId="77777777" w:rsidR="00757400" w:rsidRPr="008D60AB" w:rsidRDefault="008D60AB">
      <w:pPr>
        <w:pStyle w:val="0DraftNormal6"/>
        <w:rPr>
          <w:rFonts w:ascii="Montserrat" w:hAnsi="Montserrat"/>
          <w:color w:val="333399"/>
          <w:sz w:val="24"/>
        </w:rPr>
      </w:pPr>
      <w:r w:rsidRPr="008D60AB">
        <w:rPr>
          <w:rFonts w:ascii="Montserrat" w:hAnsi="Montserrat"/>
          <w:color w:val="333399"/>
          <w:sz w:val="24"/>
        </w:rPr>
        <w:t xml:space="preserve">The circumstances of Dawn’s life fit the circumstances surrounding the purge of the phoenix house and the promotion of a pawn to a queen during the occupation of her homeland. </w:t>
      </w:r>
    </w:p>
    <w:p w14:paraId="13BCD42D" w14:textId="77777777" w:rsidR="00757400" w:rsidRPr="008D60AB" w:rsidRDefault="00757400">
      <w:pPr>
        <w:pStyle w:val="0DraftNormal6"/>
        <w:rPr>
          <w:rFonts w:ascii="Montserrat" w:hAnsi="Montserrat"/>
          <w:color w:val="333399"/>
          <w:sz w:val="24"/>
        </w:rPr>
      </w:pPr>
    </w:p>
    <w:p w14:paraId="4E247C44" w14:textId="77777777" w:rsidR="00757400" w:rsidRPr="008D60AB" w:rsidRDefault="008D60AB">
      <w:pPr>
        <w:pStyle w:val="0DraftNormal6"/>
        <w:rPr>
          <w:rFonts w:ascii="Montserrat" w:hAnsi="Montserrat"/>
          <w:sz w:val="24"/>
        </w:rPr>
      </w:pPr>
      <w:r w:rsidRPr="008D60AB">
        <w:rPr>
          <w:rFonts w:ascii="Montserrat" w:hAnsi="Montserrat"/>
          <w:sz w:val="24"/>
        </w:rPr>
        <w:t>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w:t>
      </w:r>
      <w:r w:rsidRPr="008D60AB">
        <w:rPr>
          <w:rFonts w:ascii="Montserrat" w:hAnsi="Montserrat"/>
          <w:sz w:val="24"/>
        </w:rPr>
        <w:t xml:space="preserve">, Dust. Initially, it seemed possible for Dawn to hide in plain sight, within the home of her childhood guardian, the heir of the phoenix legacy. </w:t>
      </w:r>
    </w:p>
    <w:p w14:paraId="68C02633" w14:textId="77777777" w:rsidR="00757400" w:rsidRPr="008D60AB" w:rsidRDefault="00757400">
      <w:pPr>
        <w:pStyle w:val="0DraftNormal6"/>
        <w:rPr>
          <w:rFonts w:ascii="Montserrat" w:hAnsi="Montserrat"/>
          <w:sz w:val="24"/>
        </w:rPr>
      </w:pPr>
    </w:p>
    <w:p w14:paraId="2E866924" w14:textId="77777777" w:rsidR="00757400" w:rsidRPr="008D60AB" w:rsidRDefault="008D60AB">
      <w:pPr>
        <w:pStyle w:val="0DraftNormal6"/>
        <w:rPr>
          <w:rFonts w:ascii="Montserrat" w:hAnsi="Montserrat"/>
          <w:sz w:val="24"/>
        </w:rPr>
      </w:pPr>
      <w:r w:rsidRPr="008D60AB">
        <w:rPr>
          <w:rFonts w:ascii="Montserrat" w:hAnsi="Montserrat"/>
          <w:sz w:val="24"/>
        </w:rPr>
        <w:br w:type="page"/>
        <w:t>Blocking</w:t>
      </w:r>
    </w:p>
    <w:p w14:paraId="757C5228" w14:textId="77777777" w:rsidR="00757400" w:rsidRPr="008D60AB" w:rsidRDefault="00757400">
      <w:pPr>
        <w:pStyle w:val="0DraftNormal6"/>
        <w:rPr>
          <w:rFonts w:ascii="Montserrat" w:hAnsi="Montserrat"/>
          <w:sz w:val="24"/>
        </w:rPr>
      </w:pPr>
    </w:p>
    <w:p w14:paraId="3D68BEB2" w14:textId="77777777" w:rsidR="00757400" w:rsidRPr="008D60AB" w:rsidRDefault="008D60AB">
      <w:pPr>
        <w:pStyle w:val="0DraftNormal6"/>
        <w:rPr>
          <w:rFonts w:ascii="Montserrat" w:hAnsi="Montserrat"/>
          <w:sz w:val="24"/>
        </w:rPr>
      </w:pPr>
      <w:r w:rsidRPr="008D60AB">
        <w:rPr>
          <w:rFonts w:ascii="Montserrat" w:hAnsi="Montserrat"/>
          <w:sz w:val="24"/>
        </w:rPr>
        <w:br w:type="page"/>
        <w:t>Drafting</w:t>
      </w:r>
    </w:p>
    <w:p w14:paraId="7668775F" w14:textId="77777777" w:rsidR="00757400" w:rsidRPr="008D60AB" w:rsidRDefault="00757400">
      <w:pPr>
        <w:pStyle w:val="0DraftNormal6"/>
        <w:rPr>
          <w:rFonts w:ascii="Montserrat" w:hAnsi="Montserrat"/>
          <w:sz w:val="24"/>
        </w:rPr>
      </w:pPr>
    </w:p>
    <w:p w14:paraId="20B86702" w14:textId="77777777" w:rsidR="00757400" w:rsidRPr="008D60AB" w:rsidRDefault="008D60AB">
      <w:pPr>
        <w:pStyle w:val="0DraftNormal6"/>
        <w:rPr>
          <w:rFonts w:ascii="Montserrat" w:hAnsi="Montserrat"/>
          <w:sz w:val="24"/>
        </w:rPr>
      </w:pPr>
      <w:r w:rsidRPr="008D60AB">
        <w:rPr>
          <w:rFonts w:ascii="Montserrat" w:hAnsi="Montserrat"/>
          <w:sz w:val="24"/>
        </w:rPr>
        <w:br w:type="page"/>
        <w:t>Clips</w:t>
      </w:r>
    </w:p>
    <w:p w14:paraId="5D5475FE" w14:textId="77777777" w:rsidR="00757400" w:rsidRPr="008D60AB" w:rsidRDefault="00757400">
      <w:pPr>
        <w:pStyle w:val="0DraftNormal6"/>
        <w:rPr>
          <w:rFonts w:ascii="Montserrat" w:hAnsi="Montserrat"/>
          <w:sz w:val="24"/>
        </w:rPr>
      </w:pPr>
    </w:p>
    <w:p w14:paraId="0C3F68F1" w14:textId="77777777" w:rsidR="00757400" w:rsidRPr="008D60AB" w:rsidRDefault="008D60AB">
      <w:pPr>
        <w:pStyle w:val="0DraftNormal6"/>
        <w:rPr>
          <w:rFonts w:ascii="Montserrat" w:hAnsi="Montserrat"/>
          <w:sz w:val="24"/>
        </w:rPr>
      </w:pPr>
      <w:r w:rsidRPr="008D60AB">
        <w:rPr>
          <w:rFonts w:ascii="Montserrat" w:hAnsi="Montserrat"/>
          <w:sz w:val="24"/>
        </w:rPr>
        <w:t xml:space="preserve">Raven’s interest in the world had been renewed by the youthful adventures of a nymph who went on to conquer the winter kingdoms, encouraging him to take up teaching again. </w:t>
      </w:r>
    </w:p>
    <w:p w14:paraId="77A9ACF4" w14:textId="77777777" w:rsidR="00757400" w:rsidRPr="008D60AB" w:rsidRDefault="00757400">
      <w:pPr>
        <w:pStyle w:val="0DraftNormal6"/>
        <w:rPr>
          <w:rFonts w:ascii="Montserrat" w:hAnsi="Montserrat"/>
          <w:sz w:val="24"/>
        </w:rPr>
      </w:pPr>
    </w:p>
    <w:p w14:paraId="435D10D0" w14:textId="77777777" w:rsidR="00533980" w:rsidRPr="008D60AB" w:rsidRDefault="00533980">
      <w:pPr>
        <w:pStyle w:val="0DraftNormal6"/>
        <w:rPr>
          <w:rFonts w:ascii="Montserrat" w:hAnsi="Montserrat"/>
          <w:sz w:val="24"/>
        </w:rPr>
      </w:pPr>
    </w:p>
    <w:sectPr w:rsidR="00533980" w:rsidRPr="008D60AB">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21811731">
    <w:abstractNumId w:val="0"/>
  </w:num>
  <w:num w:numId="2" w16cid:durableId="1149832119">
    <w:abstractNumId w:val="0"/>
  </w:num>
  <w:num w:numId="3" w16cid:durableId="645935934">
    <w:abstractNumId w:val="0"/>
  </w:num>
  <w:num w:numId="4" w16cid:durableId="122163216">
    <w:abstractNumId w:val="0"/>
  </w:num>
  <w:num w:numId="5" w16cid:durableId="1469014070">
    <w:abstractNumId w:val="0"/>
  </w:num>
  <w:num w:numId="6" w16cid:durableId="1134908460">
    <w:abstractNumId w:val="0"/>
  </w:num>
  <w:num w:numId="7" w16cid:durableId="1483042867">
    <w:abstractNumId w:val="0"/>
  </w:num>
  <w:num w:numId="8" w16cid:durableId="759107051">
    <w:abstractNumId w:val="0"/>
  </w:num>
  <w:num w:numId="9" w16cid:durableId="111166988">
    <w:abstractNumId w:val="0"/>
  </w:num>
  <w:num w:numId="10" w16cid:durableId="2130395411">
    <w:abstractNumId w:val="0"/>
  </w:num>
  <w:num w:numId="11" w16cid:durableId="1121605563">
    <w:abstractNumId w:val="0"/>
  </w:num>
  <w:num w:numId="12" w16cid:durableId="1612588837">
    <w:abstractNumId w:val="0"/>
  </w:num>
  <w:num w:numId="13" w16cid:durableId="2089691520">
    <w:abstractNumId w:val="0"/>
  </w:num>
  <w:num w:numId="14" w16cid:durableId="1001129278">
    <w:abstractNumId w:val="0"/>
  </w:num>
  <w:num w:numId="15" w16cid:durableId="994913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0598"/>
    <w:rsid w:val="0002412E"/>
    <w:rsid w:val="00330574"/>
    <w:rsid w:val="00533980"/>
    <w:rsid w:val="00757400"/>
    <w:rsid w:val="008D60AB"/>
    <w:rsid w:val="00CB0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34999"/>
  <w15:chartTrackingRefBased/>
  <w15:docId w15:val="{1753C973-3DD8-4BF6-AEC3-1158708EF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0AB"/>
    <w:pPr>
      <w:spacing w:after="240" w:line="276" w:lineRule="auto"/>
    </w:pPr>
    <w:rPr>
      <w:rFonts w:cstheme="minorHAnsi"/>
      <w:sz w:val="28"/>
      <w:szCs w:val="28"/>
    </w:rPr>
  </w:style>
  <w:style w:type="paragraph" w:styleId="Heading1">
    <w:name w:val="heading 1"/>
    <w:basedOn w:val="NoSpacing"/>
    <w:next w:val="Normal"/>
    <w:link w:val="Heading1Char"/>
    <w:qFormat/>
    <w:rsid w:val="008D60AB"/>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8D60AB"/>
    <w:pPr>
      <w:numPr>
        <w:ilvl w:val="1"/>
        <w:numId w:val="15"/>
      </w:numPr>
      <w:outlineLvl w:val="1"/>
    </w:pPr>
    <w:rPr>
      <w:sz w:val="48"/>
      <w:szCs w:val="48"/>
    </w:rPr>
  </w:style>
  <w:style w:type="paragraph" w:styleId="Heading3">
    <w:name w:val="heading 3"/>
    <w:basedOn w:val="Heading2"/>
    <w:next w:val="Normal"/>
    <w:link w:val="Heading3Char"/>
    <w:qFormat/>
    <w:rsid w:val="008D60AB"/>
    <w:pPr>
      <w:outlineLvl w:val="2"/>
    </w:pPr>
    <w:rPr>
      <w:sz w:val="40"/>
    </w:rPr>
  </w:style>
  <w:style w:type="paragraph" w:styleId="Heading4">
    <w:name w:val="heading 4"/>
    <w:basedOn w:val="Heading3"/>
    <w:next w:val="Normal"/>
    <w:link w:val="Heading4Char"/>
    <w:qFormat/>
    <w:rsid w:val="008D60AB"/>
    <w:pPr>
      <w:numPr>
        <w:ilvl w:val="3"/>
      </w:numPr>
      <w:outlineLvl w:val="3"/>
    </w:pPr>
    <w:rPr>
      <w:sz w:val="32"/>
    </w:rPr>
  </w:style>
  <w:style w:type="paragraph" w:styleId="Heading5">
    <w:name w:val="heading 5"/>
    <w:basedOn w:val="Heading4"/>
    <w:next w:val="Normal"/>
    <w:link w:val="Heading5Char"/>
    <w:qFormat/>
    <w:rsid w:val="008D60AB"/>
    <w:pPr>
      <w:numPr>
        <w:ilvl w:val="4"/>
      </w:numPr>
      <w:outlineLvl w:val="4"/>
    </w:pPr>
    <w:rPr>
      <w:sz w:val="28"/>
    </w:rPr>
  </w:style>
  <w:style w:type="paragraph" w:styleId="Heading6">
    <w:name w:val="heading 6"/>
    <w:basedOn w:val="Heading5"/>
    <w:next w:val="Normal"/>
    <w:link w:val="Heading6Char"/>
    <w:qFormat/>
    <w:rsid w:val="008D60AB"/>
    <w:pPr>
      <w:numPr>
        <w:ilvl w:val="5"/>
      </w:numPr>
      <w:outlineLvl w:val="5"/>
    </w:pPr>
    <w:rPr>
      <w:bCs/>
      <w:sz w:val="24"/>
      <w:szCs w:val="24"/>
      <w:u w:val="single"/>
    </w:rPr>
  </w:style>
  <w:style w:type="paragraph" w:styleId="Heading7">
    <w:name w:val="heading 7"/>
    <w:basedOn w:val="Heading6"/>
    <w:next w:val="Normal"/>
    <w:link w:val="Heading7Char"/>
    <w:qFormat/>
    <w:rsid w:val="008D60AB"/>
    <w:pPr>
      <w:keepNext w:val="0"/>
      <w:numPr>
        <w:ilvl w:val="0"/>
        <w:numId w:val="0"/>
      </w:numPr>
      <w:outlineLvl w:val="6"/>
    </w:pPr>
    <w:rPr>
      <w:b w:val="0"/>
      <w:kern w:val="0"/>
    </w:rPr>
  </w:style>
  <w:style w:type="paragraph" w:styleId="Heading8">
    <w:name w:val="heading 8"/>
    <w:basedOn w:val="Heading6"/>
    <w:next w:val="Normal"/>
    <w:link w:val="Heading8Char"/>
    <w:qFormat/>
    <w:rsid w:val="008D60AB"/>
    <w:pPr>
      <w:outlineLvl w:val="7"/>
    </w:pPr>
    <w:rPr>
      <w:i/>
      <w:iCs/>
      <w:u w:val="none"/>
    </w:rPr>
  </w:style>
  <w:style w:type="paragraph" w:styleId="Heading9">
    <w:name w:val="heading 9"/>
    <w:basedOn w:val="Heading8"/>
    <w:next w:val="Normal"/>
    <w:link w:val="Heading9Char"/>
    <w:qFormat/>
    <w:rsid w:val="008D60A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pPr>
      <w:jc w:val="both"/>
    </w:pPr>
    <w:rPr>
      <w:vertAlign w:val="superscript"/>
    </w:rPr>
  </w:style>
  <w:style w:type="paragraph" w:customStyle="1" w:styleId="AesDraftBody">
    <w:name w:val="Aes Draft Body"/>
    <w:basedOn w:val="Normal"/>
    <w:pPr>
      <w:spacing w:line="36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Subheading1">
    <w:name w:val="Subheading 1"/>
    <w:basedOn w:val="Heading1"/>
    <w:next w:val="Normal"/>
    <w:link w:val="Subheading1Char"/>
    <w:qFormat/>
    <w:rsid w:val="008D60AB"/>
    <w:pPr>
      <w:spacing w:before="0" w:after="0" w:line="240" w:lineRule="auto"/>
      <w:contextualSpacing/>
    </w:pPr>
    <w:rPr>
      <w:rFonts w:eastAsia="Montserrat"/>
      <w:sz w:val="48"/>
      <w:szCs w:val="48"/>
      <w:vertAlign w:val="superscript"/>
    </w:rPr>
  </w:style>
  <w:style w:type="paragraph" w:customStyle="1" w:styleId="0DraftNormal6">
    <w:name w:val="0 Draft Normal 6"/>
    <w:basedOn w:val="0DraftNormal"/>
    <w:rPr>
      <w:sz w:val="12"/>
    </w:rPr>
  </w:style>
  <w:style w:type="character" w:customStyle="1" w:styleId="Subheading1Char">
    <w:name w:val="Subheading 1 Char"/>
    <w:link w:val="Subheading1"/>
    <w:rsid w:val="008D60AB"/>
    <w:rPr>
      <w:rFonts w:ascii="Montserrat" w:eastAsia="Montserrat" w:hAnsi="Montserrat" w:cs="Montserrat"/>
      <w:b/>
      <w:kern w:val="28"/>
      <w:sz w:val="48"/>
      <w:szCs w:val="48"/>
      <w:vertAlign w:val="superscript"/>
    </w:rPr>
  </w:style>
  <w:style w:type="character" w:customStyle="1" w:styleId="Heading1Char">
    <w:name w:val="Heading 1 Char"/>
    <w:link w:val="Heading1"/>
    <w:rsid w:val="008D60AB"/>
    <w:rPr>
      <w:rFonts w:ascii="Montserrat" w:eastAsia="Times New Roman" w:hAnsi="Montserrat" w:cs="Montserrat"/>
      <w:b/>
      <w:kern w:val="28"/>
      <w:sz w:val="56"/>
      <w:szCs w:val="28"/>
    </w:rPr>
  </w:style>
  <w:style w:type="paragraph" w:customStyle="1" w:styleId="Suptitle">
    <w:name w:val="Suptitle"/>
    <w:basedOn w:val="Subtitle"/>
    <w:link w:val="SuptitleChar"/>
    <w:qFormat/>
    <w:rsid w:val="008D60AB"/>
    <w:pPr>
      <w:spacing w:before="240" w:line="240" w:lineRule="auto"/>
    </w:pPr>
    <w:rPr>
      <w:vertAlign w:val="subscript"/>
    </w:rPr>
  </w:style>
  <w:style w:type="character" w:customStyle="1" w:styleId="SuptitleChar">
    <w:name w:val="Suptitle Char"/>
    <w:link w:val="Suptitle"/>
    <w:rsid w:val="008D60A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D60AB"/>
    <w:rPr>
      <w:b w:val="0"/>
      <w:bCs w:val="0"/>
      <w:color w:val="7F7F7F"/>
      <w:vertAlign w:val="superscript"/>
    </w:rPr>
  </w:style>
  <w:style w:type="character" w:customStyle="1" w:styleId="SubtitleChar">
    <w:name w:val="Subtitle Char"/>
    <w:link w:val="Subtitle"/>
    <w:uiPriority w:val="11"/>
    <w:rsid w:val="008D60AB"/>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8D60AB"/>
  </w:style>
  <w:style w:type="character" w:customStyle="1" w:styleId="Subheading2Char">
    <w:name w:val="Subheading 2 Char"/>
    <w:link w:val="Subheading2"/>
    <w:rsid w:val="008D60AB"/>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8D60AB"/>
    <w:rPr>
      <w:sz w:val="40"/>
      <w:szCs w:val="40"/>
    </w:rPr>
  </w:style>
  <w:style w:type="character" w:customStyle="1" w:styleId="Subheading3Char">
    <w:name w:val="Subheading 3 Char"/>
    <w:link w:val="Subheading3"/>
    <w:rsid w:val="008D60AB"/>
    <w:rPr>
      <w:rFonts w:ascii="Montserrat" w:eastAsia="Montserrat" w:hAnsi="Montserrat" w:cs="Montserrat"/>
      <w:b/>
      <w:kern w:val="28"/>
      <w:sz w:val="40"/>
      <w:szCs w:val="40"/>
      <w:vertAlign w:val="superscript"/>
    </w:rPr>
  </w:style>
  <w:style w:type="character" w:customStyle="1" w:styleId="Heading2Char">
    <w:name w:val="Heading 2 Char"/>
    <w:link w:val="Heading2"/>
    <w:rsid w:val="008D60AB"/>
    <w:rPr>
      <w:rFonts w:ascii="Montserrat" w:eastAsia="Times New Roman" w:hAnsi="Montserrat" w:cs="Montserrat"/>
      <w:b/>
      <w:kern w:val="28"/>
      <w:sz w:val="48"/>
      <w:szCs w:val="48"/>
    </w:rPr>
  </w:style>
  <w:style w:type="character" w:customStyle="1" w:styleId="Heading3Char">
    <w:name w:val="Heading 3 Char"/>
    <w:link w:val="Heading3"/>
    <w:rsid w:val="008D60AB"/>
    <w:rPr>
      <w:rFonts w:ascii="Montserrat" w:eastAsia="Times New Roman" w:hAnsi="Montserrat" w:cs="Montserrat"/>
      <w:b/>
      <w:kern w:val="28"/>
      <w:sz w:val="40"/>
      <w:szCs w:val="48"/>
    </w:rPr>
  </w:style>
  <w:style w:type="character" w:customStyle="1" w:styleId="Heading4Char">
    <w:name w:val="Heading 4 Char"/>
    <w:link w:val="Heading4"/>
    <w:rsid w:val="008D60AB"/>
    <w:rPr>
      <w:rFonts w:ascii="Montserrat" w:eastAsia="Times New Roman" w:hAnsi="Montserrat" w:cs="Montserrat"/>
      <w:b/>
      <w:kern w:val="28"/>
      <w:sz w:val="32"/>
      <w:szCs w:val="48"/>
    </w:rPr>
  </w:style>
  <w:style w:type="character" w:customStyle="1" w:styleId="Heading5Char">
    <w:name w:val="Heading 5 Char"/>
    <w:link w:val="Heading5"/>
    <w:rsid w:val="008D60AB"/>
    <w:rPr>
      <w:rFonts w:ascii="Montserrat" w:eastAsia="Times New Roman" w:hAnsi="Montserrat" w:cs="Montserrat"/>
      <w:b/>
      <w:kern w:val="28"/>
      <w:sz w:val="28"/>
      <w:szCs w:val="48"/>
    </w:rPr>
  </w:style>
  <w:style w:type="character" w:customStyle="1" w:styleId="Heading6Char">
    <w:name w:val="Heading 6 Char"/>
    <w:link w:val="Heading6"/>
    <w:rsid w:val="008D60AB"/>
    <w:rPr>
      <w:rFonts w:ascii="Montserrat" w:eastAsia="Times New Roman" w:hAnsi="Montserrat" w:cs="Montserrat"/>
      <w:b/>
      <w:bCs/>
      <w:kern w:val="28"/>
      <w:sz w:val="24"/>
      <w:szCs w:val="24"/>
      <w:u w:val="single"/>
    </w:rPr>
  </w:style>
  <w:style w:type="character" w:customStyle="1" w:styleId="Heading7Char">
    <w:name w:val="Heading 7 Char"/>
    <w:link w:val="Heading7"/>
    <w:rsid w:val="008D60AB"/>
    <w:rPr>
      <w:rFonts w:ascii="Montserrat" w:eastAsia="Times New Roman" w:hAnsi="Montserrat" w:cs="Montserrat"/>
      <w:bCs/>
      <w:sz w:val="24"/>
      <w:szCs w:val="24"/>
      <w:u w:val="single"/>
    </w:rPr>
  </w:style>
  <w:style w:type="character" w:customStyle="1" w:styleId="Heading8Char">
    <w:name w:val="Heading 8 Char"/>
    <w:link w:val="Heading8"/>
    <w:rsid w:val="008D60AB"/>
    <w:rPr>
      <w:rFonts w:ascii="Montserrat" w:eastAsia="Times New Roman" w:hAnsi="Montserrat" w:cs="Montserrat"/>
      <w:b/>
      <w:bCs/>
      <w:i/>
      <w:iCs/>
      <w:kern w:val="28"/>
      <w:sz w:val="24"/>
      <w:szCs w:val="24"/>
    </w:rPr>
  </w:style>
  <w:style w:type="character" w:customStyle="1" w:styleId="Heading9Char">
    <w:name w:val="Heading 9 Char"/>
    <w:link w:val="Heading9"/>
    <w:rsid w:val="008D60AB"/>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8D60A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D60AB"/>
    <w:rPr>
      <w:rFonts w:ascii="Montserrat" w:eastAsia="Times New Roman" w:hAnsi="Montserrat" w:cs="Times New Roman"/>
      <w:b/>
      <w:bCs/>
      <w:spacing w:val="-10"/>
      <w:kern w:val="28"/>
      <w:sz w:val="72"/>
      <w:szCs w:val="72"/>
    </w:rPr>
  </w:style>
  <w:style w:type="character" w:styleId="Strong">
    <w:name w:val="Strong"/>
    <w:uiPriority w:val="22"/>
    <w:qFormat/>
    <w:rsid w:val="008D60AB"/>
    <w:rPr>
      <w:b/>
      <w:bCs/>
    </w:rPr>
  </w:style>
  <w:style w:type="character" w:styleId="Emphasis">
    <w:name w:val="Emphasis"/>
    <w:uiPriority w:val="20"/>
    <w:qFormat/>
    <w:rsid w:val="008D60AB"/>
    <w:rPr>
      <w:rFonts w:asciiTheme="minorHAnsi" w:hAnsiTheme="minorHAnsi" w:cstheme="minorHAnsi"/>
      <w:i/>
      <w:iCs/>
      <w:sz w:val="28"/>
      <w:szCs w:val="28"/>
    </w:rPr>
  </w:style>
  <w:style w:type="paragraph" w:styleId="NoSpacing">
    <w:name w:val="No Spacing"/>
    <w:basedOn w:val="Normal"/>
    <w:uiPriority w:val="1"/>
    <w:qFormat/>
    <w:rsid w:val="008D60AB"/>
    <w:pPr>
      <w:spacing w:after="0"/>
    </w:pPr>
  </w:style>
  <w:style w:type="paragraph" w:styleId="Quote">
    <w:name w:val="Quote"/>
    <w:basedOn w:val="Normal"/>
    <w:next w:val="Normal"/>
    <w:link w:val="QuoteChar"/>
    <w:uiPriority w:val="29"/>
    <w:qFormat/>
    <w:rsid w:val="008D60A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D60AB"/>
    <w:rPr>
      <w:rFonts w:cstheme="minorHAnsi"/>
      <w:sz w:val="28"/>
      <w:szCs w:val="28"/>
    </w:rPr>
  </w:style>
  <w:style w:type="paragraph" w:styleId="IntenseQuote">
    <w:name w:val="Intense Quote"/>
    <w:basedOn w:val="Quote"/>
    <w:next w:val="Normal"/>
    <w:link w:val="IntenseQuoteChar"/>
    <w:uiPriority w:val="30"/>
    <w:qFormat/>
    <w:rsid w:val="008D60AB"/>
    <w:pPr>
      <w:pBdr>
        <w:left w:val="single" w:sz="18" w:space="7" w:color="auto"/>
      </w:pBdr>
    </w:pPr>
    <w:rPr>
      <w:b/>
      <w:bCs/>
    </w:rPr>
  </w:style>
  <w:style w:type="character" w:customStyle="1" w:styleId="IntenseQuoteChar">
    <w:name w:val="Intense Quote Char"/>
    <w:link w:val="IntenseQuote"/>
    <w:uiPriority w:val="30"/>
    <w:rsid w:val="008D60AB"/>
    <w:rPr>
      <w:rFonts w:cstheme="minorHAnsi"/>
      <w:b/>
      <w:bCs/>
      <w:sz w:val="28"/>
      <w:szCs w:val="28"/>
    </w:rPr>
  </w:style>
  <w:style w:type="character" w:styleId="SubtleEmphasis">
    <w:name w:val="Subtle Emphasis"/>
    <w:uiPriority w:val="19"/>
    <w:qFormat/>
    <w:rsid w:val="008D60A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D60AB"/>
    <w:rPr>
      <w:rFonts w:asciiTheme="minorHAnsi" w:hAnsiTheme="minorHAnsi" w:cstheme="minorHAnsi"/>
      <w:b/>
      <w:bCs/>
      <w:i/>
      <w:iCs/>
      <w:sz w:val="28"/>
      <w:szCs w:val="28"/>
    </w:rPr>
  </w:style>
  <w:style w:type="character" w:styleId="SubtleReference">
    <w:name w:val="Subtle Reference"/>
    <w:uiPriority w:val="31"/>
    <w:qFormat/>
    <w:rsid w:val="008D60AB"/>
    <w:rPr>
      <w:caps/>
      <w:color w:val="7F7F7F" w:themeColor="text1" w:themeTint="80"/>
      <w:sz w:val="22"/>
      <w:szCs w:val="22"/>
    </w:rPr>
  </w:style>
  <w:style w:type="character" w:styleId="IntenseReference">
    <w:name w:val="Intense Reference"/>
    <w:uiPriority w:val="32"/>
    <w:qFormat/>
    <w:rsid w:val="008D60AB"/>
    <w:rPr>
      <w:b/>
      <w:bCs/>
      <w:caps/>
      <w:color w:val="7F7F7F" w:themeColor="text1" w:themeTint="80"/>
      <w:sz w:val="22"/>
      <w:szCs w:val="22"/>
    </w:rPr>
  </w:style>
  <w:style w:type="paragraph" w:styleId="Caption">
    <w:name w:val="caption"/>
    <w:basedOn w:val="Normal"/>
    <w:next w:val="Normal"/>
    <w:uiPriority w:val="35"/>
    <w:semiHidden/>
    <w:unhideWhenUsed/>
    <w:qFormat/>
    <w:rsid w:val="008D60AB"/>
    <w:pPr>
      <w:spacing w:after="200"/>
    </w:pPr>
    <w:rPr>
      <w:rFonts w:eastAsia="Times New Roman"/>
      <w:i/>
      <w:iCs/>
      <w:color w:val="0E2841" w:themeColor="text2"/>
      <w:szCs w:val="18"/>
    </w:rPr>
  </w:style>
  <w:style w:type="paragraph" w:styleId="ListParagraph">
    <w:name w:val="List Paragraph"/>
    <w:basedOn w:val="Normal"/>
    <w:uiPriority w:val="34"/>
    <w:qFormat/>
    <w:rsid w:val="008D60AB"/>
    <w:pPr>
      <w:ind w:left="720"/>
      <w:contextualSpacing/>
    </w:pPr>
    <w:rPr>
      <w:rFonts w:eastAsia="Times New Roman"/>
    </w:rPr>
  </w:style>
  <w:style w:type="character" w:styleId="BookTitle">
    <w:name w:val="Book Title"/>
    <w:uiPriority w:val="33"/>
    <w:qFormat/>
    <w:rsid w:val="008D60A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0</TotalTime>
  <Pages>1</Pages>
  <Words>7879</Words>
  <Characters>36798</Characters>
  <Application>Microsoft Office Word</Application>
  <DocSecurity>0</DocSecurity>
  <Lines>836</Lines>
  <Paragraphs>88</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44589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2025-11-10T04:16:00Z</dcterms:created>
  <dcterms:modified xsi:type="dcterms:W3CDTF">2025-11-12T07:15:00Z</dcterms:modified>
</cp:coreProperties>
</file>