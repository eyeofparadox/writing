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252C" w:rsidRPr="00B84561" w:rsidRDefault="0067252C" w:rsidP="0067252C">
      <w:pPr>
        <w:pStyle w:val="0DraftNormal6"/>
        <w:rPr>
          <w:rFonts w:ascii="Montserrat" w:hAnsi="Montserrat" w:cs="Calibri"/>
          <w:sz w:val="24"/>
        </w:rPr>
      </w:pPr>
      <w:r w:rsidRPr="00B84561">
        <w:rPr>
          <w:rFonts w:ascii="Montserrat" w:hAnsi="Montserrat" w:cs="Calibri"/>
          <w:sz w:val="24"/>
        </w:rPr>
        <w:t>overture-intro-wip-a-child-of-paradox-resource_20020515-0133.docx</w:t>
      </w:r>
    </w:p>
    <w:p w:rsidR="006C280D" w:rsidRPr="00B84561" w:rsidRDefault="006C280D">
      <w:pPr>
        <w:pStyle w:val="0DraftNormal"/>
        <w:tabs>
          <w:tab w:val="clear" w:pos="5040"/>
        </w:tabs>
        <w:rPr>
          <w:rFonts w:ascii="Montserrat" w:hAnsi="Montserrat" w:cs="Calibri"/>
          <w:sz w:val="24"/>
        </w:rPr>
      </w:pPr>
    </w:p>
    <w:p w:rsidR="006C280D" w:rsidRPr="00B84561" w:rsidRDefault="006C280D">
      <w:pPr>
        <w:pStyle w:val="0DraftTitle"/>
        <w:tabs>
          <w:tab w:val="clear" w:pos="5040"/>
        </w:tabs>
        <w:rPr>
          <w:rFonts w:ascii="Montserrat" w:hAnsi="Montserrat" w:cs="Calibri"/>
          <w:sz w:val="24"/>
        </w:rPr>
      </w:pPr>
      <w:r w:rsidRPr="00B84561">
        <w:rPr>
          <w:rFonts w:ascii="Montserrat" w:hAnsi="Montserrat" w:cs="Calibri"/>
          <w:sz w:val="24"/>
        </w:rPr>
        <w:t>Introductive</w:t>
      </w:r>
    </w:p>
    <w:p w:rsidR="006C280D" w:rsidRPr="00B84561" w:rsidRDefault="006C280D">
      <w:pPr>
        <w:pStyle w:val="0DraftNormal"/>
        <w:tabs>
          <w:tab w:val="clear" w:pos="5040"/>
        </w:tabs>
        <w:rPr>
          <w:rFonts w:ascii="Montserrat" w:hAnsi="Montserrat" w:cs="Calibri"/>
          <w:w w:val="200"/>
          <w:sz w:val="24"/>
          <w:vertAlign w:val="superscript"/>
        </w:rPr>
      </w:pPr>
      <w:r w:rsidRPr="00B84561">
        <w:rPr>
          <w:rFonts w:ascii="Montserrat" w:hAnsi="Montserrat" w:cs="Calibri"/>
          <w:w w:val="200"/>
          <w:sz w:val="24"/>
          <w:vertAlign w:val="superscript"/>
        </w:rPr>
        <w:t>overture : a child of paradox : work in progress</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Phoenix had emerged from rift singularity divided by the impulse to conceive Dawn. Her first coherent memory was suddenly becoming consciously aware that she was split into male and female </w:t>
      </w:r>
      <w:r w:rsidR="0067252C" w:rsidRPr="00B84561">
        <w:rPr>
          <w:rFonts w:ascii="Montserrat" w:hAnsi="Montserrat" w:cs="Calibri"/>
          <w:sz w:val="24"/>
        </w:rPr>
        <w:t>embodiments and</w:t>
      </w:r>
      <w:r w:rsidRPr="00B84561">
        <w:rPr>
          <w:rFonts w:ascii="Montserrat" w:hAnsi="Montserrat" w:cs="Calibri"/>
          <w:sz w:val="24"/>
        </w:rPr>
        <w:t xml:space="preserve">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 could not answer. She had no context, no past or memory, to define who she was, apart from her powerful intuition. She called herself Phoenix, for no other name seemed more appropriate, and used her psychic gifts to assimilate language, culture and history as quickly as she could.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The fact that her embodiment caused people to recognize her as two distinct entities compelled her to invent the identities of Coal and </w:t>
      </w:r>
      <w:r w:rsidR="0067252C" w:rsidRPr="00B84561">
        <w:rPr>
          <w:rFonts w:ascii="Montserrat" w:hAnsi="Montserrat" w:cs="Calibri"/>
          <w:sz w:val="24"/>
        </w:rPr>
        <w:t>Cinder and</w:t>
      </w:r>
      <w:r w:rsidRPr="00B84561">
        <w:rPr>
          <w:rFonts w:ascii="Montserrat" w:hAnsi="Montserrat" w:cs="Calibri"/>
          <w:sz w:val="24"/>
        </w:rPr>
        <w:t xml:space="preserve">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emerge after Dawn and Eve were born. Their glimpses of childhood were overwhelmed by the vast pools of experience derived from the dragon and the phoenix.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looped on the past. The memories they unearthed served as a wedge, opening a gap in their rapport that eventually isolated their minds.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The power that they possessed was so awesome, so palpable, that the Magus, Raven, had roused himself from his retreat to seek out its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 but he saved her from the more dangerous attention her awakening summoned. Cinder and Coal were recognized as reincarnations of children born to the phoenix Dusk and the male heir of the phoenix legacy, with whom she had always been intimate.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Their discovery offered an explanation for Dusk’s inexplicable flight from the phoenix house into self-exile.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strongest psyche. As far back as the beginning of the cataclysm, the ruins of Death Gate had been a haunt of unearthly creatures, demonic and undead. Given their age, it was also easy to assume that Cinder’s pregnancy was parthenogenic.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The scion of the phoenix legacy formed a different opinion about who Cinder and Coal </w:t>
      </w:r>
      <w:r w:rsidR="0067252C" w:rsidRPr="00B84561">
        <w:rPr>
          <w:rFonts w:ascii="Montserrat" w:hAnsi="Montserrat" w:cs="Calibri"/>
          <w:sz w:val="24"/>
        </w:rPr>
        <w:t>were but</w:t>
      </w:r>
      <w:r w:rsidRPr="00B84561">
        <w:rPr>
          <w:rFonts w:ascii="Montserrat" w:hAnsi="Montserrat" w:cs="Calibri"/>
          <w:sz w:val="24"/>
        </w:rPr>
        <w:t xml:space="preserve">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possessed that form, though he had taken the human forms of the phoenix. It would take time to determine the truth, and her time was already coming to an end.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confide her suspicions to Ember, when the time came. She used the time she had left to consolidate the records Ember would need to do her grandmother’s bidding, since she would not inherit the actual memories for a generation. Recognition as the descendants of the phoenix Dusk led Cinder and Coal to consider approaching Dusk as a way to quicken their memory.</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Forge conceived her heirs. She had been curious what had happened to her phoenix </w:t>
      </w:r>
      <w:r w:rsidR="0067252C" w:rsidRPr="00B84561">
        <w:rPr>
          <w:rFonts w:ascii="Montserrat" w:hAnsi="Montserrat" w:cs="Calibri"/>
          <w:sz w:val="24"/>
        </w:rPr>
        <w:t>half and</w:t>
      </w:r>
      <w:r w:rsidRPr="00B84561">
        <w:rPr>
          <w:rFonts w:ascii="Montserrat" w:hAnsi="Montserrat" w:cs="Calibri"/>
          <w:sz w:val="24"/>
        </w:rPr>
        <w:t xml:space="preserve"> found an explanation in the perplexing story of Cinder and Coal’s strange arrival in Death Gate.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pall that had fallen over the city made it one of the few places where a dragon could have remained undisturbed through the centuries. If Dusk had been drawn there, and fallen prey to initiation, she could well have been twinned. They might have taken complimentary forms and been caught off guard by something traumatic enough to wipe their minds clean.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In the final months of Ash and Cinder’s pregnancies, Cinder and Coal became close friends with Ash and Forge, overcoming the loss of past associations.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br w:type="page"/>
        <w:t>Eve’s Path</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Coal had married the daughter of heir of the phoenix legacy, Ember, during Cinder’s pregnancy. Six months later, the twins were born, beautiful, </w:t>
      </w:r>
      <w:r w:rsidR="0067252C" w:rsidRPr="00B84561">
        <w:rPr>
          <w:rFonts w:ascii="Montserrat" w:hAnsi="Montserrat" w:cs="Calibri"/>
          <w:sz w:val="24"/>
        </w:rPr>
        <w:t>grey-eyed</w:t>
      </w:r>
      <w:r w:rsidRPr="00B84561">
        <w:rPr>
          <w:rFonts w:ascii="Montserrat" w:hAnsi="Montserrat" w:cs="Calibri"/>
          <w:sz w:val="24"/>
        </w:rPr>
        <w:t xml:space="preserve">, </w:t>
      </w:r>
      <w:r w:rsidR="0067252C" w:rsidRPr="00B84561">
        <w:rPr>
          <w:rFonts w:ascii="Montserrat" w:hAnsi="Montserrat" w:cs="Calibri"/>
          <w:sz w:val="24"/>
        </w:rPr>
        <w:t>red-haired</w:t>
      </w:r>
      <w:r w:rsidRPr="00B84561">
        <w:rPr>
          <w:rFonts w:ascii="Montserrat" w:hAnsi="Montserrat" w:cs="Calibri"/>
          <w:sz w:val="24"/>
        </w:rPr>
        <w:t xml:space="preserve">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girls she would be adopting might be an incarnation of the </w:t>
      </w:r>
      <w:r w:rsidR="0067252C" w:rsidRPr="00B84561">
        <w:rPr>
          <w:rFonts w:ascii="Montserrat" w:hAnsi="Montserrat" w:cs="Calibri"/>
          <w:sz w:val="24"/>
        </w:rPr>
        <w:t>phoenix and</w:t>
      </w:r>
      <w:r w:rsidRPr="00B84561">
        <w:rPr>
          <w:rFonts w:ascii="Montserrat" w:hAnsi="Montserrat" w:cs="Calibri"/>
          <w:sz w:val="24"/>
        </w:rPr>
        <w:t xml:space="preserve"> swore that she would help the child discover her true heritage, even if Coal opposed her.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w:t>
      </w:r>
      <w:r w:rsidR="0067252C" w:rsidRPr="00B84561">
        <w:rPr>
          <w:rFonts w:ascii="Montserrat" w:hAnsi="Montserrat" w:cs="Calibri"/>
          <w:sz w:val="24"/>
        </w:rPr>
        <w:t>drink,</w:t>
      </w:r>
      <w:r w:rsidRPr="00B84561">
        <w:rPr>
          <w:rFonts w:ascii="Montserrat" w:hAnsi="Montserrat" w:cs="Calibri"/>
          <w:sz w:val="24"/>
        </w:rPr>
        <w:t xml:space="preserve"> it seemed obvious that this biological necessity could be used to political advantage, if marriages were arranged between the boys and girls, to promote peace between the winter and autumn empires. The eldest, Dust and Eve, were betrothed that night in a surprise appearance before the imperial court.</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Ember </w:t>
      </w:r>
      <w:r w:rsidR="0067252C" w:rsidRPr="00B84561">
        <w:rPr>
          <w:rFonts w:ascii="Montserrat" w:hAnsi="Montserrat" w:cs="Calibri"/>
          <w:sz w:val="24"/>
        </w:rPr>
        <w:t>had</w:t>
      </w:r>
      <w:r w:rsidRPr="00B84561">
        <w:rPr>
          <w:rFonts w:ascii="Montserrat" w:hAnsi="Montserrat" w:cs="Calibri"/>
          <w:sz w:val="24"/>
        </w:rPr>
        <w:t xml:space="preserve"> mixed feelings about the arrangement. Uniting a prominent house of the autumn kingdoms to the ruling house of the neighboring empire would encourage peace. The boy she was promised to was a reincarnation of the dragon, who had a long and noble heritage. On the other hand, the girl had been given no say in the arranged </w:t>
      </w:r>
      <w:r w:rsidR="0067252C" w:rsidRPr="00B84561">
        <w:rPr>
          <w:rFonts w:ascii="Montserrat" w:hAnsi="Montserrat" w:cs="Calibri"/>
          <w:sz w:val="24"/>
        </w:rPr>
        <w:t>marriage and</w:t>
      </w:r>
      <w:r w:rsidRPr="00B84561">
        <w:rPr>
          <w:rFonts w:ascii="Montserrat" w:hAnsi="Montserrat" w:cs="Calibri"/>
          <w:sz w:val="24"/>
        </w:rPr>
        <w:t xml:space="preserve"> might resent being used as a political pawn. She suspected that it would not </w:t>
      </w:r>
      <w:r w:rsidR="0067252C" w:rsidRPr="00B84561">
        <w:rPr>
          <w:rFonts w:ascii="Montserrat" w:hAnsi="Montserrat" w:cs="Calibri"/>
          <w:sz w:val="24"/>
        </w:rPr>
        <w:t>matter</w:t>
      </w:r>
      <w:r w:rsidRPr="00B84561">
        <w:rPr>
          <w:rFonts w:ascii="Montserrat" w:hAnsi="Montserrat" w:cs="Calibri"/>
          <w:sz w:val="24"/>
        </w:rPr>
        <w:t xml:space="preserve"> if she turned out to be the phoenix, if the legends were to be believed, the two would be soul mates. They both had to grow up first, so she contented herself with studying the records her mother and Umber </w:t>
      </w:r>
      <w:r w:rsidR="0067252C" w:rsidRPr="00B84561">
        <w:rPr>
          <w:rFonts w:ascii="Montserrat" w:hAnsi="Montserrat" w:cs="Calibri"/>
          <w:sz w:val="24"/>
        </w:rPr>
        <w:t>provided and</w:t>
      </w:r>
      <w:r w:rsidRPr="00B84561">
        <w:rPr>
          <w:rFonts w:ascii="Montserrat" w:hAnsi="Montserrat" w:cs="Calibri"/>
          <w:sz w:val="24"/>
        </w:rPr>
        <w:t xml:space="preserve"> became very intrigued with the ancient history of their founding family members.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w:t>
      </w:r>
      <w:r w:rsidR="0067252C" w:rsidRPr="00B84561">
        <w:rPr>
          <w:rFonts w:ascii="Montserrat" w:hAnsi="Montserrat" w:cs="Calibri"/>
          <w:sz w:val="24"/>
        </w:rPr>
        <w:t>form and</w:t>
      </w:r>
      <w:r w:rsidRPr="00B84561">
        <w:rPr>
          <w:rFonts w:ascii="Montserrat" w:hAnsi="Montserrat" w:cs="Calibri"/>
          <w:sz w:val="24"/>
        </w:rPr>
        <w:t xml:space="preserve"> left her with an impulse to manifest that form when doused with hot water. Because she was an infant, she could not assert her own form to reverse the transformation, so Ember was forced to correct her mistake by adding to it. A similar spell could force her to manifest her natural form, but as a result she would be compelled to assert her female form when splashed with cold water.</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meantime, the triggers Ember had imprinted would override her instinctive reflex. Ember resolved to do everything she could to help Eve master the ability quickly. Changing uncontrollably would be a terrible burden for a child to bear.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In spite of that, Ember glared for days over his suggestion that her boy side be officially adopted and raised by him as his son, while Ember took responsibility for her girl side. Coal explained that he intended to spend most of his time away from home, recovering the past. By taking advantage of his almost constant absence, he could establish a precedent for separating the boy from the girl.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be given the alias of Dusk when she was a boy. It was the closest thing to a masculine version of her own name. Eve would be conditioned to maintain her secret by first emulating the parent she was with at the time.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girl, and be well prepared for the time to come when she could not disguise her physical sex and would be expected to act as a proper boy or girl. It was the best they could do for her and her condition, and Ember had thought it out very carefully to make up for what she had done to the child.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had assumed that Ember's calm acceptance and support in the matter of the adoption indicated that the mother was a relation, and the results of blood tests seemed to support that theory.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as Dusk, would have the freedom to decide for herself, just as Dust did with her. That condition had been stipulated by Ash in a letter that had been dispatched as soon as she learned of the arrangement made by Forge and Coal. Ironically, as a girl, Eve did not have that option!</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look into it. There had been legends and rumors of several means, even one attainable through a pool at Dragons’ Bath (something to be considered last in her case). She would see if there was any way to test those legends and track down the means.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she had been promised to as Dusk, who seemed to be as much of a natural tomboy as Eve, which helped immensely.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It became understood that her parents allowed her to pretend to be a boy, explaining that Eve was technically the heir to the family's school of martial arts, and indulging her in boyish attitudes and occupations would help her in succeeding in that aim. For her, the hardest part for her in the first six years was coming to the understanding that everyone in the world seemed to know of and in some cases had actually met her brother, except for her. Eve kept asking to meet him, and kept being told that Eve had met him, and just did not know it. In </w:t>
      </w:r>
      <w:r w:rsidR="0067252C" w:rsidRPr="00B84561">
        <w:rPr>
          <w:rFonts w:ascii="Montserrat" w:hAnsi="Montserrat" w:cs="Calibri"/>
          <w:sz w:val="24"/>
        </w:rPr>
        <w:t>fact,</w:t>
      </w:r>
      <w:r w:rsidRPr="00B84561">
        <w:rPr>
          <w:rFonts w:ascii="Montserrat" w:hAnsi="Montserrat" w:cs="Calibri"/>
          <w:sz w:val="24"/>
        </w:rPr>
        <w:t xml:space="preserve"> Eve knew him better than anyone in the world, but she had to figure out the secret about where he was hiding on her own.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rsidR="006C280D" w:rsidRPr="00B84561" w:rsidRDefault="006C280D">
      <w:pPr>
        <w:pStyle w:val="0DraftNormal6"/>
        <w:rPr>
          <w:rFonts w:ascii="Montserrat" w:hAnsi="Montserrat" w:cs="Calibri"/>
          <w:sz w:val="24"/>
        </w:rPr>
      </w:pPr>
    </w:p>
    <w:p w:rsidR="006C280D" w:rsidRPr="00B84561" w:rsidRDefault="0067252C">
      <w:pPr>
        <w:pStyle w:val="0DraftNormal6"/>
        <w:rPr>
          <w:rFonts w:ascii="Montserrat" w:hAnsi="Montserrat" w:cs="Calibri"/>
          <w:sz w:val="24"/>
        </w:rPr>
      </w:pPr>
      <w:r w:rsidRPr="00B84561">
        <w:rPr>
          <w:rFonts w:ascii="Montserrat" w:hAnsi="Montserrat" w:cs="Calibri"/>
          <w:sz w:val="24"/>
        </w:rPr>
        <w:t>Finally,</w:t>
      </w:r>
      <w:r w:rsidR="006C280D" w:rsidRPr="00B84561">
        <w:rPr>
          <w:rFonts w:ascii="Montserrat" w:hAnsi="Montserrat" w:cs="Calibri"/>
          <w:sz w:val="24"/>
        </w:rPr>
        <w:t xml:space="preserve"> the day came when a boy decided to put her in her place by demonstrating his natural male superiority. Eve was not at all impressed by his possession of a penis. Eve had one too sometimes, even though she was supposed to avoid hot water everywhere except for in the bath with no one else watching but maybe her parents. That night, facing </w:t>
      </w:r>
      <w:r w:rsidRPr="00B84561">
        <w:rPr>
          <w:rFonts w:ascii="Montserrat" w:hAnsi="Montserrat" w:cs="Calibri"/>
          <w:sz w:val="24"/>
        </w:rPr>
        <w:t>herself</w:t>
      </w:r>
      <w:r w:rsidR="006C280D" w:rsidRPr="00B84561">
        <w:rPr>
          <w:rFonts w:ascii="Montserrat" w:hAnsi="Montserrat" w:cs="Calibri"/>
          <w:sz w:val="24"/>
        </w:rPr>
        <w:t xml:space="preserve"> in the mirror after her bath, Eve saw that usually hidden part of herself and remembered the boy's assertion: I</w:t>
      </w:r>
      <w:r w:rsidR="006C280D" w:rsidRPr="00B84561">
        <w:rPr>
          <w:rFonts w:ascii="Montserrat" w:hAnsi="Montserrat" w:cs="Calibri"/>
          <w:i/>
          <w:iCs/>
          <w:sz w:val="24"/>
        </w:rPr>
        <w:t xml:space="preserve">'m a boy. Boys have a penis. You're a girl, you just have a vagina. You have to sit down to pee! </w:t>
      </w:r>
      <w:r w:rsidR="006C280D" w:rsidRPr="00B84561">
        <w:rPr>
          <w:rFonts w:ascii="Montserrat" w:hAnsi="Montserrat" w:cs="Calibri"/>
          <w:sz w:val="24"/>
        </w:rPr>
        <w:t xml:space="preserve">The more difficult part was understanding that the boy had been describing a fundamental difference between boys and girls.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since those parts changed, why couldn't </w:t>
      </w:r>
      <w:r w:rsidR="0067252C" w:rsidRPr="00B84561">
        <w:rPr>
          <w:rFonts w:ascii="Montserrat" w:hAnsi="Montserrat" w:cs="Calibri"/>
          <w:sz w:val="24"/>
        </w:rPr>
        <w:t>she?</w:t>
      </w:r>
      <w:r w:rsidRPr="00B84561">
        <w:rPr>
          <w:rFonts w:ascii="Montserrat" w:hAnsi="Montserrat" w:cs="Calibri"/>
          <w:sz w:val="24"/>
        </w:rPr>
        <w:t xml:space="preserve">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Her mother told her that was her special secret. Other people did not change, only Eve did. Because she could change, Eve could be a boy sometimes, but she was really a girl. It was a magical union, and no one else had it, and it had to be kept a secret because it would not be fair for all the people who could not change to know that she could. They would not like her if they knew. Eve believed </w:t>
      </w:r>
      <w:r w:rsidR="0067252C" w:rsidRPr="00B84561">
        <w:rPr>
          <w:rFonts w:ascii="Montserrat" w:hAnsi="Montserrat" w:cs="Calibri"/>
          <w:sz w:val="24"/>
        </w:rPr>
        <w:t>her and</w:t>
      </w:r>
      <w:r w:rsidRPr="00B84561">
        <w:rPr>
          <w:rFonts w:ascii="Montserrat" w:hAnsi="Montserrat" w:cs="Calibri"/>
          <w:sz w:val="24"/>
        </w:rPr>
        <w:t xml:space="preserve"> promised she would keep her secret. In return she told her that, now that she knew about her secret, she could show Eve her brother. Eve was very excited as her mother led her back to the bathroom, telling her that she would see him in there.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Eve was sort of shocked when Ember took her by the shoulders and turned her to face the mirror. Suddenly it all clicked. Eve remembered going on a trip with her </w:t>
      </w:r>
      <w:r w:rsidR="0067252C" w:rsidRPr="00B84561">
        <w:rPr>
          <w:rFonts w:ascii="Montserrat" w:hAnsi="Montserrat" w:cs="Calibri"/>
          <w:sz w:val="24"/>
        </w:rPr>
        <w:t>father and</w:t>
      </w:r>
      <w:r w:rsidRPr="00B84561">
        <w:rPr>
          <w:rFonts w:ascii="Montserrat" w:hAnsi="Montserrat" w:cs="Calibri"/>
          <w:sz w:val="24"/>
        </w:rPr>
        <w:t xml:space="preserve">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she was a boy, then no one would hate her for sometimes being a boy. Seeing that Eve understood, her mother took her aside and explained the new rules of her existence to her.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father started taking her on training trips where she could be a boy, his son and her own brother, and learn martial arts. On that first long trip, Eve met a new friend, a boy named </w:t>
      </w:r>
      <w:r w:rsidR="0067252C" w:rsidRPr="00B84561">
        <w:rPr>
          <w:rFonts w:ascii="Montserrat" w:hAnsi="Montserrat" w:cs="Calibri"/>
          <w:sz w:val="24"/>
        </w:rPr>
        <w:t xml:space="preserve">Rain, </w:t>
      </w:r>
      <w:r w:rsidRPr="00B84561">
        <w:rPr>
          <w:rFonts w:ascii="Montserrat" w:hAnsi="Montserrat" w:cs="Calibri"/>
          <w:sz w:val="24"/>
        </w:rPr>
        <w:t>the first friend Eve ever made as a boy!</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tending a temple next door to her mother's home. Her mother had left for a </w:t>
      </w:r>
      <w:r w:rsidR="0067252C" w:rsidRPr="00B84561">
        <w:rPr>
          <w:rFonts w:ascii="Montserrat" w:hAnsi="Montserrat" w:cs="Calibri"/>
          <w:sz w:val="24"/>
        </w:rPr>
        <w:t>weeklong</w:t>
      </w:r>
      <w:r w:rsidRPr="00B84561">
        <w:rPr>
          <w:rFonts w:ascii="Montserrat" w:hAnsi="Montserrat" w:cs="Calibri"/>
          <w:sz w:val="24"/>
        </w:rPr>
        <w:t xml:space="preserve"> vacation with friends at a hot springs resort in the </w:t>
      </w:r>
      <w:r w:rsidR="0067252C" w:rsidRPr="00B84561">
        <w:rPr>
          <w:rFonts w:ascii="Montserrat" w:hAnsi="Montserrat" w:cs="Calibri"/>
          <w:sz w:val="24"/>
        </w:rPr>
        <w:t>mountains and</w:t>
      </w:r>
      <w:r w:rsidRPr="00B84561">
        <w:rPr>
          <w:rFonts w:ascii="Montserrat" w:hAnsi="Montserrat" w:cs="Calibri"/>
          <w:sz w:val="24"/>
        </w:rPr>
        <w:t xml:space="preserve"> left her with her father. It would not do for the other ladies to see her turn into a boy in one of the hot springs after all. Her father took advantage of the time and space to do as he willed to initiate her in the mysteries of the Dancing Cat.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w:t>
      </w:r>
      <w:r w:rsidR="0067252C" w:rsidRPr="00B84561">
        <w:rPr>
          <w:rFonts w:ascii="Montserrat" w:hAnsi="Montserrat" w:cs="Calibri"/>
          <w:sz w:val="24"/>
        </w:rPr>
        <w:t>training and</w:t>
      </w:r>
      <w:r w:rsidRPr="00B84561">
        <w:rPr>
          <w:rFonts w:ascii="Montserrat" w:hAnsi="Montserrat" w:cs="Calibri"/>
          <w:sz w:val="24"/>
        </w:rPr>
        <w:t xml:space="preserve"> seeking to escape from the feline hell she had descended into one time too many, she turned inward seeking escape. Eve touched upon a feline spirit deep within herself and let it out, hoping on some strange level to hide amongst her enemies as one of their own.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w:t>
      </w:r>
      <w:r w:rsidR="0067252C" w:rsidRPr="00B84561">
        <w:rPr>
          <w:rFonts w:ascii="Montserrat" w:hAnsi="Montserrat" w:cs="Calibri"/>
          <w:sz w:val="24"/>
        </w:rPr>
        <w:t>doghouse</w:t>
      </w:r>
      <w:r w:rsidRPr="00B84561">
        <w:rPr>
          <w:rFonts w:ascii="Montserrat" w:hAnsi="Montserrat" w:cs="Calibri"/>
          <w:sz w:val="24"/>
        </w:rPr>
        <w:t xml:space="preserve"> for meddling, while Eve endured weeks of counseling with their family doctor. Between her father, testing her to see if she had retained the Dancing Cat, and the </w:t>
      </w:r>
      <w:r w:rsidR="0067252C" w:rsidRPr="00B84561">
        <w:rPr>
          <w:rFonts w:ascii="Montserrat" w:hAnsi="Montserrat" w:cs="Calibri"/>
          <w:sz w:val="24"/>
        </w:rPr>
        <w:t>doctor,</w:t>
      </w:r>
      <w:r w:rsidRPr="00B84561">
        <w:rPr>
          <w:rFonts w:ascii="Montserrat" w:hAnsi="Montserrat" w:cs="Calibri"/>
          <w:sz w:val="24"/>
        </w:rPr>
        <w:t xml:space="preserve"> relieving her fear of cats, she attained a strange new state of mind. Ember, confronted with this proof of Eve’s true identity, was lost between ecstatic joy and maternal terror.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By incorporating the feline frame of mind her fear shocked her into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 form she had manifested, which became her second metamorphic ability, and the key to teaching her to control the first.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Her mother allowed her father to continue cultivating her astounding martial arts ability, on a more limited and restricted scale--mostly to indulge the development of her boy side. The majority of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 but it had evolved into a true telepathic rapport. At the same time, the innate chi abilities imbued by the Dancing Cat had captured her interest and seemed to be evolving into psychokinetic ability.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w:t>
      </w:r>
      <w:r w:rsidR="0067252C" w:rsidRPr="00B84561">
        <w:rPr>
          <w:rFonts w:ascii="Montserrat" w:hAnsi="Montserrat" w:cs="Calibri"/>
          <w:sz w:val="24"/>
        </w:rPr>
        <w:t>daily and</w:t>
      </w:r>
      <w:r w:rsidRPr="00B84561">
        <w:rPr>
          <w:rFonts w:ascii="Montserrat" w:hAnsi="Montserrat" w:cs="Calibri"/>
          <w:sz w:val="24"/>
        </w:rPr>
        <w:t xml:space="preserve"> enabled her to develop more refined applications of the abilities of her mind, body and spirit. Her mother saw to it that she took responsibility for her growing abilities, impressing her to take the code of the dancer, and the code of the dreamer greatly to heart, while her father provided her with great insight into the reasons why she needed to cultivate a profound personal integrity.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Coal had unwittingly roused the memory and amorality of the demon Dusk had become in his effort to restore his memory. Eve was becoming a power unto herself, and she dared not become a law unto herself such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personally responsible, strive for enlightenment and common sense and tread very carefully upon moral grounds. Above all, she had to keep her abilities secret.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Eve had no clue how to explain them to others or instruct others in their </w:t>
      </w:r>
      <w:r w:rsidR="0067252C" w:rsidRPr="00B84561">
        <w:rPr>
          <w:rFonts w:ascii="Montserrat" w:hAnsi="Montserrat" w:cs="Calibri"/>
          <w:sz w:val="24"/>
        </w:rPr>
        <w:t>development and</w:t>
      </w:r>
      <w:r w:rsidRPr="00B84561">
        <w:rPr>
          <w:rFonts w:ascii="Montserrat" w:hAnsi="Montserrat" w:cs="Calibri"/>
          <w:sz w:val="24"/>
        </w:rPr>
        <w:t xml:space="preserve"> would most likely be picked apart by anyone who discovered and wished to unlock the mysteries within her. Eve no longer dreamed of being a </w:t>
      </w:r>
      <w:r w:rsidR="0067252C" w:rsidRPr="00B84561">
        <w:rPr>
          <w:rFonts w:ascii="Montserrat" w:hAnsi="Montserrat" w:cs="Calibri"/>
          <w:sz w:val="24"/>
        </w:rPr>
        <w:t>superhero</w:t>
      </w:r>
      <w:r w:rsidRPr="00B84561">
        <w:rPr>
          <w:rFonts w:ascii="Montserrat" w:hAnsi="Montserrat" w:cs="Calibri"/>
          <w:sz w:val="24"/>
        </w:rPr>
        <w:t xml:space="preserve">. Eve knew the problems of the world exceeded even her own abilities to handle. Eve was not forbidden to use her powers for good, but she had to be very careful even then. If she truly wanted to make a difference, her mother asserted, she had to see to it that she developed and disciplined her potential to the best of her ability first.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people simply did not understand it.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He taught her </w:t>
      </w:r>
      <w:r w:rsidR="0067252C" w:rsidRPr="00B84561">
        <w:rPr>
          <w:rFonts w:ascii="Montserrat" w:hAnsi="Montserrat" w:cs="Calibri"/>
          <w:sz w:val="24"/>
        </w:rPr>
        <w:t xml:space="preserve">to </w:t>
      </w:r>
      <w:r w:rsidRPr="00B84561">
        <w:rPr>
          <w:rFonts w:ascii="Montserrat" w:hAnsi="Montserrat" w:cs="Calibri"/>
          <w:sz w:val="24"/>
        </w:rPr>
        <w:t xml:space="preserve">separate and distinguish between the letter and the spirit of the law, as well as acquainting her with the true forces of natural laws, the credos of war in both politics and business, as well as in daily life. Essentially, he grounded </w:t>
      </w:r>
      <w:r w:rsidR="0067252C" w:rsidRPr="00B84561">
        <w:rPr>
          <w:rFonts w:ascii="Montserrat" w:hAnsi="Montserrat" w:cs="Calibri"/>
          <w:sz w:val="24"/>
        </w:rPr>
        <w:t>her and</w:t>
      </w:r>
      <w:r w:rsidRPr="00B84561">
        <w:rPr>
          <w:rFonts w:ascii="Montserrat" w:hAnsi="Montserrat" w:cs="Calibri"/>
          <w:sz w:val="24"/>
        </w:rPr>
        <w:t xml:space="preserve"> taught her to empathize with the realities of human life. He taught her simplicity. Life existed in the bounds of pain and compassion, sex and death, the ability to cope and the tendency to despair.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Finally, Eve managed to sway her mother into trusting her father's unconventional wisdom. The man made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she was always able to accommodate the weeks of months he would take her away from school to improve her grasp of martial arts.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Eve </w:t>
      </w:r>
      <w:r w:rsidR="0067252C" w:rsidRPr="00B84561">
        <w:rPr>
          <w:rFonts w:ascii="Montserrat" w:hAnsi="Montserrat" w:cs="Calibri"/>
          <w:sz w:val="24"/>
        </w:rPr>
        <w:t>admitted</w:t>
      </w:r>
      <w:r w:rsidRPr="00B84561">
        <w:rPr>
          <w:rFonts w:ascii="Montserrat" w:hAnsi="Montserrat" w:cs="Calibri"/>
          <w:sz w:val="24"/>
        </w:rPr>
        <w:t xml:space="preserve"> she had a greater passion for simple gymnastics, which had been her main pursuit as a girl, while growing up, and martial arts katas appealed to her more than combat. Also, while she had approached being a boy with childish enthusiasm, she had discovered that she did not much like being a boy. Eve did not seem to have the right instincts for it, and it took a great deal of effort to pass as a boy.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w:t>
      </w:r>
      <w:r w:rsidR="0067252C" w:rsidRPr="00B84561">
        <w:rPr>
          <w:rFonts w:ascii="Montserrat" w:hAnsi="Montserrat" w:cs="Calibri"/>
          <w:sz w:val="24"/>
        </w:rPr>
        <w:t>boy and</w:t>
      </w:r>
      <w:r w:rsidRPr="00B84561">
        <w:rPr>
          <w:rFonts w:ascii="Montserrat" w:hAnsi="Montserrat" w:cs="Calibri"/>
          <w:sz w:val="24"/>
        </w:rPr>
        <w:t xml:space="preserve"> allowed her feline nature and independent spirit guide her. Surprisingly, that worked out well. Aside from bad habits she had already picked up from various male role models, and the constant goading her father provided, Eve made her peace with being a </w:t>
      </w:r>
      <w:r w:rsidR="0067252C" w:rsidRPr="00B84561">
        <w:rPr>
          <w:rFonts w:ascii="Montserrat" w:hAnsi="Montserrat" w:cs="Calibri"/>
          <w:sz w:val="24"/>
        </w:rPr>
        <w:t>boy and</w:t>
      </w:r>
      <w:r w:rsidRPr="00B84561">
        <w:rPr>
          <w:rFonts w:ascii="Montserrat" w:hAnsi="Montserrat" w:cs="Calibri"/>
          <w:sz w:val="24"/>
        </w:rPr>
        <w:t xml:space="preserve"> learned how to be herself regardless of what sex she was at a given moment.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In the end, though, the closest Eve came to making a friend during that part of her life was her first year of high school. Eve met Rage at an </w:t>
      </w:r>
      <w:r w:rsidR="0067252C" w:rsidRPr="00B84561">
        <w:rPr>
          <w:rFonts w:ascii="Montserrat" w:hAnsi="Montserrat" w:cs="Calibri"/>
          <w:sz w:val="24"/>
        </w:rPr>
        <w:t>all-boys</w:t>
      </w:r>
      <w:r w:rsidRPr="00B84561">
        <w:rPr>
          <w:rFonts w:ascii="Montserrat" w:hAnsi="Montserrat" w:cs="Calibri"/>
          <w:sz w:val="24"/>
        </w:rPr>
        <w:t xml:space="preserve"> school, and he turned out to be far more sensitive than she had anticipated. Their friendship was dominated by rivalry, and on Rage's side a growing sense of humiliation caused by their </w:t>
      </w:r>
      <w:r w:rsidR="0067252C" w:rsidRPr="00B84561">
        <w:rPr>
          <w:rFonts w:ascii="Montserrat" w:hAnsi="Montserrat" w:cs="Calibri"/>
          <w:sz w:val="24"/>
        </w:rPr>
        <w:t>lunchtime</w:t>
      </w:r>
      <w:r w:rsidRPr="00B84561">
        <w:rPr>
          <w:rFonts w:ascii="Montserrat" w:hAnsi="Montserrat" w:cs="Calibri"/>
          <w:sz w:val="24"/>
        </w:rPr>
        <w:t xml:space="preserve"> bread feud and his horrible sense of direction. Finally, he could not stand it, and he challenged her to a duel. thanks to her father, who realized that it was almost time for him to return her to her mother, Eve could not afford to wait long enough to satisfy Rage's need to settle things between them.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Eve still possessed the triggers which caused the transformations to occur.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br w:type="page"/>
        <w:t>Dawn’s Path</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much of the world while growing up.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w:t>
      </w:r>
      <w:r w:rsidR="0067252C" w:rsidRPr="00B84561">
        <w:rPr>
          <w:rFonts w:ascii="Montserrat" w:hAnsi="Montserrat" w:cs="Calibri"/>
          <w:sz w:val="24"/>
        </w:rPr>
        <w:t>experience and</w:t>
      </w:r>
      <w:r w:rsidRPr="00B84561">
        <w:rPr>
          <w:rFonts w:ascii="Montserrat" w:hAnsi="Montserrat" w:cs="Calibri"/>
          <w:sz w:val="24"/>
        </w:rPr>
        <w:t xml:space="preserve"> blocked out the memory of the power she had wielded and the death and destruction she had unleashed.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 was her destiny, as the younger daughter, to serve as the champion of the Phoenix House.</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In an effort to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inspired by the scions of the phoenix legacy, the other under the expanding rule of the dragon house and the scions of the dragon legacy.</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Dust and Dusk were taken into the school as initiates, where they would study beside Dawn. Initiation was a </w:t>
      </w:r>
      <w:r w:rsidR="0067252C" w:rsidRPr="00B84561">
        <w:rPr>
          <w:rFonts w:ascii="Montserrat" w:hAnsi="Montserrat" w:cs="Calibri"/>
          <w:sz w:val="24"/>
        </w:rPr>
        <w:t>ten-year</w:t>
      </w:r>
      <w:r w:rsidRPr="00B84561">
        <w:rPr>
          <w:rFonts w:ascii="Montserrat" w:hAnsi="Montserrat" w:cs="Calibri"/>
          <w:sz w:val="24"/>
        </w:rPr>
        <w:t xml:space="preserve">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 Art. Dusk and Dawn were too intuitive to pursue the Art through Academics or </w:t>
      </w:r>
      <w:r w:rsidR="0067252C" w:rsidRPr="00B84561">
        <w:rPr>
          <w:rFonts w:ascii="Montserrat" w:hAnsi="Montserrat" w:cs="Calibri"/>
          <w:sz w:val="24"/>
        </w:rPr>
        <w:t>Aesthetics and</w:t>
      </w:r>
      <w:r w:rsidRPr="00B84561">
        <w:rPr>
          <w:rFonts w:ascii="Montserrat" w:hAnsi="Montserrat" w:cs="Calibri"/>
          <w:sz w:val="24"/>
        </w:rPr>
        <w:t xml:space="preserve"> thus were trained as Dancers.</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szCs w:val="14"/>
        </w:rPr>
      </w:pPr>
      <w:r w:rsidRPr="00B84561">
        <w:rPr>
          <w:rFonts w:ascii="Montserrat" w:hAnsi="Montserrat" w:cs="Calibri"/>
          <w:sz w:val="24"/>
          <w:szCs w:val="14"/>
        </w:rPr>
        <w:t xml:space="preserve">A number of gifted children, including the orphans of the purge Dawn’s patron had taken in, were also Raven’s  initiates. Like Dusk and Dawn, most of the other children were untrained telepaths, but their minds were already stable enough to prevent accidental </w:t>
      </w:r>
      <w:r w:rsidR="0067252C" w:rsidRPr="00B84561">
        <w:rPr>
          <w:rFonts w:ascii="Montserrat" w:hAnsi="Montserrat" w:cs="Calibri"/>
          <w:sz w:val="24"/>
          <w:szCs w:val="14"/>
        </w:rPr>
        <w:t>rapports</w:t>
      </w:r>
      <w:r w:rsidRPr="00B84561">
        <w:rPr>
          <w:rFonts w:ascii="Montserrat" w:hAnsi="Montserrat" w:cs="Calibri"/>
          <w:sz w:val="24"/>
          <w:szCs w:val="14"/>
        </w:rPr>
        <w:t xml:space="preserve">. The ease with which they could read each other’s minds provoked all of them to build strong mental defenses. Dusk and Dawn spent most of their youth in the company of their </w:t>
      </w:r>
      <w:r w:rsidR="0067252C" w:rsidRPr="00B84561">
        <w:rPr>
          <w:rFonts w:ascii="Montserrat" w:hAnsi="Montserrat" w:cs="Calibri"/>
          <w:sz w:val="24"/>
          <w:szCs w:val="14"/>
        </w:rPr>
        <w:t>schoolmates</w:t>
      </w:r>
      <w:r w:rsidRPr="00B84561">
        <w:rPr>
          <w:rFonts w:ascii="Montserrat" w:hAnsi="Montserrat" w:cs="Calibri"/>
          <w:sz w:val="24"/>
          <w:szCs w:val="14"/>
        </w:rPr>
        <w:t xml:space="preserve">. It was a school that toured the world, sought out and took in individuals who exhibited unusual or extraordinary potential. </w:t>
      </w:r>
    </w:p>
    <w:p w:rsidR="006C280D" w:rsidRPr="00B84561" w:rsidRDefault="006C280D">
      <w:pPr>
        <w:pStyle w:val="0DraftNormal6"/>
        <w:rPr>
          <w:rFonts w:ascii="Montserrat" w:hAnsi="Montserrat" w:cs="Calibri"/>
          <w:sz w:val="24"/>
          <w:szCs w:val="14"/>
        </w:rPr>
      </w:pPr>
    </w:p>
    <w:p w:rsidR="006C280D" w:rsidRPr="00B84561" w:rsidRDefault="006C280D">
      <w:pPr>
        <w:pStyle w:val="0DraftNormal6"/>
        <w:rPr>
          <w:rFonts w:ascii="Montserrat" w:hAnsi="Montserrat" w:cs="Calibri"/>
          <w:sz w:val="24"/>
          <w:szCs w:val="14"/>
        </w:rPr>
      </w:pPr>
      <w:r w:rsidRPr="00B84561">
        <w:rPr>
          <w:rFonts w:ascii="Montserrat" w:hAnsi="Montserrat" w:cs="Calibri"/>
          <w:sz w:val="24"/>
          <w:szCs w:val="14"/>
        </w:rPr>
        <w:t xml:space="preserve">Growing up on the road would be hard, but the initiates would always </w:t>
      </w:r>
      <w:r w:rsidR="0067252C" w:rsidRPr="00B84561">
        <w:rPr>
          <w:rFonts w:ascii="Montserrat" w:hAnsi="Montserrat" w:cs="Calibri"/>
          <w:sz w:val="24"/>
          <w:szCs w:val="14"/>
        </w:rPr>
        <w:t xml:space="preserve">be </w:t>
      </w:r>
      <w:r w:rsidRPr="00B84561">
        <w:rPr>
          <w:rFonts w:ascii="Montserrat" w:hAnsi="Montserrat" w:cs="Calibri"/>
          <w:sz w:val="24"/>
          <w:szCs w:val="14"/>
        </w:rPr>
        <w:t xml:space="preserve">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w:t>
      </w:r>
      <w:r w:rsidR="0067252C" w:rsidRPr="00B84561">
        <w:rPr>
          <w:rFonts w:ascii="Montserrat" w:hAnsi="Montserrat" w:cs="Calibri"/>
          <w:sz w:val="24"/>
          <w:szCs w:val="14"/>
        </w:rPr>
        <w:t>tomboy and</w:t>
      </w:r>
      <w:r w:rsidRPr="00B84561">
        <w:rPr>
          <w:rFonts w:ascii="Montserrat" w:hAnsi="Montserrat" w:cs="Calibri"/>
          <w:sz w:val="24"/>
          <w:szCs w:val="14"/>
        </w:rPr>
        <w:t xml:space="preserve"> never set out to correct that impression. </w:t>
      </w:r>
    </w:p>
    <w:p w:rsidR="006C280D" w:rsidRPr="00B84561" w:rsidRDefault="006C280D">
      <w:pPr>
        <w:pStyle w:val="0DraftNormal6"/>
        <w:rPr>
          <w:rFonts w:ascii="Montserrat" w:hAnsi="Montserrat" w:cs="Calibri"/>
          <w:sz w:val="24"/>
          <w:szCs w:val="1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Dawn was encumbered with the fame of her childhood exploit, and the status it had given her. Fortunately, she was not the only exception. </w:t>
      </w:r>
      <w:r w:rsidRPr="00B84561">
        <w:rPr>
          <w:rFonts w:ascii="Montserrat" w:hAnsi="Montserrat" w:cs="Calibri"/>
          <w:sz w:val="24"/>
          <w:szCs w:val="14"/>
        </w:rPr>
        <w:t xml:space="preserve">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w:t>
      </w:r>
      <w:r w:rsidRPr="00B84561">
        <w:rPr>
          <w:rFonts w:ascii="Montserrat" w:hAnsi="Montserrat" w:cs="Calibri"/>
          <w:sz w:val="24"/>
        </w:rPr>
        <w:t xml:space="preserve">Dust was also being trained as a Dancer, though he had a phenomenal grasp of Academics and Aesthetics. Dust was entrusted with the responsibility of chaperoning Dusk and Dawn during their initiation.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 fact that Dusk and Dawn’s potential was divided between them, not even Dust’s age and experience would have been an advantage over them.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the pain of eternal virginity. </w:t>
      </w:r>
    </w:p>
    <w:p w:rsidR="006C280D" w:rsidRPr="00B84561" w:rsidRDefault="006C280D">
      <w:pPr>
        <w:pStyle w:val="0DraftNormal6"/>
        <w:rPr>
          <w:rFonts w:ascii="Montserrat" w:hAnsi="Montserrat" w:cs="Calibri"/>
          <w:color w:val="333399"/>
          <w:sz w:val="24"/>
        </w:rPr>
      </w:pPr>
    </w:p>
    <w:p w:rsidR="006C280D" w:rsidRPr="00B84561" w:rsidRDefault="006C280D">
      <w:pPr>
        <w:pStyle w:val="0DraftNormal6"/>
        <w:rPr>
          <w:rFonts w:ascii="Montserrat" w:hAnsi="Montserrat" w:cs="Calibri"/>
          <w:sz w:val="24"/>
          <w:szCs w:val="14"/>
        </w:rPr>
      </w:pPr>
      <w:r w:rsidRPr="00B84561">
        <w:rPr>
          <w:rFonts w:ascii="Montserrat" w:hAnsi="Montserrat" w:cs="Calibri"/>
          <w:sz w:val="24"/>
          <w:szCs w:val="14"/>
        </w:rPr>
        <w:t xml:space="preserve">However strong, their personalities did not entirely protect the them from the strength of their telepathic talents. They honed their telepathic and telekinetic abilities working together, as friends and rivals. </w:t>
      </w:r>
      <w:r w:rsidRPr="00B84561">
        <w:rPr>
          <w:rFonts w:ascii="Montserrat" w:eastAsia="MS Mincho" w:hAnsi="Montserrat" w:cs="Calibri"/>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B84561">
        <w:rPr>
          <w:rFonts w:ascii="Montserrat" w:hAnsi="Montserrat" w:cs="Calibri"/>
          <w:sz w:val="24"/>
          <w:szCs w:val="14"/>
        </w:rPr>
        <w:t>Their regenerative abilities and athletic aptitude brought them all to the attention of other schools</w:t>
      </w:r>
      <w:r w:rsidR="0067252C" w:rsidRPr="00B84561">
        <w:rPr>
          <w:rFonts w:ascii="Montserrat" w:hAnsi="Montserrat" w:cs="Calibri"/>
          <w:sz w:val="24"/>
          <w:szCs w:val="14"/>
        </w:rPr>
        <w:t>’</w:t>
      </w:r>
      <w:r w:rsidRPr="00B84561">
        <w:rPr>
          <w:rFonts w:ascii="Montserrat" w:hAnsi="Montserrat" w:cs="Calibri"/>
          <w:sz w:val="24"/>
          <w:szCs w:val="14"/>
        </w:rPr>
        <w:t xml:space="preserve"> dancers, masters of the physical arts. It was a demanding apprenticeship, disciplining their bodies in the skills of combat and courtship, and all forms of gymnastics and acrobatics, demanded for true mastery of the art of dance. </w:t>
      </w:r>
    </w:p>
    <w:p w:rsidR="006C280D" w:rsidRPr="00B84561" w:rsidRDefault="006C280D">
      <w:pPr>
        <w:pStyle w:val="0DraftNormal6"/>
        <w:rPr>
          <w:rFonts w:ascii="Montserrat" w:hAnsi="Montserrat" w:cs="Calibri"/>
          <w:sz w:val="24"/>
          <w:szCs w:val="14"/>
        </w:rPr>
      </w:pPr>
    </w:p>
    <w:p w:rsidR="006C280D" w:rsidRPr="00B84561" w:rsidRDefault="006C280D">
      <w:pPr>
        <w:pStyle w:val="0DraftNormal6"/>
        <w:rPr>
          <w:rFonts w:ascii="Montserrat" w:hAnsi="Montserrat" w:cs="Calibri"/>
          <w:sz w:val="24"/>
        </w:rPr>
      </w:pPr>
      <w:r w:rsidRPr="00B84561">
        <w:rPr>
          <w:rFonts w:ascii="Montserrat" w:hAnsi="Montserrat" w:cs="Calibri"/>
          <w:sz w:val="24"/>
        </w:rPr>
        <w:t>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Very few people had ever experienced the kind of bond that existed between Dusk and Dawn. They had developed a psychic rapport that bound them together on an unconscious level. 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a girl, and there were people they each knew as both, and no one who did not know the truth ever guessed that they were trading places. Even people who knew their secret often did not know which one of them they were talking to. </w:t>
      </w:r>
    </w:p>
    <w:p w:rsidR="006C280D" w:rsidRPr="00B84561" w:rsidRDefault="006C280D">
      <w:pPr>
        <w:pStyle w:val="0DraftNormal6"/>
        <w:rPr>
          <w:rFonts w:ascii="Montserrat" w:hAnsi="Montserrat" w:cs="Calibri"/>
          <w:sz w:val="24"/>
          <w:szCs w:val="1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their mentors, and the dragon king. Dust and Dawn had been forbidden to each other because he was the dragon king’s heir.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In light of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 she loved with a passion that had everything to do with gender. For Dusk, he was a surrogate older brother and idol, whom he loved with a passion that defied gender.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establishing a buffer between them similar to the one between him and Dusk, to resist the temptation the young girl presented. At the same time, it had shown Dusk that there was a side to Dust he could pursue with all his heart.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while mastering the most intricate and demanding aspects of their initiation. Fortunately, Dust had spared them from any impulse to compete over Dawn’s body as a way to pursue him. </w:t>
      </w:r>
    </w:p>
    <w:p w:rsidR="006C280D" w:rsidRPr="00B84561" w:rsidRDefault="006C280D">
      <w:pPr>
        <w:pStyle w:val="0DraftNormal6"/>
        <w:rPr>
          <w:rFonts w:ascii="Montserrat" w:eastAsia="MS Mincho" w:hAnsi="Montserrat" w:cs="Calibri"/>
          <w:sz w:val="24"/>
          <w:szCs w:val="14"/>
        </w:rPr>
      </w:pPr>
    </w:p>
    <w:p w:rsidR="006C280D" w:rsidRPr="00B84561" w:rsidRDefault="006C280D">
      <w:pPr>
        <w:pStyle w:val="0DraftNormal6"/>
        <w:rPr>
          <w:rFonts w:ascii="Montserrat" w:eastAsia="MS Mincho" w:hAnsi="Montserrat" w:cs="Calibri"/>
          <w:sz w:val="24"/>
          <w:szCs w:val="14"/>
        </w:rPr>
      </w:pPr>
      <w:r w:rsidRPr="00B84561">
        <w:rPr>
          <w:rFonts w:ascii="Montserrat" w:eastAsia="MS Mincho" w:hAnsi="Montserrat" w:cs="Calibri"/>
          <w:sz w:val="24"/>
          <w:szCs w:val="14"/>
        </w:rPr>
        <w:t xml:space="preserve">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as possible, they also found themselves struggling to properly project the appropriate masculine and feminine traits. This was complicated by the way puberty changed their infatuations with Dust. </w:t>
      </w:r>
    </w:p>
    <w:p w:rsidR="006C280D" w:rsidRPr="00B84561" w:rsidRDefault="006C280D">
      <w:pPr>
        <w:pStyle w:val="0DraftNormal6"/>
        <w:rPr>
          <w:rFonts w:ascii="Montserrat" w:eastAsia="MS Mincho" w:hAnsi="Montserrat" w:cs="Calibri"/>
          <w:sz w:val="24"/>
          <w:szCs w:val="14"/>
        </w:rPr>
      </w:pPr>
    </w:p>
    <w:p w:rsidR="006C280D" w:rsidRPr="00B84561" w:rsidRDefault="006C280D">
      <w:pPr>
        <w:pStyle w:val="0DraftNormal6"/>
        <w:rPr>
          <w:rFonts w:ascii="Montserrat" w:hAnsi="Montserrat" w:cs="Calibri"/>
          <w:sz w:val="24"/>
        </w:rPr>
      </w:pPr>
      <w:r w:rsidRPr="00B84561">
        <w:rPr>
          <w:rFonts w:ascii="Montserrat" w:eastAsia="MS Mincho" w:hAnsi="Montserrat" w:cs="Calibri"/>
          <w:sz w:val="24"/>
        </w:rPr>
        <w:t xml:space="preserve">Over time, and in light of their exposure to both sides of the gender gap, their personalities had become very androgynous, as their perspectives blended almost seamlessly together. </w:t>
      </w:r>
      <w:r w:rsidRPr="00B84561">
        <w:rPr>
          <w:rFonts w:ascii="Montserrat" w:hAnsi="Montserrat" w:cs="Calibri"/>
          <w:sz w:val="24"/>
        </w:rPr>
        <w:t xml:space="preserve">By this time, their psyches had evolved to the point where it was clear that both children possessed a phoenix nature. In Dusk’s case it was attributed to the fact that his mother was the union of a dragon who had been initiated by a phoenix. It was possible that Dust and Dusk had aspected, developing into compliments. </w:t>
      </w:r>
      <w:r w:rsidRPr="00B84561">
        <w:rPr>
          <w:rFonts w:ascii="Montserrat" w:eastAsia="MS Mincho" w:hAnsi="Montserrat" w:cs="Calibri"/>
          <w:sz w:val="24"/>
        </w:rPr>
        <w:t xml:space="preserve">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&gt;</w:t>
      </w:r>
    </w:p>
    <w:p w:rsidR="006C280D" w:rsidRPr="00B84561" w:rsidRDefault="006C280D">
      <w:pPr>
        <w:pStyle w:val="0DraftNormal6"/>
        <w:rPr>
          <w:rFonts w:ascii="Montserrat" w:hAnsi="Montserrat" w:cs="Calibri"/>
          <w:color w:val="333399"/>
          <w:sz w:val="24"/>
          <w:szCs w:val="1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During the most intimate part of their initiation, when Dusk and Dawn were mated, the walls between their </w:t>
      </w:r>
      <w:r w:rsidR="0067252C" w:rsidRPr="00B84561">
        <w:rPr>
          <w:rFonts w:ascii="Montserrat" w:hAnsi="Montserrat" w:cs="Calibri"/>
          <w:sz w:val="24"/>
        </w:rPr>
        <w:t>psyches</w:t>
      </w:r>
      <w:r w:rsidRPr="00B84561">
        <w:rPr>
          <w:rFonts w:ascii="Montserrat" w:hAnsi="Montserrat" w:cs="Calibri"/>
          <w:sz w:val="24"/>
        </w:rPr>
        <w:t xml:space="preserve">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color w:val="333399"/>
          <w:sz w:val="24"/>
        </w:rPr>
      </w:pPr>
      <w:r w:rsidRPr="00B84561">
        <w:rPr>
          <w:rFonts w:ascii="Montserrat" w:hAnsi="Montserrat" w:cs="Calibri"/>
          <w:color w:val="333399"/>
          <w:sz w:val="24"/>
        </w:rPr>
        <w:t xml:space="preserve">Dusk’s transition from male to female nullified the betrothal, and Dawn returned home without consummating her initiation.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Having lost the two loves of her life, Dawn was not happy to be overwhelmed with suitors to her hand once she settled in, alone, in her unfamiliar home. She was equally disturbed to learn of the ongoing purge of the phoenix house and the rumors of inevitable war with the winter kingdoms.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color w:val="333399"/>
          <w:sz w:val="24"/>
        </w:rPr>
      </w:pPr>
      <w:r w:rsidRPr="00B84561">
        <w:rPr>
          <w:rFonts w:ascii="Montserrat" w:hAnsi="Montserrat" w:cs="Calibri"/>
          <w:color w:val="333399"/>
          <w:sz w:val="24"/>
        </w:rPr>
        <w:t xml:space="preserve">The circumstances of Dawn’s life fit the circumstances surrounding the purge of the phoenix house and the promotion of a pawn to a queen during the occupation of her homeland. </w:t>
      </w:r>
    </w:p>
    <w:p w:rsidR="006C280D" w:rsidRPr="00B84561" w:rsidRDefault="006C280D">
      <w:pPr>
        <w:pStyle w:val="0DraftNormal6"/>
        <w:rPr>
          <w:rFonts w:ascii="Montserrat" w:hAnsi="Montserrat" w:cs="Calibri"/>
          <w:color w:val="333399"/>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 Dust. Initially, it seemed possible for Dawn to hide in plain sight, within the home of her childhood guardian, the heir of the phoenix legacy. </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br w:type="page"/>
        <w:t>Blocking</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br w:type="page"/>
        <w:t>Drafting</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br w:type="page"/>
        <w:t>Clips</w:t>
      </w:r>
    </w:p>
    <w:p w:rsidR="006C280D" w:rsidRPr="00B84561" w:rsidRDefault="006C280D">
      <w:pPr>
        <w:pStyle w:val="0DraftNormal6"/>
        <w:rPr>
          <w:rFonts w:ascii="Montserrat" w:hAnsi="Montserrat" w:cs="Calibri"/>
          <w:sz w:val="24"/>
        </w:rPr>
      </w:pPr>
    </w:p>
    <w:p w:rsidR="006C280D" w:rsidRPr="00B84561" w:rsidRDefault="006C280D">
      <w:pPr>
        <w:pStyle w:val="0DraftNormal6"/>
        <w:rPr>
          <w:rFonts w:ascii="Montserrat" w:hAnsi="Montserrat" w:cs="Calibri"/>
          <w:sz w:val="24"/>
        </w:rPr>
      </w:pPr>
      <w:r w:rsidRPr="00B84561">
        <w:rPr>
          <w:rFonts w:ascii="Montserrat" w:hAnsi="Montserrat" w:cs="Calibri"/>
          <w:sz w:val="24"/>
        </w:rPr>
        <w:t xml:space="preserve">Raven’s interest in the world had been renewed by the youthful adventures of a nymph who went on to conquer the winter kingdoms, encouraging him to take up teaching again. </w:t>
      </w:r>
    </w:p>
    <w:p w:rsidR="006C280D" w:rsidRPr="00B84561" w:rsidRDefault="006C280D">
      <w:pPr>
        <w:pStyle w:val="0DraftNormal6"/>
        <w:rPr>
          <w:rFonts w:ascii="Montserrat" w:hAnsi="Montserrat" w:cs="Calibri"/>
          <w:sz w:val="24"/>
        </w:rPr>
      </w:pPr>
    </w:p>
    <w:p w:rsidR="00FB5962" w:rsidRPr="00B84561" w:rsidRDefault="00FB5962">
      <w:pPr>
        <w:pStyle w:val="0DraftNormal6"/>
        <w:rPr>
          <w:rFonts w:ascii="Montserrat" w:hAnsi="Montserrat" w:cs="Calibri"/>
          <w:sz w:val="24"/>
        </w:rPr>
      </w:pPr>
    </w:p>
    <w:sectPr w:rsidR="00FB5962" w:rsidRPr="00B84561">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64902210">
    <w:abstractNumId w:val="0"/>
  </w:num>
  <w:num w:numId="2" w16cid:durableId="2103597947">
    <w:abstractNumId w:val="0"/>
  </w:num>
  <w:num w:numId="3" w16cid:durableId="895555624">
    <w:abstractNumId w:val="0"/>
  </w:num>
  <w:num w:numId="4" w16cid:durableId="1594319628">
    <w:abstractNumId w:val="0"/>
  </w:num>
  <w:num w:numId="5" w16cid:durableId="528567992">
    <w:abstractNumId w:val="0"/>
  </w:num>
  <w:num w:numId="6" w16cid:durableId="468133279">
    <w:abstractNumId w:val="0"/>
  </w:num>
  <w:num w:numId="7" w16cid:durableId="180789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20F1"/>
    <w:rsid w:val="00330574"/>
    <w:rsid w:val="0067252C"/>
    <w:rsid w:val="006C280D"/>
    <w:rsid w:val="00B84561"/>
    <w:rsid w:val="00E720F1"/>
    <w:rsid w:val="00FB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1041C06-6C9B-47B1-A030-8132AC3F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561"/>
    <w:pPr>
      <w:spacing w:after="240" w:line="276" w:lineRule="auto"/>
    </w:pPr>
    <w:rPr>
      <w:rFonts w:cstheme="minorHAnsi"/>
      <w:sz w:val="28"/>
      <w:szCs w:val="28"/>
    </w:rPr>
  </w:style>
  <w:style w:type="paragraph" w:styleId="Heading1">
    <w:name w:val="heading 1"/>
    <w:basedOn w:val="NoSpacing"/>
    <w:next w:val="Normal"/>
    <w:link w:val="Heading1Char"/>
    <w:qFormat/>
    <w:rsid w:val="00B8456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8456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84561"/>
    <w:pPr>
      <w:outlineLvl w:val="2"/>
    </w:pPr>
    <w:rPr>
      <w:sz w:val="40"/>
    </w:rPr>
  </w:style>
  <w:style w:type="paragraph" w:styleId="Heading4">
    <w:name w:val="heading 4"/>
    <w:basedOn w:val="Heading3"/>
    <w:next w:val="Normal"/>
    <w:link w:val="Heading4Char"/>
    <w:qFormat/>
    <w:rsid w:val="00B84561"/>
    <w:pPr>
      <w:numPr>
        <w:ilvl w:val="3"/>
      </w:numPr>
      <w:outlineLvl w:val="3"/>
    </w:pPr>
    <w:rPr>
      <w:sz w:val="32"/>
    </w:rPr>
  </w:style>
  <w:style w:type="paragraph" w:styleId="Heading5">
    <w:name w:val="heading 5"/>
    <w:basedOn w:val="Heading4"/>
    <w:next w:val="Normal"/>
    <w:link w:val="Heading5Char"/>
    <w:qFormat/>
    <w:rsid w:val="00B84561"/>
    <w:pPr>
      <w:numPr>
        <w:ilvl w:val="4"/>
      </w:numPr>
      <w:outlineLvl w:val="4"/>
    </w:pPr>
    <w:rPr>
      <w:sz w:val="28"/>
    </w:rPr>
  </w:style>
  <w:style w:type="paragraph" w:styleId="Heading6">
    <w:name w:val="heading 6"/>
    <w:basedOn w:val="Heading5"/>
    <w:next w:val="Normal"/>
    <w:link w:val="Heading6Char"/>
    <w:qFormat/>
    <w:rsid w:val="00B84561"/>
    <w:pPr>
      <w:numPr>
        <w:ilvl w:val="5"/>
      </w:numPr>
      <w:outlineLvl w:val="5"/>
    </w:pPr>
    <w:rPr>
      <w:bCs/>
      <w:sz w:val="24"/>
      <w:szCs w:val="24"/>
      <w:u w:val="single"/>
    </w:rPr>
  </w:style>
  <w:style w:type="paragraph" w:styleId="Heading7">
    <w:name w:val="heading 7"/>
    <w:basedOn w:val="Heading6"/>
    <w:next w:val="Normal"/>
    <w:link w:val="Heading7Char"/>
    <w:qFormat/>
    <w:rsid w:val="00B84561"/>
    <w:pPr>
      <w:keepNext w:val="0"/>
      <w:numPr>
        <w:ilvl w:val="0"/>
        <w:numId w:val="0"/>
      </w:numPr>
      <w:outlineLvl w:val="6"/>
    </w:pPr>
    <w:rPr>
      <w:b w:val="0"/>
      <w:kern w:val="0"/>
    </w:rPr>
  </w:style>
  <w:style w:type="paragraph" w:styleId="Heading8">
    <w:name w:val="heading 8"/>
    <w:basedOn w:val="Heading6"/>
    <w:next w:val="Normal"/>
    <w:link w:val="Heading8Char"/>
    <w:qFormat/>
    <w:rsid w:val="00B84561"/>
    <w:pPr>
      <w:outlineLvl w:val="7"/>
    </w:pPr>
    <w:rPr>
      <w:i/>
      <w:iCs/>
      <w:u w:val="none"/>
    </w:rPr>
  </w:style>
  <w:style w:type="paragraph" w:styleId="Heading9">
    <w:name w:val="heading 9"/>
    <w:basedOn w:val="Heading8"/>
    <w:next w:val="Normal"/>
    <w:link w:val="Heading9Char"/>
    <w:qFormat/>
    <w:rsid w:val="00B8456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0DraftNormal"/>
    <w:rPr>
      <w:sz w:val="12"/>
    </w:rPr>
  </w:style>
  <w:style w:type="paragraph" w:customStyle="1" w:styleId="Subheading1">
    <w:name w:val="Subheading 1"/>
    <w:basedOn w:val="Heading1"/>
    <w:next w:val="Normal"/>
    <w:link w:val="Subheading1Char"/>
    <w:qFormat/>
    <w:rsid w:val="00B8456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8456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84561"/>
    <w:rPr>
      <w:rFonts w:eastAsia="Times New Roman" w:cstheme="minorHAnsi"/>
      <w:b/>
      <w:kern w:val="28"/>
      <w:sz w:val="56"/>
      <w:szCs w:val="28"/>
    </w:rPr>
  </w:style>
  <w:style w:type="paragraph" w:customStyle="1" w:styleId="Subheading2">
    <w:name w:val="Subheading 2"/>
    <w:basedOn w:val="Subheading1"/>
    <w:next w:val="Normal"/>
    <w:link w:val="Subheading2Char"/>
    <w:qFormat/>
    <w:rsid w:val="00B84561"/>
  </w:style>
  <w:style w:type="character" w:customStyle="1" w:styleId="Subheading2Char">
    <w:name w:val="Subheading 2 Char"/>
    <w:link w:val="Subheading2"/>
    <w:rsid w:val="00B8456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84561"/>
    <w:rPr>
      <w:sz w:val="40"/>
      <w:szCs w:val="40"/>
    </w:rPr>
  </w:style>
  <w:style w:type="character" w:customStyle="1" w:styleId="Subheading3Char">
    <w:name w:val="Subheading 3 Char"/>
    <w:link w:val="Subheading3"/>
    <w:rsid w:val="00B8456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84561"/>
    <w:pPr>
      <w:spacing w:before="240" w:line="240" w:lineRule="auto"/>
    </w:pPr>
    <w:rPr>
      <w:vertAlign w:val="subscript"/>
    </w:rPr>
  </w:style>
  <w:style w:type="character" w:customStyle="1" w:styleId="SuptitleChar">
    <w:name w:val="Suptitle Char"/>
    <w:link w:val="Suptitle"/>
    <w:rsid w:val="00B8456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84561"/>
    <w:rPr>
      <w:b w:val="0"/>
      <w:bCs w:val="0"/>
      <w:color w:val="7F7F7F"/>
      <w:vertAlign w:val="superscript"/>
    </w:rPr>
  </w:style>
  <w:style w:type="character" w:customStyle="1" w:styleId="SubtitleChar">
    <w:name w:val="Subtitle Char"/>
    <w:link w:val="Subtitle"/>
    <w:uiPriority w:val="11"/>
    <w:rsid w:val="00B8456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84561"/>
    <w:pPr>
      <w:spacing w:after="0"/>
    </w:pPr>
  </w:style>
  <w:style w:type="character" w:customStyle="1" w:styleId="Heading2Char">
    <w:name w:val="Heading 2 Char"/>
    <w:link w:val="Heading2"/>
    <w:rsid w:val="00B84561"/>
    <w:rPr>
      <w:rFonts w:ascii="Montserrat" w:eastAsia="Times New Roman" w:hAnsi="Montserrat" w:cstheme="minorHAnsi"/>
      <w:b/>
      <w:kern w:val="28"/>
      <w:sz w:val="48"/>
      <w:szCs w:val="48"/>
    </w:rPr>
  </w:style>
  <w:style w:type="character" w:customStyle="1" w:styleId="Heading3Char">
    <w:name w:val="Heading 3 Char"/>
    <w:link w:val="Heading3"/>
    <w:rsid w:val="00B84561"/>
    <w:rPr>
      <w:rFonts w:ascii="Montserrat" w:eastAsia="Times New Roman" w:hAnsi="Montserrat" w:cstheme="minorHAnsi"/>
      <w:b/>
      <w:kern w:val="28"/>
      <w:sz w:val="40"/>
      <w:szCs w:val="48"/>
    </w:rPr>
  </w:style>
  <w:style w:type="character" w:customStyle="1" w:styleId="Heading4Char">
    <w:name w:val="Heading 4 Char"/>
    <w:link w:val="Heading4"/>
    <w:rsid w:val="00B84561"/>
    <w:rPr>
      <w:rFonts w:ascii="Montserrat" w:eastAsia="Times New Roman" w:hAnsi="Montserrat" w:cstheme="minorHAnsi"/>
      <w:b/>
      <w:kern w:val="28"/>
      <w:sz w:val="32"/>
      <w:szCs w:val="48"/>
    </w:rPr>
  </w:style>
  <w:style w:type="character" w:customStyle="1" w:styleId="Heading5Char">
    <w:name w:val="Heading 5 Char"/>
    <w:link w:val="Heading5"/>
    <w:rsid w:val="00B84561"/>
    <w:rPr>
      <w:rFonts w:ascii="Montserrat" w:eastAsia="Times New Roman" w:hAnsi="Montserrat" w:cstheme="minorHAnsi"/>
      <w:b/>
      <w:kern w:val="28"/>
      <w:sz w:val="28"/>
      <w:szCs w:val="48"/>
    </w:rPr>
  </w:style>
  <w:style w:type="character" w:customStyle="1" w:styleId="Heading6Char">
    <w:name w:val="Heading 6 Char"/>
    <w:link w:val="Heading6"/>
    <w:rsid w:val="00B84561"/>
    <w:rPr>
      <w:rFonts w:ascii="Montserrat" w:eastAsia="Times New Roman" w:hAnsi="Montserrat" w:cstheme="minorHAnsi"/>
      <w:b/>
      <w:bCs/>
      <w:kern w:val="28"/>
      <w:sz w:val="24"/>
      <w:szCs w:val="24"/>
      <w:u w:val="single"/>
    </w:rPr>
  </w:style>
  <w:style w:type="character" w:customStyle="1" w:styleId="Heading7Char">
    <w:name w:val="Heading 7 Char"/>
    <w:link w:val="Heading7"/>
    <w:rsid w:val="00B84561"/>
    <w:rPr>
      <w:rFonts w:ascii="Montserrat" w:eastAsia="Times New Roman" w:hAnsi="Montserrat" w:cstheme="minorHAnsi"/>
      <w:bCs/>
      <w:sz w:val="24"/>
      <w:szCs w:val="24"/>
      <w:u w:val="single"/>
    </w:rPr>
  </w:style>
  <w:style w:type="character" w:customStyle="1" w:styleId="Heading8Char">
    <w:name w:val="Heading 8 Char"/>
    <w:link w:val="Heading8"/>
    <w:rsid w:val="00B84561"/>
    <w:rPr>
      <w:rFonts w:ascii="Montserrat" w:eastAsia="Times New Roman" w:hAnsi="Montserrat" w:cstheme="minorHAnsi"/>
      <w:b/>
      <w:bCs/>
      <w:i/>
      <w:iCs/>
      <w:kern w:val="28"/>
      <w:sz w:val="24"/>
      <w:szCs w:val="24"/>
    </w:rPr>
  </w:style>
  <w:style w:type="character" w:customStyle="1" w:styleId="Heading9Char">
    <w:name w:val="Heading 9 Char"/>
    <w:link w:val="Heading9"/>
    <w:rsid w:val="00B8456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8456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8456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84561"/>
    <w:rPr>
      <w:rFonts w:ascii="Montserrat" w:eastAsia="Times New Roman" w:hAnsi="Montserrat" w:cs="Times New Roman"/>
      <w:b/>
      <w:bCs/>
      <w:spacing w:val="-10"/>
      <w:kern w:val="28"/>
      <w:sz w:val="72"/>
      <w:szCs w:val="72"/>
    </w:rPr>
  </w:style>
  <w:style w:type="character" w:styleId="Strong">
    <w:name w:val="Strong"/>
    <w:uiPriority w:val="22"/>
    <w:qFormat/>
    <w:rsid w:val="00B84561"/>
    <w:rPr>
      <w:b/>
      <w:bCs/>
    </w:rPr>
  </w:style>
  <w:style w:type="character" w:styleId="Emphasis">
    <w:name w:val="Emphasis"/>
    <w:uiPriority w:val="20"/>
    <w:qFormat/>
    <w:rsid w:val="00B84561"/>
    <w:rPr>
      <w:rFonts w:asciiTheme="minorHAnsi" w:hAnsiTheme="minorHAnsi" w:cstheme="minorHAnsi"/>
      <w:i/>
      <w:iCs/>
      <w:sz w:val="28"/>
      <w:szCs w:val="28"/>
    </w:rPr>
  </w:style>
  <w:style w:type="paragraph" w:styleId="ListParagraph">
    <w:name w:val="List Paragraph"/>
    <w:basedOn w:val="Normal"/>
    <w:uiPriority w:val="34"/>
    <w:qFormat/>
    <w:rsid w:val="00B84561"/>
    <w:pPr>
      <w:ind w:left="720"/>
      <w:contextualSpacing/>
    </w:pPr>
    <w:rPr>
      <w:rFonts w:eastAsia="Times New Roman"/>
    </w:rPr>
  </w:style>
  <w:style w:type="paragraph" w:styleId="Quote">
    <w:name w:val="Quote"/>
    <w:basedOn w:val="Normal"/>
    <w:next w:val="Normal"/>
    <w:link w:val="QuoteChar"/>
    <w:uiPriority w:val="29"/>
    <w:qFormat/>
    <w:rsid w:val="00B8456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84561"/>
    <w:rPr>
      <w:rFonts w:cstheme="minorHAnsi"/>
      <w:sz w:val="28"/>
      <w:szCs w:val="28"/>
    </w:rPr>
  </w:style>
  <w:style w:type="paragraph" w:styleId="IntenseQuote">
    <w:name w:val="Intense Quote"/>
    <w:basedOn w:val="Quote"/>
    <w:next w:val="Normal"/>
    <w:link w:val="IntenseQuoteChar"/>
    <w:uiPriority w:val="30"/>
    <w:qFormat/>
    <w:rsid w:val="00B84561"/>
    <w:pPr>
      <w:pBdr>
        <w:left w:val="single" w:sz="18" w:space="7" w:color="auto"/>
      </w:pBdr>
    </w:pPr>
    <w:rPr>
      <w:b/>
      <w:bCs/>
    </w:rPr>
  </w:style>
  <w:style w:type="character" w:customStyle="1" w:styleId="IntenseQuoteChar">
    <w:name w:val="Intense Quote Char"/>
    <w:link w:val="IntenseQuote"/>
    <w:uiPriority w:val="30"/>
    <w:rsid w:val="00B84561"/>
    <w:rPr>
      <w:rFonts w:cstheme="minorHAnsi"/>
      <w:b/>
      <w:bCs/>
      <w:sz w:val="28"/>
      <w:szCs w:val="28"/>
    </w:rPr>
  </w:style>
  <w:style w:type="character" w:styleId="SubtleEmphasis">
    <w:name w:val="Subtle Emphasis"/>
    <w:uiPriority w:val="19"/>
    <w:qFormat/>
    <w:rsid w:val="00B8456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84561"/>
    <w:rPr>
      <w:rFonts w:asciiTheme="minorHAnsi" w:hAnsiTheme="minorHAnsi" w:cstheme="minorHAnsi"/>
      <w:b/>
      <w:bCs/>
      <w:i/>
      <w:iCs/>
      <w:sz w:val="28"/>
      <w:szCs w:val="28"/>
    </w:rPr>
  </w:style>
  <w:style w:type="character" w:styleId="SubtleReference">
    <w:name w:val="Subtle Reference"/>
    <w:uiPriority w:val="31"/>
    <w:qFormat/>
    <w:rsid w:val="00B84561"/>
    <w:rPr>
      <w:caps/>
      <w:color w:val="7F7F7F" w:themeColor="text1" w:themeTint="80"/>
      <w:sz w:val="22"/>
      <w:szCs w:val="22"/>
    </w:rPr>
  </w:style>
  <w:style w:type="character" w:styleId="IntenseReference">
    <w:name w:val="Intense Reference"/>
    <w:uiPriority w:val="32"/>
    <w:qFormat/>
    <w:rsid w:val="00B84561"/>
    <w:rPr>
      <w:b/>
      <w:bCs/>
      <w:caps/>
      <w:color w:val="7F7F7F" w:themeColor="text1" w:themeTint="80"/>
      <w:sz w:val="22"/>
      <w:szCs w:val="22"/>
    </w:rPr>
  </w:style>
  <w:style w:type="character" w:styleId="BookTitle">
    <w:name w:val="Book Title"/>
    <w:uiPriority w:val="33"/>
    <w:qFormat/>
    <w:rsid w:val="00B8456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0</TotalTime>
  <Pages>1</Pages>
  <Words>7888</Words>
  <Characters>36838</Characters>
  <Application>Microsoft Office Word</Application>
  <DocSecurity>0</DocSecurity>
  <Lines>837</Lines>
  <Paragraphs>88</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44638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2025-11-12T04:52:00Z</dcterms:created>
  <dcterms:modified xsi:type="dcterms:W3CDTF">2025-11-12T07:10:00Z</dcterms:modified>
</cp:coreProperties>
</file>